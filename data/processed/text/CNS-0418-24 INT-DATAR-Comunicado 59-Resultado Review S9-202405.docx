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E9BEE" w14:textId="6F647981" w:rsidR="00C44000" w:rsidRDefault="00754C96" w:rsidP="00F32BC5">
      <w:pPr>
        <w:tabs>
          <w:tab w:val="right" w:pos="8460"/>
        </w:tabs>
        <w:rPr>
          <w:rFonts w:ascii="EYInterstate Light" w:hAnsi="EYInterstate Light" w:cs="Arial"/>
          <w:sz w:val="22"/>
          <w:szCs w:val="22"/>
        </w:rPr>
      </w:pPr>
      <w:r w:rsidRPr="6AD19177">
        <w:rPr>
          <w:rFonts w:ascii="EYInterstate Light" w:hAnsi="EYInterstate Light" w:cs="Arial"/>
          <w:sz w:val="22"/>
          <w:szCs w:val="22"/>
        </w:rPr>
        <w:t>Señor</w:t>
      </w:r>
      <w:r w:rsidR="00C22377" w:rsidRPr="6AD19177">
        <w:rPr>
          <w:rFonts w:ascii="EYInterstate Light" w:hAnsi="EYInterstate Light" w:cs="Arial"/>
          <w:sz w:val="22"/>
          <w:szCs w:val="22"/>
        </w:rPr>
        <w:t>es</w:t>
      </w:r>
      <w:r>
        <w:tab/>
      </w:r>
      <w:r w:rsidR="00D448FA" w:rsidRPr="005667E5">
        <w:rPr>
          <w:rFonts w:ascii="EYInterstate Light" w:hAnsi="EYInterstate Light" w:cs="Arial"/>
          <w:sz w:val="22"/>
          <w:szCs w:val="22"/>
        </w:rPr>
        <w:t>CNS-</w:t>
      </w:r>
      <w:r w:rsidR="005667E5" w:rsidRPr="005667E5">
        <w:rPr>
          <w:rFonts w:ascii="EYInterstate Light" w:hAnsi="EYInterstate Light" w:cs="Arial"/>
          <w:sz w:val="22"/>
          <w:szCs w:val="22"/>
        </w:rPr>
        <w:t>0418</w:t>
      </w:r>
      <w:r w:rsidR="00D448FA" w:rsidRPr="005667E5">
        <w:rPr>
          <w:rFonts w:ascii="EYInterstate Light" w:hAnsi="EYInterstate Light" w:cs="Arial"/>
          <w:sz w:val="22"/>
          <w:szCs w:val="22"/>
        </w:rPr>
        <w:t>-</w:t>
      </w:r>
      <w:r w:rsidR="005D6021" w:rsidRPr="005667E5">
        <w:rPr>
          <w:rFonts w:ascii="EYInterstate Light" w:hAnsi="EYInterstate Light" w:cs="Arial"/>
          <w:sz w:val="22"/>
          <w:szCs w:val="22"/>
        </w:rPr>
        <w:t>2</w:t>
      </w:r>
      <w:r w:rsidR="006E66E4" w:rsidRPr="005667E5">
        <w:rPr>
          <w:rFonts w:ascii="EYInterstate Light" w:hAnsi="EYInterstate Light" w:cs="Arial"/>
          <w:sz w:val="22"/>
          <w:szCs w:val="22"/>
        </w:rPr>
        <w:t>4</w:t>
      </w:r>
    </w:p>
    <w:p w14:paraId="01E2C7B3" w14:textId="1ED338D1" w:rsidR="00754C96" w:rsidRPr="00752E2B" w:rsidRDefault="00735AAE" w:rsidP="00F32BC5">
      <w:pPr>
        <w:tabs>
          <w:tab w:val="right" w:pos="8460"/>
        </w:tabs>
        <w:rPr>
          <w:rFonts w:ascii="EYInterstate Light" w:hAnsi="EYInterstate Light" w:cs="Arial"/>
          <w:sz w:val="22"/>
          <w:szCs w:val="22"/>
        </w:rPr>
      </w:pPr>
      <w:r w:rsidRPr="6AD19177">
        <w:rPr>
          <w:rFonts w:ascii="EYInterstate Light" w:hAnsi="EYInterstate Light" w:cs="Arial"/>
          <w:sz w:val="22"/>
          <w:szCs w:val="22"/>
        </w:rPr>
        <w:t>Germán Morante</w:t>
      </w:r>
      <w:r w:rsidR="00C22377" w:rsidRPr="6AD19177">
        <w:rPr>
          <w:rFonts w:ascii="EYInterstate Light" w:hAnsi="EYInterstate Light" w:cs="Arial"/>
          <w:sz w:val="22"/>
          <w:szCs w:val="22"/>
        </w:rPr>
        <w:t xml:space="preserve"> / </w:t>
      </w:r>
      <w:r w:rsidR="13515600" w:rsidRPr="6AD19177">
        <w:rPr>
          <w:rFonts w:ascii="EYInterstate Light" w:hAnsi="EYInterstate Light" w:cs="Arial"/>
          <w:sz w:val="22"/>
          <w:szCs w:val="22"/>
        </w:rPr>
        <w:t>É</w:t>
      </w:r>
      <w:r w:rsidRPr="6AD19177">
        <w:rPr>
          <w:rFonts w:ascii="EYInterstate Light" w:hAnsi="EYInterstate Light" w:cs="Arial"/>
          <w:sz w:val="22"/>
          <w:szCs w:val="22"/>
        </w:rPr>
        <w:t>dgar Arias</w:t>
      </w:r>
      <w:r>
        <w:tab/>
      </w:r>
      <w:r w:rsidR="00A70350">
        <w:rPr>
          <w:rFonts w:ascii="EYInterstate Light" w:hAnsi="EYInterstate Light" w:cs="Arial"/>
          <w:sz w:val="22"/>
          <w:szCs w:val="22"/>
        </w:rPr>
        <w:t>30</w:t>
      </w:r>
      <w:r w:rsidR="00361D63" w:rsidRPr="006863F7">
        <w:rPr>
          <w:rFonts w:ascii="EYInterstate Light" w:hAnsi="EYInterstate Light" w:cs="Arial"/>
          <w:sz w:val="22"/>
          <w:szCs w:val="22"/>
        </w:rPr>
        <w:t xml:space="preserve"> </w:t>
      </w:r>
      <w:r w:rsidR="00D448FA" w:rsidRPr="006863F7">
        <w:rPr>
          <w:rFonts w:ascii="EYInterstate Light" w:hAnsi="EYInterstate Light" w:cs="Arial"/>
          <w:sz w:val="22"/>
          <w:szCs w:val="22"/>
        </w:rPr>
        <w:t xml:space="preserve">de </w:t>
      </w:r>
      <w:r w:rsidR="001760E5">
        <w:rPr>
          <w:rFonts w:ascii="EYInterstate Light" w:hAnsi="EYInterstate Light" w:cs="Arial"/>
          <w:sz w:val="22"/>
          <w:szCs w:val="22"/>
        </w:rPr>
        <w:t>mayo</w:t>
      </w:r>
      <w:r w:rsidR="00234CA3">
        <w:rPr>
          <w:rFonts w:ascii="EYInterstate Light" w:hAnsi="EYInterstate Light" w:cs="Arial"/>
          <w:sz w:val="22"/>
          <w:szCs w:val="22"/>
        </w:rPr>
        <w:t xml:space="preserve"> </w:t>
      </w:r>
      <w:r w:rsidR="00D448FA" w:rsidRPr="006863F7">
        <w:rPr>
          <w:rFonts w:ascii="EYInterstate Light" w:hAnsi="EYInterstate Light" w:cs="Arial"/>
          <w:sz w:val="22"/>
          <w:szCs w:val="22"/>
        </w:rPr>
        <w:t>2024</w:t>
      </w:r>
    </w:p>
    <w:p w14:paraId="3109139C" w14:textId="77777777" w:rsidR="00B55D9B" w:rsidRDefault="00CC259B" w:rsidP="00F32BC5">
      <w:pPr>
        <w:rPr>
          <w:rFonts w:ascii="EYInterstate Light" w:hAnsi="EYInterstate Light" w:cs="Arial"/>
          <w:sz w:val="22"/>
          <w:szCs w:val="22"/>
        </w:rPr>
      </w:pPr>
      <w:r>
        <w:rPr>
          <w:rFonts w:ascii="EYInterstate Light" w:hAnsi="EYInterstate Light" w:cs="Arial"/>
          <w:sz w:val="22"/>
          <w:szCs w:val="22"/>
        </w:rPr>
        <w:t>Representa</w:t>
      </w:r>
      <w:r w:rsidR="00B55D9B">
        <w:rPr>
          <w:rFonts w:ascii="EYInterstate Light" w:hAnsi="EYInterstate Light" w:cs="Arial"/>
          <w:sz w:val="22"/>
          <w:szCs w:val="22"/>
        </w:rPr>
        <w:t xml:space="preserve">ción legal del Consorcio </w:t>
      </w:r>
      <w:r w:rsidR="00C22377">
        <w:rPr>
          <w:rFonts w:ascii="EYInterstate Light" w:hAnsi="EYInterstate Light" w:cs="Arial"/>
          <w:sz w:val="22"/>
          <w:szCs w:val="22"/>
        </w:rPr>
        <w:t>para el proyecto DATAR</w:t>
      </w:r>
      <w:r w:rsidR="009B40CA">
        <w:rPr>
          <w:rFonts w:ascii="EYInterstate Light" w:hAnsi="EYInterstate Light" w:cs="Arial"/>
          <w:sz w:val="22"/>
          <w:szCs w:val="22"/>
        </w:rPr>
        <w:t xml:space="preserve"> </w:t>
      </w:r>
    </w:p>
    <w:p w14:paraId="01D49748" w14:textId="3A75CC6E" w:rsidR="00754C96" w:rsidRPr="00F26FBD" w:rsidRDefault="00B2676B" w:rsidP="00F32BC5">
      <w:pPr>
        <w:rPr>
          <w:rFonts w:ascii="EYInterstate Light" w:hAnsi="EYInterstate Light" w:cs="Arial"/>
          <w:bCs/>
          <w:sz w:val="22"/>
          <w:szCs w:val="22"/>
        </w:rPr>
      </w:pPr>
      <w:r>
        <w:rPr>
          <w:rFonts w:ascii="EYInterstate Light" w:hAnsi="EYInterstate Light" w:cs="Arial"/>
          <w:bCs/>
          <w:sz w:val="22"/>
          <w:szCs w:val="22"/>
        </w:rPr>
        <w:t>M&amp;Q</w:t>
      </w:r>
      <w:r w:rsidR="00AB398B">
        <w:rPr>
          <w:rFonts w:ascii="EYInterstate Light" w:hAnsi="EYInterstate Light" w:cs="Arial"/>
          <w:bCs/>
          <w:sz w:val="22"/>
          <w:szCs w:val="22"/>
        </w:rPr>
        <w:t xml:space="preserve"> </w:t>
      </w:r>
      <w:r w:rsidR="00C22377">
        <w:rPr>
          <w:rFonts w:ascii="EYInterstate Light" w:hAnsi="EYInterstate Light" w:cs="Arial"/>
          <w:bCs/>
          <w:sz w:val="22"/>
          <w:szCs w:val="22"/>
        </w:rPr>
        <w:t>/</w:t>
      </w:r>
      <w:r w:rsidR="00AB398B">
        <w:rPr>
          <w:rFonts w:ascii="EYInterstate Light" w:hAnsi="EYInterstate Light" w:cs="Arial"/>
          <w:bCs/>
          <w:sz w:val="22"/>
          <w:szCs w:val="22"/>
        </w:rPr>
        <w:t xml:space="preserve"> </w:t>
      </w:r>
      <w:r w:rsidR="00C22377">
        <w:rPr>
          <w:rFonts w:ascii="EYInterstate Light" w:hAnsi="EYInterstate Light" w:cs="Arial"/>
          <w:bCs/>
          <w:sz w:val="22"/>
          <w:szCs w:val="22"/>
        </w:rPr>
        <w:t>PWC</w:t>
      </w:r>
    </w:p>
    <w:p w14:paraId="68038BF5" w14:textId="10636383" w:rsidR="00754C96" w:rsidRPr="00F26FBD" w:rsidRDefault="00754C96" w:rsidP="00F32BC5">
      <w:pPr>
        <w:rPr>
          <w:rFonts w:ascii="EYInterstate Light" w:hAnsi="EYInterstate Light" w:cs="Arial"/>
          <w:sz w:val="22"/>
          <w:szCs w:val="22"/>
        </w:rPr>
      </w:pPr>
      <w:r w:rsidRPr="00F26FBD">
        <w:rPr>
          <w:rFonts w:ascii="EYInterstate Light" w:hAnsi="EYInterstate Light" w:cs="Arial"/>
          <w:sz w:val="22"/>
          <w:szCs w:val="22"/>
        </w:rPr>
        <w:t>Bogotá, D.C.</w:t>
      </w:r>
    </w:p>
    <w:p w14:paraId="5C0B93EF" w14:textId="1BFE6D0C" w:rsidR="000C4087" w:rsidRDefault="000C4087" w:rsidP="00F32BC5">
      <w:pPr>
        <w:rPr>
          <w:rFonts w:ascii="EYInterstate Light" w:hAnsi="EYInterstate Light" w:cs="Arial"/>
          <w:sz w:val="22"/>
          <w:szCs w:val="22"/>
        </w:rPr>
      </w:pPr>
    </w:p>
    <w:p w14:paraId="402133C2" w14:textId="77777777" w:rsidR="00656FFE" w:rsidRDefault="00656FFE" w:rsidP="00F32BC5">
      <w:pPr>
        <w:rPr>
          <w:rFonts w:ascii="EYInterstate Light" w:hAnsi="EYInterstate Light" w:cs="Arial"/>
          <w:sz w:val="22"/>
          <w:szCs w:val="22"/>
        </w:rPr>
      </w:pPr>
    </w:p>
    <w:p w14:paraId="0C375BE2" w14:textId="72B80E21" w:rsidR="00A17370" w:rsidRPr="00544E61" w:rsidRDefault="0034205C" w:rsidP="00142E69">
      <w:pPr>
        <w:rPr>
          <w:rFonts w:ascii="EYInterstate Light" w:hAnsi="EYInterstate Light" w:cs="Arial"/>
          <w:b/>
          <w:kern w:val="12"/>
          <w:sz w:val="26"/>
          <w:szCs w:val="26"/>
          <w:lang w:eastAsia="en-US"/>
        </w:rPr>
      </w:pPr>
      <w:r w:rsidRPr="00544E61">
        <w:rPr>
          <w:rFonts w:ascii="EYInterstate Light" w:hAnsi="EYInterstate Light" w:cs="Arial"/>
          <w:b/>
          <w:kern w:val="12"/>
          <w:sz w:val="26"/>
          <w:szCs w:val="26"/>
          <w:lang w:eastAsia="en-US"/>
        </w:rPr>
        <w:t xml:space="preserve">Comunicación </w:t>
      </w:r>
      <w:r w:rsidR="00A17370" w:rsidRPr="00544E61">
        <w:rPr>
          <w:rFonts w:ascii="EYInterstate Light" w:hAnsi="EYInterstate Light" w:cs="Arial"/>
          <w:b/>
          <w:kern w:val="12"/>
          <w:sz w:val="26"/>
          <w:szCs w:val="26"/>
          <w:lang w:eastAsia="en-US"/>
        </w:rPr>
        <w:t xml:space="preserve">del Interventor </w:t>
      </w:r>
      <w:r w:rsidR="006107B8" w:rsidRPr="00544E61">
        <w:rPr>
          <w:rFonts w:ascii="EYInterstate Light" w:hAnsi="EYInterstate Light" w:cs="Arial"/>
          <w:b/>
          <w:kern w:val="12"/>
          <w:sz w:val="26"/>
          <w:szCs w:val="26"/>
          <w:lang w:eastAsia="en-US"/>
        </w:rPr>
        <w:t xml:space="preserve">del </w:t>
      </w:r>
      <w:r w:rsidRPr="00544E61">
        <w:rPr>
          <w:rFonts w:ascii="EYInterstate Light" w:hAnsi="EYInterstate Light" w:cs="Arial"/>
          <w:b/>
          <w:kern w:val="12"/>
          <w:sz w:val="26"/>
          <w:szCs w:val="26"/>
          <w:lang w:eastAsia="en-US"/>
        </w:rPr>
        <w:t>C</w:t>
      </w:r>
      <w:r w:rsidR="006107B8" w:rsidRPr="00544E61">
        <w:rPr>
          <w:rFonts w:ascii="EYInterstate Light" w:hAnsi="EYInterstate Light" w:cs="Arial"/>
          <w:b/>
          <w:kern w:val="12"/>
          <w:sz w:val="26"/>
          <w:szCs w:val="26"/>
          <w:lang w:eastAsia="en-US"/>
        </w:rPr>
        <w:t xml:space="preserve">ontrato de </w:t>
      </w:r>
      <w:r w:rsidRPr="00544E61">
        <w:rPr>
          <w:rFonts w:ascii="EYInterstate Light" w:hAnsi="EYInterstate Light" w:cs="Arial"/>
          <w:b/>
          <w:kern w:val="12"/>
          <w:sz w:val="26"/>
          <w:szCs w:val="26"/>
          <w:lang w:eastAsia="en-US"/>
        </w:rPr>
        <w:t>S</w:t>
      </w:r>
      <w:r w:rsidR="006107B8" w:rsidRPr="00544E61">
        <w:rPr>
          <w:rFonts w:ascii="EYInterstate Light" w:hAnsi="EYInterstate Light" w:cs="Arial"/>
          <w:b/>
          <w:kern w:val="12"/>
          <w:sz w:val="26"/>
          <w:szCs w:val="26"/>
          <w:lang w:eastAsia="en-US"/>
        </w:rPr>
        <w:t>ervicios 92872-025-2022, celebrado entre el Fondo DIAN para Colombia y el Consorcio M&amp;Q – PWC – DATAR</w:t>
      </w:r>
      <w:r w:rsidR="00A17370" w:rsidRPr="00544E61">
        <w:rPr>
          <w:rFonts w:ascii="EYInterstate Light" w:hAnsi="EYInterstate Light" w:cs="Arial"/>
          <w:b/>
          <w:kern w:val="12"/>
          <w:sz w:val="26"/>
          <w:szCs w:val="26"/>
          <w:lang w:eastAsia="en-US"/>
        </w:rPr>
        <w:t>, relacionado</w:t>
      </w:r>
      <w:r w:rsidRPr="00544E61">
        <w:rPr>
          <w:rFonts w:ascii="EYInterstate Light" w:hAnsi="EYInterstate Light" w:cs="Arial"/>
          <w:b/>
          <w:kern w:val="12"/>
          <w:sz w:val="26"/>
          <w:szCs w:val="26"/>
          <w:lang w:eastAsia="en-US"/>
        </w:rPr>
        <w:t xml:space="preserve"> </w:t>
      </w:r>
      <w:r w:rsidR="00016BB5" w:rsidRPr="00544E61">
        <w:rPr>
          <w:rFonts w:ascii="EYInterstate Light" w:hAnsi="EYInterstate Light" w:cs="Arial"/>
          <w:b/>
          <w:kern w:val="12"/>
          <w:sz w:val="26"/>
          <w:szCs w:val="26"/>
          <w:lang w:eastAsia="en-US"/>
        </w:rPr>
        <w:t xml:space="preserve">con </w:t>
      </w:r>
      <w:r w:rsidRPr="00544E61">
        <w:rPr>
          <w:rFonts w:ascii="EYInterstate Light" w:hAnsi="EYInterstate Light" w:cs="Arial"/>
          <w:b/>
          <w:kern w:val="12"/>
          <w:sz w:val="26"/>
          <w:szCs w:val="26"/>
          <w:lang w:eastAsia="en-US"/>
        </w:rPr>
        <w:t xml:space="preserve">el estado de cierre del </w:t>
      </w:r>
      <w:r w:rsidR="00016BB5" w:rsidRPr="00544E61">
        <w:rPr>
          <w:rFonts w:ascii="EYInterstate Light" w:hAnsi="EYInterstate Light" w:cs="Arial"/>
          <w:b/>
          <w:i/>
          <w:iCs/>
          <w:kern w:val="12"/>
          <w:sz w:val="26"/>
          <w:szCs w:val="26"/>
          <w:lang w:eastAsia="en-US"/>
        </w:rPr>
        <w:t>sprint</w:t>
      </w:r>
      <w:r w:rsidR="00016BB5" w:rsidRPr="00544E61">
        <w:rPr>
          <w:rFonts w:ascii="EYInterstate Light" w:hAnsi="EYInterstate Light" w:cs="Arial"/>
          <w:b/>
          <w:kern w:val="12"/>
          <w:sz w:val="26"/>
          <w:szCs w:val="26"/>
          <w:lang w:eastAsia="en-US"/>
        </w:rPr>
        <w:t xml:space="preserve"> </w:t>
      </w:r>
      <w:r w:rsidR="001760E5">
        <w:rPr>
          <w:rFonts w:ascii="EYInterstate Light" w:hAnsi="EYInterstate Light" w:cs="Arial"/>
          <w:b/>
          <w:kern w:val="12"/>
          <w:sz w:val="26"/>
          <w:szCs w:val="26"/>
          <w:lang w:eastAsia="en-US"/>
        </w:rPr>
        <w:t>9</w:t>
      </w:r>
      <w:r w:rsidR="00CF08B5">
        <w:rPr>
          <w:rFonts w:ascii="EYInterstate Light" w:hAnsi="EYInterstate Light" w:cs="Arial"/>
          <w:b/>
          <w:kern w:val="12"/>
          <w:sz w:val="26"/>
          <w:szCs w:val="26"/>
          <w:lang w:eastAsia="en-US"/>
        </w:rPr>
        <w:t xml:space="preserve"> </w:t>
      </w:r>
      <w:r w:rsidRPr="00544E61">
        <w:rPr>
          <w:rFonts w:ascii="EYInterstate Light" w:hAnsi="EYInterstate Light" w:cs="Arial"/>
          <w:b/>
          <w:kern w:val="12"/>
          <w:sz w:val="26"/>
          <w:szCs w:val="26"/>
          <w:lang w:eastAsia="en-US"/>
        </w:rPr>
        <w:t xml:space="preserve">del requerimiento </w:t>
      </w:r>
      <w:r w:rsidR="0017125F" w:rsidRPr="00544E61">
        <w:rPr>
          <w:rFonts w:ascii="EYInterstate Light" w:hAnsi="EYInterstate Light" w:cs="Arial"/>
          <w:b/>
          <w:kern w:val="12"/>
          <w:sz w:val="26"/>
          <w:szCs w:val="26"/>
          <w:lang w:eastAsia="en-US"/>
        </w:rPr>
        <w:t>“</w:t>
      </w:r>
      <w:r w:rsidR="0017125F" w:rsidRPr="00544E61">
        <w:rPr>
          <w:rFonts w:ascii="EYInterstate Light" w:hAnsi="EYInterstate Light" w:cs="Arial"/>
          <w:b/>
          <w:i/>
          <w:iCs/>
          <w:kern w:val="12"/>
          <w:sz w:val="26"/>
          <w:szCs w:val="26"/>
          <w:lang w:eastAsia="en-US"/>
        </w:rPr>
        <w:t>Cifras de recaudo</w:t>
      </w:r>
      <w:r w:rsidR="0017125F" w:rsidRPr="00544E61">
        <w:rPr>
          <w:rFonts w:ascii="EYInterstate Light" w:hAnsi="EYInterstate Light" w:cs="Arial"/>
          <w:b/>
          <w:kern w:val="12"/>
          <w:sz w:val="26"/>
          <w:szCs w:val="26"/>
          <w:lang w:eastAsia="en-US"/>
        </w:rPr>
        <w:t>”</w:t>
      </w:r>
      <w:r w:rsidR="00A17370" w:rsidRPr="00544E61">
        <w:rPr>
          <w:rFonts w:ascii="EYInterstate Light" w:hAnsi="EYInterstate Light" w:cs="Arial"/>
          <w:b/>
          <w:kern w:val="12"/>
          <w:sz w:val="26"/>
          <w:szCs w:val="26"/>
          <w:lang w:eastAsia="en-US"/>
        </w:rPr>
        <w:t>.</w:t>
      </w:r>
    </w:p>
    <w:p w14:paraId="6EBA81E1" w14:textId="3E306871" w:rsidR="00DE1F99" w:rsidRDefault="00DE1F99" w:rsidP="00142E69">
      <w:pPr>
        <w:rPr>
          <w:rFonts w:ascii="EYInterstate Light" w:hAnsi="EYInterstate Light" w:cs="Arial"/>
          <w:b/>
          <w:kern w:val="12"/>
          <w:sz w:val="22"/>
          <w:szCs w:val="22"/>
          <w:lang w:eastAsia="en-US"/>
        </w:rPr>
      </w:pPr>
    </w:p>
    <w:p w14:paraId="31C9B125" w14:textId="635C4E91" w:rsidR="0020110F" w:rsidRDefault="0020110F" w:rsidP="00142E69">
      <w:pPr>
        <w:rPr>
          <w:rFonts w:ascii="EYInterstate Light" w:hAnsi="EYInterstate Light" w:cs="Arial"/>
          <w:sz w:val="22"/>
          <w:szCs w:val="22"/>
        </w:rPr>
      </w:pPr>
      <w:r>
        <w:rPr>
          <w:rFonts w:ascii="EYInterstate Light" w:hAnsi="EYInterstate Light" w:cs="Arial"/>
          <w:sz w:val="22"/>
          <w:szCs w:val="22"/>
        </w:rPr>
        <w:t xml:space="preserve">Estimados Germán y </w:t>
      </w:r>
      <w:r w:rsidR="004D2A1E">
        <w:rPr>
          <w:rFonts w:ascii="EYInterstate Light" w:hAnsi="EYInterstate Light" w:cs="Arial"/>
          <w:sz w:val="22"/>
          <w:szCs w:val="22"/>
        </w:rPr>
        <w:t>É</w:t>
      </w:r>
      <w:r>
        <w:rPr>
          <w:rFonts w:ascii="EYInterstate Light" w:hAnsi="EYInterstate Light" w:cs="Arial"/>
          <w:sz w:val="22"/>
          <w:szCs w:val="22"/>
        </w:rPr>
        <w:t>dgar:</w:t>
      </w:r>
    </w:p>
    <w:p w14:paraId="3B2855FE" w14:textId="77777777" w:rsidR="00BB3F81" w:rsidRDefault="00BB3F81" w:rsidP="00142E69">
      <w:pPr>
        <w:rPr>
          <w:rStyle w:val="normaltextrun"/>
          <w:rFonts w:ascii="EYInterstate Light" w:hAnsi="EYInterstate Light"/>
          <w:color w:val="000000"/>
          <w:sz w:val="22"/>
          <w:szCs w:val="22"/>
          <w:shd w:val="clear" w:color="auto" w:fill="FFFFFF"/>
        </w:rPr>
      </w:pPr>
    </w:p>
    <w:p w14:paraId="19124EFB" w14:textId="0FB334F9" w:rsidR="00667697" w:rsidRDefault="000C6BFC" w:rsidP="00142E69">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De la manera más atenta, en calidad de Interventor del </w:t>
      </w:r>
      <w:r w:rsidR="00DC1FCB">
        <w:rPr>
          <w:rStyle w:val="normaltextrun"/>
          <w:rFonts w:ascii="EYInterstate Light" w:hAnsi="EYInterstate Light"/>
          <w:color w:val="000000"/>
          <w:sz w:val="22"/>
          <w:szCs w:val="22"/>
          <w:shd w:val="clear" w:color="auto" w:fill="FFFFFF"/>
        </w:rPr>
        <w:t xml:space="preserve">contrato </w:t>
      </w:r>
      <w:r>
        <w:rPr>
          <w:rStyle w:val="normaltextrun"/>
          <w:rFonts w:ascii="EYInterstate Light" w:hAnsi="EYInterstate Light"/>
          <w:color w:val="000000"/>
          <w:sz w:val="22"/>
          <w:szCs w:val="22"/>
          <w:shd w:val="clear" w:color="auto" w:fill="FFFFFF"/>
        </w:rPr>
        <w:t xml:space="preserve">de la referencia y en ejercicio de nuestras funciones, nos permitimos </w:t>
      </w:r>
      <w:r w:rsidR="00E54FC6">
        <w:rPr>
          <w:rStyle w:val="normaltextrun"/>
          <w:rFonts w:ascii="EYInterstate Light" w:hAnsi="EYInterstate Light"/>
          <w:color w:val="000000"/>
          <w:sz w:val="22"/>
          <w:szCs w:val="22"/>
          <w:shd w:val="clear" w:color="auto" w:fill="FFFFFF"/>
        </w:rPr>
        <w:t xml:space="preserve">informar </w:t>
      </w:r>
      <w:r w:rsidR="00BB135E">
        <w:rPr>
          <w:rStyle w:val="normaltextrun"/>
          <w:rFonts w:ascii="EYInterstate Light" w:hAnsi="EYInterstate Light"/>
          <w:color w:val="000000"/>
          <w:sz w:val="22"/>
          <w:szCs w:val="22"/>
          <w:shd w:val="clear" w:color="auto" w:fill="FFFFFF"/>
        </w:rPr>
        <w:t xml:space="preserve">el estado </w:t>
      </w:r>
      <w:r w:rsidR="0034205C">
        <w:rPr>
          <w:rStyle w:val="normaltextrun"/>
          <w:rFonts w:ascii="EYInterstate Light" w:hAnsi="EYInterstate Light"/>
          <w:color w:val="000000"/>
          <w:sz w:val="22"/>
          <w:szCs w:val="22"/>
          <w:shd w:val="clear" w:color="auto" w:fill="FFFFFF"/>
        </w:rPr>
        <w:t xml:space="preserve">de </w:t>
      </w:r>
      <w:r w:rsidR="0034205C" w:rsidRPr="00A02514">
        <w:rPr>
          <w:rStyle w:val="normaltextrun"/>
          <w:rFonts w:ascii="EYInterstate Light" w:hAnsi="EYInterstate Light"/>
          <w:color w:val="000000"/>
          <w:sz w:val="22"/>
          <w:szCs w:val="22"/>
          <w:shd w:val="clear" w:color="auto" w:fill="FFFFFF"/>
        </w:rPr>
        <w:t xml:space="preserve">cierre </w:t>
      </w:r>
      <w:r w:rsidR="000A2309" w:rsidRPr="00A02514">
        <w:rPr>
          <w:rStyle w:val="normaltextrun"/>
          <w:rFonts w:ascii="EYInterstate Light" w:hAnsi="EYInterstate Light"/>
          <w:color w:val="000000"/>
          <w:sz w:val="22"/>
          <w:szCs w:val="22"/>
          <w:shd w:val="clear" w:color="auto" w:fill="FFFFFF"/>
        </w:rPr>
        <w:t>del</w:t>
      </w:r>
      <w:r w:rsidR="000A2309" w:rsidRPr="00EC44AA">
        <w:rPr>
          <w:rStyle w:val="normaltextrun"/>
          <w:rFonts w:ascii="EYInterstate Light" w:hAnsi="EYInterstate Light"/>
          <w:i/>
          <w:color w:val="000000"/>
          <w:sz w:val="22"/>
          <w:szCs w:val="22"/>
          <w:shd w:val="clear" w:color="auto" w:fill="FFFFFF"/>
        </w:rPr>
        <w:t xml:space="preserve"> </w:t>
      </w:r>
      <w:r w:rsidR="006107B8" w:rsidRPr="00EC44AA">
        <w:rPr>
          <w:rStyle w:val="normaltextrun"/>
          <w:rFonts w:ascii="EYInterstate Light" w:hAnsi="EYInterstate Light"/>
          <w:i/>
          <w:color w:val="000000"/>
          <w:sz w:val="22"/>
          <w:szCs w:val="22"/>
          <w:shd w:val="clear" w:color="auto" w:fill="FFFFFF"/>
        </w:rPr>
        <w:t>s</w:t>
      </w:r>
      <w:r w:rsidR="000A2309" w:rsidRPr="00EC44AA">
        <w:rPr>
          <w:rStyle w:val="normaltextrun"/>
          <w:rFonts w:ascii="EYInterstate Light" w:hAnsi="EYInterstate Light"/>
          <w:i/>
          <w:color w:val="000000"/>
          <w:sz w:val="22"/>
          <w:szCs w:val="22"/>
          <w:shd w:val="clear" w:color="auto" w:fill="FFFFFF"/>
        </w:rPr>
        <w:t>print</w:t>
      </w:r>
      <w:r w:rsidR="00875B88" w:rsidRPr="00EC44AA">
        <w:rPr>
          <w:rStyle w:val="normaltextrun"/>
          <w:rFonts w:ascii="EYInterstate Light" w:hAnsi="EYInterstate Light"/>
          <w:i/>
          <w:color w:val="000000"/>
          <w:sz w:val="22"/>
          <w:szCs w:val="22"/>
          <w:shd w:val="clear" w:color="auto" w:fill="FFFFFF"/>
        </w:rPr>
        <w:t xml:space="preserve"> </w:t>
      </w:r>
      <w:r w:rsidR="001760E5">
        <w:rPr>
          <w:rStyle w:val="normaltextrun"/>
          <w:rFonts w:ascii="EYInterstate Light" w:hAnsi="EYInterstate Light"/>
          <w:iCs/>
          <w:color w:val="000000"/>
          <w:sz w:val="22"/>
          <w:szCs w:val="22"/>
          <w:shd w:val="clear" w:color="auto" w:fill="FFFFFF"/>
        </w:rPr>
        <w:t>9</w:t>
      </w:r>
      <w:r w:rsidR="00142E69">
        <w:rPr>
          <w:rStyle w:val="normaltextrun"/>
          <w:rFonts w:ascii="EYInterstate Light" w:hAnsi="EYInterstate Light"/>
          <w:iCs/>
          <w:color w:val="000000"/>
          <w:sz w:val="22"/>
          <w:szCs w:val="22"/>
          <w:shd w:val="clear" w:color="auto" w:fill="FFFFFF"/>
        </w:rPr>
        <w:t xml:space="preserve"> </w:t>
      </w:r>
      <w:r w:rsidR="00875B88" w:rsidRPr="00875B88">
        <w:rPr>
          <w:rStyle w:val="normaltextrun"/>
          <w:rFonts w:ascii="EYInterstate Light" w:hAnsi="EYInterstate Light"/>
          <w:color w:val="000000"/>
          <w:sz w:val="22"/>
          <w:szCs w:val="22"/>
          <w:shd w:val="clear" w:color="auto" w:fill="FFFFFF"/>
        </w:rPr>
        <w:t>del requerimient</w:t>
      </w:r>
      <w:r w:rsidR="00875B88">
        <w:rPr>
          <w:rStyle w:val="normaltextrun"/>
          <w:rFonts w:ascii="EYInterstate Light" w:hAnsi="EYInterstate Light"/>
          <w:color w:val="000000"/>
          <w:sz w:val="22"/>
          <w:szCs w:val="22"/>
          <w:shd w:val="clear" w:color="auto" w:fill="FFFFFF"/>
        </w:rPr>
        <w:t xml:space="preserve">o </w:t>
      </w:r>
      <w:r w:rsidR="00BD5C8F">
        <w:rPr>
          <w:rStyle w:val="normaltextrun"/>
          <w:rFonts w:ascii="EYInterstate Light" w:hAnsi="EYInterstate Light"/>
          <w:color w:val="000000"/>
          <w:sz w:val="22"/>
          <w:szCs w:val="22"/>
          <w:shd w:val="clear" w:color="auto" w:fill="FFFFFF"/>
        </w:rPr>
        <w:t>“</w:t>
      </w:r>
      <w:r w:rsidR="00EA0577">
        <w:rPr>
          <w:rStyle w:val="normaltextrun"/>
          <w:rFonts w:ascii="EYInterstate Light" w:hAnsi="EYInterstate Light"/>
          <w:color w:val="000000"/>
          <w:sz w:val="22"/>
          <w:szCs w:val="22"/>
          <w:shd w:val="clear" w:color="auto" w:fill="FFFFFF"/>
        </w:rPr>
        <w:t>C</w:t>
      </w:r>
      <w:r w:rsidR="00875B88" w:rsidRPr="00A02514">
        <w:rPr>
          <w:rStyle w:val="normaltextrun"/>
          <w:rFonts w:ascii="EYInterstate Light" w:hAnsi="EYInterstate Light"/>
          <w:color w:val="000000"/>
          <w:sz w:val="22"/>
          <w:szCs w:val="22"/>
          <w:shd w:val="clear" w:color="auto" w:fill="FFFFFF"/>
        </w:rPr>
        <w:t>ifras de recaudo</w:t>
      </w:r>
      <w:r w:rsidR="00BD5C8F">
        <w:rPr>
          <w:rStyle w:val="normaltextrun"/>
          <w:rFonts w:ascii="EYInterstate Light" w:hAnsi="EYInterstate Light"/>
          <w:color w:val="000000"/>
          <w:sz w:val="22"/>
          <w:szCs w:val="22"/>
          <w:shd w:val="clear" w:color="auto" w:fill="FFFFFF"/>
        </w:rPr>
        <w:t>”</w:t>
      </w:r>
      <w:r w:rsidR="0024661C">
        <w:rPr>
          <w:rStyle w:val="normaltextrun"/>
          <w:rFonts w:ascii="EYInterstate Light" w:hAnsi="EYInterstate Light"/>
          <w:color w:val="000000"/>
          <w:sz w:val="22"/>
          <w:szCs w:val="22"/>
          <w:shd w:val="clear" w:color="auto" w:fill="FFFFFF"/>
        </w:rPr>
        <w:t xml:space="preserve">, </w:t>
      </w:r>
      <w:r w:rsidR="009871ED">
        <w:rPr>
          <w:rStyle w:val="normaltextrun"/>
          <w:rFonts w:ascii="EYInterstate Light" w:hAnsi="EYInterstate Light"/>
          <w:color w:val="000000"/>
          <w:sz w:val="22"/>
          <w:szCs w:val="22"/>
          <w:shd w:val="clear" w:color="auto" w:fill="FFFFFF"/>
        </w:rPr>
        <w:t xml:space="preserve">socializado </w:t>
      </w:r>
      <w:r w:rsidR="0024661C">
        <w:rPr>
          <w:rStyle w:val="normaltextrun"/>
          <w:rFonts w:ascii="EYInterstate Light" w:hAnsi="EYInterstate Light"/>
          <w:color w:val="000000"/>
          <w:sz w:val="22"/>
          <w:szCs w:val="22"/>
          <w:shd w:val="clear" w:color="auto" w:fill="FFFFFF"/>
        </w:rPr>
        <w:t>en sesi</w:t>
      </w:r>
      <w:r w:rsidR="00CF08B5">
        <w:rPr>
          <w:rStyle w:val="normaltextrun"/>
          <w:rFonts w:ascii="EYInterstate Light" w:hAnsi="EYInterstate Light"/>
          <w:color w:val="000000"/>
          <w:sz w:val="22"/>
          <w:szCs w:val="22"/>
          <w:shd w:val="clear" w:color="auto" w:fill="FFFFFF"/>
        </w:rPr>
        <w:t xml:space="preserve">ones </w:t>
      </w:r>
      <w:r w:rsidR="0024661C">
        <w:rPr>
          <w:rStyle w:val="normaltextrun"/>
          <w:rFonts w:ascii="EYInterstate Light" w:hAnsi="EYInterstate Light"/>
          <w:color w:val="000000"/>
          <w:sz w:val="22"/>
          <w:szCs w:val="22"/>
          <w:shd w:val="clear" w:color="auto" w:fill="FFFFFF"/>
        </w:rPr>
        <w:t>“</w:t>
      </w:r>
      <w:r w:rsidR="00DF2B93" w:rsidRPr="00DF2B93">
        <w:rPr>
          <w:rStyle w:val="normaltextrun"/>
          <w:rFonts w:ascii="EYInterstate Light" w:hAnsi="EYInterstate Light"/>
          <w:i/>
          <w:iCs/>
          <w:color w:val="000000"/>
          <w:sz w:val="22"/>
          <w:szCs w:val="22"/>
          <w:shd w:val="clear" w:color="auto" w:fill="FFFFFF"/>
        </w:rPr>
        <w:t xml:space="preserve">Review Sprint </w:t>
      </w:r>
      <w:r w:rsidR="001760E5">
        <w:rPr>
          <w:rStyle w:val="normaltextrun"/>
          <w:rFonts w:ascii="EYInterstate Light" w:hAnsi="EYInterstate Light"/>
          <w:i/>
          <w:iCs/>
          <w:color w:val="000000"/>
          <w:sz w:val="22"/>
          <w:szCs w:val="22"/>
          <w:shd w:val="clear" w:color="auto" w:fill="FFFFFF"/>
        </w:rPr>
        <w:t>9</w:t>
      </w:r>
      <w:r w:rsidR="00DF2B93" w:rsidRPr="00DF2B93">
        <w:rPr>
          <w:rStyle w:val="normaltextrun"/>
          <w:rFonts w:ascii="EYInterstate Light" w:hAnsi="EYInterstate Light"/>
          <w:i/>
          <w:iCs/>
          <w:color w:val="000000"/>
          <w:sz w:val="22"/>
          <w:szCs w:val="22"/>
          <w:shd w:val="clear" w:color="auto" w:fill="FFFFFF"/>
        </w:rPr>
        <w:t xml:space="preserve"> Recaudo DataR</w:t>
      </w:r>
      <w:r w:rsidR="0055358D">
        <w:rPr>
          <w:rStyle w:val="normaltextrun"/>
          <w:rFonts w:ascii="EYInterstate Light" w:hAnsi="EYInterstate Light"/>
          <w:i/>
          <w:iCs/>
          <w:color w:val="000000"/>
          <w:sz w:val="22"/>
          <w:szCs w:val="22"/>
          <w:shd w:val="clear" w:color="auto" w:fill="FFFFFF"/>
        </w:rPr>
        <w:t xml:space="preserve">” </w:t>
      </w:r>
      <w:r w:rsidR="00B620DD">
        <w:rPr>
          <w:rStyle w:val="normaltextrun"/>
          <w:rFonts w:ascii="EYInterstate Light" w:hAnsi="EYInterstate Light"/>
          <w:color w:val="000000"/>
          <w:sz w:val="22"/>
          <w:szCs w:val="22"/>
          <w:shd w:val="clear" w:color="auto" w:fill="FFFFFF"/>
        </w:rPr>
        <w:t xml:space="preserve">realizada </w:t>
      </w:r>
      <w:r w:rsidR="002919AA">
        <w:rPr>
          <w:rStyle w:val="normaltextrun"/>
          <w:rFonts w:ascii="EYInterstate Light" w:hAnsi="EYInterstate Light"/>
          <w:color w:val="000000"/>
          <w:sz w:val="22"/>
          <w:szCs w:val="22"/>
          <w:shd w:val="clear" w:color="auto" w:fill="FFFFFF"/>
        </w:rPr>
        <w:t xml:space="preserve">el </w:t>
      </w:r>
      <w:r w:rsidR="001760E5" w:rsidRPr="001760E5">
        <w:rPr>
          <w:rStyle w:val="normaltextrun"/>
          <w:rFonts w:ascii="EYInterstate Light" w:hAnsi="EYInterstate Light"/>
          <w:color w:val="000000"/>
          <w:sz w:val="22"/>
          <w:szCs w:val="22"/>
          <w:shd w:val="clear" w:color="auto" w:fill="FFFFFF"/>
        </w:rPr>
        <w:t>02</w:t>
      </w:r>
      <w:r w:rsidR="002919AA" w:rsidRPr="001760E5">
        <w:rPr>
          <w:rStyle w:val="normaltextrun"/>
          <w:rFonts w:ascii="EYInterstate Light" w:hAnsi="EYInterstate Light"/>
          <w:color w:val="000000"/>
          <w:sz w:val="22"/>
          <w:szCs w:val="22"/>
          <w:shd w:val="clear" w:color="auto" w:fill="FFFFFF"/>
        </w:rPr>
        <w:t>/0</w:t>
      </w:r>
      <w:r w:rsidR="001760E5" w:rsidRPr="001760E5">
        <w:rPr>
          <w:rStyle w:val="normaltextrun"/>
          <w:rFonts w:ascii="EYInterstate Light" w:hAnsi="EYInterstate Light"/>
          <w:color w:val="000000"/>
          <w:sz w:val="22"/>
          <w:szCs w:val="22"/>
          <w:shd w:val="clear" w:color="auto" w:fill="FFFFFF"/>
        </w:rPr>
        <w:t>5</w:t>
      </w:r>
      <w:r w:rsidR="002919AA" w:rsidRPr="001760E5">
        <w:rPr>
          <w:rStyle w:val="normaltextrun"/>
          <w:rFonts w:ascii="EYInterstate Light" w:hAnsi="EYInterstate Light"/>
          <w:color w:val="000000"/>
          <w:sz w:val="22"/>
          <w:szCs w:val="22"/>
          <w:shd w:val="clear" w:color="auto" w:fill="FFFFFF"/>
        </w:rPr>
        <w:t>/2024</w:t>
      </w:r>
      <w:r w:rsidR="00667697" w:rsidRPr="001760E5">
        <w:rPr>
          <w:rStyle w:val="normaltextrun"/>
          <w:rFonts w:ascii="EYInterstate Light" w:hAnsi="EYInterstate Light"/>
          <w:color w:val="000000"/>
          <w:sz w:val="22"/>
          <w:szCs w:val="22"/>
          <w:shd w:val="clear" w:color="auto" w:fill="FFFFFF"/>
        </w:rPr>
        <w:t>,</w:t>
      </w:r>
      <w:r w:rsidR="00667697">
        <w:rPr>
          <w:rStyle w:val="normaltextrun"/>
          <w:rFonts w:ascii="EYInterstate Light" w:hAnsi="EYInterstate Light"/>
          <w:color w:val="000000"/>
          <w:sz w:val="22"/>
          <w:szCs w:val="22"/>
          <w:shd w:val="clear" w:color="auto" w:fill="FFFFFF"/>
        </w:rPr>
        <w:t xml:space="preserve"> fecha en la</w:t>
      </w:r>
      <w:r w:rsidR="00CF08B5">
        <w:rPr>
          <w:rStyle w:val="normaltextrun"/>
          <w:rFonts w:ascii="EYInterstate Light" w:hAnsi="EYInterstate Light"/>
          <w:color w:val="000000"/>
          <w:sz w:val="22"/>
          <w:szCs w:val="22"/>
          <w:shd w:val="clear" w:color="auto" w:fill="FFFFFF"/>
        </w:rPr>
        <w:t xml:space="preserve"> cual </w:t>
      </w:r>
      <w:r w:rsidR="00667697">
        <w:rPr>
          <w:rStyle w:val="normaltextrun"/>
          <w:rFonts w:ascii="EYInterstate Light" w:hAnsi="EYInterstate Light"/>
          <w:color w:val="000000"/>
          <w:sz w:val="22"/>
          <w:szCs w:val="22"/>
          <w:shd w:val="clear" w:color="auto" w:fill="FFFFFF"/>
        </w:rPr>
        <w:t xml:space="preserve">el </w:t>
      </w:r>
      <w:r w:rsidR="00601809">
        <w:rPr>
          <w:rStyle w:val="normaltextrun"/>
          <w:rFonts w:ascii="EYInterstate Light" w:hAnsi="EYInterstate Light"/>
          <w:color w:val="000000"/>
          <w:sz w:val="22"/>
          <w:szCs w:val="22"/>
          <w:shd w:val="clear" w:color="auto" w:fill="FFFFFF"/>
        </w:rPr>
        <w:t xml:space="preserve">Consorcio se </w:t>
      </w:r>
      <w:r w:rsidR="006107B8">
        <w:rPr>
          <w:rStyle w:val="normaltextrun"/>
          <w:rFonts w:ascii="EYInterstate Light" w:hAnsi="EYInterstate Light"/>
          <w:color w:val="000000"/>
          <w:sz w:val="22"/>
          <w:szCs w:val="22"/>
          <w:shd w:val="clear" w:color="auto" w:fill="FFFFFF"/>
        </w:rPr>
        <w:t>había comprometido</w:t>
      </w:r>
      <w:r w:rsidR="00601809">
        <w:rPr>
          <w:rStyle w:val="normaltextrun"/>
          <w:rFonts w:ascii="EYInterstate Light" w:hAnsi="EYInterstate Light"/>
          <w:color w:val="000000"/>
          <w:sz w:val="22"/>
          <w:szCs w:val="22"/>
          <w:shd w:val="clear" w:color="auto" w:fill="FFFFFF"/>
        </w:rPr>
        <w:t xml:space="preserve"> a dar cierre </w:t>
      </w:r>
      <w:r w:rsidR="00142E69">
        <w:rPr>
          <w:rStyle w:val="normaltextrun"/>
          <w:rFonts w:ascii="EYInterstate Light" w:hAnsi="EYInterstate Light"/>
          <w:color w:val="000000"/>
          <w:sz w:val="22"/>
          <w:szCs w:val="22"/>
          <w:shd w:val="clear" w:color="auto" w:fill="FFFFFF"/>
        </w:rPr>
        <w:t xml:space="preserve">al sprint </w:t>
      </w:r>
      <w:r w:rsidR="00601809">
        <w:rPr>
          <w:rStyle w:val="normaltextrun"/>
          <w:rFonts w:ascii="EYInterstate Light" w:hAnsi="EYInterstate Light"/>
          <w:color w:val="000000"/>
          <w:sz w:val="22"/>
          <w:szCs w:val="22"/>
          <w:shd w:val="clear" w:color="auto" w:fill="FFFFFF"/>
        </w:rPr>
        <w:t>en mención</w:t>
      </w:r>
      <w:r w:rsidR="000A2309">
        <w:rPr>
          <w:rStyle w:val="normaltextrun"/>
          <w:rFonts w:ascii="EYInterstate Light" w:hAnsi="EYInterstate Light"/>
          <w:color w:val="000000"/>
          <w:sz w:val="22"/>
          <w:szCs w:val="22"/>
          <w:shd w:val="clear" w:color="auto" w:fill="FFFFFF"/>
        </w:rPr>
        <w:t xml:space="preserve">. </w:t>
      </w:r>
    </w:p>
    <w:p w14:paraId="2CE6F9B1" w14:textId="77777777" w:rsidR="00CF08B5" w:rsidRDefault="00CF08B5" w:rsidP="00142E69">
      <w:pPr>
        <w:rPr>
          <w:rStyle w:val="normaltextrun"/>
          <w:rFonts w:ascii="EYInterstate Light" w:hAnsi="EYInterstate Light"/>
          <w:color w:val="000000"/>
          <w:sz w:val="22"/>
          <w:szCs w:val="22"/>
          <w:shd w:val="clear" w:color="auto" w:fill="FFFFFF"/>
        </w:rPr>
      </w:pPr>
    </w:p>
    <w:p w14:paraId="0C14FC78" w14:textId="12757CC1" w:rsidR="00471691" w:rsidRPr="008F64F3" w:rsidRDefault="00213D88" w:rsidP="00142E69">
      <w:pPr>
        <w:pStyle w:val="ListParagraph"/>
        <w:numPr>
          <w:ilvl w:val="0"/>
          <w:numId w:val="3"/>
        </w:numPr>
        <w:ind w:left="360"/>
        <w:rPr>
          <w:rStyle w:val="normaltextrun"/>
          <w:rFonts w:ascii="EYInterstate Light" w:hAnsi="EYInterstate Light"/>
          <w:color w:val="000000"/>
          <w:sz w:val="22"/>
          <w:szCs w:val="22"/>
          <w:shd w:val="clear" w:color="auto" w:fill="FFFFFF"/>
        </w:rPr>
      </w:pPr>
      <w:r w:rsidRPr="00CF08B5">
        <w:rPr>
          <w:rStyle w:val="normaltextrun"/>
          <w:rFonts w:ascii="EYInterstate Light" w:hAnsi="EYInterstate Light"/>
          <w:color w:val="000000"/>
          <w:sz w:val="22"/>
          <w:szCs w:val="22"/>
          <w:shd w:val="clear" w:color="auto" w:fill="FFFFFF"/>
        </w:rPr>
        <w:t xml:space="preserve">El </w:t>
      </w:r>
      <w:r w:rsidR="001760E5" w:rsidRPr="00CF08B5">
        <w:rPr>
          <w:rStyle w:val="normaltextrun"/>
          <w:rFonts w:ascii="EYInterstate Light" w:hAnsi="EYInterstate Light"/>
          <w:color w:val="000000"/>
          <w:sz w:val="22"/>
          <w:szCs w:val="22"/>
          <w:shd w:val="clear" w:color="auto" w:fill="FFFFFF"/>
        </w:rPr>
        <w:t>17</w:t>
      </w:r>
      <w:r w:rsidRPr="00CF08B5">
        <w:rPr>
          <w:rStyle w:val="normaltextrun"/>
          <w:rFonts w:ascii="EYInterstate Light" w:hAnsi="EYInterstate Light"/>
          <w:color w:val="000000"/>
          <w:sz w:val="22"/>
          <w:szCs w:val="22"/>
          <w:shd w:val="clear" w:color="auto" w:fill="FFFFFF"/>
        </w:rPr>
        <w:t>/0</w:t>
      </w:r>
      <w:r w:rsidR="00473108" w:rsidRPr="00CF08B5">
        <w:rPr>
          <w:rStyle w:val="normaltextrun"/>
          <w:rFonts w:ascii="EYInterstate Light" w:hAnsi="EYInterstate Light"/>
          <w:color w:val="000000"/>
          <w:sz w:val="22"/>
          <w:szCs w:val="22"/>
          <w:shd w:val="clear" w:color="auto" w:fill="FFFFFF"/>
        </w:rPr>
        <w:t>4</w:t>
      </w:r>
      <w:r w:rsidRPr="00CF08B5">
        <w:rPr>
          <w:rStyle w:val="normaltextrun"/>
          <w:rFonts w:ascii="EYInterstate Light" w:hAnsi="EYInterstate Light"/>
          <w:color w:val="000000"/>
          <w:sz w:val="22"/>
          <w:szCs w:val="22"/>
          <w:shd w:val="clear" w:color="auto" w:fill="FFFFFF"/>
        </w:rPr>
        <w:t xml:space="preserve">/2024 </w:t>
      </w:r>
      <w:r w:rsidR="00EA2515" w:rsidRPr="00CF08B5">
        <w:rPr>
          <w:rStyle w:val="normaltextrun"/>
          <w:rFonts w:ascii="EYInterstate Light" w:hAnsi="EYInterstate Light"/>
          <w:color w:val="000000"/>
          <w:sz w:val="22"/>
          <w:szCs w:val="22"/>
          <w:shd w:val="clear" w:color="auto" w:fill="FFFFFF"/>
        </w:rPr>
        <w:t xml:space="preserve">se </w:t>
      </w:r>
      <w:r w:rsidR="00CF08B5">
        <w:rPr>
          <w:rStyle w:val="normaltextrun"/>
          <w:rFonts w:ascii="EYInterstate Light" w:hAnsi="EYInterstate Light"/>
          <w:color w:val="000000"/>
          <w:sz w:val="22"/>
          <w:szCs w:val="22"/>
          <w:shd w:val="clear" w:color="auto" w:fill="FFFFFF"/>
        </w:rPr>
        <w:t>realizó</w:t>
      </w:r>
      <w:r w:rsidR="00EA2515" w:rsidRPr="00CF08B5">
        <w:rPr>
          <w:rStyle w:val="normaltextrun"/>
          <w:rFonts w:ascii="EYInterstate Light" w:hAnsi="EYInterstate Light"/>
          <w:color w:val="000000"/>
          <w:sz w:val="22"/>
          <w:szCs w:val="22"/>
          <w:shd w:val="clear" w:color="auto" w:fill="FFFFFF"/>
        </w:rPr>
        <w:t xml:space="preserve"> sesión </w:t>
      </w:r>
      <w:r w:rsidR="00CF08B5">
        <w:rPr>
          <w:rStyle w:val="normaltextrun"/>
          <w:rFonts w:ascii="EYInterstate Light" w:hAnsi="EYInterstate Light"/>
          <w:color w:val="000000"/>
          <w:sz w:val="22"/>
          <w:szCs w:val="22"/>
          <w:shd w:val="clear" w:color="auto" w:fill="FFFFFF"/>
        </w:rPr>
        <w:t xml:space="preserve">de </w:t>
      </w:r>
      <w:r w:rsidR="00EA2515" w:rsidRPr="00CF08B5">
        <w:rPr>
          <w:rStyle w:val="normaltextrun"/>
          <w:rFonts w:ascii="EYInterstate Light" w:hAnsi="EYInterstate Light"/>
          <w:color w:val="000000"/>
          <w:sz w:val="22"/>
          <w:szCs w:val="22"/>
          <w:shd w:val="clear" w:color="auto" w:fill="FFFFFF"/>
        </w:rPr>
        <w:t>“</w:t>
      </w:r>
      <w:r w:rsidR="004C41FA" w:rsidRPr="00CF08B5">
        <w:rPr>
          <w:rStyle w:val="normaltextrun"/>
          <w:rFonts w:ascii="EYInterstate Light" w:hAnsi="EYInterstate Light"/>
          <w:i/>
          <w:iCs/>
          <w:color w:val="000000"/>
          <w:sz w:val="22"/>
          <w:szCs w:val="22"/>
          <w:shd w:val="clear" w:color="auto" w:fill="FFFFFF"/>
        </w:rPr>
        <w:t xml:space="preserve">Sprint Planning Sprint </w:t>
      </w:r>
      <w:r w:rsidR="001760E5" w:rsidRPr="00CF08B5">
        <w:rPr>
          <w:rStyle w:val="normaltextrun"/>
          <w:rFonts w:ascii="EYInterstate Light" w:hAnsi="EYInterstate Light"/>
          <w:i/>
          <w:iCs/>
          <w:color w:val="000000"/>
          <w:sz w:val="22"/>
          <w:szCs w:val="22"/>
          <w:shd w:val="clear" w:color="auto" w:fill="FFFFFF"/>
        </w:rPr>
        <w:t>9</w:t>
      </w:r>
      <w:r w:rsidR="004C41FA" w:rsidRPr="00CF08B5">
        <w:rPr>
          <w:rStyle w:val="normaltextrun"/>
          <w:rFonts w:ascii="EYInterstate Light" w:hAnsi="EYInterstate Light"/>
          <w:i/>
          <w:iCs/>
          <w:color w:val="000000"/>
          <w:sz w:val="22"/>
          <w:szCs w:val="22"/>
          <w:shd w:val="clear" w:color="auto" w:fill="FFFFFF"/>
        </w:rPr>
        <w:t xml:space="preserve"> Recaudo DataR</w:t>
      </w:r>
      <w:r w:rsidR="00EA2515" w:rsidRPr="00CF08B5">
        <w:rPr>
          <w:rStyle w:val="normaltextrun"/>
          <w:rFonts w:ascii="EYInterstate Light" w:hAnsi="EYInterstate Light"/>
          <w:color w:val="000000"/>
          <w:sz w:val="22"/>
          <w:szCs w:val="22"/>
          <w:shd w:val="clear" w:color="auto" w:fill="FFFFFF"/>
        </w:rPr>
        <w:t>” en la que se comprometió por parte del Consorcio la ejecución de</w:t>
      </w:r>
      <w:r w:rsidR="00774C33" w:rsidRPr="00CF08B5">
        <w:rPr>
          <w:rStyle w:val="normaltextrun"/>
          <w:rFonts w:ascii="EYInterstate Light" w:hAnsi="EYInterstate Light"/>
          <w:color w:val="000000"/>
          <w:sz w:val="22"/>
          <w:szCs w:val="22"/>
          <w:shd w:val="clear" w:color="auto" w:fill="FFFFFF"/>
        </w:rPr>
        <w:t xml:space="preserve"> </w:t>
      </w:r>
      <w:r w:rsidR="001760E5" w:rsidRPr="00CF08B5">
        <w:rPr>
          <w:rStyle w:val="normaltextrun"/>
          <w:rFonts w:ascii="EYInterstate Light" w:hAnsi="EYInterstate Light"/>
          <w:color w:val="000000"/>
          <w:sz w:val="22"/>
          <w:szCs w:val="22"/>
          <w:shd w:val="clear" w:color="auto" w:fill="FFFFFF"/>
        </w:rPr>
        <w:t>veintiún (21</w:t>
      </w:r>
      <w:r w:rsidR="007025DD" w:rsidRPr="00CF08B5">
        <w:rPr>
          <w:rStyle w:val="normaltextrun"/>
          <w:rFonts w:ascii="EYInterstate Light" w:hAnsi="EYInterstate Light"/>
          <w:color w:val="000000"/>
          <w:sz w:val="22"/>
          <w:szCs w:val="22"/>
          <w:shd w:val="clear" w:color="auto" w:fill="FFFFFF"/>
        </w:rPr>
        <w:t xml:space="preserve">) </w:t>
      </w:r>
      <w:r w:rsidR="00B620DD" w:rsidRPr="00CF08B5">
        <w:rPr>
          <w:rStyle w:val="normaltextrun"/>
          <w:rFonts w:ascii="EYInterstate Light" w:hAnsi="EYInterstate Light"/>
          <w:color w:val="000000"/>
          <w:sz w:val="22"/>
          <w:szCs w:val="22"/>
          <w:shd w:val="clear" w:color="auto" w:fill="FFFFFF"/>
        </w:rPr>
        <w:t>historias de usuario (</w:t>
      </w:r>
      <w:r w:rsidR="007025DD" w:rsidRPr="00CF08B5">
        <w:rPr>
          <w:rStyle w:val="normaltextrun"/>
          <w:rFonts w:ascii="EYInterstate Light" w:hAnsi="EYInterstate Light"/>
          <w:color w:val="000000"/>
          <w:sz w:val="22"/>
          <w:szCs w:val="22"/>
          <w:shd w:val="clear" w:color="auto" w:fill="FFFFFF"/>
        </w:rPr>
        <w:t>HU</w:t>
      </w:r>
      <w:r w:rsidR="00B620DD" w:rsidRPr="00CF08B5">
        <w:rPr>
          <w:rStyle w:val="normaltextrun"/>
          <w:rFonts w:ascii="EYInterstate Light" w:hAnsi="EYInterstate Light"/>
          <w:color w:val="000000"/>
          <w:sz w:val="22"/>
          <w:szCs w:val="22"/>
          <w:shd w:val="clear" w:color="auto" w:fill="FFFFFF"/>
        </w:rPr>
        <w:t>)</w:t>
      </w:r>
      <w:r w:rsidR="00CF08B5" w:rsidRPr="00CF08B5">
        <w:rPr>
          <w:rStyle w:val="normaltextrun"/>
          <w:rFonts w:ascii="EYInterstate Light" w:hAnsi="EYInterstate Light"/>
          <w:color w:val="000000"/>
          <w:sz w:val="22"/>
          <w:szCs w:val="22"/>
          <w:shd w:val="clear" w:color="auto" w:fill="FFFFFF"/>
        </w:rPr>
        <w:t xml:space="preserve">. </w:t>
      </w:r>
      <w:r w:rsidR="00DB071A" w:rsidRPr="00CF08B5">
        <w:rPr>
          <w:rStyle w:val="normaltextrun"/>
          <w:rFonts w:ascii="EYInterstate Light" w:hAnsi="EYInterstate Light"/>
          <w:color w:val="000000"/>
          <w:sz w:val="22"/>
          <w:szCs w:val="22"/>
          <w:shd w:val="clear" w:color="auto" w:fill="FFFFFF"/>
        </w:rPr>
        <w:t xml:space="preserve">Durante la sesión, el consorcio </w:t>
      </w:r>
      <w:r w:rsidR="00CF08B5">
        <w:rPr>
          <w:rStyle w:val="normaltextrun"/>
          <w:rFonts w:ascii="EYInterstate Light" w:hAnsi="EYInterstate Light"/>
          <w:color w:val="000000"/>
          <w:sz w:val="22"/>
          <w:szCs w:val="22"/>
          <w:shd w:val="clear" w:color="auto" w:fill="FFFFFF"/>
        </w:rPr>
        <w:t xml:space="preserve">informó que </w:t>
      </w:r>
      <w:r w:rsidR="008F64F3">
        <w:rPr>
          <w:rStyle w:val="normaltextrun"/>
          <w:rFonts w:ascii="EYInterstate Light" w:hAnsi="EYInterstate Light"/>
          <w:color w:val="000000"/>
          <w:sz w:val="22"/>
          <w:szCs w:val="22"/>
          <w:shd w:val="clear" w:color="auto" w:fill="FFFFFF"/>
        </w:rPr>
        <w:t xml:space="preserve">la implementación de </w:t>
      </w:r>
      <w:r w:rsidR="008F64F3" w:rsidRPr="00CF08B5">
        <w:rPr>
          <w:rStyle w:val="normaltextrun"/>
          <w:rFonts w:ascii="EYInterstate Light" w:hAnsi="EYInterstate Light"/>
          <w:color w:val="000000"/>
          <w:sz w:val="22"/>
          <w:szCs w:val="22"/>
          <w:shd w:val="clear" w:color="auto" w:fill="FFFFFF"/>
        </w:rPr>
        <w:t>todas las reglas de negocio del requerimiento</w:t>
      </w:r>
      <w:r w:rsidR="008F64F3">
        <w:rPr>
          <w:rStyle w:val="normaltextrun"/>
          <w:rFonts w:ascii="EYInterstate Light" w:hAnsi="EYInterstate Light"/>
          <w:color w:val="000000"/>
          <w:sz w:val="22"/>
          <w:szCs w:val="22"/>
          <w:shd w:val="clear" w:color="auto" w:fill="FFFFFF"/>
        </w:rPr>
        <w:t xml:space="preserve"> se completaría en el </w:t>
      </w:r>
      <w:r w:rsidR="00DB071A" w:rsidRPr="00CF08B5">
        <w:rPr>
          <w:rStyle w:val="normaltextrun"/>
          <w:rFonts w:ascii="EYInterstate Light" w:hAnsi="EYInterstate Light"/>
          <w:color w:val="000000"/>
          <w:sz w:val="22"/>
          <w:szCs w:val="22"/>
          <w:shd w:val="clear" w:color="auto" w:fill="FFFFFF"/>
        </w:rPr>
        <w:t xml:space="preserve">sprint 9. Además, confirmó a la DIAN e Interventoría la no existencia de dependencias entre las Historias de Usuario (HU), </w:t>
      </w:r>
      <w:r w:rsidR="008F64F3">
        <w:rPr>
          <w:rStyle w:val="normaltextrun"/>
          <w:rFonts w:ascii="EYInterstate Light" w:hAnsi="EYInterstate Light"/>
          <w:color w:val="000000"/>
          <w:sz w:val="22"/>
          <w:szCs w:val="22"/>
          <w:shd w:val="clear" w:color="auto" w:fill="FFFFFF"/>
        </w:rPr>
        <w:t>garantizando así que la ejecución podría llevarse a cabo sin inconvenientes.</w:t>
      </w:r>
    </w:p>
    <w:p w14:paraId="0CE56196" w14:textId="77296BDA" w:rsidR="00EA0577" w:rsidRDefault="001760E5" w:rsidP="00547B93">
      <w:pPr>
        <w:pStyle w:val="ListParagraph"/>
        <w:ind w:left="360"/>
        <w:jc w:val="center"/>
        <w:rPr>
          <w:rStyle w:val="normaltextrun"/>
          <w:rFonts w:ascii="EYInterstate Light" w:hAnsi="EYInterstate Light"/>
          <w:color w:val="000000"/>
          <w:sz w:val="22"/>
          <w:szCs w:val="22"/>
          <w:shd w:val="clear" w:color="auto" w:fill="FFFFFF"/>
        </w:rPr>
      </w:pPr>
      <w:r>
        <w:rPr>
          <w:noProof/>
          <w:lang w:eastAsia="en-US"/>
        </w:rPr>
        <w:lastRenderedPageBreak/>
        <w:drawing>
          <wp:inline distT="0" distB="0" distL="0" distR="0" wp14:anchorId="31BE328E" wp14:editId="7AE4CC8F">
            <wp:extent cx="5143019" cy="2825115"/>
            <wp:effectExtent l="19050" t="19050" r="19685"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r:link="rId12">
                      <a:extLst>
                        <a:ext uri="{28A0092B-C50C-407E-A947-70E740481C1C}">
                          <a14:useLocalDpi xmlns:a14="http://schemas.microsoft.com/office/drawing/2010/main" val="0"/>
                        </a:ext>
                      </a:extLst>
                    </a:blip>
                    <a:srcRect l="3246" r="6102"/>
                    <a:stretch/>
                  </pic:blipFill>
                  <pic:spPr bwMode="auto">
                    <a:xfrm>
                      <a:off x="0" y="0"/>
                      <a:ext cx="5167590" cy="2838612"/>
                    </a:xfrm>
                    <a:prstGeom prst="rect">
                      <a:avLst/>
                    </a:prstGeom>
                    <a:noFill/>
                    <a:ln w="9525" cap="flat" cmpd="sng" algn="ctr">
                      <a:solidFill>
                        <a:srgbClr val="2E2E38">
                          <a:lumMod val="20000"/>
                          <a:lumOff val="8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932929" w14:textId="32D940F0" w:rsidR="00350FC2" w:rsidRDefault="00EA0577" w:rsidP="00EA0577">
      <w:pPr>
        <w:pStyle w:val="ListParagraph"/>
        <w:ind w:left="360"/>
        <w:jc w:val="center"/>
        <w:rPr>
          <w:rStyle w:val="normaltextrun"/>
          <w:rFonts w:ascii="EYInterstate Light" w:hAnsi="EYInterstate Light"/>
          <w:i/>
          <w:iCs/>
          <w:color w:val="000000"/>
          <w:sz w:val="22"/>
          <w:szCs w:val="22"/>
          <w:shd w:val="clear" w:color="auto" w:fill="FFFFFF"/>
        </w:rPr>
      </w:pPr>
      <w:r w:rsidRPr="00EA0577">
        <w:rPr>
          <w:rStyle w:val="normaltextrun"/>
          <w:rFonts w:ascii="EYInterstate Light" w:hAnsi="EYInterstate Light"/>
          <w:i/>
          <w:iCs/>
          <w:color w:val="000000"/>
          <w:sz w:val="22"/>
          <w:szCs w:val="22"/>
          <w:shd w:val="clear" w:color="auto" w:fill="FFFFFF"/>
        </w:rPr>
        <w:t xml:space="preserve">Fuente: </w:t>
      </w:r>
      <w:r w:rsidR="00871C73">
        <w:rPr>
          <w:rStyle w:val="normaltextrun"/>
          <w:rFonts w:ascii="EYInterstate Light" w:hAnsi="EYInterstate Light"/>
          <w:i/>
          <w:iCs/>
          <w:color w:val="000000"/>
          <w:sz w:val="22"/>
          <w:szCs w:val="22"/>
          <w:shd w:val="clear" w:color="auto" w:fill="FFFFFF"/>
        </w:rPr>
        <w:t xml:space="preserve">HU </w:t>
      </w:r>
      <w:r w:rsidR="009F7656">
        <w:rPr>
          <w:rStyle w:val="normaltextrun"/>
          <w:rFonts w:ascii="EYInterstate Light" w:hAnsi="EYInterstate Light"/>
          <w:i/>
          <w:iCs/>
          <w:color w:val="000000"/>
          <w:sz w:val="22"/>
          <w:szCs w:val="22"/>
          <w:shd w:val="clear" w:color="auto" w:fill="FFFFFF"/>
        </w:rPr>
        <w:t xml:space="preserve">declaradas en sprint planning del </w:t>
      </w:r>
      <w:r w:rsidR="001760E5">
        <w:rPr>
          <w:rStyle w:val="normaltextrun"/>
          <w:rFonts w:ascii="EYInterstate Light" w:hAnsi="EYInterstate Light"/>
          <w:i/>
          <w:iCs/>
          <w:color w:val="000000"/>
          <w:sz w:val="22"/>
          <w:szCs w:val="22"/>
          <w:shd w:val="clear" w:color="auto" w:fill="FFFFFF"/>
        </w:rPr>
        <w:t>17</w:t>
      </w:r>
      <w:r w:rsidR="009F7656">
        <w:rPr>
          <w:rStyle w:val="normaltextrun"/>
          <w:rFonts w:ascii="EYInterstate Light" w:hAnsi="EYInterstate Light"/>
          <w:i/>
          <w:iCs/>
          <w:color w:val="000000"/>
          <w:sz w:val="22"/>
          <w:szCs w:val="22"/>
          <w:shd w:val="clear" w:color="auto" w:fill="FFFFFF"/>
        </w:rPr>
        <w:t>/04/2024</w:t>
      </w:r>
    </w:p>
    <w:p w14:paraId="1197D60F" w14:textId="77777777" w:rsidR="001760E5" w:rsidRPr="00EA0577" w:rsidRDefault="001760E5" w:rsidP="00EA0577">
      <w:pPr>
        <w:pStyle w:val="ListParagraph"/>
        <w:ind w:left="360"/>
        <w:jc w:val="center"/>
        <w:rPr>
          <w:rStyle w:val="normaltextrun"/>
          <w:rFonts w:ascii="EYInterstate Light" w:hAnsi="EYInterstate Light"/>
          <w:i/>
          <w:iCs/>
          <w:color w:val="000000"/>
          <w:sz w:val="22"/>
          <w:szCs w:val="22"/>
          <w:shd w:val="clear" w:color="auto" w:fill="FFFFFF"/>
        </w:rPr>
      </w:pPr>
    </w:p>
    <w:p w14:paraId="24B0CA37" w14:textId="333E4F9C" w:rsidR="000810FB" w:rsidRPr="000810FB" w:rsidRDefault="00D46231" w:rsidP="000810FB">
      <w:pPr>
        <w:pStyle w:val="ListParagraph"/>
        <w:ind w:left="360"/>
        <w:rPr>
          <w:rFonts w:ascii="EYInterstate Light" w:hAnsi="EYInterstate Light"/>
          <w:sz w:val="22"/>
          <w:szCs w:val="22"/>
        </w:rPr>
      </w:pPr>
      <w:r>
        <w:rPr>
          <w:rFonts w:ascii="EYInterstate Light" w:hAnsi="EYInterstate Light"/>
          <w:sz w:val="22"/>
          <w:szCs w:val="22"/>
        </w:rPr>
        <w:t xml:space="preserve">La </w:t>
      </w:r>
      <w:r w:rsidR="00385B00">
        <w:rPr>
          <w:rFonts w:ascii="EYInterstate Light" w:hAnsi="EYInterstate Light"/>
          <w:sz w:val="22"/>
          <w:szCs w:val="22"/>
        </w:rPr>
        <w:t>Interventoría</w:t>
      </w:r>
      <w:r>
        <w:rPr>
          <w:rFonts w:ascii="EYInterstate Light" w:hAnsi="EYInterstate Light"/>
          <w:sz w:val="22"/>
          <w:szCs w:val="22"/>
        </w:rPr>
        <w:t xml:space="preserve"> realizó las </w:t>
      </w:r>
      <w:r w:rsidR="00DB071A">
        <w:rPr>
          <w:rFonts w:ascii="EYInterstate Light" w:hAnsi="EYInterstate Light"/>
          <w:sz w:val="22"/>
          <w:szCs w:val="22"/>
        </w:rPr>
        <w:t xml:space="preserve">siguientes alertas y </w:t>
      </w:r>
      <w:r w:rsidR="000810FB" w:rsidRPr="000810FB">
        <w:rPr>
          <w:rFonts w:ascii="EYInterstate Light" w:hAnsi="EYInterstate Light"/>
          <w:sz w:val="22"/>
          <w:szCs w:val="22"/>
        </w:rPr>
        <w:t>recomendaciones</w:t>
      </w:r>
      <w:r w:rsidR="00142E69">
        <w:rPr>
          <w:rFonts w:ascii="EYInterstate Light" w:hAnsi="EYInterstate Light"/>
          <w:sz w:val="22"/>
          <w:szCs w:val="22"/>
        </w:rPr>
        <w:t xml:space="preserve"> durante la sesión</w:t>
      </w:r>
      <w:r w:rsidR="00DB071A">
        <w:rPr>
          <w:rFonts w:ascii="EYInterstate Light" w:hAnsi="EYInterstate Light"/>
          <w:sz w:val="22"/>
          <w:szCs w:val="22"/>
        </w:rPr>
        <w:t>:</w:t>
      </w:r>
    </w:p>
    <w:p w14:paraId="2D4A637E" w14:textId="77777777" w:rsidR="000810FB" w:rsidRPr="000810FB" w:rsidRDefault="000810FB" w:rsidP="000810FB">
      <w:pPr>
        <w:pStyle w:val="ListParagraph"/>
        <w:ind w:left="360"/>
        <w:rPr>
          <w:rFonts w:ascii="EYInterstate Light" w:hAnsi="EYInterstate Light"/>
          <w:sz w:val="22"/>
          <w:szCs w:val="22"/>
        </w:rPr>
      </w:pPr>
    </w:p>
    <w:p w14:paraId="76B85747" w14:textId="00B136DA" w:rsidR="008E420C" w:rsidRDefault="008E420C" w:rsidP="00531BED">
      <w:pPr>
        <w:pStyle w:val="ListParagraph"/>
        <w:numPr>
          <w:ilvl w:val="0"/>
          <w:numId w:val="24"/>
        </w:numPr>
        <w:rPr>
          <w:rFonts w:ascii="EYInterstate Light" w:hAnsi="EYInterstate Light"/>
          <w:sz w:val="22"/>
          <w:szCs w:val="22"/>
        </w:rPr>
      </w:pPr>
      <w:r w:rsidRPr="000011AD">
        <w:rPr>
          <w:rFonts w:ascii="EYInterstate Light" w:hAnsi="EYInterstate Light"/>
          <w:sz w:val="22"/>
          <w:szCs w:val="22"/>
        </w:rPr>
        <w:t xml:space="preserve">Se alertó sobre el incremento de </w:t>
      </w:r>
      <w:r w:rsidR="008F64F3">
        <w:rPr>
          <w:rFonts w:ascii="EYInterstate Light" w:hAnsi="EYInterstate Light"/>
          <w:sz w:val="22"/>
          <w:szCs w:val="22"/>
        </w:rPr>
        <w:t>h</w:t>
      </w:r>
      <w:r w:rsidRPr="000011AD">
        <w:rPr>
          <w:rFonts w:ascii="EYInterstate Light" w:hAnsi="EYInterstate Light"/>
          <w:sz w:val="22"/>
          <w:szCs w:val="22"/>
        </w:rPr>
        <w:t xml:space="preserve">istorias de Usuario (HU) en el sprint, ya que podría indicar un exceso de carga de trabajo para el equipo, lo que podría afectar la calidad del trabajo realizado y la capacidad para cumplir con los compromisos establecidos. </w:t>
      </w:r>
      <w:r w:rsidR="00142E69">
        <w:rPr>
          <w:rFonts w:ascii="EYInterstate Light" w:hAnsi="EYInterstate Light"/>
          <w:sz w:val="22"/>
          <w:szCs w:val="22"/>
        </w:rPr>
        <w:t>Recordamos que, e</w:t>
      </w:r>
      <w:r w:rsidRPr="000011AD">
        <w:rPr>
          <w:rFonts w:ascii="EYInterstate Light" w:hAnsi="EYInterstate Light"/>
          <w:sz w:val="22"/>
          <w:szCs w:val="22"/>
        </w:rPr>
        <w:t xml:space="preserve">n la metodología ágil, es importante mantener un equilibrio adecuado en la carga de trabajo para garantizar la entrega de incrementos de producto de </w:t>
      </w:r>
      <w:r w:rsidR="000011AD" w:rsidRPr="000011AD">
        <w:rPr>
          <w:rFonts w:ascii="EYInterstate Light" w:hAnsi="EYInterstate Light"/>
          <w:sz w:val="22"/>
          <w:szCs w:val="22"/>
        </w:rPr>
        <w:t xml:space="preserve">calidad </w:t>
      </w:r>
      <w:r w:rsidRPr="000011AD">
        <w:rPr>
          <w:rFonts w:ascii="EYInterstate Light" w:hAnsi="EYInterstate Light"/>
          <w:sz w:val="22"/>
          <w:szCs w:val="22"/>
        </w:rPr>
        <w:t>al final de cada sprint.</w:t>
      </w:r>
      <w:r w:rsidR="000011AD">
        <w:rPr>
          <w:rFonts w:ascii="EYInterstate Light" w:hAnsi="EYInterstate Light"/>
          <w:sz w:val="22"/>
          <w:szCs w:val="22"/>
        </w:rPr>
        <w:t xml:space="preserve"> </w:t>
      </w:r>
    </w:p>
    <w:p w14:paraId="6B7409D1" w14:textId="77777777" w:rsidR="003043F0" w:rsidRDefault="003043F0" w:rsidP="003043F0">
      <w:pPr>
        <w:pStyle w:val="ListParagraph"/>
        <w:ind w:left="1080"/>
        <w:rPr>
          <w:rFonts w:ascii="EYInterstate Light" w:hAnsi="EYInterstate Light"/>
          <w:sz w:val="22"/>
          <w:szCs w:val="22"/>
        </w:rPr>
      </w:pPr>
    </w:p>
    <w:p w14:paraId="25E6B6DA" w14:textId="59AE092A" w:rsidR="008F64F3" w:rsidRDefault="003043F0" w:rsidP="00531BED">
      <w:pPr>
        <w:pStyle w:val="ListParagraph"/>
        <w:numPr>
          <w:ilvl w:val="0"/>
          <w:numId w:val="24"/>
        </w:numPr>
        <w:rPr>
          <w:rFonts w:ascii="EYInterstate Light" w:hAnsi="EYInterstate Light"/>
          <w:sz w:val="22"/>
          <w:szCs w:val="22"/>
        </w:rPr>
      </w:pPr>
      <w:r w:rsidRPr="003043F0">
        <w:rPr>
          <w:rFonts w:ascii="EYInterstate Light" w:hAnsi="EYInterstate Light"/>
          <w:sz w:val="22"/>
          <w:szCs w:val="22"/>
        </w:rPr>
        <w:t xml:space="preserve">Dado el volumen de historias de usuario (HU) comprometidas, </w:t>
      </w:r>
      <w:r w:rsidR="003B3793">
        <w:rPr>
          <w:rFonts w:ascii="EYInterstate Light" w:hAnsi="EYInterstate Light"/>
          <w:sz w:val="22"/>
          <w:szCs w:val="22"/>
        </w:rPr>
        <w:t xml:space="preserve">la Interventoría </w:t>
      </w:r>
      <w:r w:rsidR="00142E69">
        <w:rPr>
          <w:rFonts w:ascii="EYInterstate Light" w:hAnsi="EYInterstate Light"/>
          <w:sz w:val="22"/>
          <w:szCs w:val="22"/>
        </w:rPr>
        <w:t xml:space="preserve">recomendó al Consorcio la </w:t>
      </w:r>
      <w:r w:rsidR="003B3793">
        <w:rPr>
          <w:rFonts w:ascii="EYInterstate Light" w:hAnsi="EYInterstate Light"/>
          <w:sz w:val="22"/>
          <w:szCs w:val="22"/>
        </w:rPr>
        <w:t xml:space="preserve">importancia </w:t>
      </w:r>
      <w:r w:rsidR="00142E69">
        <w:rPr>
          <w:rFonts w:ascii="EYInterstate Light" w:hAnsi="EYInterstate Light"/>
          <w:sz w:val="22"/>
          <w:szCs w:val="22"/>
        </w:rPr>
        <w:t xml:space="preserve">de informar </w:t>
      </w:r>
      <w:r w:rsidR="003B3793">
        <w:rPr>
          <w:rFonts w:ascii="EYInterstate Light" w:hAnsi="EYInterstate Light"/>
          <w:sz w:val="22"/>
          <w:szCs w:val="22"/>
        </w:rPr>
        <w:t>cu</w:t>
      </w:r>
      <w:r w:rsidRPr="003043F0">
        <w:rPr>
          <w:rFonts w:ascii="EYInterstate Light" w:hAnsi="EYInterstate Light"/>
          <w:sz w:val="22"/>
          <w:szCs w:val="22"/>
        </w:rPr>
        <w:t xml:space="preserve">alquier impedimento o necesidad </w:t>
      </w:r>
      <w:r w:rsidR="00142E69">
        <w:rPr>
          <w:rFonts w:ascii="EYInterstate Light" w:hAnsi="EYInterstate Light"/>
          <w:sz w:val="22"/>
          <w:szCs w:val="22"/>
        </w:rPr>
        <w:t>a</w:t>
      </w:r>
      <w:r w:rsidR="003B3793">
        <w:rPr>
          <w:rFonts w:ascii="EYInterstate Light" w:hAnsi="EYInterstate Light"/>
          <w:sz w:val="22"/>
          <w:szCs w:val="22"/>
        </w:rPr>
        <w:t xml:space="preserve"> través de los es</w:t>
      </w:r>
      <w:r>
        <w:rPr>
          <w:rFonts w:ascii="EYInterstate Light" w:hAnsi="EYInterstate Light"/>
          <w:sz w:val="22"/>
          <w:szCs w:val="22"/>
        </w:rPr>
        <w:t xml:space="preserve">pacios diarios </w:t>
      </w:r>
      <w:r w:rsidRPr="00804DCE">
        <w:rPr>
          <w:rFonts w:ascii="EYInterstate Light" w:hAnsi="EYInterstate Light"/>
          <w:i/>
          <w:iCs/>
          <w:sz w:val="22"/>
          <w:szCs w:val="22"/>
        </w:rPr>
        <w:t>(daily)</w:t>
      </w:r>
      <w:r>
        <w:rPr>
          <w:rFonts w:ascii="EYInterstate Light" w:hAnsi="EYInterstate Light"/>
          <w:sz w:val="22"/>
          <w:szCs w:val="22"/>
        </w:rPr>
        <w:t xml:space="preserve"> dispuestos en el proyecto</w:t>
      </w:r>
      <w:r w:rsidRPr="003043F0">
        <w:rPr>
          <w:rFonts w:ascii="EYInterstate Light" w:hAnsi="EYInterstate Light"/>
          <w:sz w:val="22"/>
          <w:szCs w:val="22"/>
        </w:rPr>
        <w:t>. Esto permitir</w:t>
      </w:r>
      <w:r w:rsidR="00142E69">
        <w:rPr>
          <w:rFonts w:ascii="EYInterstate Light" w:hAnsi="EYInterstate Light"/>
          <w:sz w:val="22"/>
          <w:szCs w:val="22"/>
        </w:rPr>
        <w:t xml:space="preserve">ía al </w:t>
      </w:r>
      <w:r w:rsidRPr="003043F0">
        <w:rPr>
          <w:rFonts w:ascii="EYInterstate Light" w:hAnsi="EYInterstate Light"/>
          <w:sz w:val="22"/>
          <w:szCs w:val="22"/>
        </w:rPr>
        <w:t>Consorcio c</w:t>
      </w:r>
      <w:r w:rsidR="00142E69">
        <w:rPr>
          <w:rFonts w:ascii="EYInterstate Light" w:hAnsi="EYInterstate Light"/>
          <w:sz w:val="22"/>
          <w:szCs w:val="22"/>
        </w:rPr>
        <w:t xml:space="preserve">ontar </w:t>
      </w:r>
      <w:r w:rsidRPr="003043F0">
        <w:rPr>
          <w:rFonts w:ascii="EYInterstate Light" w:hAnsi="EYInterstate Light"/>
          <w:sz w:val="22"/>
          <w:szCs w:val="22"/>
        </w:rPr>
        <w:t xml:space="preserve">con todos los recursos y la información necesaria para llevar a cabo las tareas planeadas. </w:t>
      </w:r>
    </w:p>
    <w:p w14:paraId="6017738F" w14:textId="77777777" w:rsidR="00804DCE" w:rsidRPr="00804DCE" w:rsidRDefault="00804DCE" w:rsidP="00804DCE">
      <w:pPr>
        <w:pStyle w:val="ListParagraph"/>
        <w:rPr>
          <w:rFonts w:ascii="EYInterstate Light" w:hAnsi="EYInterstate Light"/>
          <w:sz w:val="22"/>
          <w:szCs w:val="22"/>
        </w:rPr>
      </w:pPr>
    </w:p>
    <w:p w14:paraId="303F3398" w14:textId="4448E1A4" w:rsidR="004432CF" w:rsidRDefault="004432CF" w:rsidP="004432CF">
      <w:pPr>
        <w:pStyle w:val="ListParagraph"/>
        <w:numPr>
          <w:ilvl w:val="0"/>
          <w:numId w:val="24"/>
        </w:numPr>
        <w:rPr>
          <w:rFonts w:ascii="EYInterstate Light" w:hAnsi="EYInterstate Light"/>
          <w:sz w:val="22"/>
          <w:szCs w:val="22"/>
        </w:rPr>
      </w:pPr>
      <w:r w:rsidRPr="004432CF">
        <w:rPr>
          <w:rFonts w:ascii="EYInterstate Light" w:hAnsi="EYInterstate Light"/>
          <w:sz w:val="22"/>
          <w:szCs w:val="22"/>
        </w:rPr>
        <w:t xml:space="preserve">Se </w:t>
      </w:r>
      <w:r>
        <w:rPr>
          <w:rFonts w:ascii="EYInterstate Light" w:hAnsi="EYInterstate Light"/>
          <w:sz w:val="22"/>
          <w:szCs w:val="22"/>
        </w:rPr>
        <w:t>solicitó y recomendó al Consorcio completar la descripción y los criterios de aceptación para todas las historias de usuario comprometidas</w:t>
      </w:r>
      <w:r w:rsidR="00142E69">
        <w:rPr>
          <w:rFonts w:ascii="EYInterstate Light" w:hAnsi="EYInterstate Light"/>
          <w:sz w:val="22"/>
          <w:szCs w:val="22"/>
        </w:rPr>
        <w:t>, no fueron evidenciadas en su totalidad durante la reunión</w:t>
      </w:r>
      <w:r>
        <w:rPr>
          <w:rFonts w:ascii="EYInterstate Light" w:hAnsi="EYInterstate Light"/>
          <w:sz w:val="22"/>
          <w:szCs w:val="22"/>
        </w:rPr>
        <w:t>.</w:t>
      </w:r>
    </w:p>
    <w:p w14:paraId="409DF9D9" w14:textId="77777777" w:rsidR="004432CF" w:rsidRPr="004432CF" w:rsidRDefault="004432CF" w:rsidP="004432CF">
      <w:pPr>
        <w:pStyle w:val="ListParagraph"/>
        <w:rPr>
          <w:rFonts w:ascii="EYInterstate Light" w:hAnsi="EYInterstate Light"/>
          <w:sz w:val="22"/>
          <w:szCs w:val="22"/>
        </w:rPr>
      </w:pPr>
    </w:p>
    <w:p w14:paraId="425456BE" w14:textId="4B47CA18" w:rsidR="00713B0A" w:rsidRDefault="00713B0A" w:rsidP="004432CF">
      <w:pPr>
        <w:pStyle w:val="ListParagraph"/>
        <w:numPr>
          <w:ilvl w:val="0"/>
          <w:numId w:val="24"/>
        </w:numPr>
        <w:rPr>
          <w:rFonts w:ascii="EYInterstate Light" w:hAnsi="EYInterstate Light"/>
          <w:sz w:val="22"/>
          <w:szCs w:val="22"/>
        </w:rPr>
      </w:pPr>
      <w:r w:rsidRPr="00713B0A">
        <w:rPr>
          <w:rFonts w:ascii="EYInterstate Light" w:hAnsi="EYInterstate Light"/>
          <w:sz w:val="22"/>
          <w:szCs w:val="22"/>
        </w:rPr>
        <w:t xml:space="preserve">La Interventoría </w:t>
      </w:r>
      <w:r>
        <w:rPr>
          <w:rFonts w:ascii="EYInterstate Light" w:hAnsi="EYInterstate Light"/>
          <w:sz w:val="22"/>
          <w:szCs w:val="22"/>
        </w:rPr>
        <w:t xml:space="preserve">reiteró al Consorcio la </w:t>
      </w:r>
      <w:r w:rsidRPr="00713B0A">
        <w:rPr>
          <w:rFonts w:ascii="EYInterstate Light" w:hAnsi="EYInterstate Light"/>
          <w:sz w:val="22"/>
          <w:szCs w:val="22"/>
        </w:rPr>
        <w:t xml:space="preserve">necesidad de </w:t>
      </w:r>
      <w:r>
        <w:rPr>
          <w:rFonts w:ascii="EYInterstate Light" w:hAnsi="EYInterstate Light"/>
          <w:sz w:val="22"/>
          <w:szCs w:val="22"/>
        </w:rPr>
        <w:t xml:space="preserve">contar con un </w:t>
      </w:r>
      <w:r w:rsidRPr="00713B0A">
        <w:rPr>
          <w:rFonts w:ascii="EYInterstate Light" w:hAnsi="EYInterstate Light"/>
          <w:sz w:val="22"/>
          <w:szCs w:val="22"/>
        </w:rPr>
        <w:t>plan general de las historias de usuario (HU) para los</w:t>
      </w:r>
      <w:r w:rsidRPr="00713B0A">
        <w:rPr>
          <w:rFonts w:ascii="EYInterstate Light" w:hAnsi="EYInterstate Light"/>
          <w:i/>
          <w:iCs/>
          <w:sz w:val="22"/>
          <w:szCs w:val="22"/>
        </w:rPr>
        <w:t xml:space="preserve"> sprints</w:t>
      </w:r>
      <w:r w:rsidRPr="00713B0A">
        <w:rPr>
          <w:rFonts w:ascii="EYInterstate Light" w:hAnsi="EYInterstate Light"/>
          <w:sz w:val="22"/>
          <w:szCs w:val="22"/>
        </w:rPr>
        <w:t xml:space="preserve"> restantes</w:t>
      </w:r>
      <w:r w:rsidR="00142E69">
        <w:rPr>
          <w:rFonts w:ascii="EYInterstate Light" w:hAnsi="EYInterstate Light"/>
          <w:sz w:val="22"/>
          <w:szCs w:val="22"/>
        </w:rPr>
        <w:t xml:space="preserve"> (10 al 14)</w:t>
      </w:r>
      <w:r w:rsidRPr="00713B0A">
        <w:rPr>
          <w:rFonts w:ascii="EYInterstate Light" w:hAnsi="EYInterstate Light"/>
          <w:sz w:val="22"/>
          <w:szCs w:val="22"/>
        </w:rPr>
        <w:t xml:space="preserve">, </w:t>
      </w:r>
      <w:r>
        <w:rPr>
          <w:rFonts w:ascii="EYInterstate Light" w:hAnsi="EYInterstate Light"/>
          <w:sz w:val="22"/>
          <w:szCs w:val="22"/>
        </w:rPr>
        <w:t xml:space="preserve">de manera que se logre contar con una </w:t>
      </w:r>
      <w:r w:rsidRPr="00713B0A">
        <w:rPr>
          <w:rFonts w:ascii="EYInterstate Light" w:hAnsi="EYInterstate Light"/>
          <w:sz w:val="22"/>
          <w:szCs w:val="22"/>
        </w:rPr>
        <w:t xml:space="preserve">visión global del requerimiento. La </w:t>
      </w:r>
      <w:r w:rsidRPr="00713B0A">
        <w:rPr>
          <w:rFonts w:ascii="EYInterstate Light" w:hAnsi="EYInterstate Light"/>
          <w:sz w:val="22"/>
          <w:szCs w:val="22"/>
        </w:rPr>
        <w:lastRenderedPageBreak/>
        <w:t xml:space="preserve">ausencia de este plan general puede afectar la capacidad del equipo para anticipar necesidades, asignar recursos adecuadamente y mantener un ritmo de trabajo sostenible. </w:t>
      </w:r>
    </w:p>
    <w:p w14:paraId="03AB1601" w14:textId="77777777" w:rsidR="004432CF" w:rsidRPr="004432CF" w:rsidRDefault="004432CF" w:rsidP="004432CF">
      <w:pPr>
        <w:pStyle w:val="ListParagraph"/>
        <w:rPr>
          <w:rFonts w:ascii="EYInterstate Light" w:hAnsi="EYInterstate Light"/>
          <w:sz w:val="22"/>
          <w:szCs w:val="22"/>
        </w:rPr>
      </w:pPr>
    </w:p>
    <w:p w14:paraId="0003BB00" w14:textId="523C79BC" w:rsidR="00C82EC0" w:rsidRPr="00142E69" w:rsidRDefault="00C61C4E" w:rsidP="00907BFF">
      <w:pPr>
        <w:pStyle w:val="ListParagraph"/>
        <w:numPr>
          <w:ilvl w:val="0"/>
          <w:numId w:val="3"/>
        </w:numPr>
        <w:ind w:left="360"/>
        <w:rPr>
          <w:rStyle w:val="normaltextrun"/>
          <w:rFonts w:ascii="EYInterstate Light" w:hAnsi="EYInterstate Light"/>
          <w:sz w:val="22"/>
          <w:szCs w:val="22"/>
        </w:rPr>
      </w:pPr>
      <w:r w:rsidRPr="00A507B5">
        <w:rPr>
          <w:rStyle w:val="normaltextrun"/>
          <w:rFonts w:ascii="EYInterstate Light" w:hAnsi="EYInterstate Light"/>
          <w:sz w:val="22"/>
          <w:szCs w:val="22"/>
        </w:rPr>
        <w:t xml:space="preserve">El </w:t>
      </w:r>
      <w:r w:rsidR="00907BFF">
        <w:rPr>
          <w:rStyle w:val="normaltextrun"/>
          <w:rFonts w:ascii="EYInterstate Light" w:hAnsi="EYInterstate Light"/>
          <w:sz w:val="22"/>
          <w:szCs w:val="22"/>
        </w:rPr>
        <w:t>24</w:t>
      </w:r>
      <w:r w:rsidRPr="00A507B5">
        <w:rPr>
          <w:rStyle w:val="normaltextrun"/>
          <w:rFonts w:ascii="EYInterstate Light" w:hAnsi="EYInterstate Light"/>
          <w:sz w:val="22"/>
          <w:szCs w:val="22"/>
        </w:rPr>
        <w:t>/0</w:t>
      </w:r>
      <w:r w:rsidR="00950C5D">
        <w:rPr>
          <w:rStyle w:val="normaltextrun"/>
          <w:rFonts w:ascii="EYInterstate Light" w:hAnsi="EYInterstate Light"/>
          <w:sz w:val="22"/>
          <w:szCs w:val="22"/>
        </w:rPr>
        <w:t>4</w:t>
      </w:r>
      <w:r w:rsidRPr="00A507B5">
        <w:rPr>
          <w:rStyle w:val="normaltextrun"/>
          <w:rFonts w:ascii="EYInterstate Light" w:hAnsi="EYInterstate Light"/>
          <w:sz w:val="22"/>
          <w:szCs w:val="22"/>
        </w:rPr>
        <w:t xml:space="preserve">/2024, en la mitad de ejecución del </w:t>
      </w:r>
      <w:r w:rsidRPr="00A507B5">
        <w:rPr>
          <w:rStyle w:val="normaltextrun"/>
          <w:rFonts w:ascii="EYInterstate Light" w:hAnsi="EYInterstate Light" w:cs="Arial"/>
          <w:i/>
          <w:sz w:val="22"/>
          <w:szCs w:val="22"/>
        </w:rPr>
        <w:t xml:space="preserve">sprint </w:t>
      </w:r>
      <w:r w:rsidR="00907BFF">
        <w:rPr>
          <w:rStyle w:val="normaltextrun"/>
          <w:rFonts w:ascii="EYInterstate Light" w:hAnsi="EYInterstate Light" w:cs="Arial"/>
          <w:i/>
          <w:sz w:val="22"/>
          <w:szCs w:val="22"/>
        </w:rPr>
        <w:t>9</w:t>
      </w:r>
      <w:r w:rsidRPr="00A507B5">
        <w:rPr>
          <w:rStyle w:val="normaltextrun"/>
          <w:rFonts w:ascii="EYInterstate Light" w:hAnsi="EYInterstate Light" w:cs="Arial"/>
          <w:sz w:val="22"/>
          <w:szCs w:val="22"/>
        </w:rPr>
        <w:t>, cuando se esperaba un 50% de ejecución, se realizó la ceremonia denominada “</w:t>
      </w:r>
      <w:proofErr w:type="spellStart"/>
      <w:r w:rsidRPr="00A507B5">
        <w:rPr>
          <w:rStyle w:val="normaltextrun"/>
          <w:rFonts w:ascii="EYInterstate Light" w:hAnsi="EYInterstate Light" w:cs="Arial"/>
          <w:i/>
          <w:iCs/>
          <w:sz w:val="22"/>
          <w:szCs w:val="22"/>
        </w:rPr>
        <w:t>weekly</w:t>
      </w:r>
      <w:proofErr w:type="spellEnd"/>
      <w:r w:rsidRPr="00A507B5">
        <w:rPr>
          <w:rStyle w:val="normaltextrun"/>
          <w:rFonts w:ascii="EYInterstate Light" w:hAnsi="EYInterstate Light" w:cs="Arial"/>
          <w:i/>
          <w:iCs/>
          <w:sz w:val="22"/>
          <w:szCs w:val="22"/>
        </w:rPr>
        <w:t xml:space="preserve"> sprint”,</w:t>
      </w:r>
      <w:r w:rsidRPr="00A507B5">
        <w:rPr>
          <w:rStyle w:val="normaltextrun"/>
          <w:rFonts w:ascii="EYInterstate Light" w:hAnsi="EYInterstate Light" w:cs="Arial"/>
          <w:sz w:val="22"/>
          <w:szCs w:val="22"/>
        </w:rPr>
        <w:t xml:space="preserve"> en la cual se concluyó</w:t>
      </w:r>
      <w:r w:rsidR="00272C0B">
        <w:rPr>
          <w:rStyle w:val="normaltextrun"/>
          <w:rFonts w:ascii="EYInterstate Light" w:hAnsi="EYInterstate Light" w:cs="Arial"/>
          <w:sz w:val="22"/>
          <w:szCs w:val="22"/>
        </w:rPr>
        <w:t xml:space="preserve"> e informó </w:t>
      </w:r>
      <w:r w:rsidR="006A491F">
        <w:rPr>
          <w:rStyle w:val="normaltextrun"/>
          <w:rFonts w:ascii="EYInterstate Light" w:hAnsi="EYInterstate Light" w:cs="Arial"/>
          <w:sz w:val="22"/>
          <w:szCs w:val="22"/>
        </w:rPr>
        <w:t>que</w:t>
      </w:r>
      <w:r w:rsidR="00951772">
        <w:rPr>
          <w:rStyle w:val="normaltextrun"/>
          <w:rFonts w:ascii="EYInterstate Light" w:hAnsi="EYInterstate Light" w:cs="Arial"/>
          <w:sz w:val="22"/>
          <w:szCs w:val="22"/>
        </w:rPr>
        <w:t>:</w:t>
      </w:r>
    </w:p>
    <w:p w14:paraId="2057A015" w14:textId="77777777" w:rsidR="00142E69" w:rsidRPr="00907BFF" w:rsidRDefault="00142E69" w:rsidP="00142E69">
      <w:pPr>
        <w:pStyle w:val="ListParagraph"/>
        <w:ind w:left="360"/>
        <w:rPr>
          <w:rStyle w:val="normaltextrun"/>
          <w:rFonts w:ascii="EYInterstate Light" w:hAnsi="EYInterstate Light"/>
          <w:sz w:val="22"/>
          <w:szCs w:val="22"/>
        </w:rPr>
      </w:pPr>
    </w:p>
    <w:p w14:paraId="5AFC89BD" w14:textId="329D192E" w:rsidR="007A4298" w:rsidRDefault="00951772" w:rsidP="001738C6">
      <w:pPr>
        <w:pStyle w:val="ListParagraph"/>
        <w:numPr>
          <w:ilvl w:val="1"/>
          <w:numId w:val="21"/>
        </w:numPr>
        <w:rPr>
          <w:rStyle w:val="normaltextrun"/>
          <w:rFonts w:ascii="EYInterstate Light" w:hAnsi="EYInterstate Light"/>
          <w:sz w:val="22"/>
          <w:szCs w:val="22"/>
        </w:rPr>
      </w:pPr>
      <w:r w:rsidRPr="006A491F">
        <w:rPr>
          <w:rStyle w:val="normaltextrun"/>
          <w:rFonts w:ascii="EYInterstate Light" w:hAnsi="EYInterstate Light" w:cs="Arial"/>
          <w:sz w:val="22"/>
          <w:szCs w:val="22"/>
        </w:rPr>
        <w:t>E</w:t>
      </w:r>
      <w:r w:rsidR="009806AB" w:rsidRPr="006A491F">
        <w:rPr>
          <w:rStyle w:val="normaltextrun"/>
          <w:rFonts w:ascii="EYInterstate Light" w:hAnsi="EYInterstate Light" w:cs="Arial"/>
          <w:sz w:val="22"/>
          <w:szCs w:val="22"/>
        </w:rPr>
        <w:t xml:space="preserve">l </w:t>
      </w:r>
      <w:r w:rsidR="007C5BAD">
        <w:rPr>
          <w:rStyle w:val="normaltextrun"/>
          <w:rFonts w:ascii="EYInterstate Light" w:hAnsi="EYInterstate Light" w:cs="Arial"/>
          <w:sz w:val="22"/>
          <w:szCs w:val="22"/>
        </w:rPr>
        <w:t>C</w:t>
      </w:r>
      <w:r w:rsidR="007C5BAD" w:rsidRPr="006A491F">
        <w:rPr>
          <w:rStyle w:val="normaltextrun"/>
          <w:rFonts w:ascii="EYInterstate Light" w:hAnsi="EYInterstate Light" w:cs="Arial"/>
          <w:sz w:val="22"/>
          <w:szCs w:val="22"/>
        </w:rPr>
        <w:t xml:space="preserve">onsorcio </w:t>
      </w:r>
      <w:r w:rsidR="009806AB" w:rsidRPr="006A491F">
        <w:rPr>
          <w:rStyle w:val="normaltextrun"/>
          <w:rFonts w:ascii="EYInterstate Light" w:hAnsi="EYInterstate Light" w:cs="Arial"/>
          <w:sz w:val="22"/>
          <w:szCs w:val="22"/>
        </w:rPr>
        <w:t xml:space="preserve">declaró </w:t>
      </w:r>
      <w:r w:rsidRPr="006A491F">
        <w:rPr>
          <w:rStyle w:val="normaltextrun"/>
          <w:rFonts w:ascii="EYInterstate Light" w:hAnsi="EYInterstate Light" w:cs="Arial"/>
          <w:sz w:val="22"/>
          <w:szCs w:val="22"/>
        </w:rPr>
        <w:t>las</w:t>
      </w:r>
      <w:r w:rsidR="00142E69">
        <w:rPr>
          <w:rStyle w:val="normaltextrun"/>
          <w:rFonts w:ascii="EYInterstate Light" w:hAnsi="EYInterstate Light" w:cs="Arial"/>
          <w:sz w:val="22"/>
          <w:szCs w:val="22"/>
        </w:rPr>
        <w:t xml:space="preserve"> veintiún (</w:t>
      </w:r>
      <w:r w:rsidR="00907BFF">
        <w:rPr>
          <w:rStyle w:val="normaltextrun"/>
          <w:rFonts w:ascii="EYInterstate Light" w:hAnsi="EYInterstate Light"/>
          <w:sz w:val="22"/>
          <w:szCs w:val="22"/>
        </w:rPr>
        <w:t>21</w:t>
      </w:r>
      <w:r w:rsidR="00142E69">
        <w:rPr>
          <w:rStyle w:val="normaltextrun"/>
          <w:rFonts w:ascii="EYInterstate Light" w:hAnsi="EYInterstate Light"/>
          <w:sz w:val="22"/>
          <w:szCs w:val="22"/>
        </w:rPr>
        <w:t>)</w:t>
      </w:r>
      <w:r w:rsidR="006C14C8" w:rsidRPr="006A491F">
        <w:rPr>
          <w:rStyle w:val="normaltextrun"/>
          <w:rFonts w:ascii="EYInterstate Light" w:hAnsi="EYInterstate Light"/>
          <w:sz w:val="22"/>
          <w:szCs w:val="22"/>
        </w:rPr>
        <w:t xml:space="preserve"> Historias de Usuario (HU)</w:t>
      </w:r>
      <w:r w:rsidRPr="006A491F">
        <w:rPr>
          <w:rStyle w:val="normaltextrun"/>
          <w:rFonts w:ascii="EYInterstate Light" w:hAnsi="EYInterstate Light"/>
          <w:sz w:val="22"/>
          <w:szCs w:val="22"/>
        </w:rPr>
        <w:t xml:space="preserve"> comprometidas en estado </w:t>
      </w:r>
      <w:r w:rsidR="006C14C8" w:rsidRPr="006A491F">
        <w:rPr>
          <w:rStyle w:val="normaltextrun"/>
          <w:rFonts w:ascii="EYInterstate Light" w:hAnsi="EYInterstate Light"/>
          <w:sz w:val="22"/>
          <w:szCs w:val="22"/>
        </w:rPr>
        <w:t>"</w:t>
      </w:r>
      <w:r w:rsidR="006C14C8" w:rsidRPr="00142E69">
        <w:rPr>
          <w:rStyle w:val="normaltextrun"/>
          <w:rFonts w:ascii="EYInterstate Light" w:hAnsi="EYInterstate Light"/>
          <w:i/>
          <w:iCs/>
          <w:sz w:val="22"/>
          <w:szCs w:val="22"/>
        </w:rPr>
        <w:t>Activ</w:t>
      </w:r>
      <w:r w:rsidRPr="00142E69">
        <w:rPr>
          <w:rStyle w:val="normaltextrun"/>
          <w:rFonts w:ascii="EYInterstate Light" w:hAnsi="EYInterstate Light"/>
          <w:i/>
          <w:iCs/>
          <w:sz w:val="22"/>
          <w:szCs w:val="22"/>
        </w:rPr>
        <w:t>o</w:t>
      </w:r>
      <w:r w:rsidR="006C14C8" w:rsidRPr="006A491F">
        <w:rPr>
          <w:rStyle w:val="normaltextrun"/>
          <w:rFonts w:ascii="EYInterstate Light" w:hAnsi="EYInterstate Light"/>
          <w:sz w:val="22"/>
          <w:szCs w:val="22"/>
        </w:rPr>
        <w:t>"</w:t>
      </w:r>
      <w:r w:rsidR="006A491F" w:rsidRPr="006A491F">
        <w:rPr>
          <w:rStyle w:val="normaltextrun"/>
          <w:rFonts w:ascii="EYInterstate Light" w:hAnsi="EYInterstate Light"/>
          <w:sz w:val="22"/>
          <w:szCs w:val="22"/>
        </w:rPr>
        <w:t>.</w:t>
      </w:r>
    </w:p>
    <w:p w14:paraId="439D0CB4" w14:textId="77777777" w:rsidR="00B36FB4" w:rsidRDefault="00267AAC" w:rsidP="00B36FB4">
      <w:pPr>
        <w:pStyle w:val="ListParagraph"/>
        <w:numPr>
          <w:ilvl w:val="1"/>
          <w:numId w:val="21"/>
        </w:numPr>
        <w:rPr>
          <w:rStyle w:val="normaltextrun"/>
          <w:rFonts w:ascii="EYInterstate Light" w:hAnsi="EYInterstate Light"/>
          <w:sz w:val="22"/>
          <w:szCs w:val="22"/>
        </w:rPr>
      </w:pPr>
      <w:r>
        <w:rPr>
          <w:rStyle w:val="normaltextrun"/>
          <w:rFonts w:ascii="EYInterstate Light" w:hAnsi="EYInterstate Light"/>
          <w:sz w:val="22"/>
          <w:szCs w:val="22"/>
        </w:rPr>
        <w:t>E</w:t>
      </w:r>
      <w:r w:rsidR="0072318B">
        <w:rPr>
          <w:rStyle w:val="normaltextrun"/>
          <w:rFonts w:ascii="EYInterstate Light" w:hAnsi="EYInterstate Light"/>
          <w:sz w:val="22"/>
          <w:szCs w:val="22"/>
        </w:rPr>
        <w:t xml:space="preserve">n cuanto al progreso en las tareas, se </w:t>
      </w:r>
      <w:r w:rsidR="002D0C28">
        <w:rPr>
          <w:rStyle w:val="normaltextrun"/>
          <w:rFonts w:ascii="EYInterstate Light" w:hAnsi="EYInterstate Light"/>
          <w:sz w:val="22"/>
          <w:szCs w:val="22"/>
        </w:rPr>
        <w:t xml:space="preserve">reportaron </w:t>
      </w:r>
      <w:r w:rsidR="00B36FB4">
        <w:rPr>
          <w:rStyle w:val="normaltextrun"/>
          <w:rFonts w:ascii="EYInterstate Light" w:hAnsi="EYInterstate Light"/>
          <w:sz w:val="22"/>
          <w:szCs w:val="22"/>
        </w:rPr>
        <w:t>9</w:t>
      </w:r>
      <w:r w:rsidR="001738C6" w:rsidRPr="001738C6">
        <w:rPr>
          <w:rStyle w:val="normaltextrun"/>
          <w:rFonts w:ascii="EYInterstate Light" w:hAnsi="EYInterstate Light"/>
          <w:sz w:val="22"/>
          <w:szCs w:val="22"/>
        </w:rPr>
        <w:t xml:space="preserve"> cerradas, </w:t>
      </w:r>
      <w:r w:rsidR="00B36FB4">
        <w:rPr>
          <w:rStyle w:val="normaltextrun"/>
          <w:rFonts w:ascii="EYInterstate Light" w:hAnsi="EYInterstate Light"/>
          <w:sz w:val="22"/>
          <w:szCs w:val="22"/>
        </w:rPr>
        <w:t>8</w:t>
      </w:r>
      <w:r w:rsidR="001738C6" w:rsidRPr="001738C6">
        <w:rPr>
          <w:rStyle w:val="normaltextrun"/>
          <w:rFonts w:ascii="EYInterstate Light" w:hAnsi="EYInterstate Light"/>
          <w:sz w:val="22"/>
          <w:szCs w:val="22"/>
        </w:rPr>
        <w:t xml:space="preserve"> activas y </w:t>
      </w:r>
      <w:r w:rsidR="00B36FB4">
        <w:rPr>
          <w:rStyle w:val="normaltextrun"/>
          <w:rFonts w:ascii="EYInterstate Light" w:hAnsi="EYInterstate Light"/>
          <w:sz w:val="22"/>
          <w:szCs w:val="22"/>
        </w:rPr>
        <w:t>30</w:t>
      </w:r>
      <w:r w:rsidR="001738C6" w:rsidRPr="001738C6">
        <w:rPr>
          <w:rStyle w:val="normaltextrun"/>
          <w:rFonts w:ascii="EYInterstate Light" w:hAnsi="EYInterstate Light"/>
          <w:sz w:val="22"/>
          <w:szCs w:val="22"/>
        </w:rPr>
        <w:t xml:space="preserve"> nuevas</w:t>
      </w:r>
      <w:r w:rsidR="00E47281">
        <w:rPr>
          <w:rStyle w:val="normaltextrun"/>
          <w:rFonts w:ascii="EYInterstate Light" w:hAnsi="EYInterstate Light"/>
          <w:sz w:val="22"/>
          <w:szCs w:val="22"/>
        </w:rPr>
        <w:t xml:space="preserve">, resultando un </w:t>
      </w:r>
      <w:r w:rsidR="001738C6" w:rsidRPr="001738C6">
        <w:rPr>
          <w:rStyle w:val="normaltextrun"/>
          <w:rFonts w:ascii="EYInterstate Light" w:hAnsi="EYInterstate Light"/>
          <w:sz w:val="22"/>
          <w:szCs w:val="22"/>
        </w:rPr>
        <w:t xml:space="preserve">avance </w:t>
      </w:r>
      <w:r>
        <w:rPr>
          <w:rStyle w:val="normaltextrun"/>
          <w:rFonts w:ascii="EYInterstate Light" w:hAnsi="EYInterstate Light"/>
          <w:sz w:val="22"/>
          <w:szCs w:val="22"/>
        </w:rPr>
        <w:t xml:space="preserve">final del </w:t>
      </w:r>
      <w:r w:rsidR="001738C6" w:rsidRPr="001738C6">
        <w:rPr>
          <w:rStyle w:val="normaltextrun"/>
          <w:rFonts w:ascii="EYInterstate Light" w:hAnsi="EYInterstate Light"/>
          <w:sz w:val="22"/>
          <w:szCs w:val="22"/>
        </w:rPr>
        <w:t>1</w:t>
      </w:r>
      <w:r w:rsidR="00B36FB4">
        <w:rPr>
          <w:rStyle w:val="normaltextrun"/>
          <w:rFonts w:ascii="EYInterstate Light" w:hAnsi="EYInterstate Light"/>
          <w:sz w:val="22"/>
          <w:szCs w:val="22"/>
        </w:rPr>
        <w:t>9</w:t>
      </w:r>
      <w:r w:rsidR="001738C6" w:rsidRPr="001738C6">
        <w:rPr>
          <w:rStyle w:val="normaltextrun"/>
          <w:rFonts w:ascii="EYInterstate Light" w:hAnsi="EYInterstate Light"/>
          <w:sz w:val="22"/>
          <w:szCs w:val="22"/>
        </w:rPr>
        <w:t>%.</w:t>
      </w:r>
    </w:p>
    <w:p w14:paraId="25DD07EC" w14:textId="1328FCD0" w:rsidR="006A491F" w:rsidRPr="00142E69" w:rsidRDefault="00B36FB4" w:rsidP="00077C2D">
      <w:pPr>
        <w:pStyle w:val="ListParagraph"/>
        <w:numPr>
          <w:ilvl w:val="1"/>
          <w:numId w:val="21"/>
        </w:numPr>
        <w:rPr>
          <w:rStyle w:val="normaltextrun"/>
          <w:rFonts w:ascii="EYInterstate Light" w:hAnsi="EYInterstate Light"/>
          <w:sz w:val="22"/>
          <w:szCs w:val="22"/>
        </w:rPr>
      </w:pPr>
      <w:r w:rsidRPr="00142E69">
        <w:rPr>
          <w:rStyle w:val="normaltextrun"/>
          <w:rFonts w:ascii="EYInterstate Light" w:hAnsi="EYInterstate Light"/>
          <w:sz w:val="22"/>
          <w:szCs w:val="22"/>
        </w:rPr>
        <w:t>El Consorcio</w:t>
      </w:r>
      <w:r w:rsidR="00142E69" w:rsidRPr="00142E69">
        <w:rPr>
          <w:rStyle w:val="normaltextrun"/>
          <w:rFonts w:ascii="EYInterstate Light" w:hAnsi="EYInterstate Light"/>
          <w:sz w:val="22"/>
          <w:szCs w:val="22"/>
        </w:rPr>
        <w:t xml:space="preserve"> se comprometió con la liberación de las </w:t>
      </w:r>
      <w:r w:rsidRPr="00142E69">
        <w:rPr>
          <w:rStyle w:val="normaltextrun"/>
          <w:rFonts w:ascii="EYInterstate Light" w:hAnsi="EYInterstate Light"/>
          <w:sz w:val="22"/>
          <w:szCs w:val="22"/>
        </w:rPr>
        <w:t xml:space="preserve">HU relacionadas con script de pruebas </w:t>
      </w:r>
      <w:r w:rsidR="00142E69" w:rsidRPr="00142E69">
        <w:rPr>
          <w:rStyle w:val="normaltextrun"/>
          <w:rFonts w:ascii="EYInterstate Light" w:hAnsi="EYInterstate Light"/>
          <w:sz w:val="22"/>
          <w:szCs w:val="22"/>
        </w:rPr>
        <w:t>el día 2</w:t>
      </w:r>
      <w:r w:rsidRPr="00142E69">
        <w:rPr>
          <w:rStyle w:val="normaltextrun"/>
          <w:rFonts w:ascii="EYInterstate Light" w:hAnsi="EYInterstate Light"/>
          <w:sz w:val="22"/>
          <w:szCs w:val="22"/>
        </w:rPr>
        <w:t>5/04/2024.</w:t>
      </w:r>
      <w:r w:rsidR="00142E69" w:rsidRPr="00142E69">
        <w:rPr>
          <w:rStyle w:val="normaltextrun"/>
          <w:rFonts w:ascii="EYInterstate Light" w:hAnsi="EYInterstate Light"/>
          <w:sz w:val="22"/>
          <w:szCs w:val="22"/>
        </w:rPr>
        <w:t xml:space="preserve"> Adicionalmente</w:t>
      </w:r>
      <w:r w:rsidR="00142E69">
        <w:rPr>
          <w:rStyle w:val="normaltextrun"/>
          <w:rFonts w:ascii="EYInterstate Light" w:hAnsi="EYInterstate Light"/>
          <w:sz w:val="22"/>
          <w:szCs w:val="22"/>
        </w:rPr>
        <w:t xml:space="preserve">, </w:t>
      </w:r>
      <w:r w:rsidRPr="00142E69">
        <w:rPr>
          <w:rStyle w:val="normaltextrun"/>
          <w:rFonts w:ascii="EYInterstate Light" w:hAnsi="EYInterstate Light"/>
          <w:sz w:val="22"/>
          <w:szCs w:val="22"/>
        </w:rPr>
        <w:t xml:space="preserve">informó que no se cuenta con actividades, dependencia o bloqueantes que </w:t>
      </w:r>
      <w:r w:rsidR="00142E69" w:rsidRPr="00142E69">
        <w:rPr>
          <w:rStyle w:val="normaltextrun"/>
          <w:rFonts w:ascii="EYInterstate Light" w:hAnsi="EYInterstate Light"/>
          <w:sz w:val="22"/>
          <w:szCs w:val="22"/>
        </w:rPr>
        <w:t>impid</w:t>
      </w:r>
      <w:r w:rsidR="00142E69">
        <w:rPr>
          <w:rStyle w:val="normaltextrun"/>
          <w:rFonts w:ascii="EYInterstate Light" w:hAnsi="EYInterstate Light"/>
          <w:sz w:val="22"/>
          <w:szCs w:val="22"/>
        </w:rPr>
        <w:t xml:space="preserve">ieran </w:t>
      </w:r>
      <w:r w:rsidRPr="00142E69">
        <w:rPr>
          <w:rStyle w:val="normaltextrun"/>
          <w:rFonts w:ascii="EYInterstate Light" w:hAnsi="EYInterstate Light"/>
          <w:sz w:val="22"/>
          <w:szCs w:val="22"/>
        </w:rPr>
        <w:t>avanzar con la ejecución de las HU del sprint.</w:t>
      </w:r>
    </w:p>
    <w:p w14:paraId="52BD994E" w14:textId="77777777" w:rsidR="0004562E" w:rsidRDefault="0004562E" w:rsidP="0004562E">
      <w:pPr>
        <w:rPr>
          <w:rStyle w:val="normaltextrun"/>
          <w:rFonts w:ascii="EYInterstate Light" w:hAnsi="EYInterstate Light"/>
          <w:sz w:val="22"/>
          <w:szCs w:val="22"/>
        </w:rPr>
      </w:pPr>
    </w:p>
    <w:p w14:paraId="16E12F4C" w14:textId="0A78960C" w:rsidR="00AC65B5" w:rsidRDefault="001748E4" w:rsidP="00AC65B5">
      <w:pPr>
        <w:pStyle w:val="ListParagraph"/>
        <w:ind w:left="360"/>
        <w:rPr>
          <w:rFonts w:ascii="EYInterstate Light" w:hAnsi="EYInterstate Light"/>
          <w:sz w:val="22"/>
          <w:szCs w:val="22"/>
        </w:rPr>
      </w:pPr>
      <w:r>
        <w:rPr>
          <w:rFonts w:ascii="EYInterstate Light" w:hAnsi="EYInterstate Light"/>
          <w:sz w:val="22"/>
          <w:szCs w:val="22"/>
        </w:rPr>
        <w:t xml:space="preserve">Durante la sesión </w:t>
      </w:r>
      <w:r w:rsidR="000B74B2">
        <w:rPr>
          <w:rFonts w:ascii="EYInterstate Light" w:hAnsi="EYInterstate Light"/>
          <w:sz w:val="22"/>
          <w:szCs w:val="22"/>
        </w:rPr>
        <w:t>s</w:t>
      </w:r>
      <w:r>
        <w:rPr>
          <w:rFonts w:ascii="EYInterstate Light" w:hAnsi="EYInterstate Light"/>
          <w:sz w:val="22"/>
          <w:szCs w:val="22"/>
        </w:rPr>
        <w:t xml:space="preserve">e informaron </w:t>
      </w:r>
      <w:r w:rsidR="0004562E">
        <w:rPr>
          <w:rFonts w:ascii="EYInterstate Light" w:hAnsi="EYInterstate Light"/>
          <w:sz w:val="22"/>
          <w:szCs w:val="22"/>
        </w:rPr>
        <w:t>las siguientes alertas</w:t>
      </w:r>
      <w:r w:rsidR="00C00EE7">
        <w:rPr>
          <w:rFonts w:ascii="EYInterstate Light" w:hAnsi="EYInterstate Light"/>
          <w:sz w:val="22"/>
          <w:szCs w:val="22"/>
        </w:rPr>
        <w:t xml:space="preserve"> y recomendaciones</w:t>
      </w:r>
      <w:r w:rsidR="00142E69">
        <w:rPr>
          <w:rFonts w:ascii="EYInterstate Light" w:hAnsi="EYInterstate Light"/>
          <w:sz w:val="22"/>
          <w:szCs w:val="22"/>
        </w:rPr>
        <w:t xml:space="preserve"> por parte de la DIAN e Interventoría</w:t>
      </w:r>
      <w:r w:rsidR="0004562E">
        <w:rPr>
          <w:rFonts w:ascii="EYInterstate Light" w:hAnsi="EYInterstate Light"/>
          <w:sz w:val="22"/>
          <w:szCs w:val="22"/>
        </w:rPr>
        <w:t>:</w:t>
      </w:r>
    </w:p>
    <w:p w14:paraId="35A05B4E" w14:textId="77777777" w:rsidR="00C32FE9" w:rsidRDefault="00C32FE9" w:rsidP="00AC65B5">
      <w:pPr>
        <w:pStyle w:val="ListParagraph"/>
        <w:ind w:left="360"/>
        <w:rPr>
          <w:rFonts w:ascii="EYInterstate Light" w:hAnsi="EYInterstate Light"/>
          <w:sz w:val="22"/>
          <w:szCs w:val="22"/>
        </w:rPr>
      </w:pPr>
    </w:p>
    <w:p w14:paraId="058E1A27" w14:textId="7EB57D74" w:rsidR="000850DA" w:rsidRDefault="0004562E" w:rsidP="0004562E">
      <w:pPr>
        <w:pStyle w:val="ListParagraph"/>
        <w:numPr>
          <w:ilvl w:val="1"/>
          <w:numId w:val="21"/>
        </w:numPr>
        <w:rPr>
          <w:rStyle w:val="normaltextrun"/>
          <w:rFonts w:ascii="EYInterstate Light" w:hAnsi="EYInterstate Light"/>
          <w:sz w:val="22"/>
          <w:szCs w:val="22"/>
        </w:rPr>
      </w:pPr>
      <w:r w:rsidRPr="00AC65B5">
        <w:rPr>
          <w:rStyle w:val="normaltextrun"/>
          <w:rFonts w:ascii="EYInterstate Light" w:hAnsi="EYInterstate Light"/>
          <w:sz w:val="22"/>
          <w:szCs w:val="22"/>
        </w:rPr>
        <w:t>La Interventoría</w:t>
      </w:r>
      <w:r w:rsidR="00AC65B5">
        <w:rPr>
          <w:rStyle w:val="normaltextrun"/>
          <w:rFonts w:ascii="EYInterstate Light" w:hAnsi="EYInterstate Light"/>
          <w:sz w:val="22"/>
          <w:szCs w:val="22"/>
        </w:rPr>
        <w:t xml:space="preserve"> informó su </w:t>
      </w:r>
      <w:r w:rsidRPr="00AC65B5">
        <w:rPr>
          <w:rStyle w:val="normaltextrun"/>
          <w:rFonts w:ascii="EYInterstate Light" w:hAnsi="EYInterstate Light"/>
          <w:sz w:val="22"/>
          <w:szCs w:val="22"/>
        </w:rPr>
        <w:t>preocupación debido a</w:t>
      </w:r>
      <w:r w:rsidR="00AC65B5">
        <w:rPr>
          <w:rStyle w:val="normaltextrun"/>
          <w:rFonts w:ascii="EYInterstate Light" w:hAnsi="EYInterstate Light"/>
          <w:sz w:val="22"/>
          <w:szCs w:val="22"/>
        </w:rPr>
        <w:t xml:space="preserve">l </w:t>
      </w:r>
      <w:r w:rsidR="002F7AE6">
        <w:rPr>
          <w:rStyle w:val="normaltextrun"/>
          <w:rFonts w:ascii="EYInterstate Light" w:hAnsi="EYInterstate Light"/>
          <w:sz w:val="22"/>
          <w:szCs w:val="22"/>
        </w:rPr>
        <w:t xml:space="preserve">avance </w:t>
      </w:r>
      <w:r w:rsidR="00AC65B5">
        <w:rPr>
          <w:rStyle w:val="normaltextrun"/>
          <w:rFonts w:ascii="EYInterstate Light" w:hAnsi="EYInterstate Light"/>
          <w:sz w:val="22"/>
          <w:szCs w:val="22"/>
        </w:rPr>
        <w:t xml:space="preserve">insuficiente </w:t>
      </w:r>
      <w:r w:rsidRPr="00AC65B5">
        <w:rPr>
          <w:rStyle w:val="normaltextrun"/>
          <w:rFonts w:ascii="EYInterstate Light" w:hAnsi="EYInterstate Light"/>
          <w:sz w:val="22"/>
          <w:szCs w:val="22"/>
        </w:rPr>
        <w:t>reportado por el Consorcio</w:t>
      </w:r>
      <w:r w:rsidR="002F7AE6">
        <w:rPr>
          <w:rStyle w:val="normaltextrun"/>
          <w:rFonts w:ascii="EYInterstate Light" w:hAnsi="EYInterstate Light"/>
          <w:sz w:val="22"/>
          <w:szCs w:val="22"/>
        </w:rPr>
        <w:t>, lo cual, plantea</w:t>
      </w:r>
      <w:r w:rsidR="00394C4D">
        <w:rPr>
          <w:rStyle w:val="normaltextrun"/>
          <w:rFonts w:ascii="EYInterstate Light" w:hAnsi="EYInterstate Light"/>
          <w:sz w:val="22"/>
          <w:szCs w:val="22"/>
        </w:rPr>
        <w:t>ba</w:t>
      </w:r>
      <w:r w:rsidR="002F7AE6">
        <w:rPr>
          <w:rStyle w:val="normaltextrun"/>
          <w:rFonts w:ascii="EYInterstate Light" w:hAnsi="EYInterstate Light"/>
          <w:sz w:val="22"/>
          <w:szCs w:val="22"/>
        </w:rPr>
        <w:t xml:space="preserve"> un ri</w:t>
      </w:r>
      <w:r w:rsidRPr="00AC65B5">
        <w:rPr>
          <w:rStyle w:val="normaltextrun"/>
          <w:rFonts w:ascii="EYInterstate Light" w:hAnsi="EYInterstate Light"/>
          <w:sz w:val="22"/>
          <w:szCs w:val="22"/>
        </w:rPr>
        <w:t xml:space="preserve">esgo </w:t>
      </w:r>
      <w:r w:rsidR="00822125">
        <w:rPr>
          <w:rStyle w:val="normaltextrun"/>
          <w:rFonts w:ascii="EYInterstate Light" w:hAnsi="EYInterstate Light"/>
          <w:sz w:val="22"/>
          <w:szCs w:val="22"/>
        </w:rPr>
        <w:t>de no</w:t>
      </w:r>
      <w:r w:rsidR="002F7AE6">
        <w:rPr>
          <w:rStyle w:val="normaltextrun"/>
          <w:rFonts w:ascii="EYInterstate Light" w:hAnsi="EYInterstate Light"/>
          <w:sz w:val="22"/>
          <w:szCs w:val="22"/>
        </w:rPr>
        <w:t xml:space="preserve"> lograr el cierre del sprint en los </w:t>
      </w:r>
      <w:r w:rsidRPr="00AC65B5">
        <w:rPr>
          <w:rStyle w:val="normaltextrun"/>
          <w:rFonts w:ascii="EYInterstate Light" w:hAnsi="EYInterstate Light"/>
          <w:sz w:val="22"/>
          <w:szCs w:val="22"/>
        </w:rPr>
        <w:t xml:space="preserve">plazos </w:t>
      </w:r>
      <w:r w:rsidR="002F7AE6">
        <w:rPr>
          <w:rStyle w:val="normaltextrun"/>
          <w:rFonts w:ascii="EYInterstate Light" w:hAnsi="EYInterstate Light"/>
          <w:sz w:val="22"/>
          <w:szCs w:val="22"/>
        </w:rPr>
        <w:t xml:space="preserve">previstos para el sprint. En </w:t>
      </w:r>
      <w:r w:rsidR="00394C4D">
        <w:rPr>
          <w:rStyle w:val="normaltextrun"/>
          <w:rFonts w:ascii="EYInterstate Light" w:hAnsi="EYInterstate Light"/>
          <w:sz w:val="22"/>
          <w:szCs w:val="22"/>
        </w:rPr>
        <w:t>consecuencia,</w:t>
      </w:r>
      <w:r w:rsidR="002F7AE6">
        <w:rPr>
          <w:rStyle w:val="normaltextrun"/>
          <w:rFonts w:ascii="EYInterstate Light" w:hAnsi="EYInterstate Light"/>
          <w:sz w:val="22"/>
          <w:szCs w:val="22"/>
        </w:rPr>
        <w:t xml:space="preserve"> se solicitó</w:t>
      </w:r>
      <w:r w:rsidR="00DA263A">
        <w:rPr>
          <w:rStyle w:val="normaltextrun"/>
          <w:rFonts w:ascii="EYInterstate Light" w:hAnsi="EYInterstate Light"/>
          <w:sz w:val="22"/>
          <w:szCs w:val="22"/>
        </w:rPr>
        <w:t xml:space="preserve"> la Consorcio </w:t>
      </w:r>
      <w:r w:rsidR="002F7AE6">
        <w:rPr>
          <w:rStyle w:val="normaltextrun"/>
          <w:rFonts w:ascii="EYInterstate Light" w:hAnsi="EYInterstate Light"/>
          <w:sz w:val="22"/>
          <w:szCs w:val="22"/>
        </w:rPr>
        <w:t xml:space="preserve">la adopción de medidas correctivas </w:t>
      </w:r>
      <w:r w:rsidRPr="00AC65B5">
        <w:rPr>
          <w:rStyle w:val="normaltextrun"/>
          <w:rFonts w:ascii="EYInterstate Light" w:hAnsi="EYInterstate Light"/>
          <w:sz w:val="22"/>
          <w:szCs w:val="22"/>
        </w:rPr>
        <w:t>para mitigar el retraso.</w:t>
      </w:r>
    </w:p>
    <w:p w14:paraId="4807BABE" w14:textId="77777777" w:rsidR="002F7AE6" w:rsidRDefault="002F7AE6" w:rsidP="002F7AE6">
      <w:pPr>
        <w:pStyle w:val="ListParagraph"/>
        <w:ind w:left="1080"/>
        <w:rPr>
          <w:rStyle w:val="normaltextrun"/>
          <w:rFonts w:ascii="EYInterstate Light" w:hAnsi="EYInterstate Light"/>
          <w:sz w:val="22"/>
          <w:szCs w:val="22"/>
        </w:rPr>
      </w:pPr>
    </w:p>
    <w:p w14:paraId="26B8075B" w14:textId="4AD1CC52" w:rsidR="00394C4D" w:rsidRDefault="00394C4D" w:rsidP="0004562E">
      <w:pPr>
        <w:pStyle w:val="ListParagraph"/>
        <w:numPr>
          <w:ilvl w:val="1"/>
          <w:numId w:val="21"/>
        </w:numPr>
        <w:rPr>
          <w:rStyle w:val="normaltextrun"/>
          <w:rFonts w:ascii="EYInterstate Light" w:hAnsi="EYInterstate Light"/>
          <w:sz w:val="22"/>
          <w:szCs w:val="22"/>
        </w:rPr>
      </w:pPr>
      <w:r>
        <w:rPr>
          <w:rStyle w:val="normaltextrun"/>
          <w:rFonts w:ascii="EYInterstate Light" w:hAnsi="EYInterstate Light"/>
          <w:sz w:val="22"/>
          <w:szCs w:val="22"/>
        </w:rPr>
        <w:t xml:space="preserve">La interventoría informó que el Consorcio no </w:t>
      </w:r>
      <w:r w:rsidR="00DA263A">
        <w:rPr>
          <w:rStyle w:val="normaltextrun"/>
          <w:rFonts w:ascii="EYInterstate Light" w:hAnsi="EYInterstate Light"/>
          <w:sz w:val="22"/>
          <w:szCs w:val="22"/>
        </w:rPr>
        <w:t xml:space="preserve">había realizado la entrega de los acuerdos </w:t>
      </w:r>
      <w:r w:rsidRPr="00394C4D">
        <w:rPr>
          <w:rStyle w:val="normaltextrun"/>
          <w:rFonts w:ascii="EYInterstate Light" w:hAnsi="EYInterstate Light"/>
          <w:sz w:val="22"/>
          <w:szCs w:val="22"/>
        </w:rPr>
        <w:t>de confidencialidad requeridos para formalizar la integración de nuevo personal, lo cual e</w:t>
      </w:r>
      <w:r w:rsidR="00DA263A">
        <w:rPr>
          <w:rStyle w:val="normaltextrun"/>
          <w:rFonts w:ascii="EYInterstate Light" w:hAnsi="EYInterstate Light"/>
          <w:sz w:val="22"/>
          <w:szCs w:val="22"/>
        </w:rPr>
        <w:t xml:space="preserve">ra un compromiso </w:t>
      </w:r>
      <w:r w:rsidRPr="00394C4D">
        <w:rPr>
          <w:rStyle w:val="normaltextrun"/>
          <w:rFonts w:ascii="EYInterstate Light" w:hAnsi="EYInterstate Light"/>
          <w:sz w:val="22"/>
          <w:szCs w:val="22"/>
        </w:rPr>
        <w:t>dad</w:t>
      </w:r>
      <w:r w:rsidR="00DA263A">
        <w:rPr>
          <w:rStyle w:val="normaltextrun"/>
          <w:rFonts w:ascii="EYInterstate Light" w:hAnsi="EYInterstate Light"/>
          <w:sz w:val="22"/>
          <w:szCs w:val="22"/>
        </w:rPr>
        <w:t xml:space="preserve">o el volumen de trabajo del sprint. </w:t>
      </w:r>
    </w:p>
    <w:p w14:paraId="476401C5" w14:textId="77777777" w:rsidR="00C00EE7" w:rsidRPr="00C00EE7" w:rsidRDefault="00C00EE7" w:rsidP="00C00EE7">
      <w:pPr>
        <w:pStyle w:val="ListParagraph"/>
        <w:rPr>
          <w:rStyle w:val="normaltextrun"/>
          <w:rFonts w:ascii="EYInterstate Light" w:hAnsi="EYInterstate Light"/>
          <w:sz w:val="22"/>
          <w:szCs w:val="22"/>
        </w:rPr>
      </w:pPr>
    </w:p>
    <w:p w14:paraId="138A9A97" w14:textId="77777777" w:rsidR="00EF5D49" w:rsidRDefault="0004562E" w:rsidP="00EF5D49">
      <w:pPr>
        <w:pStyle w:val="ListParagraph"/>
        <w:numPr>
          <w:ilvl w:val="1"/>
          <w:numId w:val="21"/>
        </w:numPr>
        <w:rPr>
          <w:rStyle w:val="normaltextrun"/>
          <w:rFonts w:ascii="EYInterstate Light" w:hAnsi="EYInterstate Light"/>
          <w:sz w:val="22"/>
          <w:szCs w:val="22"/>
        </w:rPr>
      </w:pPr>
      <w:r w:rsidRPr="001748E4">
        <w:rPr>
          <w:rStyle w:val="normaltextrun"/>
          <w:rFonts w:ascii="EYInterstate Light" w:hAnsi="EYInterstate Light"/>
          <w:sz w:val="22"/>
          <w:szCs w:val="22"/>
        </w:rPr>
        <w:t xml:space="preserve">La DIAN </w:t>
      </w:r>
      <w:r w:rsidR="001748E4">
        <w:rPr>
          <w:rStyle w:val="normaltextrun"/>
          <w:rFonts w:ascii="EYInterstate Light" w:hAnsi="EYInterstate Light"/>
          <w:sz w:val="22"/>
          <w:szCs w:val="22"/>
        </w:rPr>
        <w:t xml:space="preserve">y la Interventoría reiteraron la </w:t>
      </w:r>
      <w:r w:rsidRPr="001748E4">
        <w:rPr>
          <w:rStyle w:val="normaltextrun"/>
          <w:rFonts w:ascii="EYInterstate Light" w:hAnsi="EYInterstate Light"/>
          <w:sz w:val="22"/>
          <w:szCs w:val="22"/>
        </w:rPr>
        <w:t xml:space="preserve">importancia de que el Consorcio realice una alineación efectiva e informe sobre los pasos a seguir al equipo Multinube con respecto al primer release del requerimiento. La falta de comunicación clara y oportuna puede afectar la coordinación y el éxito del </w:t>
      </w:r>
      <w:r w:rsidR="001748E4">
        <w:rPr>
          <w:rStyle w:val="normaltextrun"/>
          <w:rFonts w:ascii="EYInterstate Light" w:hAnsi="EYInterstate Light"/>
          <w:sz w:val="22"/>
          <w:szCs w:val="22"/>
        </w:rPr>
        <w:t>primer release</w:t>
      </w:r>
      <w:r w:rsidRPr="001748E4">
        <w:rPr>
          <w:rStyle w:val="normaltextrun"/>
          <w:rFonts w:ascii="EYInterstate Light" w:hAnsi="EYInterstate Light"/>
          <w:sz w:val="22"/>
          <w:szCs w:val="22"/>
        </w:rPr>
        <w:t>.</w:t>
      </w:r>
    </w:p>
    <w:p w14:paraId="47594F53" w14:textId="77777777" w:rsidR="00EF5D49" w:rsidRPr="00EF5D49" w:rsidRDefault="00EF5D49" w:rsidP="00EF5D49">
      <w:pPr>
        <w:pStyle w:val="ListParagraph"/>
        <w:rPr>
          <w:rStyle w:val="normaltextrun"/>
          <w:rFonts w:ascii="EYInterstate Light" w:hAnsi="EYInterstate Light"/>
          <w:color w:val="000000"/>
          <w:sz w:val="22"/>
          <w:szCs w:val="22"/>
          <w:shd w:val="clear" w:color="auto" w:fill="FFFFFF"/>
        </w:rPr>
      </w:pPr>
    </w:p>
    <w:p w14:paraId="5A74287F" w14:textId="41454E61" w:rsidR="00EF5D49" w:rsidRPr="00EF5D49" w:rsidRDefault="00EF5D49" w:rsidP="00EF5D49">
      <w:pPr>
        <w:pStyle w:val="ListParagraph"/>
        <w:numPr>
          <w:ilvl w:val="0"/>
          <w:numId w:val="3"/>
        </w:numPr>
        <w:rPr>
          <w:rStyle w:val="normaltextrun"/>
          <w:rFonts w:ascii="EYInterstate Light" w:hAnsi="EYInterstate Light"/>
          <w:sz w:val="22"/>
          <w:szCs w:val="22"/>
        </w:rPr>
      </w:pPr>
      <w:r w:rsidRPr="00EF5D49">
        <w:rPr>
          <w:rStyle w:val="normaltextrun"/>
          <w:rFonts w:ascii="EYInterstate Light" w:hAnsi="EYInterstate Light"/>
          <w:color w:val="000000"/>
          <w:sz w:val="22"/>
          <w:szCs w:val="22"/>
          <w:shd w:val="clear" w:color="auto" w:fill="FFFFFF"/>
        </w:rPr>
        <w:t>El 25</w:t>
      </w:r>
      <w:r w:rsidR="00311FB4">
        <w:rPr>
          <w:rStyle w:val="normaltextrun"/>
          <w:rFonts w:ascii="EYInterstate Light" w:hAnsi="EYInterstate Light"/>
          <w:color w:val="000000"/>
          <w:sz w:val="22"/>
          <w:szCs w:val="22"/>
          <w:shd w:val="clear" w:color="auto" w:fill="FFFFFF"/>
        </w:rPr>
        <w:t>/04/2024</w:t>
      </w:r>
      <w:r w:rsidRPr="00EF5D49">
        <w:rPr>
          <w:rStyle w:val="normaltextrun"/>
          <w:rFonts w:ascii="EYInterstate Light" w:hAnsi="EYInterstate Light"/>
          <w:color w:val="000000"/>
          <w:sz w:val="22"/>
          <w:szCs w:val="22"/>
          <w:shd w:val="clear" w:color="auto" w:fill="FFFFFF"/>
        </w:rPr>
        <w:t>, durante la sesión</w:t>
      </w:r>
      <w:r w:rsidR="00311FB4">
        <w:rPr>
          <w:rStyle w:val="normaltextrun"/>
          <w:rFonts w:ascii="EYInterstate Light" w:hAnsi="EYInterstate Light"/>
          <w:color w:val="000000"/>
          <w:sz w:val="22"/>
          <w:szCs w:val="22"/>
          <w:shd w:val="clear" w:color="auto" w:fill="FFFFFF"/>
        </w:rPr>
        <w:t xml:space="preserve"> se ejecutó sesión denominada </w:t>
      </w:r>
      <w:r w:rsidRPr="00EF5D49">
        <w:rPr>
          <w:rStyle w:val="normaltextrun"/>
          <w:rFonts w:ascii="EYInterstate Light" w:hAnsi="EYInterstate Light"/>
          <w:color w:val="000000"/>
          <w:sz w:val="22"/>
          <w:szCs w:val="22"/>
          <w:shd w:val="clear" w:color="auto" w:fill="FFFFFF"/>
        </w:rPr>
        <w:t>"</w:t>
      </w:r>
      <w:r w:rsidRPr="00311FB4">
        <w:rPr>
          <w:rStyle w:val="normaltextrun"/>
          <w:rFonts w:ascii="EYInterstate Light" w:hAnsi="EYInterstate Light"/>
          <w:i/>
          <w:iCs/>
          <w:color w:val="000000"/>
          <w:sz w:val="22"/>
          <w:szCs w:val="22"/>
          <w:shd w:val="clear" w:color="auto" w:fill="FFFFFF"/>
        </w:rPr>
        <w:t>Scripts de pruebas",</w:t>
      </w:r>
      <w:r w:rsidRPr="00EF5D49">
        <w:rPr>
          <w:rStyle w:val="normaltextrun"/>
          <w:rFonts w:ascii="EYInterstate Light" w:hAnsi="EYInterstate Light"/>
          <w:color w:val="000000"/>
          <w:sz w:val="22"/>
          <w:szCs w:val="22"/>
          <w:shd w:val="clear" w:color="auto" w:fill="FFFFFF"/>
        </w:rPr>
        <w:t xml:space="preserve"> </w:t>
      </w:r>
      <w:r w:rsidR="00311FB4">
        <w:rPr>
          <w:rStyle w:val="normaltextrun"/>
          <w:rFonts w:ascii="EYInterstate Light" w:hAnsi="EYInterstate Light"/>
          <w:color w:val="000000"/>
          <w:sz w:val="22"/>
          <w:szCs w:val="22"/>
          <w:shd w:val="clear" w:color="auto" w:fill="FFFFFF"/>
        </w:rPr>
        <w:t xml:space="preserve">en la que </w:t>
      </w:r>
      <w:r w:rsidRPr="00EF5D49">
        <w:rPr>
          <w:rStyle w:val="normaltextrun"/>
          <w:rFonts w:ascii="EYInterstate Light" w:hAnsi="EYInterstate Light"/>
          <w:color w:val="000000"/>
          <w:sz w:val="22"/>
          <w:szCs w:val="22"/>
          <w:shd w:val="clear" w:color="auto" w:fill="FFFFFF"/>
        </w:rPr>
        <w:t>el Consorcio, la DIAN y la Interventoría acordaron la agrupación de las Historias de Usuario (HU) relacionadas con el diseño de scripts de pruebas. Como resultado de este acuerdo, el Consorcio realizó los ajustes necesarios en la herramienta Azure DevOps, resultando en una única HU para esta actividad en el sprint 9</w:t>
      </w:r>
      <w:r>
        <w:rPr>
          <w:rStyle w:val="normaltextrun"/>
          <w:rFonts w:ascii="EYInterstate Light" w:hAnsi="EYInterstate Light"/>
          <w:color w:val="000000"/>
          <w:sz w:val="22"/>
          <w:szCs w:val="22"/>
          <w:shd w:val="clear" w:color="auto" w:fill="FFFFFF"/>
        </w:rPr>
        <w:t>.</w:t>
      </w:r>
    </w:p>
    <w:p w14:paraId="177D527F" w14:textId="1F857998" w:rsidR="00EF5D49" w:rsidRDefault="00EF5D49" w:rsidP="00EF5D49">
      <w:pPr>
        <w:pStyle w:val="ListParagraph"/>
        <w:rPr>
          <w:rStyle w:val="normaltextrun"/>
          <w:rFonts w:ascii="EYInterstate Light" w:hAnsi="EYInterstate Light"/>
          <w:color w:val="000000"/>
          <w:sz w:val="22"/>
          <w:szCs w:val="22"/>
          <w:shd w:val="clear" w:color="auto" w:fill="FFFFFF"/>
        </w:rPr>
      </w:pPr>
      <w:r w:rsidRPr="00EF5D49">
        <w:rPr>
          <w:rStyle w:val="normaltextrun"/>
          <w:rFonts w:ascii="EYInterstate Light" w:hAnsi="EYInterstate Light"/>
          <w:color w:val="000000"/>
          <w:sz w:val="22"/>
          <w:szCs w:val="22"/>
          <w:shd w:val="clear" w:color="auto" w:fill="FFFFFF"/>
        </w:rPr>
        <w:lastRenderedPageBreak/>
        <w:t>Ad</w:t>
      </w:r>
      <w:r w:rsidR="00311FB4">
        <w:rPr>
          <w:rStyle w:val="normaltextrun"/>
          <w:rFonts w:ascii="EYInterstate Light" w:hAnsi="EYInterstate Light"/>
          <w:color w:val="000000"/>
          <w:sz w:val="22"/>
          <w:szCs w:val="22"/>
          <w:shd w:val="clear" w:color="auto" w:fill="FFFFFF"/>
        </w:rPr>
        <w:t>icionalmente</w:t>
      </w:r>
      <w:r w:rsidRPr="00EF5D49">
        <w:rPr>
          <w:rStyle w:val="normaltextrun"/>
          <w:rFonts w:ascii="EYInterstate Light" w:hAnsi="EYInterstate Light"/>
          <w:color w:val="000000"/>
          <w:sz w:val="22"/>
          <w:szCs w:val="22"/>
          <w:shd w:val="clear" w:color="auto" w:fill="FFFFFF"/>
        </w:rPr>
        <w:t xml:space="preserve">, se confirmó en </w:t>
      </w:r>
      <w:r w:rsidR="00311FB4">
        <w:rPr>
          <w:rStyle w:val="normaltextrun"/>
          <w:rFonts w:ascii="EYInterstate Light" w:hAnsi="EYInterstate Light"/>
          <w:color w:val="000000"/>
          <w:sz w:val="22"/>
          <w:szCs w:val="22"/>
          <w:shd w:val="clear" w:color="auto" w:fill="FFFFFF"/>
        </w:rPr>
        <w:t xml:space="preserve">la </w:t>
      </w:r>
      <w:r w:rsidRPr="00EF5D49">
        <w:rPr>
          <w:rStyle w:val="normaltextrun"/>
          <w:rFonts w:ascii="EYInterstate Light" w:hAnsi="EYInterstate Light"/>
          <w:color w:val="000000"/>
          <w:sz w:val="22"/>
          <w:szCs w:val="22"/>
          <w:shd w:val="clear" w:color="auto" w:fill="FFFFFF"/>
        </w:rPr>
        <w:t>misma sesión que la agrupación de las HU no implicaba un cambio de alcance, sino que beneficiaba al Consorcio al reducir la cantidad de HU de scripts de pruebas de varias a una sola. También se acordó que las HU pendientes del sprint 8, correspondientes a este tema y que estaban retrasadas, serían entregadas en el sprint 9, proporcionando al Consorcio tiempo adicional para completar estas tareas.</w:t>
      </w:r>
    </w:p>
    <w:p w14:paraId="546BF981" w14:textId="77777777" w:rsidR="00EF5D49" w:rsidRDefault="00EF5D49" w:rsidP="00EF5D49">
      <w:pPr>
        <w:pStyle w:val="ListParagraph"/>
        <w:rPr>
          <w:rStyle w:val="normaltextrun"/>
          <w:rFonts w:ascii="EYInterstate Light" w:hAnsi="EYInterstate Light"/>
          <w:color w:val="000000"/>
          <w:sz w:val="22"/>
          <w:szCs w:val="22"/>
          <w:shd w:val="clear" w:color="auto" w:fill="FFFFFF"/>
        </w:rPr>
      </w:pPr>
    </w:p>
    <w:p w14:paraId="53CD0C2D" w14:textId="0254C2A5" w:rsidR="00F6322C" w:rsidRPr="00EF5D49" w:rsidRDefault="00F6322C" w:rsidP="00EF5D49">
      <w:pPr>
        <w:pStyle w:val="ListParagraph"/>
        <w:rPr>
          <w:rStyle w:val="normaltextrun"/>
          <w:rFonts w:ascii="EYInterstate Light" w:hAnsi="EYInterstate Light"/>
          <w:sz w:val="22"/>
          <w:szCs w:val="22"/>
        </w:rPr>
      </w:pPr>
      <w:r w:rsidRPr="00F6322C">
        <w:rPr>
          <w:rStyle w:val="normaltextrun"/>
          <w:rFonts w:ascii="EYInterstate Light" w:hAnsi="EYInterstate Light"/>
          <w:sz w:val="22"/>
          <w:szCs w:val="22"/>
        </w:rPr>
        <w:t xml:space="preserve">Finalmente, tras la actualización de DevOps, se </w:t>
      </w:r>
      <w:r>
        <w:rPr>
          <w:rStyle w:val="normaltextrun"/>
          <w:rFonts w:ascii="EYInterstate Light" w:hAnsi="EYInterstate Light"/>
          <w:sz w:val="22"/>
          <w:szCs w:val="22"/>
        </w:rPr>
        <w:t xml:space="preserve">tiene </w:t>
      </w:r>
      <w:r w:rsidRPr="00F6322C">
        <w:rPr>
          <w:rStyle w:val="normaltextrun"/>
          <w:rFonts w:ascii="EYInterstate Light" w:hAnsi="EYInterstate Light"/>
          <w:sz w:val="22"/>
          <w:szCs w:val="22"/>
        </w:rPr>
        <w:t>el siguiente detalle de historias de usuario</w:t>
      </w:r>
      <w:r>
        <w:rPr>
          <w:rStyle w:val="normaltextrun"/>
          <w:rFonts w:ascii="EYInterstate Light" w:hAnsi="EYInterstate Light"/>
          <w:sz w:val="22"/>
          <w:szCs w:val="22"/>
        </w:rPr>
        <w:t>. I</w:t>
      </w:r>
      <w:r w:rsidRPr="00F6322C">
        <w:rPr>
          <w:rStyle w:val="normaltextrun"/>
          <w:rFonts w:ascii="EYInterstate Light" w:hAnsi="EYInterstate Light"/>
          <w:sz w:val="22"/>
          <w:szCs w:val="22"/>
        </w:rPr>
        <w:t xml:space="preserve">nicialmente se habían planeado veintiuna (21) HU, </w:t>
      </w:r>
      <w:r>
        <w:rPr>
          <w:rStyle w:val="normaltextrun"/>
          <w:rFonts w:ascii="EYInterstate Light" w:hAnsi="EYInterstate Light"/>
          <w:sz w:val="22"/>
          <w:szCs w:val="22"/>
        </w:rPr>
        <w:t xml:space="preserve">y este número se redujo a </w:t>
      </w:r>
      <w:r w:rsidR="007D1FC3">
        <w:rPr>
          <w:rStyle w:val="normaltextrun"/>
          <w:rFonts w:ascii="EYInterstate Light" w:hAnsi="EYInterstate Light"/>
          <w:sz w:val="22"/>
          <w:szCs w:val="22"/>
        </w:rPr>
        <w:t>diez</w:t>
      </w:r>
      <w:r w:rsidRPr="00F6322C">
        <w:rPr>
          <w:rStyle w:val="normaltextrun"/>
          <w:rFonts w:ascii="EYInterstate Light" w:hAnsi="EYInterstate Light"/>
          <w:sz w:val="22"/>
          <w:szCs w:val="22"/>
        </w:rPr>
        <w:t xml:space="preserve"> (</w:t>
      </w:r>
      <w:r w:rsidR="007D1FC3">
        <w:rPr>
          <w:rStyle w:val="normaltextrun"/>
          <w:rFonts w:ascii="EYInterstate Light" w:hAnsi="EYInterstate Light"/>
          <w:sz w:val="22"/>
          <w:szCs w:val="22"/>
        </w:rPr>
        <w:t>10</w:t>
      </w:r>
      <w:r w:rsidRPr="00F6322C">
        <w:rPr>
          <w:rStyle w:val="normaltextrun"/>
          <w:rFonts w:ascii="EYInterstate Light" w:hAnsi="EYInterstate Light"/>
          <w:sz w:val="22"/>
          <w:szCs w:val="22"/>
        </w:rPr>
        <w:t>) HU</w:t>
      </w:r>
      <w:r w:rsidR="003707DB">
        <w:rPr>
          <w:rStyle w:val="normaltextrun"/>
          <w:rFonts w:ascii="EYInterstate Light" w:hAnsi="EYInterstate Light"/>
          <w:sz w:val="22"/>
          <w:szCs w:val="22"/>
        </w:rPr>
        <w:t xml:space="preserve"> (</w:t>
      </w:r>
      <w:r w:rsidR="003707DB" w:rsidRPr="003707DB">
        <w:rPr>
          <w:rStyle w:val="normaltextrun"/>
          <w:rFonts w:ascii="EYInterstate Light" w:hAnsi="EYInterstate Light"/>
          <w:i/>
          <w:iCs/>
          <w:sz w:val="22"/>
          <w:szCs w:val="22"/>
        </w:rPr>
        <w:t>ver detalle en la siguiente gráfica</w:t>
      </w:r>
      <w:r w:rsidR="003707DB">
        <w:rPr>
          <w:rStyle w:val="normaltextrun"/>
          <w:rFonts w:ascii="EYInterstate Light" w:hAnsi="EYInterstate Light"/>
          <w:sz w:val="22"/>
          <w:szCs w:val="22"/>
        </w:rPr>
        <w:t>)</w:t>
      </w:r>
      <w:r w:rsidRPr="00F6322C">
        <w:rPr>
          <w:rStyle w:val="normaltextrun"/>
          <w:rFonts w:ascii="EYInterstate Light" w:hAnsi="EYInterstate Light"/>
          <w:sz w:val="22"/>
          <w:szCs w:val="22"/>
        </w:rPr>
        <w:t>.</w:t>
      </w:r>
    </w:p>
    <w:p w14:paraId="5591A188" w14:textId="77777777" w:rsidR="005A3D27" w:rsidRDefault="005A3D27" w:rsidP="005A3D27">
      <w:pPr>
        <w:rPr>
          <w:rStyle w:val="normaltextrun"/>
          <w:rFonts w:ascii="EYInterstate Light" w:hAnsi="EYInterstate Light"/>
          <w:color w:val="000000"/>
          <w:sz w:val="22"/>
          <w:szCs w:val="22"/>
          <w:shd w:val="clear" w:color="auto" w:fill="FFFFFF"/>
        </w:rPr>
      </w:pPr>
    </w:p>
    <w:p w14:paraId="39B19EA4" w14:textId="29A80EAC" w:rsidR="00EF5D49" w:rsidRDefault="003707DB" w:rsidP="00391E1A">
      <w:pPr>
        <w:jc w:val="center"/>
        <w:rPr>
          <w:rStyle w:val="normaltextrun"/>
          <w:rFonts w:ascii="EYInterstate Light" w:hAnsi="EYInterstate Light"/>
          <w:color w:val="000000"/>
          <w:sz w:val="22"/>
          <w:szCs w:val="22"/>
          <w:shd w:val="clear" w:color="auto" w:fill="FFFFFF"/>
        </w:rPr>
      </w:pPr>
      <w:r>
        <w:rPr>
          <w:noProof/>
        </w:rPr>
        <w:drawing>
          <wp:inline distT="0" distB="0" distL="0" distR="0" wp14:anchorId="2F479B47" wp14:editId="2277D832">
            <wp:extent cx="2851003" cy="1683892"/>
            <wp:effectExtent l="19050" t="19050" r="2603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71755" cy="1696149"/>
                    </a:xfrm>
                    <a:prstGeom prst="rect">
                      <a:avLst/>
                    </a:prstGeom>
                    <a:ln>
                      <a:solidFill>
                        <a:schemeClr val="bg1">
                          <a:lumMod val="65000"/>
                        </a:schemeClr>
                      </a:solidFill>
                    </a:ln>
                  </pic:spPr>
                </pic:pic>
              </a:graphicData>
            </a:graphic>
          </wp:inline>
        </w:drawing>
      </w:r>
    </w:p>
    <w:p w14:paraId="4BD35A7C" w14:textId="0E4C87D3" w:rsidR="003707DB" w:rsidRPr="005A3D27" w:rsidRDefault="003707DB" w:rsidP="003707DB">
      <w:pPr>
        <w:jc w:val="cente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Fuente: Detalle HU Azure DevOps – sprint 9</w:t>
      </w:r>
    </w:p>
    <w:p w14:paraId="38243873" w14:textId="77777777" w:rsidR="00394C4D" w:rsidRDefault="00394C4D" w:rsidP="00394C4D">
      <w:pPr>
        <w:pStyle w:val="ListParagraph"/>
        <w:ind w:left="360"/>
        <w:rPr>
          <w:rStyle w:val="normaltextrun"/>
          <w:rFonts w:ascii="EYInterstate Light" w:hAnsi="EYInterstate Light"/>
          <w:color w:val="000000"/>
          <w:sz w:val="22"/>
          <w:szCs w:val="22"/>
          <w:shd w:val="clear" w:color="auto" w:fill="FFFFFF"/>
        </w:rPr>
      </w:pPr>
    </w:p>
    <w:p w14:paraId="622201F3" w14:textId="4A2BC7BF" w:rsidR="00C17730" w:rsidRPr="00C32FE9" w:rsidRDefault="00210888" w:rsidP="00B4248C">
      <w:pPr>
        <w:pStyle w:val="ListParagraph"/>
        <w:numPr>
          <w:ilvl w:val="0"/>
          <w:numId w:val="3"/>
        </w:numPr>
        <w:ind w:left="360"/>
        <w:rPr>
          <w:rStyle w:val="normaltextrun"/>
          <w:rFonts w:ascii="EYInterstate Light" w:hAnsi="EYInterstate Light"/>
          <w:color w:val="000000"/>
          <w:sz w:val="22"/>
          <w:szCs w:val="22"/>
          <w:shd w:val="clear" w:color="auto" w:fill="FFFFFF"/>
        </w:rPr>
      </w:pPr>
      <w:r w:rsidRPr="00C32FE9">
        <w:rPr>
          <w:rStyle w:val="normaltextrun"/>
          <w:rFonts w:ascii="EYInterstate Light" w:hAnsi="EYInterstate Light"/>
          <w:color w:val="000000"/>
          <w:sz w:val="22"/>
          <w:szCs w:val="22"/>
          <w:shd w:val="clear" w:color="auto" w:fill="FFFFFF"/>
        </w:rPr>
        <w:t xml:space="preserve">El </w:t>
      </w:r>
      <w:r w:rsidR="00327378">
        <w:rPr>
          <w:rStyle w:val="normaltextrun"/>
          <w:rFonts w:ascii="EYInterstate Light" w:hAnsi="EYInterstate Light"/>
          <w:color w:val="000000"/>
          <w:sz w:val="22"/>
          <w:szCs w:val="22"/>
          <w:shd w:val="clear" w:color="auto" w:fill="FFFFFF"/>
        </w:rPr>
        <w:t>02</w:t>
      </w:r>
      <w:r w:rsidR="00B4248C" w:rsidRPr="00C32FE9">
        <w:rPr>
          <w:rStyle w:val="normaltextrun"/>
          <w:rFonts w:ascii="EYInterstate Light" w:hAnsi="EYInterstate Light"/>
          <w:color w:val="000000"/>
          <w:sz w:val="22"/>
          <w:szCs w:val="22"/>
          <w:shd w:val="clear" w:color="auto" w:fill="FFFFFF"/>
        </w:rPr>
        <w:t>/0</w:t>
      </w:r>
      <w:r w:rsidR="00C32FE9">
        <w:rPr>
          <w:rStyle w:val="normaltextrun"/>
          <w:rFonts w:ascii="EYInterstate Light" w:hAnsi="EYInterstate Light"/>
          <w:color w:val="000000"/>
          <w:sz w:val="22"/>
          <w:szCs w:val="22"/>
          <w:shd w:val="clear" w:color="auto" w:fill="FFFFFF"/>
        </w:rPr>
        <w:t>5</w:t>
      </w:r>
      <w:r w:rsidR="00B4248C" w:rsidRPr="00C32FE9">
        <w:rPr>
          <w:rStyle w:val="normaltextrun"/>
          <w:rFonts w:ascii="EYInterstate Light" w:hAnsi="EYInterstate Light"/>
          <w:color w:val="000000"/>
          <w:sz w:val="22"/>
          <w:szCs w:val="22"/>
          <w:shd w:val="clear" w:color="auto" w:fill="FFFFFF"/>
        </w:rPr>
        <w:t xml:space="preserve">/2024, </w:t>
      </w:r>
      <w:r w:rsidR="006874A9" w:rsidRPr="00C32FE9">
        <w:rPr>
          <w:rStyle w:val="normaltextrun"/>
          <w:rFonts w:ascii="EYInterstate Light" w:hAnsi="EYInterstate Light"/>
          <w:color w:val="000000"/>
          <w:sz w:val="22"/>
          <w:szCs w:val="22"/>
          <w:shd w:val="clear" w:color="auto" w:fill="FFFFFF"/>
        </w:rPr>
        <w:t xml:space="preserve">fecha comprometida de cierre del </w:t>
      </w:r>
      <w:r w:rsidR="006874A9" w:rsidRPr="00C32FE9">
        <w:rPr>
          <w:rStyle w:val="normaltextrun"/>
          <w:rFonts w:ascii="EYInterstate Light" w:hAnsi="EYInterstate Light"/>
          <w:i/>
          <w:iCs/>
          <w:color w:val="000000"/>
          <w:sz w:val="22"/>
          <w:szCs w:val="22"/>
          <w:shd w:val="clear" w:color="auto" w:fill="FFFFFF"/>
        </w:rPr>
        <w:t xml:space="preserve">sprint </w:t>
      </w:r>
      <w:r w:rsidR="00C32FE9">
        <w:rPr>
          <w:rStyle w:val="normaltextrun"/>
          <w:rFonts w:ascii="EYInterstate Light" w:hAnsi="EYInterstate Light"/>
          <w:color w:val="000000"/>
          <w:sz w:val="22"/>
          <w:szCs w:val="22"/>
          <w:shd w:val="clear" w:color="auto" w:fill="FFFFFF"/>
        </w:rPr>
        <w:t>9</w:t>
      </w:r>
      <w:r w:rsidR="006874A9" w:rsidRPr="00C32FE9">
        <w:rPr>
          <w:rStyle w:val="normaltextrun"/>
          <w:rFonts w:ascii="EYInterstate Light" w:hAnsi="EYInterstate Light"/>
          <w:color w:val="000000"/>
          <w:sz w:val="22"/>
          <w:szCs w:val="22"/>
          <w:shd w:val="clear" w:color="auto" w:fill="FFFFFF"/>
        </w:rPr>
        <w:t>, la Interventoría solicitó al Consorcio presentar las evidencias sobre el avance y/o cierre de las tareas e historias de usuario</w:t>
      </w:r>
      <w:r w:rsidR="0083181E" w:rsidRPr="00C32FE9">
        <w:rPr>
          <w:rStyle w:val="normaltextrun"/>
          <w:rFonts w:ascii="EYInterstate Light" w:hAnsi="EYInterstate Light"/>
          <w:color w:val="000000"/>
          <w:sz w:val="22"/>
          <w:szCs w:val="22"/>
          <w:shd w:val="clear" w:color="auto" w:fill="FFFFFF"/>
        </w:rPr>
        <w:t xml:space="preserve"> (HU)</w:t>
      </w:r>
      <w:r w:rsidR="006874A9" w:rsidRPr="00C32FE9">
        <w:rPr>
          <w:rStyle w:val="normaltextrun"/>
          <w:rFonts w:ascii="EYInterstate Light" w:hAnsi="EYInterstate Light"/>
          <w:color w:val="000000"/>
          <w:sz w:val="22"/>
          <w:szCs w:val="22"/>
          <w:shd w:val="clear" w:color="auto" w:fill="FFFFFF"/>
        </w:rPr>
        <w:t xml:space="preserve"> comprometidas. En la sesión se identificó que</w:t>
      </w:r>
      <w:r w:rsidR="00C17730" w:rsidRPr="00C32FE9">
        <w:rPr>
          <w:rStyle w:val="normaltextrun"/>
          <w:rFonts w:ascii="EYInterstate Light" w:hAnsi="EYInterstate Light"/>
          <w:color w:val="000000"/>
          <w:sz w:val="22"/>
          <w:szCs w:val="22"/>
          <w:shd w:val="clear" w:color="auto" w:fill="FFFFFF"/>
        </w:rPr>
        <w:t>:</w:t>
      </w:r>
    </w:p>
    <w:p w14:paraId="7A1CA2E7" w14:textId="77777777" w:rsidR="000B455C" w:rsidRPr="001748E4" w:rsidRDefault="000B455C" w:rsidP="00D92F12">
      <w:pPr>
        <w:rPr>
          <w:rStyle w:val="normaltextrun"/>
          <w:rFonts w:ascii="EYInterstate Light" w:hAnsi="EYInterstate Light"/>
          <w:color w:val="000000"/>
          <w:sz w:val="22"/>
          <w:szCs w:val="22"/>
          <w:highlight w:val="yellow"/>
          <w:shd w:val="clear" w:color="auto" w:fill="FFFFFF"/>
        </w:rPr>
      </w:pPr>
    </w:p>
    <w:p w14:paraId="49885D2E" w14:textId="1A50A632" w:rsidR="00D92F12" w:rsidRPr="00F10A84" w:rsidRDefault="003D6EEB" w:rsidP="00F10A84">
      <w:pPr>
        <w:pStyle w:val="ListParagraph"/>
        <w:numPr>
          <w:ilvl w:val="1"/>
          <w:numId w:val="21"/>
        </w:numPr>
        <w:rPr>
          <w:rStyle w:val="normaltextrun"/>
          <w:rFonts w:ascii="EYInterstate Light" w:hAnsi="EYInterstate Light"/>
          <w:sz w:val="22"/>
          <w:szCs w:val="22"/>
        </w:rPr>
      </w:pPr>
      <w:r w:rsidRPr="00F10A84">
        <w:rPr>
          <w:rStyle w:val="normaltextrun"/>
          <w:rFonts w:ascii="EYInterstate Light" w:hAnsi="EYInterstate Light"/>
          <w:sz w:val="22"/>
          <w:szCs w:val="22"/>
        </w:rPr>
        <w:t xml:space="preserve">El Consorcio reportó </w:t>
      </w:r>
      <w:r w:rsidR="00F10A84" w:rsidRPr="00F10A84">
        <w:rPr>
          <w:rStyle w:val="normaltextrun"/>
          <w:rFonts w:ascii="EYInterstate Light" w:hAnsi="EYInterstate Light"/>
          <w:sz w:val="22"/>
          <w:szCs w:val="22"/>
        </w:rPr>
        <w:t>1</w:t>
      </w:r>
      <w:r w:rsidRPr="00F10A84">
        <w:rPr>
          <w:rStyle w:val="normaltextrun"/>
          <w:rFonts w:ascii="EYInterstate Light" w:hAnsi="EYInterstate Light"/>
          <w:sz w:val="22"/>
          <w:szCs w:val="22"/>
        </w:rPr>
        <w:t xml:space="preserve"> HU “resuelta” y </w:t>
      </w:r>
      <w:r w:rsidR="00F10A84">
        <w:rPr>
          <w:rStyle w:val="normaltextrun"/>
          <w:rFonts w:ascii="EYInterstate Light" w:hAnsi="EYInterstate Light"/>
          <w:sz w:val="22"/>
          <w:szCs w:val="22"/>
        </w:rPr>
        <w:t>9</w:t>
      </w:r>
      <w:r w:rsidR="00F10A84" w:rsidRPr="00F10A84">
        <w:rPr>
          <w:rStyle w:val="normaltextrun"/>
          <w:rFonts w:ascii="EYInterstate Light" w:hAnsi="EYInterstate Light"/>
          <w:sz w:val="22"/>
          <w:szCs w:val="22"/>
        </w:rPr>
        <w:t xml:space="preserve"> </w:t>
      </w:r>
      <w:r w:rsidRPr="00F10A84">
        <w:rPr>
          <w:rStyle w:val="normaltextrun"/>
          <w:rFonts w:ascii="EYInterstate Light" w:hAnsi="EYInterstate Light"/>
          <w:sz w:val="22"/>
          <w:szCs w:val="22"/>
        </w:rPr>
        <w:t>HU “abiertas”</w:t>
      </w:r>
      <w:r w:rsidR="00F10A84" w:rsidRPr="00F10A84">
        <w:rPr>
          <w:rStyle w:val="normaltextrun"/>
          <w:rFonts w:ascii="EYInterstate Light" w:hAnsi="EYInterstate Light"/>
          <w:sz w:val="22"/>
          <w:szCs w:val="22"/>
        </w:rPr>
        <w:t>.</w:t>
      </w:r>
    </w:p>
    <w:p w14:paraId="5950F216" w14:textId="481734AB" w:rsidR="00D92F12" w:rsidRPr="00F10A84" w:rsidRDefault="00D92F12" w:rsidP="00F10A84">
      <w:pPr>
        <w:pStyle w:val="ListParagraph"/>
        <w:numPr>
          <w:ilvl w:val="1"/>
          <w:numId w:val="21"/>
        </w:numPr>
        <w:rPr>
          <w:rStyle w:val="normaltextrun"/>
          <w:rFonts w:ascii="EYInterstate Light" w:hAnsi="EYInterstate Light"/>
          <w:sz w:val="22"/>
          <w:szCs w:val="22"/>
        </w:rPr>
      </w:pPr>
      <w:r w:rsidRPr="00F10A84">
        <w:rPr>
          <w:rStyle w:val="normaltextrun"/>
          <w:rFonts w:ascii="EYInterstate Light" w:hAnsi="EYInterstate Light"/>
          <w:sz w:val="22"/>
          <w:szCs w:val="22"/>
        </w:rPr>
        <w:t xml:space="preserve">Sobre el avance de las tareas, se </w:t>
      </w:r>
      <w:r w:rsidR="00F85E04" w:rsidRPr="00F10A84">
        <w:rPr>
          <w:rStyle w:val="normaltextrun"/>
          <w:rFonts w:ascii="EYInterstate Light" w:hAnsi="EYInterstate Light"/>
          <w:sz w:val="22"/>
          <w:szCs w:val="22"/>
        </w:rPr>
        <w:t xml:space="preserve">reportaron </w:t>
      </w:r>
      <w:r w:rsidR="00F10A84">
        <w:rPr>
          <w:rStyle w:val="normaltextrun"/>
          <w:rFonts w:ascii="EYInterstate Light" w:hAnsi="EYInterstate Light"/>
          <w:sz w:val="22"/>
          <w:szCs w:val="22"/>
        </w:rPr>
        <w:t>20</w:t>
      </w:r>
      <w:r w:rsidR="003D6EEB" w:rsidRPr="00F10A84">
        <w:rPr>
          <w:rStyle w:val="normaltextrun"/>
          <w:rFonts w:ascii="EYInterstate Light" w:hAnsi="EYInterstate Light"/>
          <w:sz w:val="22"/>
          <w:szCs w:val="22"/>
        </w:rPr>
        <w:t xml:space="preserve"> de </w:t>
      </w:r>
      <w:r w:rsidR="00F10A84">
        <w:rPr>
          <w:rStyle w:val="normaltextrun"/>
          <w:rFonts w:ascii="EYInterstate Light" w:hAnsi="EYInterstate Light"/>
          <w:sz w:val="22"/>
          <w:szCs w:val="22"/>
        </w:rPr>
        <w:t>51</w:t>
      </w:r>
      <w:r w:rsidR="003D6EEB" w:rsidRPr="00F10A84">
        <w:rPr>
          <w:rStyle w:val="normaltextrun"/>
          <w:rFonts w:ascii="EYInterstate Light" w:hAnsi="EYInterstate Light"/>
          <w:sz w:val="22"/>
          <w:szCs w:val="22"/>
        </w:rPr>
        <w:t xml:space="preserve"> tareas en estado “</w:t>
      </w:r>
      <w:r w:rsidR="003D6EEB" w:rsidRPr="00F10A84">
        <w:rPr>
          <w:rStyle w:val="normaltextrun"/>
          <w:rFonts w:ascii="EYInterstate Light" w:hAnsi="EYInterstate Light"/>
          <w:i/>
          <w:iCs/>
          <w:sz w:val="22"/>
          <w:szCs w:val="22"/>
        </w:rPr>
        <w:t>cerrado</w:t>
      </w:r>
      <w:r w:rsidR="003D6EEB" w:rsidRPr="00F10A84">
        <w:rPr>
          <w:rStyle w:val="normaltextrun"/>
          <w:rFonts w:ascii="EYInterstate Light" w:hAnsi="EYInterstate Light"/>
          <w:sz w:val="22"/>
          <w:szCs w:val="22"/>
        </w:rPr>
        <w:t>”</w:t>
      </w:r>
      <w:r w:rsidR="00F10A84">
        <w:rPr>
          <w:rStyle w:val="normaltextrun"/>
          <w:rFonts w:ascii="EYInterstate Light" w:hAnsi="EYInterstate Light"/>
          <w:sz w:val="22"/>
          <w:szCs w:val="22"/>
        </w:rPr>
        <w:t>, representando el 39% de avance.</w:t>
      </w:r>
    </w:p>
    <w:p w14:paraId="3E7A2915" w14:textId="77777777" w:rsidR="0085411A" w:rsidRPr="001748E4" w:rsidRDefault="0085411A" w:rsidP="0085411A">
      <w:pPr>
        <w:pStyle w:val="ListParagraph"/>
        <w:ind w:left="1080"/>
        <w:rPr>
          <w:rStyle w:val="normaltextrun"/>
          <w:rFonts w:ascii="EYInterstate Light" w:hAnsi="EYInterstate Light"/>
          <w:sz w:val="22"/>
          <w:szCs w:val="22"/>
          <w:highlight w:val="yellow"/>
        </w:rPr>
      </w:pPr>
    </w:p>
    <w:p w14:paraId="266A7096" w14:textId="77C2C38A" w:rsidR="0085411A" w:rsidRPr="001748E4" w:rsidRDefault="00391E1A" w:rsidP="00391E1A">
      <w:pPr>
        <w:pStyle w:val="ListParagraph"/>
        <w:ind w:left="851"/>
        <w:jc w:val="center"/>
        <w:rPr>
          <w:rStyle w:val="normaltextrun"/>
          <w:rFonts w:ascii="EYInterstate Light" w:hAnsi="EYInterstate Light"/>
          <w:sz w:val="22"/>
          <w:szCs w:val="22"/>
          <w:highlight w:val="yellow"/>
        </w:rPr>
      </w:pPr>
      <w:r>
        <w:rPr>
          <w:noProof/>
        </w:rPr>
        <w:drawing>
          <wp:inline distT="0" distB="0" distL="0" distR="0" wp14:anchorId="3D54F2E2" wp14:editId="0BB41138">
            <wp:extent cx="2951428" cy="1549196"/>
            <wp:effectExtent l="19050" t="19050" r="20955"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l="-1" r="2993"/>
                    <a:stretch/>
                  </pic:blipFill>
                  <pic:spPr bwMode="auto">
                    <a:xfrm>
                      <a:off x="0" y="0"/>
                      <a:ext cx="2967979" cy="155788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1A9BEE" w14:textId="6FBE5F65" w:rsidR="0085411A" w:rsidRPr="00391E1A" w:rsidRDefault="0085411A" w:rsidP="0085411A">
      <w:pPr>
        <w:pStyle w:val="ListParagraph"/>
        <w:ind w:left="360"/>
        <w:jc w:val="center"/>
        <w:rPr>
          <w:rStyle w:val="normaltextrun"/>
          <w:rFonts w:ascii="EYInterstate Light" w:hAnsi="EYInterstate Light"/>
          <w:i/>
          <w:iCs/>
          <w:color w:val="000000"/>
          <w:sz w:val="22"/>
          <w:szCs w:val="22"/>
        </w:rPr>
      </w:pPr>
      <w:r w:rsidRPr="00391E1A">
        <w:rPr>
          <w:rStyle w:val="normaltextrun"/>
          <w:rFonts w:ascii="EYInterstate Light" w:hAnsi="EYInterstate Light"/>
          <w:i/>
          <w:iCs/>
          <w:color w:val="000000"/>
          <w:sz w:val="22"/>
          <w:szCs w:val="22"/>
          <w:shd w:val="clear" w:color="auto" w:fill="FFFFFF"/>
        </w:rPr>
        <w:t xml:space="preserve">Fuente: Estado de las HU al cierre del sprint </w:t>
      </w:r>
      <w:r w:rsidR="00391E1A">
        <w:rPr>
          <w:rStyle w:val="normaltextrun"/>
          <w:rFonts w:ascii="EYInterstate Light" w:hAnsi="EYInterstate Light"/>
          <w:i/>
          <w:iCs/>
          <w:color w:val="000000"/>
          <w:sz w:val="22"/>
          <w:szCs w:val="22"/>
          <w:shd w:val="clear" w:color="auto" w:fill="FFFFFF"/>
        </w:rPr>
        <w:t>9</w:t>
      </w:r>
      <w:r w:rsidRPr="00391E1A">
        <w:rPr>
          <w:rStyle w:val="normaltextrun"/>
          <w:rFonts w:ascii="EYInterstate Light" w:hAnsi="EYInterstate Light"/>
          <w:i/>
          <w:iCs/>
          <w:color w:val="000000"/>
          <w:sz w:val="22"/>
          <w:szCs w:val="22"/>
          <w:shd w:val="clear" w:color="auto" w:fill="FFFFFF"/>
        </w:rPr>
        <w:t xml:space="preserve"> del 17/0</w:t>
      </w:r>
      <w:r w:rsidR="00391E1A">
        <w:rPr>
          <w:rStyle w:val="normaltextrun"/>
          <w:rFonts w:ascii="EYInterstate Light" w:hAnsi="EYInterstate Light"/>
          <w:i/>
          <w:iCs/>
          <w:color w:val="000000"/>
          <w:sz w:val="22"/>
          <w:szCs w:val="22"/>
          <w:shd w:val="clear" w:color="auto" w:fill="FFFFFF"/>
        </w:rPr>
        <w:t>5</w:t>
      </w:r>
      <w:r w:rsidRPr="00391E1A">
        <w:rPr>
          <w:rStyle w:val="normaltextrun"/>
          <w:rFonts w:ascii="EYInterstate Light" w:hAnsi="EYInterstate Light"/>
          <w:i/>
          <w:iCs/>
          <w:color w:val="000000"/>
          <w:sz w:val="22"/>
          <w:szCs w:val="22"/>
          <w:shd w:val="clear" w:color="auto" w:fill="FFFFFF"/>
        </w:rPr>
        <w:t>/2024</w:t>
      </w:r>
    </w:p>
    <w:p w14:paraId="7937EAF1" w14:textId="77777777" w:rsidR="0085411A" w:rsidRPr="001748E4" w:rsidRDefault="0085411A" w:rsidP="0085411A">
      <w:pPr>
        <w:pStyle w:val="ListParagraph"/>
        <w:ind w:left="1080"/>
        <w:rPr>
          <w:rStyle w:val="normaltextrun"/>
          <w:rFonts w:ascii="EYInterstate Light" w:hAnsi="EYInterstate Light"/>
          <w:sz w:val="22"/>
          <w:szCs w:val="22"/>
          <w:highlight w:val="yellow"/>
        </w:rPr>
      </w:pPr>
    </w:p>
    <w:p w14:paraId="1627D501" w14:textId="4446EE58" w:rsidR="00DC64BA" w:rsidRPr="00391E1A" w:rsidRDefault="00F021AD" w:rsidP="00DC64BA">
      <w:pPr>
        <w:pStyle w:val="ListParagraph"/>
        <w:ind w:left="360"/>
        <w:rPr>
          <w:rStyle w:val="normaltextrun"/>
          <w:rFonts w:ascii="EYInterstate Light" w:hAnsi="EYInterstate Light"/>
          <w:sz w:val="22"/>
          <w:szCs w:val="22"/>
        </w:rPr>
      </w:pPr>
      <w:r w:rsidRPr="00391E1A">
        <w:rPr>
          <w:rStyle w:val="normaltextrun"/>
          <w:rFonts w:ascii="EYInterstate Light" w:hAnsi="EYInterstate Light"/>
          <w:sz w:val="22"/>
          <w:szCs w:val="22"/>
        </w:rPr>
        <w:lastRenderedPageBreak/>
        <w:t xml:space="preserve">Considerando el </w:t>
      </w:r>
      <w:r w:rsidR="0076127D">
        <w:rPr>
          <w:rStyle w:val="normaltextrun"/>
          <w:rFonts w:ascii="EYInterstate Light" w:hAnsi="EYInterstate Light"/>
          <w:sz w:val="22"/>
          <w:szCs w:val="22"/>
        </w:rPr>
        <w:t xml:space="preserve">no </w:t>
      </w:r>
      <w:r w:rsidRPr="00391E1A">
        <w:rPr>
          <w:rStyle w:val="normaltextrun"/>
          <w:rFonts w:ascii="EYInterstate Light" w:hAnsi="EYInterstate Light"/>
          <w:sz w:val="22"/>
          <w:szCs w:val="22"/>
        </w:rPr>
        <w:t xml:space="preserve">cierre del </w:t>
      </w:r>
      <w:r w:rsidRPr="00391E1A">
        <w:rPr>
          <w:rStyle w:val="normaltextrun"/>
          <w:rFonts w:ascii="EYInterstate Light" w:hAnsi="EYInterstate Light"/>
          <w:i/>
          <w:sz w:val="22"/>
          <w:szCs w:val="22"/>
        </w:rPr>
        <w:t>sprint</w:t>
      </w:r>
      <w:r w:rsidRPr="00391E1A">
        <w:rPr>
          <w:rStyle w:val="normaltextrun"/>
          <w:rFonts w:ascii="EYInterstate Light" w:hAnsi="EYInterstate Light"/>
          <w:sz w:val="22"/>
          <w:szCs w:val="22"/>
        </w:rPr>
        <w:t xml:space="preserve">, durante la sesión se </w:t>
      </w:r>
      <w:r w:rsidR="00766B5F" w:rsidRPr="00391E1A">
        <w:rPr>
          <w:rStyle w:val="normaltextrun"/>
          <w:rFonts w:ascii="EYInterstate Light" w:hAnsi="EYInterstate Light"/>
          <w:sz w:val="22"/>
          <w:szCs w:val="22"/>
        </w:rPr>
        <w:t xml:space="preserve">acordaron </w:t>
      </w:r>
      <w:r w:rsidRPr="00391E1A">
        <w:rPr>
          <w:rStyle w:val="normaltextrun"/>
          <w:rFonts w:ascii="EYInterstate Light" w:hAnsi="EYInterstate Light"/>
          <w:sz w:val="22"/>
          <w:szCs w:val="22"/>
        </w:rPr>
        <w:t xml:space="preserve">los siguientes </w:t>
      </w:r>
      <w:r w:rsidR="001A4C22" w:rsidRPr="00391E1A">
        <w:rPr>
          <w:rStyle w:val="normaltextrun"/>
          <w:rFonts w:ascii="EYInterstate Light" w:hAnsi="EYInterstate Light"/>
          <w:sz w:val="22"/>
          <w:szCs w:val="22"/>
        </w:rPr>
        <w:t>compromisos</w:t>
      </w:r>
      <w:r w:rsidR="006F2E10" w:rsidRPr="00391E1A">
        <w:rPr>
          <w:rStyle w:val="normaltextrun"/>
          <w:rFonts w:ascii="EYInterstate Light" w:hAnsi="EYInterstate Light"/>
          <w:sz w:val="22"/>
          <w:szCs w:val="22"/>
        </w:rPr>
        <w:t>:</w:t>
      </w:r>
    </w:p>
    <w:p w14:paraId="11866568" w14:textId="77777777" w:rsidR="00DC64BA" w:rsidRPr="001748E4" w:rsidRDefault="00DC64BA" w:rsidP="00DC64BA">
      <w:pPr>
        <w:pStyle w:val="ListParagraph"/>
        <w:ind w:left="360"/>
        <w:rPr>
          <w:rStyle w:val="normaltextrun"/>
          <w:rFonts w:ascii="EYInterstate Light" w:hAnsi="EYInterstate Light"/>
          <w:sz w:val="22"/>
          <w:szCs w:val="22"/>
          <w:highlight w:val="yellow"/>
        </w:rPr>
      </w:pPr>
    </w:p>
    <w:p w14:paraId="4BCE6D19" w14:textId="7A83DDB2" w:rsidR="00391E1A" w:rsidRDefault="001A5390" w:rsidP="002720F5">
      <w:pPr>
        <w:pStyle w:val="ListParagraph"/>
        <w:numPr>
          <w:ilvl w:val="0"/>
          <w:numId w:val="19"/>
        </w:numPr>
        <w:rPr>
          <w:rStyle w:val="normaltextrun"/>
          <w:rFonts w:ascii="EYInterstate Light" w:hAnsi="EYInterstate Light"/>
          <w:sz w:val="22"/>
          <w:szCs w:val="22"/>
        </w:rPr>
      </w:pPr>
      <w:r>
        <w:rPr>
          <w:rStyle w:val="normaltextrun"/>
          <w:rFonts w:ascii="EYInterstate Light" w:hAnsi="EYInterstate Light"/>
          <w:sz w:val="22"/>
          <w:szCs w:val="22"/>
        </w:rPr>
        <w:t xml:space="preserve">Liberación de </w:t>
      </w:r>
      <w:r w:rsidR="00391E1A" w:rsidRPr="00391E1A">
        <w:rPr>
          <w:rStyle w:val="normaltextrun"/>
          <w:rFonts w:ascii="EYInterstate Light" w:hAnsi="EYInterstate Light"/>
          <w:sz w:val="22"/>
          <w:szCs w:val="22"/>
        </w:rPr>
        <w:t xml:space="preserve">las </w:t>
      </w:r>
      <w:r w:rsidR="00391E1A">
        <w:rPr>
          <w:rStyle w:val="normaltextrun"/>
          <w:rFonts w:ascii="EYInterstate Light" w:hAnsi="EYInterstate Light"/>
          <w:sz w:val="22"/>
          <w:szCs w:val="22"/>
        </w:rPr>
        <w:t xml:space="preserve">HU </w:t>
      </w:r>
      <w:r w:rsidR="00BB7921">
        <w:rPr>
          <w:rStyle w:val="normaltextrun"/>
          <w:rFonts w:ascii="EYInterstate Light" w:hAnsi="EYInterstate Light"/>
          <w:sz w:val="22"/>
          <w:szCs w:val="22"/>
        </w:rPr>
        <w:t xml:space="preserve">asociadas </w:t>
      </w:r>
      <w:r w:rsidR="00391E1A">
        <w:rPr>
          <w:rStyle w:val="normaltextrun"/>
          <w:rFonts w:ascii="EYInterstate Light" w:hAnsi="EYInterstate Light"/>
          <w:sz w:val="22"/>
          <w:szCs w:val="22"/>
        </w:rPr>
        <w:t xml:space="preserve">con reglas de negocio </w:t>
      </w:r>
      <w:proofErr w:type="spellStart"/>
      <w:r w:rsidR="00391E1A">
        <w:rPr>
          <w:rStyle w:val="normaltextrun"/>
          <w:rFonts w:ascii="EYInterstate Light" w:hAnsi="EYInterstate Light"/>
          <w:sz w:val="22"/>
          <w:szCs w:val="22"/>
        </w:rPr>
        <w:t>EyS</w:t>
      </w:r>
      <w:proofErr w:type="spellEnd"/>
      <w:r w:rsidR="00391E1A">
        <w:rPr>
          <w:rStyle w:val="normaltextrun"/>
          <w:rFonts w:ascii="EYInterstate Light" w:hAnsi="EYInterstate Light"/>
          <w:sz w:val="22"/>
          <w:szCs w:val="22"/>
        </w:rPr>
        <w:t xml:space="preserve"> y script de pruebas el 02/05/2024</w:t>
      </w:r>
      <w:r w:rsidR="00BB7921">
        <w:rPr>
          <w:rStyle w:val="normaltextrun"/>
          <w:rFonts w:ascii="EYInterstate Light" w:hAnsi="EYInterstate Light"/>
          <w:sz w:val="22"/>
          <w:szCs w:val="22"/>
        </w:rPr>
        <w:t xml:space="preserve"> y 06/05/2024</w:t>
      </w:r>
      <w:r w:rsidR="00391E1A">
        <w:rPr>
          <w:rStyle w:val="normaltextrun"/>
          <w:rFonts w:ascii="EYInterstate Light" w:hAnsi="EYInterstate Light"/>
          <w:sz w:val="22"/>
          <w:szCs w:val="22"/>
        </w:rPr>
        <w:t>.</w:t>
      </w:r>
    </w:p>
    <w:p w14:paraId="7F55559D" w14:textId="23984E85" w:rsidR="00BB7921" w:rsidRPr="00BB7921" w:rsidRDefault="001A5390" w:rsidP="00BB7921">
      <w:pPr>
        <w:pStyle w:val="ListParagraph"/>
        <w:numPr>
          <w:ilvl w:val="0"/>
          <w:numId w:val="19"/>
        </w:numPr>
        <w:rPr>
          <w:rStyle w:val="normaltextrun"/>
          <w:rFonts w:ascii="EYInterstate Light" w:hAnsi="EYInterstate Light"/>
          <w:sz w:val="22"/>
          <w:szCs w:val="22"/>
        </w:rPr>
      </w:pPr>
      <w:r>
        <w:rPr>
          <w:rStyle w:val="normaltextrun"/>
          <w:rFonts w:ascii="EYInterstate Light" w:hAnsi="EYInterstate Light"/>
          <w:sz w:val="22"/>
          <w:szCs w:val="22"/>
        </w:rPr>
        <w:t xml:space="preserve">Liberación de un plan con los pasos metodológicos y escenarios de </w:t>
      </w:r>
      <w:r w:rsidR="00BB7921" w:rsidRPr="00BB7921">
        <w:rPr>
          <w:rStyle w:val="normaltextrun"/>
          <w:rFonts w:ascii="EYInterstate Light" w:hAnsi="EYInterstate Light"/>
          <w:sz w:val="22"/>
          <w:szCs w:val="22"/>
        </w:rPr>
        <w:t xml:space="preserve">validación de </w:t>
      </w:r>
      <w:r>
        <w:rPr>
          <w:rStyle w:val="normaltextrun"/>
          <w:rFonts w:ascii="EYInterstate Light" w:hAnsi="EYInterstate Light"/>
          <w:sz w:val="22"/>
          <w:szCs w:val="22"/>
        </w:rPr>
        <w:t xml:space="preserve">las </w:t>
      </w:r>
      <w:r w:rsidR="00BB7921" w:rsidRPr="00BB7921">
        <w:rPr>
          <w:rStyle w:val="normaltextrun"/>
          <w:rFonts w:ascii="EYInterstate Light" w:hAnsi="EYInterstate Light"/>
          <w:sz w:val="22"/>
          <w:szCs w:val="22"/>
        </w:rPr>
        <w:t>reglas de negocio.</w:t>
      </w:r>
    </w:p>
    <w:p w14:paraId="374040D8" w14:textId="77777777" w:rsidR="002B435B" w:rsidRPr="001D3589" w:rsidRDefault="002B435B" w:rsidP="00035E97">
      <w:pPr>
        <w:pStyle w:val="ListParagraph"/>
        <w:ind w:left="360"/>
        <w:rPr>
          <w:rStyle w:val="normaltextrun"/>
          <w:rFonts w:ascii="EYInterstate Light" w:hAnsi="EYInterstate Light"/>
          <w:color w:val="000000"/>
          <w:sz w:val="22"/>
          <w:szCs w:val="22"/>
          <w:shd w:val="clear" w:color="auto" w:fill="FFFFFF"/>
        </w:rPr>
      </w:pPr>
    </w:p>
    <w:p w14:paraId="73A427AE" w14:textId="690242A1" w:rsidR="007642FB" w:rsidRPr="001D3589" w:rsidRDefault="00550305" w:rsidP="00AB398B">
      <w:pPr>
        <w:rPr>
          <w:rFonts w:ascii="EYInterstate Light" w:hAnsi="EYInterstate Light" w:cs="Arial"/>
          <w:sz w:val="22"/>
          <w:szCs w:val="22"/>
        </w:rPr>
      </w:pPr>
      <w:r w:rsidRPr="001D3589">
        <w:rPr>
          <w:rFonts w:ascii="EYInterstate Light" w:hAnsi="EYInterstate Light" w:cs="Arial"/>
          <w:sz w:val="22"/>
          <w:szCs w:val="22"/>
        </w:rPr>
        <w:t>S</w:t>
      </w:r>
      <w:r w:rsidR="00E935B7" w:rsidRPr="001D3589">
        <w:rPr>
          <w:rFonts w:ascii="EYInterstate Light" w:hAnsi="EYInterstate Light" w:cs="Arial"/>
          <w:sz w:val="22"/>
          <w:szCs w:val="22"/>
        </w:rPr>
        <w:t>ituaciones</w:t>
      </w:r>
      <w:r w:rsidR="00BB3F81" w:rsidRPr="001D3589">
        <w:rPr>
          <w:rFonts w:ascii="EYInterstate Light" w:hAnsi="EYInterstate Light" w:cs="Arial"/>
          <w:sz w:val="22"/>
          <w:szCs w:val="22"/>
        </w:rPr>
        <w:t xml:space="preserve"> </w:t>
      </w:r>
      <w:r w:rsidR="007642FB" w:rsidRPr="001D3589">
        <w:rPr>
          <w:rFonts w:ascii="EYInterstate Light" w:hAnsi="EYInterstate Light" w:cs="Arial"/>
          <w:sz w:val="22"/>
          <w:szCs w:val="22"/>
        </w:rPr>
        <w:t xml:space="preserve">evidenciadas </w:t>
      </w:r>
      <w:r w:rsidR="00DC3B7D" w:rsidRPr="001D3589">
        <w:rPr>
          <w:rFonts w:ascii="EYInterstate Light" w:hAnsi="EYInterstate Light" w:cs="Arial"/>
          <w:sz w:val="22"/>
          <w:szCs w:val="22"/>
        </w:rPr>
        <w:t xml:space="preserve">en el </w:t>
      </w:r>
      <w:r w:rsidR="00DC3B7D" w:rsidRPr="001D3589">
        <w:rPr>
          <w:rFonts w:ascii="EYInterstate Light" w:hAnsi="EYInterstate Light" w:cs="Arial"/>
          <w:i/>
          <w:sz w:val="22"/>
          <w:szCs w:val="22"/>
        </w:rPr>
        <w:t xml:space="preserve">sprint </w:t>
      </w:r>
      <w:r w:rsidR="001D3589">
        <w:rPr>
          <w:rFonts w:ascii="EYInterstate Light" w:hAnsi="EYInterstate Light" w:cs="Arial"/>
          <w:iCs/>
          <w:sz w:val="22"/>
          <w:szCs w:val="22"/>
        </w:rPr>
        <w:t>9</w:t>
      </w:r>
      <w:r w:rsidR="00DC3B7D" w:rsidRPr="001D3589">
        <w:rPr>
          <w:rFonts w:ascii="EYInterstate Light" w:hAnsi="EYInterstate Light" w:cs="Arial"/>
          <w:sz w:val="22"/>
          <w:szCs w:val="22"/>
        </w:rPr>
        <w:t>:</w:t>
      </w:r>
    </w:p>
    <w:p w14:paraId="28F91C44" w14:textId="77777777" w:rsidR="00DC3B7D" w:rsidRPr="001748E4" w:rsidRDefault="00DC3B7D" w:rsidP="00AB398B">
      <w:pPr>
        <w:rPr>
          <w:rFonts w:ascii="EYInterstate Light" w:hAnsi="EYInterstate Light" w:cs="Arial"/>
          <w:sz w:val="22"/>
          <w:szCs w:val="22"/>
          <w:highlight w:val="yellow"/>
        </w:rPr>
      </w:pPr>
    </w:p>
    <w:p w14:paraId="0DDE12A8" w14:textId="740F056D" w:rsidR="00C93CFC" w:rsidRDefault="00C93CFC" w:rsidP="005667E5">
      <w:pPr>
        <w:pStyle w:val="ListParagraph"/>
        <w:numPr>
          <w:ilvl w:val="0"/>
          <w:numId w:val="6"/>
        </w:numPr>
        <w:rPr>
          <w:rFonts w:ascii="EYInterstate Light" w:hAnsi="EYInterstate Light" w:cs="Arial"/>
          <w:sz w:val="22"/>
          <w:szCs w:val="22"/>
        </w:rPr>
      </w:pPr>
      <w:r w:rsidRPr="00C93CFC">
        <w:rPr>
          <w:rFonts w:ascii="EYInterstate Light" w:hAnsi="EYInterstate Light" w:cs="Arial"/>
          <w:b/>
          <w:bCs/>
          <w:sz w:val="22"/>
          <w:szCs w:val="22"/>
        </w:rPr>
        <w:t>Falta de descripciones y criterios de aceptación completos</w:t>
      </w:r>
      <w:r w:rsidRPr="00C93CFC">
        <w:rPr>
          <w:rFonts w:ascii="EYInterstate Light" w:hAnsi="EYInterstate Light" w:cs="Arial"/>
          <w:sz w:val="22"/>
          <w:szCs w:val="22"/>
        </w:rPr>
        <w:t>: Se observó que no todas las historias de usuario comprometidas tenían descripciones y criterios de aceptación completos durante la reunión de planificación.</w:t>
      </w:r>
    </w:p>
    <w:p w14:paraId="1062EAA6" w14:textId="77777777" w:rsidR="00C93CFC" w:rsidRPr="00C93CFC" w:rsidRDefault="00C93CFC" w:rsidP="005667E5">
      <w:pPr>
        <w:pStyle w:val="ListParagraph"/>
        <w:rPr>
          <w:rFonts w:ascii="EYInterstate Light" w:hAnsi="EYInterstate Light" w:cs="Arial"/>
          <w:sz w:val="22"/>
          <w:szCs w:val="22"/>
        </w:rPr>
      </w:pPr>
    </w:p>
    <w:p w14:paraId="7DDB8CC6" w14:textId="18945719" w:rsidR="00A809FA" w:rsidRPr="006E7B05" w:rsidRDefault="00A809FA" w:rsidP="005667E5">
      <w:pPr>
        <w:pStyle w:val="ListParagraph"/>
        <w:numPr>
          <w:ilvl w:val="0"/>
          <w:numId w:val="6"/>
        </w:numPr>
        <w:rPr>
          <w:rFonts w:ascii="EYInterstate Light" w:hAnsi="EYInterstate Light" w:cs="Arial"/>
          <w:sz w:val="22"/>
          <w:szCs w:val="22"/>
        </w:rPr>
      </w:pPr>
      <w:r w:rsidRPr="006E7B05">
        <w:rPr>
          <w:rFonts w:ascii="EYInterstate Light" w:hAnsi="EYInterstate Light" w:cs="Arial"/>
          <w:b/>
          <w:bCs/>
          <w:sz w:val="22"/>
          <w:szCs w:val="22"/>
        </w:rPr>
        <w:t>Persisten las d</w:t>
      </w:r>
      <w:r w:rsidR="006C5917" w:rsidRPr="006E7B05">
        <w:rPr>
          <w:rFonts w:ascii="EYInterstate Light" w:hAnsi="EYInterstate Light" w:cs="Arial"/>
          <w:b/>
          <w:bCs/>
          <w:sz w:val="22"/>
          <w:szCs w:val="22"/>
        </w:rPr>
        <w:t>iscrepancia</w:t>
      </w:r>
      <w:r w:rsidRPr="006E7B05">
        <w:rPr>
          <w:rFonts w:ascii="EYInterstate Light" w:hAnsi="EYInterstate Light" w:cs="Arial"/>
          <w:b/>
          <w:bCs/>
          <w:sz w:val="22"/>
          <w:szCs w:val="22"/>
        </w:rPr>
        <w:t>s</w:t>
      </w:r>
      <w:r w:rsidR="006C5917" w:rsidRPr="006E7B05">
        <w:rPr>
          <w:rFonts w:ascii="EYInterstate Light" w:hAnsi="EYInterstate Light" w:cs="Arial"/>
          <w:b/>
          <w:bCs/>
          <w:sz w:val="22"/>
          <w:szCs w:val="22"/>
        </w:rPr>
        <w:t xml:space="preserve"> entre l</w:t>
      </w:r>
      <w:r w:rsidR="000414D3" w:rsidRPr="006E7B05">
        <w:rPr>
          <w:rFonts w:ascii="EYInterstate Light" w:hAnsi="EYInterstate Light" w:cs="Arial"/>
          <w:b/>
          <w:bCs/>
          <w:sz w:val="22"/>
          <w:szCs w:val="22"/>
        </w:rPr>
        <w:t>o comprometido y lo efectivamente finalizado:</w:t>
      </w:r>
      <w:r w:rsidR="006E7B05" w:rsidRPr="006E7B05">
        <w:rPr>
          <w:rFonts w:ascii="EYInterstate Light" w:hAnsi="EYInterstate Light" w:cs="Arial"/>
          <w:b/>
          <w:bCs/>
          <w:sz w:val="22"/>
          <w:szCs w:val="22"/>
        </w:rPr>
        <w:t xml:space="preserve"> </w:t>
      </w:r>
      <w:r w:rsidR="000414D3" w:rsidRPr="006E7B05">
        <w:rPr>
          <w:rFonts w:ascii="EYInterstate Light" w:hAnsi="EYInterstate Light" w:cs="Arial"/>
          <w:sz w:val="22"/>
          <w:szCs w:val="22"/>
        </w:rPr>
        <w:t>A pesar de que el consorcio garantizó la realización de una cantidad específica de Historias de Usuario (HU) durante la planeación del sprint</w:t>
      </w:r>
      <w:r w:rsidR="007B6697" w:rsidRPr="006E7B05">
        <w:rPr>
          <w:rFonts w:ascii="EYInterstate Light" w:hAnsi="EYInterstate Light" w:cs="Arial"/>
          <w:sz w:val="22"/>
          <w:szCs w:val="22"/>
        </w:rPr>
        <w:t xml:space="preserve"> </w:t>
      </w:r>
      <w:r w:rsidR="006E7B05" w:rsidRPr="006E7B05">
        <w:rPr>
          <w:rFonts w:ascii="EYInterstate Light" w:hAnsi="EYInterstate Light" w:cs="Arial"/>
          <w:sz w:val="22"/>
          <w:szCs w:val="22"/>
        </w:rPr>
        <w:t>9</w:t>
      </w:r>
      <w:r w:rsidR="000414D3" w:rsidRPr="006E7B05">
        <w:rPr>
          <w:rFonts w:ascii="EYInterstate Light" w:hAnsi="EYInterstate Light" w:cs="Arial"/>
          <w:sz w:val="22"/>
          <w:szCs w:val="22"/>
        </w:rPr>
        <w:t xml:space="preserve">, </w:t>
      </w:r>
      <w:r w:rsidR="006E7B05" w:rsidRPr="006E7B05">
        <w:rPr>
          <w:rFonts w:ascii="EYInterstate Light" w:hAnsi="EYInterstate Light" w:cs="Arial"/>
          <w:sz w:val="22"/>
          <w:szCs w:val="22"/>
        </w:rPr>
        <w:t>no se logró completar y entregar todas las HU antes del cierre del sprint</w:t>
      </w:r>
      <w:r w:rsidR="006E7B05">
        <w:rPr>
          <w:rFonts w:ascii="EYInterstate Light" w:hAnsi="EYInterstate Light" w:cs="Arial"/>
          <w:sz w:val="22"/>
          <w:szCs w:val="22"/>
        </w:rPr>
        <w:t xml:space="preserve"> para revisión de la DIAN e Interventoría</w:t>
      </w:r>
      <w:r w:rsidR="006E7B05" w:rsidRPr="006E7B05">
        <w:rPr>
          <w:rFonts w:ascii="EYInterstate Light" w:hAnsi="EYInterstate Light" w:cs="Arial"/>
          <w:sz w:val="22"/>
          <w:szCs w:val="22"/>
        </w:rPr>
        <w:t>.</w:t>
      </w:r>
    </w:p>
    <w:p w14:paraId="439B9EBE" w14:textId="77777777" w:rsidR="000414D3" w:rsidRPr="001748E4" w:rsidRDefault="000414D3" w:rsidP="005667E5">
      <w:pPr>
        <w:pStyle w:val="ListParagraph"/>
        <w:rPr>
          <w:rFonts w:ascii="EYInterstate Light" w:hAnsi="EYInterstate Light" w:cs="Arial"/>
          <w:sz w:val="22"/>
          <w:szCs w:val="22"/>
          <w:highlight w:val="yellow"/>
        </w:rPr>
      </w:pPr>
    </w:p>
    <w:p w14:paraId="0F974306" w14:textId="74997994" w:rsidR="00A809FA" w:rsidRPr="00237B14" w:rsidRDefault="00A809FA" w:rsidP="005667E5">
      <w:pPr>
        <w:pStyle w:val="ListParagraph"/>
        <w:numPr>
          <w:ilvl w:val="0"/>
          <w:numId w:val="6"/>
        </w:numPr>
        <w:rPr>
          <w:rFonts w:ascii="EYInterstate Light" w:hAnsi="EYInterstate Light" w:cs="Arial"/>
          <w:sz w:val="22"/>
          <w:szCs w:val="22"/>
        </w:rPr>
      </w:pPr>
      <w:r w:rsidRPr="00237B14">
        <w:rPr>
          <w:rFonts w:ascii="EYInterstate Light" w:hAnsi="EYInterstate Light" w:cs="Arial"/>
          <w:b/>
          <w:bCs/>
          <w:sz w:val="22"/>
          <w:szCs w:val="22"/>
        </w:rPr>
        <w:t>Tareas retrasadas y productividad baja</w:t>
      </w:r>
      <w:r w:rsidRPr="00237B14">
        <w:rPr>
          <w:rFonts w:ascii="EYInterstate Light" w:hAnsi="EYInterstate Light" w:cs="Arial"/>
          <w:sz w:val="22"/>
          <w:szCs w:val="22"/>
        </w:rPr>
        <w:t xml:space="preserve">: los hechos informados </w:t>
      </w:r>
      <w:r w:rsidR="00303CBB" w:rsidRPr="00237B14">
        <w:rPr>
          <w:rFonts w:ascii="EYInterstate Light" w:hAnsi="EYInterstate Light" w:cs="Arial"/>
          <w:sz w:val="22"/>
          <w:szCs w:val="22"/>
        </w:rPr>
        <w:t>anteriormente</w:t>
      </w:r>
      <w:r w:rsidR="00F13C67" w:rsidRPr="00237B14">
        <w:rPr>
          <w:rFonts w:ascii="EYInterstate Light" w:hAnsi="EYInterstate Light" w:cs="Arial"/>
          <w:sz w:val="22"/>
          <w:szCs w:val="22"/>
        </w:rPr>
        <w:t xml:space="preserve"> reafirman el a</w:t>
      </w:r>
      <w:r w:rsidRPr="00237B14">
        <w:rPr>
          <w:rFonts w:ascii="EYInterstate Light" w:hAnsi="EYInterstate Light" w:cs="Arial"/>
          <w:sz w:val="22"/>
          <w:szCs w:val="22"/>
        </w:rPr>
        <w:t>traso en el cierre</w:t>
      </w:r>
      <w:r w:rsidR="00F13C67" w:rsidRPr="00237B14">
        <w:rPr>
          <w:rFonts w:ascii="EYInterstate Light" w:hAnsi="EYInterstate Light" w:cs="Arial"/>
          <w:sz w:val="22"/>
          <w:szCs w:val="22"/>
        </w:rPr>
        <w:t xml:space="preserve"> </w:t>
      </w:r>
      <w:r w:rsidRPr="00237B14">
        <w:rPr>
          <w:rFonts w:ascii="EYInterstate Light" w:hAnsi="EYInterstate Light" w:cs="Arial"/>
          <w:sz w:val="22"/>
          <w:szCs w:val="22"/>
        </w:rPr>
        <w:t xml:space="preserve">de las historias de usuario. Incluso en el punto medio de la ejecución del </w:t>
      </w:r>
      <w:r w:rsidRPr="00237B14">
        <w:rPr>
          <w:rFonts w:ascii="EYInterstate Light" w:hAnsi="EYInterstate Light" w:cs="Arial"/>
          <w:i/>
          <w:iCs/>
          <w:sz w:val="22"/>
          <w:szCs w:val="22"/>
        </w:rPr>
        <w:t>sprint</w:t>
      </w:r>
      <w:r w:rsidR="005F47A1" w:rsidRPr="00237B14">
        <w:rPr>
          <w:rFonts w:ascii="EYInterstate Light" w:hAnsi="EYInterstate Light" w:cs="Arial"/>
          <w:i/>
          <w:iCs/>
          <w:sz w:val="22"/>
          <w:szCs w:val="22"/>
        </w:rPr>
        <w:t xml:space="preserve"> </w:t>
      </w:r>
      <w:r w:rsidR="00237B14" w:rsidRPr="00237B14">
        <w:rPr>
          <w:rFonts w:ascii="EYInterstate Light" w:hAnsi="EYInterstate Light" w:cs="Arial"/>
          <w:i/>
          <w:iCs/>
          <w:sz w:val="22"/>
          <w:szCs w:val="22"/>
        </w:rPr>
        <w:t>9</w:t>
      </w:r>
      <w:r w:rsidRPr="00237B14">
        <w:rPr>
          <w:rFonts w:ascii="EYInterstate Light" w:hAnsi="EYInterstate Light" w:cs="Arial"/>
          <w:sz w:val="22"/>
          <w:szCs w:val="22"/>
        </w:rPr>
        <w:t xml:space="preserve">, </w:t>
      </w:r>
      <w:r w:rsidR="00A6499C" w:rsidRPr="00237B14">
        <w:rPr>
          <w:rFonts w:ascii="EYInterstate Light" w:hAnsi="EYInterstate Light" w:cs="Arial"/>
          <w:sz w:val="22"/>
          <w:szCs w:val="22"/>
        </w:rPr>
        <w:t xml:space="preserve">los avances </w:t>
      </w:r>
      <w:r w:rsidR="00917C96" w:rsidRPr="00237B14">
        <w:rPr>
          <w:rFonts w:ascii="EYInterstate Light" w:hAnsi="EYInterstate Light" w:cs="Arial"/>
          <w:sz w:val="22"/>
          <w:szCs w:val="22"/>
        </w:rPr>
        <w:t xml:space="preserve">no </w:t>
      </w:r>
      <w:r w:rsidR="005F47A1" w:rsidRPr="00237B14">
        <w:rPr>
          <w:rFonts w:ascii="EYInterstate Light" w:hAnsi="EYInterstate Light" w:cs="Arial"/>
          <w:sz w:val="22"/>
          <w:szCs w:val="22"/>
        </w:rPr>
        <w:t xml:space="preserve">correspondían a </w:t>
      </w:r>
      <w:r w:rsidR="00A6499C" w:rsidRPr="00237B14">
        <w:rPr>
          <w:rFonts w:ascii="EYInterstate Light" w:hAnsi="EYInterstate Light" w:cs="Arial"/>
          <w:sz w:val="22"/>
          <w:szCs w:val="22"/>
        </w:rPr>
        <w:t>lo esperado</w:t>
      </w:r>
      <w:r w:rsidRPr="00237B14">
        <w:rPr>
          <w:rFonts w:ascii="EYInterstate Light" w:hAnsi="EYInterstate Light" w:cs="Arial"/>
          <w:sz w:val="22"/>
          <w:szCs w:val="22"/>
        </w:rPr>
        <w:t>.</w:t>
      </w:r>
    </w:p>
    <w:p w14:paraId="3955FDB8" w14:textId="77777777" w:rsidR="00A809FA" w:rsidRPr="001748E4" w:rsidRDefault="00A809FA" w:rsidP="005667E5">
      <w:pPr>
        <w:pStyle w:val="ListParagraph"/>
        <w:rPr>
          <w:rFonts w:ascii="EYInterstate Light" w:hAnsi="EYInterstate Light" w:cs="Arial"/>
          <w:sz w:val="22"/>
          <w:szCs w:val="22"/>
          <w:highlight w:val="yellow"/>
        </w:rPr>
      </w:pPr>
    </w:p>
    <w:p w14:paraId="62FCEE52" w14:textId="77777777" w:rsidR="002076B1" w:rsidRPr="007510F5" w:rsidRDefault="00D66950" w:rsidP="005667E5">
      <w:pPr>
        <w:pStyle w:val="ListParagraph"/>
        <w:numPr>
          <w:ilvl w:val="0"/>
          <w:numId w:val="6"/>
        </w:numPr>
        <w:rPr>
          <w:rFonts w:ascii="EYInterstate Light" w:hAnsi="EYInterstate Light" w:cs="Arial"/>
          <w:sz w:val="22"/>
          <w:szCs w:val="22"/>
        </w:rPr>
      </w:pPr>
      <w:r w:rsidRPr="007510F5">
        <w:rPr>
          <w:rFonts w:ascii="EYInterstate Light" w:hAnsi="EYInterstate Light" w:cs="Arial"/>
          <w:b/>
          <w:bCs/>
          <w:sz w:val="22"/>
          <w:szCs w:val="22"/>
        </w:rPr>
        <w:t>Falencias en el cierre oportuno:</w:t>
      </w:r>
      <w:r w:rsidRPr="007510F5">
        <w:rPr>
          <w:rFonts w:ascii="EYInterstate Light" w:hAnsi="EYInterstate Light" w:cs="Arial"/>
          <w:sz w:val="22"/>
          <w:szCs w:val="22"/>
        </w:rPr>
        <w:t xml:space="preserve"> </w:t>
      </w:r>
      <w:r w:rsidR="00E11639" w:rsidRPr="007510F5">
        <w:rPr>
          <w:rFonts w:ascii="EYInterstate Light" w:hAnsi="EYInterstate Light" w:cs="Arial"/>
          <w:sz w:val="22"/>
          <w:szCs w:val="22"/>
        </w:rPr>
        <w:t xml:space="preserve">persisten </w:t>
      </w:r>
      <w:r w:rsidR="00637409" w:rsidRPr="007510F5">
        <w:rPr>
          <w:rFonts w:ascii="EYInterstate Light" w:hAnsi="EYInterstate Light" w:cs="Arial"/>
          <w:sz w:val="22"/>
          <w:szCs w:val="22"/>
        </w:rPr>
        <w:t xml:space="preserve">las falencias en la definición de una estrategia que permita lograr el </w:t>
      </w:r>
      <w:r w:rsidR="00792058" w:rsidRPr="007510F5">
        <w:rPr>
          <w:rFonts w:ascii="EYInterstate Light" w:hAnsi="EYInterstate Light" w:cs="Arial"/>
          <w:sz w:val="22"/>
          <w:szCs w:val="22"/>
        </w:rPr>
        <w:t>cierre</w:t>
      </w:r>
      <w:r w:rsidR="00637409" w:rsidRPr="007510F5">
        <w:rPr>
          <w:rFonts w:ascii="EYInterstate Light" w:hAnsi="EYInterstate Light" w:cs="Arial"/>
          <w:sz w:val="22"/>
          <w:szCs w:val="22"/>
        </w:rPr>
        <w:t xml:space="preserve"> de las </w:t>
      </w:r>
      <w:r w:rsidR="00776226" w:rsidRPr="007510F5">
        <w:rPr>
          <w:rStyle w:val="normaltextrun"/>
          <w:rFonts w:ascii="EYInterstate Light" w:hAnsi="EYInterstate Light"/>
          <w:color w:val="000000"/>
          <w:sz w:val="22"/>
          <w:szCs w:val="22"/>
          <w:shd w:val="clear" w:color="auto" w:fill="FFFFFF"/>
        </w:rPr>
        <w:t>historias de usuario (HU)</w:t>
      </w:r>
      <w:r w:rsidR="00637409" w:rsidRPr="007510F5">
        <w:rPr>
          <w:rFonts w:ascii="EYInterstate Light" w:hAnsi="EYInterstate Light" w:cs="Arial"/>
          <w:sz w:val="22"/>
          <w:szCs w:val="22"/>
        </w:rPr>
        <w:t xml:space="preserve">, previa revisión y aprobación de la </w:t>
      </w:r>
      <w:r w:rsidR="00792058" w:rsidRPr="007510F5">
        <w:rPr>
          <w:rFonts w:ascii="EYInterstate Light" w:hAnsi="EYInterstate Light" w:cs="Arial"/>
          <w:sz w:val="22"/>
          <w:szCs w:val="22"/>
        </w:rPr>
        <w:t>documentación</w:t>
      </w:r>
      <w:r w:rsidR="00F7201E" w:rsidRPr="007510F5">
        <w:rPr>
          <w:rFonts w:ascii="EYInterstate Light" w:hAnsi="EYInterstate Light" w:cs="Arial"/>
          <w:sz w:val="22"/>
          <w:szCs w:val="22"/>
        </w:rPr>
        <w:t xml:space="preserve"> y/o artefactos</w:t>
      </w:r>
      <w:r w:rsidR="00637409" w:rsidRPr="007510F5">
        <w:rPr>
          <w:rFonts w:ascii="EYInterstate Light" w:hAnsi="EYInterstate Light" w:cs="Arial"/>
          <w:sz w:val="22"/>
          <w:szCs w:val="22"/>
        </w:rPr>
        <w:t xml:space="preserve"> por parte de la DIAN e Interventoría.</w:t>
      </w:r>
    </w:p>
    <w:p w14:paraId="1C4F985B" w14:textId="77777777" w:rsidR="002076B1" w:rsidRPr="001748E4" w:rsidRDefault="002076B1" w:rsidP="002076B1">
      <w:pPr>
        <w:pStyle w:val="ListParagraph"/>
        <w:rPr>
          <w:rFonts w:ascii="EYInterstate Light" w:hAnsi="EYInterstate Light" w:cs="Arial"/>
          <w:b/>
          <w:bCs/>
          <w:sz w:val="22"/>
          <w:szCs w:val="22"/>
          <w:highlight w:val="yellow"/>
        </w:rPr>
      </w:pPr>
    </w:p>
    <w:p w14:paraId="45C37ED5" w14:textId="30E65586" w:rsidR="001E1F46" w:rsidRPr="007510F5" w:rsidRDefault="002076B1" w:rsidP="007E37E4">
      <w:pPr>
        <w:pStyle w:val="ListParagraph"/>
        <w:numPr>
          <w:ilvl w:val="0"/>
          <w:numId w:val="6"/>
        </w:numPr>
        <w:rPr>
          <w:rFonts w:ascii="EYInterstate Light" w:hAnsi="EYInterstate Light" w:cs="Arial"/>
          <w:sz w:val="22"/>
          <w:szCs w:val="22"/>
        </w:rPr>
      </w:pPr>
      <w:r w:rsidRPr="007510F5">
        <w:rPr>
          <w:rFonts w:ascii="EYInterstate Light" w:hAnsi="EYInterstate Light" w:cs="Arial"/>
          <w:b/>
          <w:bCs/>
          <w:sz w:val="22"/>
          <w:szCs w:val="22"/>
        </w:rPr>
        <w:t xml:space="preserve">Inoportunidad en el cierre de </w:t>
      </w:r>
      <w:r w:rsidR="001E1F46" w:rsidRPr="007510F5">
        <w:rPr>
          <w:rFonts w:ascii="EYInterstate Light" w:hAnsi="EYInterstate Light" w:cs="Arial"/>
          <w:b/>
          <w:bCs/>
          <w:sz w:val="22"/>
          <w:szCs w:val="22"/>
        </w:rPr>
        <w:t>compromisos:</w:t>
      </w:r>
      <w:r w:rsidR="001E1F46" w:rsidRPr="007510F5">
        <w:rPr>
          <w:rFonts w:ascii="EYInterstate Light" w:hAnsi="EYInterstate Light" w:cs="Arial"/>
          <w:sz w:val="22"/>
          <w:szCs w:val="22"/>
        </w:rPr>
        <w:t xml:space="preserve"> </w:t>
      </w:r>
      <w:r w:rsidR="00B23DB4" w:rsidRPr="007510F5">
        <w:rPr>
          <w:rFonts w:ascii="EYInterstate Light" w:hAnsi="EYInterstate Light" w:cs="Arial"/>
          <w:sz w:val="22"/>
          <w:szCs w:val="22"/>
        </w:rPr>
        <w:t xml:space="preserve">tras </w:t>
      </w:r>
      <w:r w:rsidR="001E7897" w:rsidRPr="007510F5">
        <w:rPr>
          <w:rFonts w:ascii="EYInterstate Light" w:hAnsi="EYInterstate Light" w:cs="Arial"/>
          <w:sz w:val="22"/>
          <w:szCs w:val="22"/>
        </w:rPr>
        <w:t xml:space="preserve">evidenciar la no entrega de las HU comprometidas, </w:t>
      </w:r>
      <w:r w:rsidR="001E1F46" w:rsidRPr="007510F5">
        <w:rPr>
          <w:rFonts w:ascii="EYInterstate Light" w:hAnsi="EYInterstate Light" w:cs="Arial"/>
          <w:sz w:val="22"/>
          <w:szCs w:val="22"/>
        </w:rPr>
        <w:t>se establec</w:t>
      </w:r>
      <w:r w:rsidR="001E7897" w:rsidRPr="007510F5">
        <w:rPr>
          <w:rFonts w:ascii="EYInterstate Light" w:hAnsi="EYInterstate Light" w:cs="Arial"/>
          <w:sz w:val="22"/>
          <w:szCs w:val="22"/>
        </w:rPr>
        <w:t xml:space="preserve">ieron </w:t>
      </w:r>
      <w:r w:rsidR="001E1F46" w:rsidRPr="007510F5">
        <w:rPr>
          <w:rFonts w:ascii="EYInterstate Light" w:hAnsi="EYInterstate Light" w:cs="Arial"/>
          <w:sz w:val="22"/>
          <w:szCs w:val="22"/>
        </w:rPr>
        <w:t>compromisos</w:t>
      </w:r>
      <w:r w:rsidR="001E7897" w:rsidRPr="007510F5">
        <w:rPr>
          <w:rFonts w:ascii="EYInterstate Light" w:hAnsi="EYInterstate Light" w:cs="Arial"/>
          <w:sz w:val="22"/>
          <w:szCs w:val="22"/>
        </w:rPr>
        <w:t xml:space="preserve"> finales de cierre por parte del Consorcio</w:t>
      </w:r>
      <w:r w:rsidR="00906183" w:rsidRPr="007510F5">
        <w:rPr>
          <w:rFonts w:ascii="EYInterstate Light" w:hAnsi="EYInterstate Light" w:cs="Arial"/>
          <w:sz w:val="22"/>
          <w:szCs w:val="22"/>
        </w:rPr>
        <w:t xml:space="preserve">; </w:t>
      </w:r>
      <w:r w:rsidR="001037BD" w:rsidRPr="007510F5">
        <w:rPr>
          <w:rFonts w:ascii="EYInterstate Light" w:hAnsi="EYInterstate Light" w:cs="Arial"/>
          <w:sz w:val="22"/>
          <w:szCs w:val="22"/>
        </w:rPr>
        <w:t xml:space="preserve">esto </w:t>
      </w:r>
      <w:r w:rsidR="00A4492A" w:rsidRPr="007510F5">
        <w:rPr>
          <w:rFonts w:ascii="EYInterstate Light" w:hAnsi="EYInterstate Light" w:cs="Arial"/>
          <w:sz w:val="22"/>
          <w:szCs w:val="22"/>
        </w:rPr>
        <w:t xml:space="preserve">incluía </w:t>
      </w:r>
      <w:r w:rsidR="001037BD" w:rsidRPr="007510F5">
        <w:rPr>
          <w:rFonts w:ascii="EYInterstate Light" w:hAnsi="EYInterstate Light" w:cs="Arial"/>
          <w:sz w:val="22"/>
          <w:szCs w:val="22"/>
        </w:rPr>
        <w:t xml:space="preserve">la </w:t>
      </w:r>
      <w:r w:rsidR="001E1F46" w:rsidRPr="007510F5">
        <w:rPr>
          <w:rFonts w:ascii="EYInterstate Light" w:hAnsi="EYInterstate Light" w:cs="Arial"/>
          <w:sz w:val="22"/>
          <w:szCs w:val="22"/>
        </w:rPr>
        <w:t>entrega de las HU restantes</w:t>
      </w:r>
      <w:r w:rsidR="001E7897" w:rsidRPr="007510F5">
        <w:rPr>
          <w:rFonts w:ascii="EYInterstate Light" w:hAnsi="EYInterstate Light" w:cs="Arial"/>
          <w:sz w:val="22"/>
          <w:szCs w:val="22"/>
        </w:rPr>
        <w:t xml:space="preserve"> </w:t>
      </w:r>
      <w:r w:rsidR="001037BD" w:rsidRPr="007510F5">
        <w:rPr>
          <w:rFonts w:ascii="EYInterstate Light" w:hAnsi="EYInterstate Light" w:cs="Arial"/>
          <w:sz w:val="22"/>
          <w:szCs w:val="22"/>
        </w:rPr>
        <w:t xml:space="preserve">al finalizar. </w:t>
      </w:r>
      <w:r w:rsidR="007E37E4" w:rsidRPr="007510F5">
        <w:rPr>
          <w:rFonts w:ascii="EYInterstate Light" w:hAnsi="EYInterstate Light" w:cs="Arial"/>
          <w:sz w:val="22"/>
          <w:szCs w:val="22"/>
        </w:rPr>
        <w:t xml:space="preserve">Sin embargo, </w:t>
      </w:r>
      <w:r w:rsidR="00A4492A" w:rsidRPr="007510F5">
        <w:rPr>
          <w:rFonts w:ascii="EYInterstate Light" w:hAnsi="EYInterstate Light" w:cs="Arial"/>
          <w:sz w:val="22"/>
          <w:szCs w:val="22"/>
        </w:rPr>
        <w:t>el Consorcio</w:t>
      </w:r>
      <w:r w:rsidR="009A05A4" w:rsidRPr="007510F5">
        <w:rPr>
          <w:rFonts w:ascii="EYInterstate Light" w:hAnsi="EYInterstate Light" w:cs="Arial"/>
          <w:sz w:val="22"/>
          <w:szCs w:val="22"/>
        </w:rPr>
        <w:t xml:space="preserve"> </w:t>
      </w:r>
      <w:r w:rsidR="007E37E4" w:rsidRPr="007510F5">
        <w:rPr>
          <w:rFonts w:ascii="EYInterstate Light" w:hAnsi="EYInterstate Light" w:cs="Arial"/>
          <w:sz w:val="22"/>
          <w:szCs w:val="22"/>
        </w:rPr>
        <w:t xml:space="preserve">no </w:t>
      </w:r>
      <w:r w:rsidR="000B6D5D" w:rsidRPr="007510F5">
        <w:rPr>
          <w:rFonts w:ascii="EYInterstate Light" w:hAnsi="EYInterstate Light" w:cs="Arial"/>
          <w:sz w:val="22"/>
          <w:szCs w:val="22"/>
        </w:rPr>
        <w:t>dio cumplimiento al compromiso adquirido.</w:t>
      </w:r>
      <w:r w:rsidR="007E37E4" w:rsidRPr="007510F5">
        <w:rPr>
          <w:rFonts w:ascii="EYInterstate Light" w:hAnsi="EYInterstate Light" w:cs="Arial"/>
          <w:sz w:val="22"/>
          <w:szCs w:val="22"/>
        </w:rPr>
        <w:t xml:space="preserve"> </w:t>
      </w:r>
    </w:p>
    <w:p w14:paraId="303C98FE" w14:textId="77777777" w:rsidR="00D009EB" w:rsidRPr="00C93CFC" w:rsidRDefault="00D009EB" w:rsidP="00D009EB">
      <w:pPr>
        <w:pStyle w:val="ListParagraph"/>
        <w:rPr>
          <w:rFonts w:ascii="EYInterstate Light" w:hAnsi="EYInterstate Light" w:cs="Arial"/>
          <w:sz w:val="22"/>
          <w:szCs w:val="22"/>
        </w:rPr>
      </w:pPr>
    </w:p>
    <w:p w14:paraId="70361B19" w14:textId="0EA6FBFD" w:rsidR="00AA74D7" w:rsidRDefault="00CA6578" w:rsidP="00F94826">
      <w:pPr>
        <w:pStyle w:val="ListParagraph"/>
        <w:numPr>
          <w:ilvl w:val="0"/>
          <w:numId w:val="6"/>
        </w:numPr>
        <w:rPr>
          <w:rFonts w:ascii="EYInterstate Light" w:hAnsi="EYInterstate Light" w:cs="Arial"/>
          <w:sz w:val="22"/>
          <w:szCs w:val="22"/>
        </w:rPr>
      </w:pPr>
      <w:r w:rsidRPr="00C93CFC">
        <w:rPr>
          <w:rFonts w:ascii="EYInterstate Light" w:hAnsi="EYInterstate Light" w:cs="Arial"/>
          <w:b/>
          <w:bCs/>
          <w:sz w:val="22"/>
          <w:szCs w:val="22"/>
        </w:rPr>
        <w:t>Posible incumplimiento de la fecha de cierre del requerimiento:</w:t>
      </w:r>
      <w:r w:rsidRPr="00C93CFC">
        <w:rPr>
          <w:rFonts w:ascii="EYInterstate Light" w:hAnsi="EYInterstate Light" w:cs="Arial"/>
          <w:sz w:val="22"/>
          <w:szCs w:val="22"/>
        </w:rPr>
        <w:t xml:space="preserve"> </w:t>
      </w:r>
      <w:r w:rsidR="0057674C" w:rsidRPr="00C93CFC">
        <w:rPr>
          <w:rFonts w:ascii="EYInterstate Light" w:hAnsi="EYInterstate Light" w:cs="Arial"/>
          <w:sz w:val="22"/>
          <w:szCs w:val="22"/>
        </w:rPr>
        <w:t xml:space="preserve">a la fecha se cuenta con HU abiertas desde </w:t>
      </w:r>
      <w:r w:rsidR="00F56946" w:rsidRPr="00C93CFC">
        <w:rPr>
          <w:rFonts w:ascii="EYInterstate Light" w:hAnsi="EYInterstate Light" w:cs="Arial"/>
          <w:sz w:val="22"/>
          <w:szCs w:val="22"/>
        </w:rPr>
        <w:t>los s</w:t>
      </w:r>
      <w:r w:rsidR="00F56946" w:rsidRPr="00C93CFC">
        <w:rPr>
          <w:rFonts w:ascii="EYInterstate Light" w:hAnsi="EYInterstate Light" w:cs="Arial"/>
          <w:i/>
          <w:iCs/>
          <w:sz w:val="22"/>
          <w:szCs w:val="22"/>
        </w:rPr>
        <w:t>prints</w:t>
      </w:r>
      <w:r w:rsidR="00F56946" w:rsidRPr="00C93CFC">
        <w:rPr>
          <w:rFonts w:ascii="EYInterstate Light" w:hAnsi="EYInterstate Light" w:cs="Arial"/>
          <w:sz w:val="22"/>
          <w:szCs w:val="22"/>
        </w:rPr>
        <w:t xml:space="preserve"> </w:t>
      </w:r>
      <w:r w:rsidR="0057674C" w:rsidRPr="00C93CFC">
        <w:rPr>
          <w:rFonts w:ascii="EYInterstate Light" w:hAnsi="EYInterstate Light" w:cs="Arial"/>
          <w:sz w:val="22"/>
          <w:szCs w:val="22"/>
        </w:rPr>
        <w:t xml:space="preserve">4 al </w:t>
      </w:r>
      <w:r w:rsidR="00C93CFC" w:rsidRPr="00C93CFC">
        <w:rPr>
          <w:rFonts w:ascii="EYInterstate Light" w:hAnsi="EYInterstate Light" w:cs="Arial"/>
          <w:sz w:val="22"/>
          <w:szCs w:val="22"/>
        </w:rPr>
        <w:t>8</w:t>
      </w:r>
      <w:r w:rsidR="001A1C51" w:rsidRPr="00C93CFC">
        <w:rPr>
          <w:rFonts w:ascii="EYInterstate Light" w:hAnsi="EYInterstate Light" w:cs="Arial"/>
          <w:sz w:val="22"/>
          <w:szCs w:val="22"/>
        </w:rPr>
        <w:t xml:space="preserve">, representando atrasos que ponen en riesgo </w:t>
      </w:r>
      <w:r w:rsidR="00CA0972" w:rsidRPr="00C93CFC">
        <w:rPr>
          <w:rFonts w:ascii="EYInterstate Light" w:hAnsi="EYInterstate Light" w:cs="Arial"/>
          <w:sz w:val="22"/>
          <w:szCs w:val="22"/>
        </w:rPr>
        <w:t xml:space="preserve">tanto </w:t>
      </w:r>
      <w:r w:rsidR="001A1C51" w:rsidRPr="00C93CFC">
        <w:rPr>
          <w:rFonts w:ascii="EYInterstate Light" w:hAnsi="EYInterstate Light" w:cs="Arial"/>
          <w:sz w:val="22"/>
          <w:szCs w:val="22"/>
        </w:rPr>
        <w:t xml:space="preserve">la ejecución del </w:t>
      </w:r>
      <w:r w:rsidR="001A1C51" w:rsidRPr="00C93CFC">
        <w:rPr>
          <w:rFonts w:ascii="EYInterstate Light" w:hAnsi="EYInterstate Light" w:cs="Arial"/>
          <w:i/>
          <w:iCs/>
          <w:sz w:val="22"/>
          <w:szCs w:val="22"/>
        </w:rPr>
        <w:t>sprint</w:t>
      </w:r>
      <w:r w:rsidR="001A1C51" w:rsidRPr="00C93CFC">
        <w:rPr>
          <w:rFonts w:ascii="EYInterstate Light" w:hAnsi="EYInterstate Light" w:cs="Arial"/>
          <w:sz w:val="22"/>
          <w:szCs w:val="22"/>
        </w:rPr>
        <w:t xml:space="preserve"> 9, </w:t>
      </w:r>
      <w:r w:rsidR="00EE1A71" w:rsidRPr="00C93CFC">
        <w:rPr>
          <w:rFonts w:ascii="EYInterstate Light" w:hAnsi="EYInterstate Light" w:cs="Arial"/>
          <w:sz w:val="22"/>
          <w:szCs w:val="22"/>
        </w:rPr>
        <w:t xml:space="preserve">como </w:t>
      </w:r>
      <w:r w:rsidR="00CA0972" w:rsidRPr="00C93CFC">
        <w:rPr>
          <w:rFonts w:ascii="EYInterstate Light" w:hAnsi="EYInterstate Light" w:cs="Arial"/>
          <w:sz w:val="22"/>
          <w:szCs w:val="22"/>
        </w:rPr>
        <w:t>la entrega</w:t>
      </w:r>
      <w:r w:rsidR="00AA74D7" w:rsidRPr="00C93CFC">
        <w:rPr>
          <w:rFonts w:ascii="EYInterstate Light" w:hAnsi="EYInterstate Light" w:cs="Arial"/>
          <w:sz w:val="22"/>
          <w:szCs w:val="22"/>
        </w:rPr>
        <w:t xml:space="preserve"> del requerimiento </w:t>
      </w:r>
      <w:r w:rsidR="00CA0972" w:rsidRPr="00C93CFC">
        <w:rPr>
          <w:rFonts w:ascii="EYInterstate Light" w:hAnsi="EYInterstate Light" w:cs="Arial"/>
          <w:sz w:val="22"/>
          <w:szCs w:val="22"/>
        </w:rPr>
        <w:t xml:space="preserve">el </w:t>
      </w:r>
      <w:r w:rsidRPr="00C93CFC">
        <w:rPr>
          <w:rFonts w:ascii="EYInterstate Light" w:hAnsi="EYInterstate Light" w:cs="Arial"/>
          <w:sz w:val="22"/>
          <w:szCs w:val="22"/>
        </w:rPr>
        <w:t>11/07/2024</w:t>
      </w:r>
      <w:r w:rsidR="00AA74D7" w:rsidRPr="00C93CFC">
        <w:rPr>
          <w:rFonts w:ascii="EYInterstate Light" w:hAnsi="EYInterstate Light" w:cs="Arial"/>
          <w:sz w:val="22"/>
          <w:szCs w:val="22"/>
        </w:rPr>
        <w:t>.</w:t>
      </w:r>
    </w:p>
    <w:p w14:paraId="7FEF8723" w14:textId="77777777" w:rsidR="00C93CFC" w:rsidRPr="00C93CFC" w:rsidRDefault="00C93CFC" w:rsidP="00C93CFC">
      <w:pPr>
        <w:pStyle w:val="ListParagraph"/>
        <w:rPr>
          <w:rFonts w:ascii="EYInterstate Light" w:hAnsi="EYInterstate Light" w:cs="Arial"/>
          <w:sz w:val="22"/>
          <w:szCs w:val="22"/>
        </w:rPr>
      </w:pPr>
    </w:p>
    <w:p w14:paraId="475B9EF2" w14:textId="68BB7140" w:rsidR="00C93CFC" w:rsidRPr="00C93CFC" w:rsidRDefault="00C93CFC" w:rsidP="00C93CFC">
      <w:pPr>
        <w:pStyle w:val="ListParagraph"/>
        <w:numPr>
          <w:ilvl w:val="0"/>
          <w:numId w:val="6"/>
        </w:numPr>
        <w:rPr>
          <w:rFonts w:ascii="EYInterstate Light" w:hAnsi="EYInterstate Light" w:cs="Arial"/>
          <w:sz w:val="22"/>
          <w:szCs w:val="22"/>
        </w:rPr>
      </w:pPr>
      <w:r w:rsidRPr="00C93CFC">
        <w:rPr>
          <w:rFonts w:ascii="EYInterstate Light" w:hAnsi="EYInterstate Light" w:cs="Arial"/>
          <w:b/>
          <w:bCs/>
          <w:sz w:val="22"/>
          <w:szCs w:val="22"/>
        </w:rPr>
        <w:t>Ausencia de un plan general para sprints futuros:</w:t>
      </w:r>
      <w:r w:rsidRPr="00C93CFC">
        <w:rPr>
          <w:rFonts w:ascii="EYInterstate Light" w:hAnsi="EYInterstate Light" w:cs="Arial"/>
          <w:sz w:val="22"/>
          <w:szCs w:val="22"/>
        </w:rPr>
        <w:t xml:space="preserve"> </w:t>
      </w:r>
      <w:r w:rsidR="00AB1F6C">
        <w:rPr>
          <w:rFonts w:ascii="EYInterstate Light" w:hAnsi="EYInterstate Light" w:cs="Arial"/>
          <w:sz w:val="22"/>
          <w:szCs w:val="22"/>
        </w:rPr>
        <w:t xml:space="preserve">Se </w:t>
      </w:r>
      <w:r w:rsidRPr="00C93CFC">
        <w:rPr>
          <w:rFonts w:ascii="EYInterstate Light" w:hAnsi="EYInterstate Light" w:cs="Arial"/>
          <w:sz w:val="22"/>
          <w:szCs w:val="22"/>
        </w:rPr>
        <w:t xml:space="preserve">identificó la falta de un plan general </w:t>
      </w:r>
      <w:r w:rsidR="00AB1F6C">
        <w:rPr>
          <w:rFonts w:ascii="EYInterstate Light" w:hAnsi="EYInterstate Light" w:cs="Arial"/>
          <w:sz w:val="22"/>
          <w:szCs w:val="22"/>
        </w:rPr>
        <w:t xml:space="preserve">que relacione las historias de usuario de los </w:t>
      </w:r>
      <w:r w:rsidRPr="00C93CFC">
        <w:rPr>
          <w:rFonts w:ascii="EYInterstate Light" w:hAnsi="EYInterstate Light" w:cs="Arial"/>
          <w:sz w:val="22"/>
          <w:szCs w:val="22"/>
        </w:rPr>
        <w:t xml:space="preserve">sprints restantes, lo que puede afectar la capacidad del equipo para anticipar necesidades y asignar </w:t>
      </w:r>
      <w:r w:rsidRPr="00C93CFC">
        <w:rPr>
          <w:rFonts w:ascii="EYInterstate Light" w:hAnsi="EYInterstate Light" w:cs="Arial"/>
          <w:sz w:val="22"/>
          <w:szCs w:val="22"/>
        </w:rPr>
        <w:lastRenderedPageBreak/>
        <w:t>recursos adecuadamente</w:t>
      </w:r>
      <w:r w:rsidR="00AB1F6C">
        <w:rPr>
          <w:rFonts w:ascii="EYInterstate Light" w:hAnsi="EYInterstate Light" w:cs="Arial"/>
          <w:sz w:val="22"/>
          <w:szCs w:val="22"/>
        </w:rPr>
        <w:t xml:space="preserve">, esta solicitud se </w:t>
      </w:r>
      <w:r w:rsidR="003F0284">
        <w:rPr>
          <w:rFonts w:ascii="EYInterstate Light" w:hAnsi="EYInterstate Light" w:cs="Arial"/>
          <w:sz w:val="22"/>
          <w:szCs w:val="22"/>
        </w:rPr>
        <w:t>había</w:t>
      </w:r>
      <w:r w:rsidR="00AB1F6C">
        <w:rPr>
          <w:rFonts w:ascii="EYInterstate Light" w:hAnsi="EYInterstate Light" w:cs="Arial"/>
          <w:sz w:val="22"/>
          <w:szCs w:val="22"/>
        </w:rPr>
        <w:t xml:space="preserve"> realizado al Consorcio en reiteradas ocasiones sin obtener respuesta</w:t>
      </w:r>
      <w:r w:rsidR="003F0284">
        <w:rPr>
          <w:rFonts w:ascii="EYInterstate Light" w:hAnsi="EYInterstate Light" w:cs="Arial"/>
          <w:sz w:val="22"/>
          <w:szCs w:val="22"/>
        </w:rPr>
        <w:t>, solo hasta el 26/04/2024 se entregó a la DIAN e Interventoría una proyección del sprint 10 al 14</w:t>
      </w:r>
      <w:r w:rsidRPr="00C93CFC">
        <w:rPr>
          <w:rFonts w:ascii="EYInterstate Light" w:hAnsi="EYInterstate Light" w:cs="Arial"/>
          <w:sz w:val="22"/>
          <w:szCs w:val="22"/>
        </w:rPr>
        <w:t>.</w:t>
      </w:r>
    </w:p>
    <w:p w14:paraId="28BD443C" w14:textId="77777777" w:rsidR="00C93CFC" w:rsidRPr="00C93CFC" w:rsidRDefault="00C93CFC" w:rsidP="00AB1F6C">
      <w:pPr>
        <w:pStyle w:val="ListParagraph"/>
        <w:rPr>
          <w:rFonts w:ascii="EYInterstate Light" w:hAnsi="EYInterstate Light" w:cs="Arial"/>
          <w:sz w:val="22"/>
          <w:szCs w:val="22"/>
        </w:rPr>
      </w:pPr>
    </w:p>
    <w:p w14:paraId="27F09787" w14:textId="0B7AA3B2" w:rsidR="003F0284" w:rsidRDefault="00C93CFC" w:rsidP="005667E5">
      <w:pPr>
        <w:rPr>
          <w:rFonts w:ascii="EYInterstate Light" w:hAnsi="EYInterstate Light" w:cs="Arial"/>
          <w:sz w:val="22"/>
          <w:szCs w:val="22"/>
        </w:rPr>
      </w:pPr>
      <w:r w:rsidRPr="00C93CFC">
        <w:rPr>
          <w:rFonts w:ascii="EYInterstate Light" w:hAnsi="EYInterstate Light" w:cs="Arial"/>
          <w:sz w:val="22"/>
          <w:szCs w:val="22"/>
        </w:rPr>
        <w:t xml:space="preserve">Por </w:t>
      </w:r>
      <w:r w:rsidR="003F0284">
        <w:rPr>
          <w:rFonts w:ascii="EYInterstate Light" w:hAnsi="EYInterstate Light" w:cs="Arial"/>
          <w:sz w:val="22"/>
          <w:szCs w:val="22"/>
        </w:rPr>
        <w:t xml:space="preserve">lo descrito en la comunicación, </w:t>
      </w:r>
      <w:r w:rsidRPr="00C93CFC">
        <w:rPr>
          <w:rFonts w:ascii="EYInterstate Light" w:hAnsi="EYInterstate Light" w:cs="Arial"/>
          <w:sz w:val="22"/>
          <w:szCs w:val="22"/>
        </w:rPr>
        <w:t xml:space="preserve">solicitamos al Consorcio </w:t>
      </w:r>
      <w:r w:rsidR="00A352ED">
        <w:rPr>
          <w:rFonts w:ascii="EYInterstate Light" w:hAnsi="EYInterstate Light" w:cs="Arial"/>
          <w:sz w:val="22"/>
          <w:szCs w:val="22"/>
        </w:rPr>
        <w:t>tomar acción y entregar un plan de acción concreto y actualizado a la ejecución actual que permita mitigar y atender los atrasos que se tengan.</w:t>
      </w:r>
    </w:p>
    <w:p w14:paraId="03A02AB7" w14:textId="77777777" w:rsidR="00BA0BB3" w:rsidRPr="00D009EB" w:rsidRDefault="00BA0BB3" w:rsidP="005667E5">
      <w:pPr>
        <w:pStyle w:val="ListParagraph"/>
        <w:rPr>
          <w:rFonts w:ascii="EYInterstate Light" w:hAnsi="EYInterstate Light" w:cs="Arial"/>
          <w:sz w:val="22"/>
          <w:szCs w:val="22"/>
        </w:rPr>
      </w:pPr>
    </w:p>
    <w:p w14:paraId="3414BFE6" w14:textId="25511118" w:rsidR="00051E3A" w:rsidRPr="0019674D" w:rsidRDefault="00051E3A" w:rsidP="005667E5">
      <w:pPr>
        <w:rPr>
          <w:rFonts w:ascii="EYInterstate Light" w:hAnsi="EYInterstate Light" w:cs="Arial"/>
          <w:sz w:val="22"/>
          <w:szCs w:val="22"/>
        </w:rPr>
      </w:pPr>
      <w:r w:rsidRPr="0019674D">
        <w:rPr>
          <w:rFonts w:ascii="EYInterstate Light" w:hAnsi="EYInterstate Light" w:cs="Arial"/>
          <w:sz w:val="22"/>
          <w:szCs w:val="22"/>
        </w:rPr>
        <w:t>Cordialmente,</w:t>
      </w:r>
    </w:p>
    <w:p w14:paraId="5FB01BC8" w14:textId="77777777" w:rsidR="00C815DD" w:rsidRPr="0019674D" w:rsidRDefault="00C815DD" w:rsidP="005E1F17">
      <w:pPr>
        <w:rPr>
          <w:rFonts w:ascii="EYInterstate Light" w:hAnsi="EYInterstate Light" w:cs="Arial"/>
          <w:sz w:val="22"/>
          <w:szCs w:val="22"/>
        </w:rPr>
      </w:pPr>
    </w:p>
    <w:p w14:paraId="0B4FBE42" w14:textId="6FBD3ED8" w:rsidR="00FB750C" w:rsidRDefault="00FB750C" w:rsidP="005E1F17">
      <w:pPr>
        <w:rPr>
          <w:rFonts w:ascii="EYInterstate Light" w:hAnsi="EYInterstate Light" w:cs="Arial"/>
          <w:sz w:val="22"/>
          <w:szCs w:val="22"/>
        </w:rPr>
      </w:pPr>
    </w:p>
    <w:p w14:paraId="4A20E113" w14:textId="77777777" w:rsidR="00042672" w:rsidRPr="0019674D" w:rsidRDefault="00042672" w:rsidP="005E1F17">
      <w:pPr>
        <w:rPr>
          <w:rFonts w:ascii="EYInterstate Light" w:hAnsi="EYInterstate Light" w:cs="Arial"/>
          <w:sz w:val="22"/>
          <w:szCs w:val="22"/>
        </w:rPr>
      </w:pPr>
    </w:p>
    <w:p w14:paraId="542340BD" w14:textId="77777777" w:rsidR="00E06C44" w:rsidRPr="0019674D" w:rsidRDefault="00E06C44" w:rsidP="00E06C44">
      <w:pPr>
        <w:rPr>
          <w:rFonts w:ascii="EYInterstate Light" w:hAnsi="EYInterstate Light" w:cs="Arial"/>
          <w:sz w:val="22"/>
          <w:szCs w:val="22"/>
        </w:rPr>
      </w:pPr>
      <w:r w:rsidRPr="0019674D">
        <w:rPr>
          <w:rFonts w:ascii="EYInterstate Light" w:hAnsi="EYInterstate Light" w:cs="Arial"/>
          <w:sz w:val="22"/>
          <w:szCs w:val="22"/>
        </w:rPr>
        <w:t>Patricia Patiño</w:t>
      </w:r>
    </w:p>
    <w:p w14:paraId="67776DFF" w14:textId="77777777" w:rsidR="00E06C44" w:rsidRPr="0019674D" w:rsidRDefault="00E06C44" w:rsidP="00E06C44">
      <w:pPr>
        <w:rPr>
          <w:rFonts w:ascii="EYInterstate Light" w:hAnsi="EYInterstate Light" w:cs="Arial"/>
          <w:sz w:val="22"/>
          <w:szCs w:val="22"/>
        </w:rPr>
      </w:pPr>
      <w:r w:rsidRPr="0019674D">
        <w:rPr>
          <w:rFonts w:ascii="EYInterstate Light" w:hAnsi="EYInterstate Light" w:cs="Arial"/>
          <w:sz w:val="22"/>
          <w:szCs w:val="22"/>
        </w:rPr>
        <w:t>Associate Partner</w:t>
      </w:r>
    </w:p>
    <w:p w14:paraId="44B828E8" w14:textId="6BC3B995" w:rsidR="00051E3A" w:rsidRDefault="00E06C44" w:rsidP="00E06C44">
      <w:pPr>
        <w:rPr>
          <w:rFonts w:ascii="EYInterstate Light" w:hAnsi="EYInterstate Light" w:cs="Arial"/>
          <w:sz w:val="22"/>
          <w:szCs w:val="22"/>
        </w:rPr>
      </w:pPr>
      <w:r w:rsidRPr="0019674D">
        <w:rPr>
          <w:rFonts w:ascii="EYInterstate Light" w:hAnsi="EYInterstate Light" w:cs="Arial"/>
          <w:sz w:val="22"/>
          <w:szCs w:val="22"/>
        </w:rPr>
        <w:t>Ernst &amp; Young S.A.S.</w:t>
      </w:r>
    </w:p>
    <w:p w14:paraId="2C91CD46" w14:textId="77777777" w:rsidR="00BD4374" w:rsidRDefault="00BD4374" w:rsidP="00E06C44">
      <w:pPr>
        <w:rPr>
          <w:rFonts w:ascii="EYInterstate Light" w:hAnsi="EYInterstate Light" w:cs="Arial"/>
          <w:sz w:val="22"/>
          <w:szCs w:val="22"/>
        </w:rPr>
      </w:pPr>
    </w:p>
    <w:sectPr w:rsidR="00BD4374" w:rsidSect="00A01FAE">
      <w:headerReference w:type="default" r:id="rId16"/>
      <w:footerReference w:type="default" r:id="rId17"/>
      <w:headerReference w:type="first" r:id="rId18"/>
      <w:footerReference w:type="first" r:id="rId19"/>
      <w:pgSz w:w="12240" w:h="15840" w:code="1"/>
      <w:pgMar w:top="2836" w:right="1701" w:bottom="1417" w:left="1701" w:header="2304"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C68B9" w14:textId="77777777" w:rsidR="008D5DF2" w:rsidRDefault="008D5DF2">
      <w:r>
        <w:separator/>
      </w:r>
    </w:p>
  </w:endnote>
  <w:endnote w:type="continuationSeparator" w:id="0">
    <w:p w14:paraId="2865222B" w14:textId="77777777" w:rsidR="008D5DF2" w:rsidRDefault="008D5DF2">
      <w:r>
        <w:continuationSeparator/>
      </w:r>
    </w:p>
  </w:endnote>
  <w:endnote w:type="continuationNotice" w:id="1">
    <w:p w14:paraId="0D90B3DF" w14:textId="77777777" w:rsidR="008D5DF2" w:rsidRDefault="008D5D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4C2B6" w14:textId="783ADAC8" w:rsidR="004A5839" w:rsidRDefault="004A5839">
    <w:pPr>
      <w:pStyle w:val="Footer"/>
    </w:pPr>
    <w:r>
      <w:rPr>
        <w:noProof/>
        <w:lang w:val="en-IN" w:eastAsia="en-IN"/>
      </w:rPr>
      <mc:AlternateContent>
        <mc:Choice Requires="wps">
          <w:drawing>
            <wp:anchor distT="0" distB="0" distL="114300" distR="114300" simplePos="0" relativeHeight="251658244" behindDoc="1" locked="1" layoutInCell="1" allowOverlap="1" wp14:anchorId="04E81BBA" wp14:editId="577C65CB">
              <wp:simplePos x="0" y="0"/>
              <wp:positionH relativeFrom="column">
                <wp:posOffset>0</wp:posOffset>
              </wp:positionH>
              <wp:positionV relativeFrom="page">
                <wp:posOffset>9334500</wp:posOffset>
              </wp:positionV>
              <wp:extent cx="1714500" cy="1143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0A66C" w14:textId="77777777" w:rsidR="004A5839" w:rsidRPr="000B6A24" w:rsidRDefault="004A5839" w:rsidP="004A58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81BBA" id="_x0000_t202" coordsize="21600,21600" o:spt="202" path="m,l,21600r21600,l21600,xe">
              <v:stroke joinstyle="miter"/>
              <v:path gradientshapeok="t" o:connecttype="rect"/>
            </v:shapetype>
            <v:shape id="Text Box 3" o:spid="_x0000_s1026" type="#_x0000_t202" style="position:absolute;margin-left:0;margin-top:735pt;width:135pt;height:9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" filled="f" stroked="f">
              <v:textbox inset="0,0,0,0">
                <w:txbxContent>
                  <w:p w14:paraId="2090A66C" w14:textId="77777777" w:rsidR="004A5839" w:rsidRPr="000B6A24" w:rsidRDefault="004A5839" w:rsidP="004A5839">
                    <w:pPr>
                      <w:pStyle w:val="EYFooterinfo"/>
                      <w:rPr>
                        <w:color w:val="747480"/>
                      </w:rPr>
                    </w:pPr>
                    <w:r w:rsidRPr="000B6A24">
                      <w:rPr>
                        <w:color w:val="747480"/>
                      </w:rPr>
                      <w:t>A member firm of Ernst &amp; Young Global Limited</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36F6" w14:textId="0281DFA3" w:rsidR="004A5839" w:rsidRDefault="004A5839" w:rsidP="004A5839">
    <w:pPr>
      <w:pStyle w:val="NoSpacing"/>
      <w:tabs>
        <w:tab w:val="left" w:pos="360"/>
        <w:tab w:val="left" w:pos="2520"/>
        <w:tab w:val="left" w:pos="5040"/>
        <w:tab w:val="left" w:pos="7470"/>
      </w:tabs>
      <w:ind w:right="-792"/>
    </w:pPr>
  </w:p>
  <w:p w14:paraId="562E5CD9" w14:textId="77777777" w:rsidR="004A5839" w:rsidRPr="006375B1" w:rsidRDefault="004A5839" w:rsidP="004A5839">
    <w:pPr>
      <w:pStyle w:val="NoSpacing"/>
      <w:tabs>
        <w:tab w:val="left" w:pos="360"/>
        <w:tab w:val="left" w:pos="2520"/>
        <w:tab w:val="left" w:pos="5040"/>
        <w:tab w:val="left" w:pos="7470"/>
      </w:tabs>
      <w:ind w:right="-792"/>
      <w:rPr>
        <w:rFonts w:ascii="Arial" w:hAnsi="Arial" w:cs="Arial"/>
        <w:b/>
        <w:sz w:val="14"/>
        <w:szCs w:val="14"/>
        <w:lang w:val="en-GB"/>
      </w:rPr>
    </w:pPr>
    <w:r w:rsidRPr="006375B1">
      <w:rPr>
        <w:rFonts w:ascii="Arial" w:hAnsi="Arial" w:cs="Arial"/>
        <w:b/>
        <w:sz w:val="14"/>
        <w:szCs w:val="14"/>
        <w:lang w:val="en-GB"/>
      </w:rPr>
      <w:t xml:space="preserve">Ernst &amp; Young S.A.S. </w:t>
    </w:r>
    <w:r w:rsidRPr="00FD623B">
      <w:rPr>
        <w:rFonts w:ascii="Arial" w:hAnsi="Arial" w:cs="Arial"/>
        <w:b/>
        <w:color w:val="A6A6A6" w:themeColor="background1" w:themeShade="A6"/>
        <w:sz w:val="14"/>
        <w:szCs w:val="14"/>
        <w:lang w:val="en-GB"/>
      </w:rPr>
      <w:tab/>
    </w:r>
    <w:r w:rsidRPr="006375B1">
      <w:rPr>
        <w:rFonts w:ascii="Arial" w:hAnsi="Arial" w:cs="Arial"/>
        <w:b/>
        <w:sz w:val="14"/>
        <w:szCs w:val="14"/>
        <w:lang w:val="en-GB"/>
      </w:rPr>
      <w:t>Ernst &amp; Young S.A.S.</w:t>
    </w:r>
    <w:r w:rsidRPr="006375B1">
      <w:rPr>
        <w:rFonts w:ascii="Arial" w:hAnsi="Arial" w:cs="Arial"/>
        <w:b/>
        <w:sz w:val="14"/>
        <w:szCs w:val="14"/>
        <w:lang w:val="en-GB"/>
      </w:rPr>
      <w:tab/>
      <w:t>Ernst &amp; Young S.A.S.</w:t>
    </w:r>
    <w:r w:rsidRPr="006375B1">
      <w:rPr>
        <w:rFonts w:ascii="Arial" w:hAnsi="Arial" w:cs="Arial"/>
        <w:b/>
        <w:sz w:val="14"/>
        <w:szCs w:val="14"/>
        <w:lang w:val="en-GB"/>
      </w:rPr>
      <w:tab/>
      <w:t>Ernst &amp; Young S.A.S.</w:t>
    </w:r>
  </w:p>
  <w:p w14:paraId="4BACD6BC" w14:textId="77777777" w:rsidR="004A5839" w:rsidRPr="006375B1"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6375B1">
      <w:rPr>
        <w:rFonts w:ascii="Arial" w:hAnsi="Arial" w:cs="Arial"/>
        <w:color w:val="5C5C70" w:themeColor="text1" w:themeTint="BF"/>
        <w:sz w:val="14"/>
        <w:szCs w:val="14"/>
      </w:rPr>
      <w:t xml:space="preserve">Bogotá D.C. </w:t>
    </w:r>
    <w:r w:rsidRPr="006375B1">
      <w:rPr>
        <w:rFonts w:ascii="Arial" w:hAnsi="Arial" w:cs="Arial"/>
        <w:color w:val="5C5C70" w:themeColor="text1" w:themeTint="BF"/>
        <w:sz w:val="14"/>
        <w:szCs w:val="14"/>
      </w:rPr>
      <w:tab/>
      <w:t>Medellín – Antioqu</w:t>
    </w:r>
    <w:r>
      <w:rPr>
        <w:rFonts w:ascii="Arial" w:hAnsi="Arial" w:cs="Arial"/>
        <w:color w:val="5C5C70" w:themeColor="text1" w:themeTint="BF"/>
        <w:sz w:val="14"/>
        <w:szCs w:val="14"/>
      </w:rPr>
      <w:t>i</w:t>
    </w:r>
    <w:r w:rsidRPr="006375B1">
      <w:rPr>
        <w:rFonts w:ascii="Arial" w:hAnsi="Arial" w:cs="Arial"/>
        <w:color w:val="5C5C70" w:themeColor="text1" w:themeTint="BF"/>
        <w:sz w:val="14"/>
        <w:szCs w:val="14"/>
      </w:rPr>
      <w:t>a</w:t>
    </w:r>
    <w:r w:rsidRPr="006375B1">
      <w:rPr>
        <w:rFonts w:ascii="Arial" w:hAnsi="Arial" w:cs="Arial"/>
        <w:color w:val="5C5C70" w:themeColor="text1" w:themeTint="BF"/>
        <w:sz w:val="14"/>
        <w:szCs w:val="14"/>
      </w:rPr>
      <w:tab/>
      <w:t>Cali – Valle del Cauca</w:t>
    </w:r>
    <w:r w:rsidRPr="006375B1">
      <w:rPr>
        <w:rFonts w:ascii="Arial" w:hAnsi="Arial" w:cs="Arial"/>
        <w:color w:val="5C5C70" w:themeColor="text1" w:themeTint="BF"/>
        <w:sz w:val="14"/>
        <w:szCs w:val="14"/>
      </w:rPr>
      <w:tab/>
      <w:t>Barranquilla - Atlántico</w:t>
    </w:r>
  </w:p>
  <w:p w14:paraId="40B6C556" w14:textId="77777777" w:rsidR="004A5839"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6375B1">
      <w:rPr>
        <w:rFonts w:ascii="Arial" w:hAnsi="Arial" w:cs="Arial"/>
        <w:color w:val="5C5C70" w:themeColor="text1" w:themeTint="BF"/>
        <w:sz w:val="14"/>
        <w:szCs w:val="14"/>
      </w:rPr>
      <w:t>Carrera 11 No 98</w:t>
    </w:r>
    <w:r>
      <w:rPr>
        <w:rFonts w:ascii="Arial" w:hAnsi="Arial" w:cs="Arial"/>
        <w:color w:val="5C5C70" w:themeColor="text1" w:themeTint="BF"/>
        <w:sz w:val="14"/>
        <w:szCs w:val="14"/>
      </w:rPr>
      <w:t xml:space="preserve"> - </w:t>
    </w:r>
    <w:r w:rsidRPr="006375B1">
      <w:rPr>
        <w:rFonts w:ascii="Arial" w:hAnsi="Arial" w:cs="Arial"/>
        <w:color w:val="5C5C70" w:themeColor="text1" w:themeTint="BF"/>
        <w:sz w:val="14"/>
        <w:szCs w:val="14"/>
      </w:rPr>
      <w:t>07</w:t>
    </w:r>
    <w:r w:rsidRPr="006375B1">
      <w:rPr>
        <w:rFonts w:ascii="Arial" w:hAnsi="Arial" w:cs="Arial"/>
        <w:color w:val="5C5C70" w:themeColor="text1" w:themeTint="BF"/>
        <w:sz w:val="14"/>
        <w:szCs w:val="14"/>
      </w:rPr>
      <w:tab/>
      <w:t>Carrera 43</w:t>
    </w:r>
    <w:r>
      <w:rPr>
        <w:rFonts w:ascii="Arial" w:hAnsi="Arial" w:cs="Arial"/>
        <w:color w:val="5C5C70" w:themeColor="text1" w:themeTint="BF"/>
        <w:sz w:val="14"/>
        <w:szCs w:val="14"/>
      </w:rPr>
      <w:t>A</w:t>
    </w:r>
    <w:r w:rsidRPr="006375B1">
      <w:rPr>
        <w:rFonts w:ascii="Arial" w:hAnsi="Arial" w:cs="Arial"/>
        <w:color w:val="5C5C70" w:themeColor="text1" w:themeTint="BF"/>
        <w:sz w:val="14"/>
        <w:szCs w:val="14"/>
      </w:rPr>
      <w:t xml:space="preserve"> No. 3 Sur-130</w:t>
    </w:r>
    <w:r w:rsidRPr="006375B1">
      <w:rPr>
        <w:rFonts w:ascii="Arial" w:hAnsi="Arial" w:cs="Arial"/>
        <w:color w:val="5C5C70" w:themeColor="text1" w:themeTint="BF"/>
        <w:sz w:val="14"/>
        <w:szCs w:val="14"/>
      </w:rPr>
      <w:tab/>
      <w:t>Avenida 4 Norte No. 6N – 61</w:t>
    </w:r>
    <w:r w:rsidRPr="006375B1">
      <w:rPr>
        <w:rFonts w:ascii="Arial" w:hAnsi="Arial" w:cs="Arial"/>
        <w:color w:val="5C5C70" w:themeColor="text1" w:themeTint="BF"/>
        <w:sz w:val="14"/>
        <w:szCs w:val="14"/>
      </w:rPr>
      <w:tab/>
      <w:t>Calle 77</w:t>
    </w:r>
    <w:r>
      <w:rPr>
        <w:rFonts w:ascii="Arial" w:hAnsi="Arial" w:cs="Arial"/>
        <w:color w:val="5C5C70" w:themeColor="text1" w:themeTint="BF"/>
        <w:sz w:val="14"/>
        <w:szCs w:val="14"/>
      </w:rPr>
      <w:t>B</w:t>
    </w:r>
    <w:r w:rsidRPr="006375B1">
      <w:rPr>
        <w:rFonts w:ascii="Arial" w:hAnsi="Arial" w:cs="Arial"/>
        <w:color w:val="5C5C70" w:themeColor="text1" w:themeTint="BF"/>
        <w:sz w:val="14"/>
        <w:szCs w:val="14"/>
      </w:rPr>
      <w:t xml:space="preserve"> No 59 </w:t>
    </w:r>
    <w:r>
      <w:rPr>
        <w:rFonts w:ascii="Arial" w:hAnsi="Arial" w:cs="Arial"/>
        <w:color w:val="5C5C70" w:themeColor="text1" w:themeTint="BF"/>
        <w:sz w:val="14"/>
        <w:szCs w:val="14"/>
      </w:rPr>
      <w:t>–</w:t>
    </w:r>
    <w:r w:rsidRPr="006375B1">
      <w:rPr>
        <w:rFonts w:ascii="Arial" w:hAnsi="Arial" w:cs="Arial"/>
        <w:color w:val="5C5C70" w:themeColor="text1" w:themeTint="BF"/>
        <w:sz w:val="14"/>
        <w:szCs w:val="14"/>
      </w:rPr>
      <w:t xml:space="preserve"> 61</w:t>
    </w:r>
  </w:p>
  <w:p w14:paraId="3EBD4251" w14:textId="77777777" w:rsidR="004A5839" w:rsidRPr="00C62F25" w:rsidRDefault="004A5839" w:rsidP="004A5839">
    <w:pPr>
      <w:pStyle w:val="NoSpacing"/>
      <w:tabs>
        <w:tab w:val="left" w:pos="360"/>
        <w:tab w:val="left" w:pos="2520"/>
        <w:tab w:val="left" w:pos="5040"/>
        <w:tab w:val="left" w:pos="7470"/>
      </w:tabs>
      <w:ind w:right="-1332"/>
      <w:rPr>
        <w:rFonts w:ascii="Arial" w:hAnsi="Arial" w:cs="Arial"/>
        <w:color w:val="5C5C70" w:themeColor="text1" w:themeTint="BF"/>
        <w:sz w:val="14"/>
        <w:szCs w:val="14"/>
      </w:rPr>
    </w:pPr>
    <w:r w:rsidRPr="00C62F25">
      <w:rPr>
        <w:rFonts w:ascii="Arial" w:hAnsi="Arial" w:cs="Arial"/>
        <w:color w:val="5C5C70" w:themeColor="text1" w:themeTint="BF"/>
        <w:sz w:val="14"/>
        <w:szCs w:val="14"/>
      </w:rPr>
      <w:t>Edificio Pijao Green Office</w:t>
    </w:r>
    <w:r w:rsidRPr="00C62F25">
      <w:rPr>
        <w:rFonts w:ascii="Arial" w:hAnsi="Arial" w:cs="Arial"/>
        <w:color w:val="5C5C70" w:themeColor="text1" w:themeTint="BF"/>
        <w:sz w:val="14"/>
        <w:szCs w:val="14"/>
      </w:rPr>
      <w:tab/>
      <w:t>Edificio Milla de Oro</w:t>
    </w:r>
    <w:r>
      <w:rPr>
        <w:rFonts w:ascii="Arial" w:hAnsi="Arial" w:cs="Arial"/>
        <w:color w:val="5C5C70" w:themeColor="text1" w:themeTint="BF"/>
        <w:sz w:val="14"/>
        <w:szCs w:val="14"/>
      </w:rPr>
      <w:tab/>
      <w:t>Edificio Siglo XXI</w:t>
    </w:r>
    <w:r>
      <w:rPr>
        <w:rFonts w:ascii="Arial" w:hAnsi="Arial" w:cs="Arial"/>
        <w:color w:val="5C5C70" w:themeColor="text1" w:themeTint="BF"/>
        <w:sz w:val="14"/>
        <w:szCs w:val="14"/>
      </w:rPr>
      <w:tab/>
      <w:t xml:space="preserve">Edificio Centro Empresarial </w:t>
    </w:r>
  </w:p>
  <w:p w14:paraId="7DA6019A" w14:textId="77777777" w:rsidR="004A5839" w:rsidRPr="00C62F25"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C62F25">
      <w:rPr>
        <w:rFonts w:ascii="Arial" w:hAnsi="Arial" w:cs="Arial"/>
        <w:color w:val="5C5C70" w:themeColor="text1" w:themeTint="BF"/>
        <w:sz w:val="14"/>
        <w:szCs w:val="14"/>
      </w:rPr>
      <w:t>Tercer Piso</w:t>
    </w:r>
    <w:r w:rsidRPr="00C62F25">
      <w:rPr>
        <w:rFonts w:ascii="Arial" w:hAnsi="Arial" w:cs="Arial"/>
        <w:color w:val="5C5C70" w:themeColor="text1" w:themeTint="BF"/>
        <w:sz w:val="14"/>
        <w:szCs w:val="14"/>
      </w:rPr>
      <w:tab/>
      <w:t xml:space="preserve">Torre 1 </w:t>
    </w:r>
    <w:r>
      <w:rPr>
        <w:rFonts w:ascii="Arial" w:hAnsi="Arial" w:cs="Arial"/>
        <w:color w:val="5C5C70" w:themeColor="text1" w:themeTint="BF"/>
        <w:sz w:val="14"/>
        <w:szCs w:val="14"/>
      </w:rPr>
      <w:t>–</w:t>
    </w:r>
    <w:r w:rsidRPr="00C62F25">
      <w:rPr>
        <w:rFonts w:ascii="Arial" w:hAnsi="Arial" w:cs="Arial"/>
        <w:color w:val="5C5C70" w:themeColor="text1" w:themeTint="BF"/>
        <w:sz w:val="14"/>
        <w:szCs w:val="14"/>
      </w:rPr>
      <w:t xml:space="preserve"> P</w:t>
    </w:r>
    <w:r>
      <w:rPr>
        <w:rFonts w:ascii="Arial" w:hAnsi="Arial" w:cs="Arial"/>
        <w:color w:val="5C5C70" w:themeColor="text1" w:themeTint="BF"/>
        <w:sz w:val="14"/>
        <w:szCs w:val="14"/>
      </w:rPr>
      <w:t>iso 14</w:t>
    </w:r>
    <w:r>
      <w:rPr>
        <w:rFonts w:ascii="Arial" w:hAnsi="Arial" w:cs="Arial"/>
        <w:color w:val="5C5C70" w:themeColor="text1" w:themeTint="BF"/>
        <w:sz w:val="14"/>
        <w:szCs w:val="14"/>
      </w:rPr>
      <w:tab/>
      <w:t>Oficina 502</w:t>
    </w:r>
    <w:r>
      <w:rPr>
        <w:rFonts w:ascii="Arial" w:hAnsi="Arial" w:cs="Arial"/>
        <w:color w:val="5C5C70" w:themeColor="text1" w:themeTint="BF"/>
        <w:sz w:val="14"/>
        <w:szCs w:val="14"/>
      </w:rPr>
      <w:tab/>
      <w:t>Las Américas II Oficina 311</w:t>
    </w:r>
  </w:p>
  <w:p w14:paraId="64986B87" w14:textId="77777777" w:rsidR="004A5839" w:rsidRPr="00961130"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6375B1">
      <w:rPr>
        <w:rFonts w:ascii="Arial" w:hAnsi="Arial" w:cs="Arial"/>
        <w:color w:val="5C5C70" w:themeColor="text1" w:themeTint="BF"/>
        <w:sz w:val="14"/>
        <w:szCs w:val="14"/>
      </w:rPr>
      <w:t>Tel</w:t>
    </w:r>
    <w:r>
      <w:rPr>
        <w:rFonts w:ascii="Arial" w:hAnsi="Arial" w:cs="Arial"/>
        <w:color w:val="5C5C70" w:themeColor="text1" w:themeTint="BF"/>
        <w:sz w:val="14"/>
        <w:szCs w:val="14"/>
      </w:rPr>
      <w:t>.</w:t>
    </w:r>
    <w:r w:rsidRPr="006375B1">
      <w:rPr>
        <w:rFonts w:ascii="Arial" w:hAnsi="Arial" w:cs="Arial"/>
        <w:color w:val="5C5C70" w:themeColor="text1" w:themeTint="BF"/>
        <w:sz w:val="14"/>
        <w:szCs w:val="14"/>
      </w:rPr>
      <w:t xml:space="preserve"> +57 (</w:t>
    </w:r>
    <w:r>
      <w:rPr>
        <w:rFonts w:ascii="Arial" w:hAnsi="Arial" w:cs="Arial"/>
        <w:color w:val="5C5C70" w:themeColor="text1" w:themeTint="BF"/>
        <w:sz w:val="14"/>
        <w:szCs w:val="14"/>
      </w:rPr>
      <w:t xml:space="preserve">601) </w:t>
    </w:r>
    <w:r w:rsidRPr="006375B1">
      <w:rPr>
        <w:rFonts w:ascii="Arial" w:hAnsi="Arial" w:cs="Arial"/>
        <w:color w:val="5C5C70" w:themeColor="text1" w:themeTint="BF"/>
        <w:sz w:val="14"/>
        <w:szCs w:val="14"/>
      </w:rPr>
      <w:t>484 7000</w:t>
    </w:r>
    <w:r w:rsidRPr="006375B1">
      <w:rPr>
        <w:rFonts w:ascii="Arial" w:hAnsi="Arial" w:cs="Arial"/>
        <w:color w:val="5C5C70" w:themeColor="text1" w:themeTint="BF"/>
        <w:sz w:val="14"/>
        <w:szCs w:val="14"/>
      </w:rPr>
      <w:tab/>
      <w:t>Tel: +57 (</w:t>
    </w:r>
    <w:r>
      <w:rPr>
        <w:rFonts w:ascii="Arial" w:hAnsi="Arial" w:cs="Arial"/>
        <w:color w:val="5C5C70" w:themeColor="text1" w:themeTint="BF"/>
        <w:sz w:val="14"/>
        <w:szCs w:val="14"/>
      </w:rPr>
      <w:t xml:space="preserve">604) </w:t>
    </w:r>
    <w:r w:rsidRPr="006375B1">
      <w:rPr>
        <w:rFonts w:ascii="Arial" w:hAnsi="Arial" w:cs="Arial"/>
        <w:color w:val="5C5C70" w:themeColor="text1" w:themeTint="BF"/>
        <w:sz w:val="14"/>
        <w:szCs w:val="14"/>
      </w:rPr>
      <w:t>369 8400</w:t>
    </w:r>
    <w:r w:rsidRPr="006375B1">
      <w:rPr>
        <w:rFonts w:ascii="Arial" w:hAnsi="Arial" w:cs="Arial"/>
        <w:color w:val="5C5C70" w:themeColor="text1" w:themeTint="BF"/>
        <w:sz w:val="14"/>
        <w:szCs w:val="14"/>
      </w:rPr>
      <w:tab/>
      <w:t>Tel: +57 (</w:t>
    </w:r>
    <w:r>
      <w:rPr>
        <w:rFonts w:ascii="Arial" w:hAnsi="Arial" w:cs="Arial"/>
        <w:color w:val="5C5C70" w:themeColor="text1" w:themeTint="BF"/>
        <w:sz w:val="14"/>
        <w:szCs w:val="14"/>
      </w:rPr>
      <w:t>602)</w:t>
    </w:r>
    <w:r w:rsidRPr="006375B1">
      <w:rPr>
        <w:rFonts w:ascii="Arial" w:hAnsi="Arial" w:cs="Arial"/>
        <w:color w:val="5C5C70" w:themeColor="text1" w:themeTint="BF"/>
        <w:sz w:val="14"/>
        <w:szCs w:val="14"/>
      </w:rPr>
      <w:t xml:space="preserve"> 485 6280</w:t>
    </w:r>
    <w:r w:rsidRPr="006375B1">
      <w:rPr>
        <w:rFonts w:ascii="Arial" w:hAnsi="Arial" w:cs="Arial"/>
        <w:color w:val="5C5C70" w:themeColor="text1" w:themeTint="BF"/>
        <w:sz w:val="14"/>
        <w:szCs w:val="14"/>
      </w:rPr>
      <w:tab/>
      <w:t>Tel: +57 (</w:t>
    </w:r>
    <w:r>
      <w:rPr>
        <w:rFonts w:ascii="Arial" w:hAnsi="Arial" w:cs="Arial"/>
        <w:color w:val="5C5C70" w:themeColor="text1" w:themeTint="BF"/>
        <w:sz w:val="14"/>
        <w:szCs w:val="14"/>
      </w:rPr>
      <w:t xml:space="preserve">605) </w:t>
    </w:r>
    <w:r w:rsidRPr="006375B1">
      <w:rPr>
        <w:rFonts w:ascii="Arial" w:hAnsi="Arial" w:cs="Arial"/>
        <w:color w:val="5C5C70" w:themeColor="text1" w:themeTint="BF"/>
        <w:sz w:val="14"/>
        <w:szCs w:val="14"/>
      </w:rPr>
      <w:t>385 2201</w:t>
    </w:r>
  </w:p>
  <w:p w14:paraId="4661FA2D" w14:textId="77777777" w:rsidR="004A5839" w:rsidRPr="008E41D7"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Pr>
        <w:noProof/>
        <w:lang w:val="en-IN" w:eastAsia="en-IN"/>
      </w:rPr>
      <mc:AlternateContent>
        <mc:Choice Requires="wps">
          <w:drawing>
            <wp:anchor distT="0" distB="0" distL="114300" distR="114300" simplePos="0" relativeHeight="251658243" behindDoc="1" locked="1" layoutInCell="1" allowOverlap="1" wp14:anchorId="37C76BE9" wp14:editId="7883A222">
              <wp:simplePos x="0" y="0"/>
              <wp:positionH relativeFrom="column">
                <wp:posOffset>0</wp:posOffset>
              </wp:positionH>
              <wp:positionV relativeFrom="page">
                <wp:posOffset>9667875</wp:posOffset>
              </wp:positionV>
              <wp:extent cx="1714500" cy="1143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509D3" w14:textId="77777777" w:rsidR="004A5839" w:rsidRPr="000B6A24" w:rsidRDefault="004A5839" w:rsidP="004A58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76BE9" id="_x0000_t202" coordsize="21600,21600" o:spt="202" path="m,l,21600r21600,l21600,xe">
              <v:stroke joinstyle="miter"/>
              <v:path gradientshapeok="t" o:connecttype="rect"/>
            </v:shapetype>
            <v:shape id="Text Box 2" o:spid="_x0000_s1027" type="#_x0000_t202" style="position:absolute;margin-left:0;margin-top:761.25pt;width:135pt;height:9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" filled="f" stroked="f">
              <v:textbox inset="0,0,0,0">
                <w:txbxContent>
                  <w:p w14:paraId="363509D3" w14:textId="77777777" w:rsidR="004A5839" w:rsidRPr="000B6A24" w:rsidRDefault="004A5839" w:rsidP="004A5839">
                    <w:pPr>
                      <w:pStyle w:val="EYFooterinfo"/>
                      <w:rPr>
                        <w:color w:val="747480"/>
                      </w:rPr>
                    </w:pPr>
                    <w:r w:rsidRPr="000B6A24">
                      <w:rPr>
                        <w:color w:val="747480"/>
                      </w:rPr>
                      <w:t>A member firm of Ernst &amp; Young Global Limited</w:t>
                    </w:r>
                  </w:p>
                </w:txbxContent>
              </v:textbox>
              <w10:wrap anchory="page"/>
              <w10:anchorlock/>
            </v:shape>
          </w:pict>
        </mc:Fallback>
      </mc:AlternateContent>
    </w:r>
    <w:r>
      <w:rPr>
        <w:noProof/>
        <w:lang w:val="en-IN" w:eastAsia="en-IN"/>
      </w:rPr>
      <mc:AlternateContent>
        <mc:Choice Requires="wps">
          <w:drawing>
            <wp:anchor distT="0" distB="0" distL="114300" distR="114300" simplePos="0" relativeHeight="251658242" behindDoc="1" locked="1" layoutInCell="1" allowOverlap="1" wp14:anchorId="6CEFE00B" wp14:editId="49730333">
              <wp:simplePos x="0" y="0"/>
              <wp:positionH relativeFrom="column">
                <wp:posOffset>0</wp:posOffset>
              </wp:positionH>
              <wp:positionV relativeFrom="page">
                <wp:posOffset>9667875</wp:posOffset>
              </wp:positionV>
              <wp:extent cx="1714500" cy="1143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1D196" w14:textId="77777777" w:rsidR="004A5839" w:rsidRPr="000B6A24" w:rsidRDefault="004A5839" w:rsidP="004A58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FE00B" id="Text Box 4" o:spid="_x0000_s1028" type="#_x0000_t202" style="position:absolute;margin-left:0;margin-top:761.25pt;width:135pt;height:9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" filled="f" stroked="f">
              <v:textbox inset="0,0,0,0">
                <w:txbxContent>
                  <w:p w14:paraId="0351D196" w14:textId="77777777" w:rsidR="004A5839" w:rsidRPr="000B6A24" w:rsidRDefault="004A5839" w:rsidP="004A5839">
                    <w:pPr>
                      <w:pStyle w:val="EYFooterinfo"/>
                      <w:rPr>
                        <w:color w:val="747480"/>
                      </w:rPr>
                    </w:pPr>
                    <w:r w:rsidRPr="000B6A24">
                      <w:rPr>
                        <w:color w:val="747480"/>
                      </w:rPr>
                      <w:t>A member firm of Ernst &amp; Young Global Limited</w:t>
                    </w:r>
                  </w:p>
                </w:txbxContent>
              </v:textbox>
              <w10:wrap anchory="page"/>
              <w10:anchorlock/>
            </v:shape>
          </w:pict>
        </mc:Fallback>
      </mc:AlternateContent>
    </w:r>
  </w:p>
  <w:p w14:paraId="36C092C7" w14:textId="77777777" w:rsidR="000C4087" w:rsidRPr="008E41D7" w:rsidRDefault="000C4087" w:rsidP="008E41D7">
    <w:pPr>
      <w:pStyle w:val="NoSpacing"/>
      <w:tabs>
        <w:tab w:val="left" w:pos="360"/>
        <w:tab w:val="left" w:pos="2520"/>
        <w:tab w:val="left" w:pos="5040"/>
        <w:tab w:val="left" w:pos="7470"/>
      </w:tabs>
      <w:ind w:right="-792"/>
      <w:rPr>
        <w:rFonts w:ascii="Arial" w:hAnsi="Arial" w:cs="Arial"/>
        <w:color w:val="5C5C70" w:themeColor="text1" w:themeTint="BF"/>
        <w:sz w:val="14"/>
        <w:szCs w:val="14"/>
      </w:rPr>
    </w:pPr>
    <w:r>
      <w:rPr>
        <w:noProof/>
        <w:lang w:val="en-IN" w:eastAsia="en-IN"/>
      </w:rPr>
      <mc:AlternateContent>
        <mc:Choice Requires="wps">
          <w:drawing>
            <wp:anchor distT="0" distB="0" distL="114300" distR="114300" simplePos="0" relativeHeight="251658241" behindDoc="1" locked="1" layoutInCell="1" allowOverlap="1" wp14:anchorId="14CBAFB1" wp14:editId="651FD325">
              <wp:simplePos x="0" y="0"/>
              <wp:positionH relativeFrom="column">
                <wp:posOffset>0</wp:posOffset>
              </wp:positionH>
              <wp:positionV relativeFrom="page">
                <wp:posOffset>9667875</wp:posOffset>
              </wp:positionV>
              <wp:extent cx="1714500" cy="1143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2A0A9" w14:textId="77777777" w:rsidR="000C4087" w:rsidRPr="000B6A24" w:rsidRDefault="000C4087" w:rsidP="00D27C33">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BAFB1" id="Text Box 1" o:spid="_x0000_s1029" type="#_x0000_t202" style="position:absolute;margin-left:0;margin-top:761.25pt;width:135pt;height: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" filled="f" stroked="f">
              <v:textbox inset="0,0,0,0">
                <w:txbxContent>
                  <w:p w14:paraId="6C02A0A9" w14:textId="77777777" w:rsidR="000C4087" w:rsidRPr="000B6A24" w:rsidRDefault="000C4087" w:rsidP="00D27C33">
                    <w:pPr>
                      <w:pStyle w:val="EYFooterinfo"/>
                      <w:rPr>
                        <w:color w:val="747480"/>
                      </w:rPr>
                    </w:pPr>
                    <w:r w:rsidRPr="000B6A24">
                      <w:rPr>
                        <w:color w:val="747480"/>
                      </w:rPr>
                      <w:t>A member firm of Ernst &amp; Young Global Limited</w:t>
                    </w:r>
                  </w:p>
                </w:txbxContent>
              </v:textbox>
              <w10:wrap anchory="page"/>
              <w10:anchorlock/>
            </v:shape>
          </w:pict>
        </mc:Fallback>
      </mc:AlternateContent>
    </w:r>
    <w:r>
      <w:rPr>
        <w:noProof/>
        <w:lang w:val="en-IN" w:eastAsia="en-IN"/>
      </w:rPr>
      <mc:AlternateContent>
        <mc:Choice Requires="wps">
          <w:drawing>
            <wp:anchor distT="0" distB="0" distL="114300" distR="114300" simplePos="0" relativeHeight="251658240" behindDoc="1" locked="1" layoutInCell="1" allowOverlap="1" wp14:anchorId="10F414FA" wp14:editId="7ED568D3">
              <wp:simplePos x="0" y="0"/>
              <wp:positionH relativeFrom="column">
                <wp:posOffset>0</wp:posOffset>
              </wp:positionH>
              <wp:positionV relativeFrom="page">
                <wp:posOffset>9667875</wp:posOffset>
              </wp:positionV>
              <wp:extent cx="1714500" cy="1143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E40C9" w14:textId="77777777" w:rsidR="000C4087" w:rsidRPr="000B6A24" w:rsidRDefault="000C4087" w:rsidP="00004D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414FA" id="Text Box 5" o:spid="_x0000_s1030" type="#_x0000_t202" style="position:absolute;margin-left:0;margin-top:761.25pt;width:135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" filled="f" stroked="f">
              <v:textbox inset="0,0,0,0">
                <w:txbxContent>
                  <w:p w14:paraId="417E40C9" w14:textId="77777777" w:rsidR="000C4087" w:rsidRPr="000B6A24" w:rsidRDefault="000C4087" w:rsidP="00004D39">
                    <w:pPr>
                      <w:pStyle w:val="EYFooterinfo"/>
                      <w:rPr>
                        <w:color w:val="747480"/>
                      </w:rPr>
                    </w:pPr>
                    <w:r w:rsidRPr="000B6A24">
                      <w:rPr>
                        <w:color w:val="747480"/>
                      </w:rPr>
                      <w:t>A member firm of Ernst &amp; Young Global Limited</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C1BF8" w14:textId="77777777" w:rsidR="008D5DF2" w:rsidRDefault="008D5DF2">
      <w:r>
        <w:separator/>
      </w:r>
    </w:p>
  </w:footnote>
  <w:footnote w:type="continuationSeparator" w:id="0">
    <w:p w14:paraId="44631F4E" w14:textId="77777777" w:rsidR="008D5DF2" w:rsidRDefault="008D5DF2">
      <w:r>
        <w:continuationSeparator/>
      </w:r>
    </w:p>
  </w:footnote>
  <w:footnote w:type="continuationNotice" w:id="1">
    <w:p w14:paraId="185E06F4" w14:textId="77777777" w:rsidR="008D5DF2" w:rsidRDefault="008D5D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16D6" w14:textId="170E0764" w:rsidR="001A6C22" w:rsidRDefault="001A6C22">
    <w:pPr>
      <w:pStyle w:val="Header"/>
    </w:pPr>
    <w:r>
      <w:rPr>
        <w:noProof/>
        <w:lang w:val="en-IN" w:eastAsia="en-IN"/>
      </w:rPr>
      <w:drawing>
        <wp:anchor distT="0" distB="0" distL="114300" distR="114300" simplePos="0" relativeHeight="251658245" behindDoc="1" locked="0" layoutInCell="1" allowOverlap="1" wp14:anchorId="324F6FDD" wp14:editId="3FE740FA">
          <wp:simplePos x="0" y="0"/>
          <wp:positionH relativeFrom="margin">
            <wp:posOffset>0</wp:posOffset>
          </wp:positionH>
          <wp:positionV relativeFrom="paragraph">
            <wp:posOffset>-1029335</wp:posOffset>
          </wp:positionV>
          <wp:extent cx="1080000" cy="1265960"/>
          <wp:effectExtent l="0" t="0" r="6350" b="0"/>
          <wp:wrapNone/>
          <wp:docPr id="7" name="Picture 7"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265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E7EC06" w14:textId="77777777" w:rsidR="001A6C22" w:rsidRDefault="001A6C22">
    <w:pPr>
      <w:pStyle w:val="Header"/>
    </w:pPr>
  </w:p>
  <w:p w14:paraId="64CC6BC9" w14:textId="6515F968" w:rsidR="004A5839" w:rsidRDefault="004A58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CE3EF" w14:textId="1AE10EDC" w:rsidR="00F519D5" w:rsidRDefault="00F519D5">
    <w:pPr>
      <w:pStyle w:val="Header"/>
    </w:pPr>
    <w:r>
      <w:rPr>
        <w:noProof/>
        <w:lang w:val="en-IN" w:eastAsia="en-IN"/>
      </w:rPr>
      <w:drawing>
        <wp:anchor distT="0" distB="0" distL="114300" distR="114300" simplePos="0" relativeHeight="251658246" behindDoc="1" locked="0" layoutInCell="1" allowOverlap="1" wp14:anchorId="4703C8E4" wp14:editId="290500ED">
          <wp:simplePos x="0" y="0"/>
          <wp:positionH relativeFrom="margin">
            <wp:posOffset>0</wp:posOffset>
          </wp:positionH>
          <wp:positionV relativeFrom="paragraph">
            <wp:posOffset>-1075055</wp:posOffset>
          </wp:positionV>
          <wp:extent cx="1080000" cy="1265960"/>
          <wp:effectExtent l="0" t="0" r="6350" b="0"/>
          <wp:wrapNone/>
          <wp:docPr id="8" name="Picture 8"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2659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86E92"/>
    <w:multiLevelType w:val="hybridMultilevel"/>
    <w:tmpl w:val="60B0984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62A3C1A"/>
    <w:multiLevelType w:val="hybridMultilevel"/>
    <w:tmpl w:val="BD12E504"/>
    <w:lvl w:ilvl="0" w:tplc="86748958">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F335229"/>
    <w:multiLevelType w:val="hybridMultilevel"/>
    <w:tmpl w:val="C85AC49E"/>
    <w:lvl w:ilvl="0" w:tplc="86CA6CD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4C6F93"/>
    <w:multiLevelType w:val="hybridMultilevel"/>
    <w:tmpl w:val="7C1CD1C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99344F4"/>
    <w:multiLevelType w:val="multilevel"/>
    <w:tmpl w:val="3FC84FB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EYInterstate Light" w:eastAsia="Times New Roman" w:hAnsi="EYInterstate Light" w:cs="Times New Roman"/>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9F92446"/>
    <w:multiLevelType w:val="hybridMultilevel"/>
    <w:tmpl w:val="569C151E"/>
    <w:lvl w:ilvl="0" w:tplc="C52499BC">
      <w:start w:val="15"/>
      <w:numFmt w:val="bullet"/>
      <w:lvlText w:val="-"/>
      <w:lvlJc w:val="left"/>
      <w:pPr>
        <w:ind w:left="720" w:hanging="360"/>
      </w:pPr>
      <w:rPr>
        <w:rFonts w:ascii="EYInterstate Light" w:eastAsia="Times New Roman" w:hAnsi="EYInterstate Ligh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EE02C3"/>
    <w:multiLevelType w:val="hybridMultilevel"/>
    <w:tmpl w:val="09542FF4"/>
    <w:lvl w:ilvl="0" w:tplc="3D6A721C">
      <w:start w:val="1"/>
      <w:numFmt w:val="bullet"/>
      <w:pStyle w:val="EYBulletedtext2"/>
      <w:lvlText w:val="►"/>
      <w:lvlJc w:val="left"/>
      <w:pPr>
        <w:ind w:left="648" w:hanging="360"/>
      </w:pPr>
      <w:rPr>
        <w:rFonts w:ascii="Arial" w:hAnsi="Arial" w:hint="default"/>
        <w:color w:val="FFE6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415284"/>
    <w:multiLevelType w:val="multilevel"/>
    <w:tmpl w:val="D130AD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7D605A6"/>
    <w:multiLevelType w:val="hybridMultilevel"/>
    <w:tmpl w:val="C6A2ADC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31803EAC"/>
    <w:multiLevelType w:val="hybridMultilevel"/>
    <w:tmpl w:val="3EEC43A0"/>
    <w:lvl w:ilvl="0" w:tplc="FFFFFFFF">
      <w:start w:val="1"/>
      <w:numFmt w:val="decimal"/>
      <w:lvlText w:val="%1."/>
      <w:lvlJc w:val="left"/>
      <w:pPr>
        <w:ind w:left="720" w:hanging="360"/>
      </w:pPr>
    </w:lvl>
    <w:lvl w:ilvl="1" w:tplc="24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FC3D8C"/>
    <w:multiLevelType w:val="hybridMultilevel"/>
    <w:tmpl w:val="CC985DC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9495ACD"/>
    <w:multiLevelType w:val="hybridMultilevel"/>
    <w:tmpl w:val="4DD8D54C"/>
    <w:lvl w:ilvl="0" w:tplc="0B0C371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95F3855"/>
    <w:multiLevelType w:val="hybridMultilevel"/>
    <w:tmpl w:val="9A80CA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B8B1374"/>
    <w:multiLevelType w:val="multilevel"/>
    <w:tmpl w:val="056E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B5C32"/>
    <w:multiLevelType w:val="multilevel"/>
    <w:tmpl w:val="840C3B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02B4C63"/>
    <w:multiLevelType w:val="hybridMultilevel"/>
    <w:tmpl w:val="8D1AAA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53F51E3F"/>
    <w:multiLevelType w:val="hybridMultilevel"/>
    <w:tmpl w:val="E0AA98CA"/>
    <w:lvl w:ilvl="0" w:tplc="D5BE81D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96844FB"/>
    <w:multiLevelType w:val="hybridMultilevel"/>
    <w:tmpl w:val="2D3494C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5A577578"/>
    <w:multiLevelType w:val="hybridMultilevel"/>
    <w:tmpl w:val="78001710"/>
    <w:lvl w:ilvl="0" w:tplc="240A001B">
      <w:start w:val="1"/>
      <w:numFmt w:val="lowerRoman"/>
      <w:lvlText w:val="%1."/>
      <w:lvlJc w:val="righ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9" w15:restartNumberingAfterBreak="0">
    <w:nsid w:val="61BA5579"/>
    <w:multiLevelType w:val="hybridMultilevel"/>
    <w:tmpl w:val="5504DDC8"/>
    <w:lvl w:ilvl="0" w:tplc="240A0003">
      <w:start w:val="1"/>
      <w:numFmt w:val="bullet"/>
      <w:lvlText w:val="o"/>
      <w:lvlJc w:val="left"/>
      <w:pPr>
        <w:ind w:left="1800" w:hanging="360"/>
      </w:pPr>
      <w:rPr>
        <w:rFonts w:ascii="Courier New" w:hAnsi="Courier New" w:cs="Courier New" w:hint="default"/>
      </w:rPr>
    </w:lvl>
    <w:lvl w:ilvl="1" w:tplc="240A0001">
      <w:start w:val="1"/>
      <w:numFmt w:val="bullet"/>
      <w:lvlText w:val=""/>
      <w:lvlJc w:val="left"/>
      <w:pPr>
        <w:ind w:left="1080" w:hanging="360"/>
      </w:pPr>
      <w:rPr>
        <w:rFonts w:ascii="Symbol" w:hAnsi="Symbol" w:hint="default"/>
      </w:rPr>
    </w:lvl>
    <w:lvl w:ilvl="2" w:tplc="240A0005">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0" w15:restartNumberingAfterBreak="0">
    <w:nsid w:val="664E0211"/>
    <w:multiLevelType w:val="hybridMultilevel"/>
    <w:tmpl w:val="E1FC3454"/>
    <w:lvl w:ilvl="0" w:tplc="86748958">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693F6EE8"/>
    <w:multiLevelType w:val="hybridMultilevel"/>
    <w:tmpl w:val="A558BAF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6C496B35"/>
    <w:multiLevelType w:val="multilevel"/>
    <w:tmpl w:val="37F8A1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CDA43D0"/>
    <w:multiLevelType w:val="hybridMultilevel"/>
    <w:tmpl w:val="6FACB74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725A400D"/>
    <w:multiLevelType w:val="hybridMultilevel"/>
    <w:tmpl w:val="0AE8E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31183068">
    <w:abstractNumId w:val="6"/>
  </w:num>
  <w:num w:numId="2" w16cid:durableId="1194151259">
    <w:abstractNumId w:val="2"/>
  </w:num>
  <w:num w:numId="3" w16cid:durableId="1634753683">
    <w:abstractNumId w:val="10"/>
  </w:num>
  <w:num w:numId="4" w16cid:durableId="1202089257">
    <w:abstractNumId w:val="14"/>
  </w:num>
  <w:num w:numId="5" w16cid:durableId="145248724">
    <w:abstractNumId w:val="11"/>
  </w:num>
  <w:num w:numId="6" w16cid:durableId="1774011786">
    <w:abstractNumId w:val="24"/>
  </w:num>
  <w:num w:numId="7" w16cid:durableId="1345395748">
    <w:abstractNumId w:val="7"/>
  </w:num>
  <w:num w:numId="8" w16cid:durableId="1849520116">
    <w:abstractNumId w:val="5"/>
  </w:num>
  <w:num w:numId="9" w16cid:durableId="4383375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22678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5239448">
    <w:abstractNumId w:val="1"/>
  </w:num>
  <w:num w:numId="12" w16cid:durableId="609625799">
    <w:abstractNumId w:val="20"/>
  </w:num>
  <w:num w:numId="13" w16cid:durableId="1546673715">
    <w:abstractNumId w:val="17"/>
  </w:num>
  <w:num w:numId="14" w16cid:durableId="1225723380">
    <w:abstractNumId w:val="23"/>
  </w:num>
  <w:num w:numId="15" w16cid:durableId="223609875">
    <w:abstractNumId w:val="16"/>
  </w:num>
  <w:num w:numId="16" w16cid:durableId="1738169924">
    <w:abstractNumId w:val="3"/>
  </w:num>
  <w:num w:numId="17" w16cid:durableId="1219705042">
    <w:abstractNumId w:val="0"/>
  </w:num>
  <w:num w:numId="18" w16cid:durableId="603462379">
    <w:abstractNumId w:val="19"/>
  </w:num>
  <w:num w:numId="19" w16cid:durableId="366754664">
    <w:abstractNumId w:val="15"/>
  </w:num>
  <w:num w:numId="20" w16cid:durableId="421607429">
    <w:abstractNumId w:val="21"/>
  </w:num>
  <w:num w:numId="21" w16cid:durableId="418328589">
    <w:abstractNumId w:val="9"/>
  </w:num>
  <w:num w:numId="22" w16cid:durableId="2037540881">
    <w:abstractNumId w:val="13"/>
  </w:num>
  <w:num w:numId="23" w16cid:durableId="1140147405">
    <w:abstractNumId w:val="13"/>
  </w:num>
  <w:num w:numId="24" w16cid:durableId="342560852">
    <w:abstractNumId w:val="8"/>
  </w:num>
  <w:num w:numId="25" w16cid:durableId="564875644">
    <w:abstractNumId w:val="12"/>
  </w:num>
  <w:num w:numId="26" w16cid:durableId="694624819">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39"/>
    <w:rsid w:val="00000067"/>
    <w:rsid w:val="00000405"/>
    <w:rsid w:val="00000DDD"/>
    <w:rsid w:val="000011AD"/>
    <w:rsid w:val="0000173C"/>
    <w:rsid w:val="000018D9"/>
    <w:rsid w:val="00001A85"/>
    <w:rsid w:val="00002184"/>
    <w:rsid w:val="00002D47"/>
    <w:rsid w:val="00002F78"/>
    <w:rsid w:val="00003478"/>
    <w:rsid w:val="00003F3C"/>
    <w:rsid w:val="000041A4"/>
    <w:rsid w:val="000044D9"/>
    <w:rsid w:val="000045B7"/>
    <w:rsid w:val="00004777"/>
    <w:rsid w:val="00004D39"/>
    <w:rsid w:val="00005A08"/>
    <w:rsid w:val="000065EA"/>
    <w:rsid w:val="00006BF6"/>
    <w:rsid w:val="0000714B"/>
    <w:rsid w:val="00007453"/>
    <w:rsid w:val="00007709"/>
    <w:rsid w:val="00007DA0"/>
    <w:rsid w:val="00010795"/>
    <w:rsid w:val="0001210F"/>
    <w:rsid w:val="0001251E"/>
    <w:rsid w:val="000125F4"/>
    <w:rsid w:val="00012E3A"/>
    <w:rsid w:val="000131DE"/>
    <w:rsid w:val="000132AC"/>
    <w:rsid w:val="000133A8"/>
    <w:rsid w:val="0001378D"/>
    <w:rsid w:val="00013B3E"/>
    <w:rsid w:val="00013BCE"/>
    <w:rsid w:val="00013D43"/>
    <w:rsid w:val="00013DD5"/>
    <w:rsid w:val="000141F8"/>
    <w:rsid w:val="000142F7"/>
    <w:rsid w:val="00014375"/>
    <w:rsid w:val="000144AA"/>
    <w:rsid w:val="00014E01"/>
    <w:rsid w:val="00014FED"/>
    <w:rsid w:val="00015175"/>
    <w:rsid w:val="000151C2"/>
    <w:rsid w:val="0001537D"/>
    <w:rsid w:val="0001548A"/>
    <w:rsid w:val="0001570F"/>
    <w:rsid w:val="00015AAA"/>
    <w:rsid w:val="00015C2E"/>
    <w:rsid w:val="00015F6A"/>
    <w:rsid w:val="000165B3"/>
    <w:rsid w:val="0001671C"/>
    <w:rsid w:val="0001698B"/>
    <w:rsid w:val="00016BB5"/>
    <w:rsid w:val="00016ED9"/>
    <w:rsid w:val="00016EDE"/>
    <w:rsid w:val="00017093"/>
    <w:rsid w:val="00017352"/>
    <w:rsid w:val="000177F8"/>
    <w:rsid w:val="00017927"/>
    <w:rsid w:val="00017AE8"/>
    <w:rsid w:val="00017CA9"/>
    <w:rsid w:val="00017E5C"/>
    <w:rsid w:val="0002084B"/>
    <w:rsid w:val="00020ABD"/>
    <w:rsid w:val="00020B19"/>
    <w:rsid w:val="00020C1D"/>
    <w:rsid w:val="00020CFA"/>
    <w:rsid w:val="000211E8"/>
    <w:rsid w:val="00021206"/>
    <w:rsid w:val="00021285"/>
    <w:rsid w:val="00021353"/>
    <w:rsid w:val="0002183B"/>
    <w:rsid w:val="00022039"/>
    <w:rsid w:val="000221A4"/>
    <w:rsid w:val="00022442"/>
    <w:rsid w:val="0002355B"/>
    <w:rsid w:val="00023594"/>
    <w:rsid w:val="0002362B"/>
    <w:rsid w:val="000236B1"/>
    <w:rsid w:val="00023732"/>
    <w:rsid w:val="00023989"/>
    <w:rsid w:val="00023BFF"/>
    <w:rsid w:val="00023CBE"/>
    <w:rsid w:val="00023E2A"/>
    <w:rsid w:val="000241D1"/>
    <w:rsid w:val="00024646"/>
    <w:rsid w:val="00024E29"/>
    <w:rsid w:val="000253C5"/>
    <w:rsid w:val="00025568"/>
    <w:rsid w:val="00025733"/>
    <w:rsid w:val="00025786"/>
    <w:rsid w:val="000260F3"/>
    <w:rsid w:val="00026293"/>
    <w:rsid w:val="000267B3"/>
    <w:rsid w:val="00026A65"/>
    <w:rsid w:val="00027492"/>
    <w:rsid w:val="00030094"/>
    <w:rsid w:val="0003022E"/>
    <w:rsid w:val="00030315"/>
    <w:rsid w:val="000307EC"/>
    <w:rsid w:val="00030D40"/>
    <w:rsid w:val="00031296"/>
    <w:rsid w:val="000315D7"/>
    <w:rsid w:val="000317D5"/>
    <w:rsid w:val="000317E0"/>
    <w:rsid w:val="000319B2"/>
    <w:rsid w:val="000319C4"/>
    <w:rsid w:val="00031D09"/>
    <w:rsid w:val="00031E04"/>
    <w:rsid w:val="00032AE4"/>
    <w:rsid w:val="00032FA7"/>
    <w:rsid w:val="0003311F"/>
    <w:rsid w:val="000334A3"/>
    <w:rsid w:val="00034463"/>
    <w:rsid w:val="00034572"/>
    <w:rsid w:val="00034A37"/>
    <w:rsid w:val="00034CE0"/>
    <w:rsid w:val="00034DF5"/>
    <w:rsid w:val="0003562F"/>
    <w:rsid w:val="0003581E"/>
    <w:rsid w:val="00035AB3"/>
    <w:rsid w:val="00035E97"/>
    <w:rsid w:val="000362DC"/>
    <w:rsid w:val="000367BD"/>
    <w:rsid w:val="00036980"/>
    <w:rsid w:val="00037033"/>
    <w:rsid w:val="000371D7"/>
    <w:rsid w:val="00037326"/>
    <w:rsid w:val="000377C8"/>
    <w:rsid w:val="00037DF7"/>
    <w:rsid w:val="000404DE"/>
    <w:rsid w:val="0004050B"/>
    <w:rsid w:val="000405FF"/>
    <w:rsid w:val="00040753"/>
    <w:rsid w:val="000407DF"/>
    <w:rsid w:val="0004084F"/>
    <w:rsid w:val="00040974"/>
    <w:rsid w:val="00040D3E"/>
    <w:rsid w:val="00040DB1"/>
    <w:rsid w:val="00040E77"/>
    <w:rsid w:val="000414D3"/>
    <w:rsid w:val="000419F7"/>
    <w:rsid w:val="000423D9"/>
    <w:rsid w:val="0004255F"/>
    <w:rsid w:val="00042672"/>
    <w:rsid w:val="00042886"/>
    <w:rsid w:val="000429DE"/>
    <w:rsid w:val="00042B5D"/>
    <w:rsid w:val="00042C1D"/>
    <w:rsid w:val="00042E61"/>
    <w:rsid w:val="0004329F"/>
    <w:rsid w:val="0004331D"/>
    <w:rsid w:val="00043709"/>
    <w:rsid w:val="00043ADE"/>
    <w:rsid w:val="00044176"/>
    <w:rsid w:val="0004463F"/>
    <w:rsid w:val="0004467D"/>
    <w:rsid w:val="000450FA"/>
    <w:rsid w:val="00045592"/>
    <w:rsid w:val="000455C3"/>
    <w:rsid w:val="0004562E"/>
    <w:rsid w:val="000456F8"/>
    <w:rsid w:val="000457BA"/>
    <w:rsid w:val="00045904"/>
    <w:rsid w:val="000459D8"/>
    <w:rsid w:val="00045FD4"/>
    <w:rsid w:val="0004674C"/>
    <w:rsid w:val="0004690A"/>
    <w:rsid w:val="00046A93"/>
    <w:rsid w:val="00046C9A"/>
    <w:rsid w:val="00046DB5"/>
    <w:rsid w:val="0004710D"/>
    <w:rsid w:val="000473FD"/>
    <w:rsid w:val="00047874"/>
    <w:rsid w:val="000479B0"/>
    <w:rsid w:val="000502D6"/>
    <w:rsid w:val="000507C9"/>
    <w:rsid w:val="00050855"/>
    <w:rsid w:val="000509B0"/>
    <w:rsid w:val="00050AAE"/>
    <w:rsid w:val="00050B52"/>
    <w:rsid w:val="00050FAD"/>
    <w:rsid w:val="00051193"/>
    <w:rsid w:val="000513C4"/>
    <w:rsid w:val="000516D3"/>
    <w:rsid w:val="00051727"/>
    <w:rsid w:val="00051B0B"/>
    <w:rsid w:val="00051E3A"/>
    <w:rsid w:val="00051EBC"/>
    <w:rsid w:val="00051EDB"/>
    <w:rsid w:val="00052192"/>
    <w:rsid w:val="0005245B"/>
    <w:rsid w:val="000529B5"/>
    <w:rsid w:val="00052BEE"/>
    <w:rsid w:val="00052E6F"/>
    <w:rsid w:val="0005354A"/>
    <w:rsid w:val="00053788"/>
    <w:rsid w:val="0005488E"/>
    <w:rsid w:val="00054ED8"/>
    <w:rsid w:val="00055099"/>
    <w:rsid w:val="000552DF"/>
    <w:rsid w:val="00055A5C"/>
    <w:rsid w:val="00055ABE"/>
    <w:rsid w:val="00056960"/>
    <w:rsid w:val="000576EF"/>
    <w:rsid w:val="00057755"/>
    <w:rsid w:val="000578A8"/>
    <w:rsid w:val="000600F6"/>
    <w:rsid w:val="000605B4"/>
    <w:rsid w:val="00060C2A"/>
    <w:rsid w:val="000612E9"/>
    <w:rsid w:val="000618F6"/>
    <w:rsid w:val="00061934"/>
    <w:rsid w:val="000619B3"/>
    <w:rsid w:val="00061AF7"/>
    <w:rsid w:val="00061BB7"/>
    <w:rsid w:val="00061C44"/>
    <w:rsid w:val="00062252"/>
    <w:rsid w:val="000623A6"/>
    <w:rsid w:val="00062497"/>
    <w:rsid w:val="000628AA"/>
    <w:rsid w:val="00062AA4"/>
    <w:rsid w:val="00062BE4"/>
    <w:rsid w:val="00062CDA"/>
    <w:rsid w:val="00062F6A"/>
    <w:rsid w:val="0006334A"/>
    <w:rsid w:val="00063FA8"/>
    <w:rsid w:val="0006451B"/>
    <w:rsid w:val="00064D74"/>
    <w:rsid w:val="000652A0"/>
    <w:rsid w:val="000654F4"/>
    <w:rsid w:val="00065C11"/>
    <w:rsid w:val="00066235"/>
    <w:rsid w:val="00066287"/>
    <w:rsid w:val="00066D8A"/>
    <w:rsid w:val="000672D7"/>
    <w:rsid w:val="0006736B"/>
    <w:rsid w:val="0006745C"/>
    <w:rsid w:val="000675F1"/>
    <w:rsid w:val="00067860"/>
    <w:rsid w:val="00067872"/>
    <w:rsid w:val="00067950"/>
    <w:rsid w:val="00067975"/>
    <w:rsid w:val="00067E16"/>
    <w:rsid w:val="000707D8"/>
    <w:rsid w:val="000707DE"/>
    <w:rsid w:val="00070D63"/>
    <w:rsid w:val="00070FEC"/>
    <w:rsid w:val="000710A9"/>
    <w:rsid w:val="00071608"/>
    <w:rsid w:val="000719FE"/>
    <w:rsid w:val="00071CDA"/>
    <w:rsid w:val="000734FD"/>
    <w:rsid w:val="00073847"/>
    <w:rsid w:val="00073EA0"/>
    <w:rsid w:val="00073F5A"/>
    <w:rsid w:val="000740B7"/>
    <w:rsid w:val="0007414D"/>
    <w:rsid w:val="000742CD"/>
    <w:rsid w:val="00074A43"/>
    <w:rsid w:val="00074B16"/>
    <w:rsid w:val="00074BFA"/>
    <w:rsid w:val="00075161"/>
    <w:rsid w:val="00075263"/>
    <w:rsid w:val="00075716"/>
    <w:rsid w:val="00075B3F"/>
    <w:rsid w:val="00075CD5"/>
    <w:rsid w:val="0007645B"/>
    <w:rsid w:val="00076BBF"/>
    <w:rsid w:val="0007736D"/>
    <w:rsid w:val="00077534"/>
    <w:rsid w:val="00077805"/>
    <w:rsid w:val="00077A2D"/>
    <w:rsid w:val="00080032"/>
    <w:rsid w:val="0008006C"/>
    <w:rsid w:val="000806BC"/>
    <w:rsid w:val="000807BA"/>
    <w:rsid w:val="000809EB"/>
    <w:rsid w:val="00080B2C"/>
    <w:rsid w:val="00080B2E"/>
    <w:rsid w:val="00080BCE"/>
    <w:rsid w:val="00080DE0"/>
    <w:rsid w:val="000810FB"/>
    <w:rsid w:val="00081455"/>
    <w:rsid w:val="00081A32"/>
    <w:rsid w:val="00081E11"/>
    <w:rsid w:val="00081F23"/>
    <w:rsid w:val="00082185"/>
    <w:rsid w:val="0008245E"/>
    <w:rsid w:val="0008254A"/>
    <w:rsid w:val="00082C48"/>
    <w:rsid w:val="00082D37"/>
    <w:rsid w:val="00082D69"/>
    <w:rsid w:val="00082DCA"/>
    <w:rsid w:val="00082F8F"/>
    <w:rsid w:val="00083246"/>
    <w:rsid w:val="00083B94"/>
    <w:rsid w:val="00083F4B"/>
    <w:rsid w:val="000845E1"/>
    <w:rsid w:val="0008486B"/>
    <w:rsid w:val="0008505F"/>
    <w:rsid w:val="000850DA"/>
    <w:rsid w:val="00085CA2"/>
    <w:rsid w:val="00085CBC"/>
    <w:rsid w:val="0008632A"/>
    <w:rsid w:val="00086470"/>
    <w:rsid w:val="000865BE"/>
    <w:rsid w:val="00086E4D"/>
    <w:rsid w:val="00086F6E"/>
    <w:rsid w:val="00086FE8"/>
    <w:rsid w:val="00087253"/>
    <w:rsid w:val="00087488"/>
    <w:rsid w:val="0008764F"/>
    <w:rsid w:val="0008794C"/>
    <w:rsid w:val="00087987"/>
    <w:rsid w:val="00087C6B"/>
    <w:rsid w:val="00090267"/>
    <w:rsid w:val="00090462"/>
    <w:rsid w:val="00090692"/>
    <w:rsid w:val="000907D9"/>
    <w:rsid w:val="00090F00"/>
    <w:rsid w:val="00091020"/>
    <w:rsid w:val="0009135D"/>
    <w:rsid w:val="00091B11"/>
    <w:rsid w:val="00091C41"/>
    <w:rsid w:val="00091E66"/>
    <w:rsid w:val="00091F2C"/>
    <w:rsid w:val="00092332"/>
    <w:rsid w:val="0009241D"/>
    <w:rsid w:val="00092880"/>
    <w:rsid w:val="00092A23"/>
    <w:rsid w:val="00092CB6"/>
    <w:rsid w:val="0009349A"/>
    <w:rsid w:val="00093552"/>
    <w:rsid w:val="000937EA"/>
    <w:rsid w:val="00093EB8"/>
    <w:rsid w:val="00093F1B"/>
    <w:rsid w:val="00093FF0"/>
    <w:rsid w:val="000946C9"/>
    <w:rsid w:val="00094A80"/>
    <w:rsid w:val="00094D04"/>
    <w:rsid w:val="00094DCA"/>
    <w:rsid w:val="00094DDE"/>
    <w:rsid w:val="00095485"/>
    <w:rsid w:val="000954AD"/>
    <w:rsid w:val="00095571"/>
    <w:rsid w:val="00095595"/>
    <w:rsid w:val="00095A33"/>
    <w:rsid w:val="00096383"/>
    <w:rsid w:val="00096460"/>
    <w:rsid w:val="000969E0"/>
    <w:rsid w:val="00096D58"/>
    <w:rsid w:val="00096D75"/>
    <w:rsid w:val="00097A84"/>
    <w:rsid w:val="000A0744"/>
    <w:rsid w:val="000A0FF3"/>
    <w:rsid w:val="000A124A"/>
    <w:rsid w:val="000A135F"/>
    <w:rsid w:val="000A143D"/>
    <w:rsid w:val="000A1A41"/>
    <w:rsid w:val="000A1A69"/>
    <w:rsid w:val="000A1BBA"/>
    <w:rsid w:val="000A1DB5"/>
    <w:rsid w:val="000A2309"/>
    <w:rsid w:val="000A27F1"/>
    <w:rsid w:val="000A330B"/>
    <w:rsid w:val="000A33B9"/>
    <w:rsid w:val="000A3550"/>
    <w:rsid w:val="000A3563"/>
    <w:rsid w:val="000A3F56"/>
    <w:rsid w:val="000A4355"/>
    <w:rsid w:val="000A46C1"/>
    <w:rsid w:val="000A54EA"/>
    <w:rsid w:val="000A5B59"/>
    <w:rsid w:val="000A5E42"/>
    <w:rsid w:val="000A5E95"/>
    <w:rsid w:val="000A747B"/>
    <w:rsid w:val="000A7679"/>
    <w:rsid w:val="000B0115"/>
    <w:rsid w:val="000B033D"/>
    <w:rsid w:val="000B0401"/>
    <w:rsid w:val="000B07D6"/>
    <w:rsid w:val="000B09D9"/>
    <w:rsid w:val="000B0C2C"/>
    <w:rsid w:val="000B0C31"/>
    <w:rsid w:val="000B0E26"/>
    <w:rsid w:val="000B1230"/>
    <w:rsid w:val="000B16EE"/>
    <w:rsid w:val="000B1BF6"/>
    <w:rsid w:val="000B25CD"/>
    <w:rsid w:val="000B2A04"/>
    <w:rsid w:val="000B2D8B"/>
    <w:rsid w:val="000B2EC6"/>
    <w:rsid w:val="000B2F29"/>
    <w:rsid w:val="000B3517"/>
    <w:rsid w:val="000B3856"/>
    <w:rsid w:val="000B3B0D"/>
    <w:rsid w:val="000B3B76"/>
    <w:rsid w:val="000B3CBB"/>
    <w:rsid w:val="000B407E"/>
    <w:rsid w:val="000B4182"/>
    <w:rsid w:val="000B455C"/>
    <w:rsid w:val="000B4A7B"/>
    <w:rsid w:val="000B4BFC"/>
    <w:rsid w:val="000B4C0A"/>
    <w:rsid w:val="000B4C55"/>
    <w:rsid w:val="000B4CD1"/>
    <w:rsid w:val="000B4E27"/>
    <w:rsid w:val="000B50B2"/>
    <w:rsid w:val="000B5139"/>
    <w:rsid w:val="000B52B8"/>
    <w:rsid w:val="000B52F1"/>
    <w:rsid w:val="000B5888"/>
    <w:rsid w:val="000B5B64"/>
    <w:rsid w:val="000B5EB8"/>
    <w:rsid w:val="000B6A24"/>
    <w:rsid w:val="000B6A4D"/>
    <w:rsid w:val="000B6B35"/>
    <w:rsid w:val="000B6D5D"/>
    <w:rsid w:val="000B70AF"/>
    <w:rsid w:val="000B710C"/>
    <w:rsid w:val="000B723E"/>
    <w:rsid w:val="000B729B"/>
    <w:rsid w:val="000B74B2"/>
    <w:rsid w:val="000B757E"/>
    <w:rsid w:val="000B76A5"/>
    <w:rsid w:val="000B7A0C"/>
    <w:rsid w:val="000C00A5"/>
    <w:rsid w:val="000C051B"/>
    <w:rsid w:val="000C090E"/>
    <w:rsid w:val="000C097C"/>
    <w:rsid w:val="000C16C6"/>
    <w:rsid w:val="000C1D27"/>
    <w:rsid w:val="000C1EDB"/>
    <w:rsid w:val="000C2195"/>
    <w:rsid w:val="000C21F9"/>
    <w:rsid w:val="000C220C"/>
    <w:rsid w:val="000C2495"/>
    <w:rsid w:val="000C25C5"/>
    <w:rsid w:val="000C2C1F"/>
    <w:rsid w:val="000C2F0E"/>
    <w:rsid w:val="000C307D"/>
    <w:rsid w:val="000C3120"/>
    <w:rsid w:val="000C3A75"/>
    <w:rsid w:val="000C4087"/>
    <w:rsid w:val="000C4165"/>
    <w:rsid w:val="000C432D"/>
    <w:rsid w:val="000C4AD6"/>
    <w:rsid w:val="000C4F4C"/>
    <w:rsid w:val="000C570D"/>
    <w:rsid w:val="000C5722"/>
    <w:rsid w:val="000C5D7F"/>
    <w:rsid w:val="000C61C3"/>
    <w:rsid w:val="000C61EC"/>
    <w:rsid w:val="000C62DA"/>
    <w:rsid w:val="000C6589"/>
    <w:rsid w:val="000C699F"/>
    <w:rsid w:val="000C69EA"/>
    <w:rsid w:val="000C6AEC"/>
    <w:rsid w:val="000C6BFC"/>
    <w:rsid w:val="000C6F0F"/>
    <w:rsid w:val="000C6FC6"/>
    <w:rsid w:val="000C77D9"/>
    <w:rsid w:val="000C7D1B"/>
    <w:rsid w:val="000C7D2D"/>
    <w:rsid w:val="000D025E"/>
    <w:rsid w:val="000D0331"/>
    <w:rsid w:val="000D0AFB"/>
    <w:rsid w:val="000D0B0C"/>
    <w:rsid w:val="000D0F62"/>
    <w:rsid w:val="000D123D"/>
    <w:rsid w:val="000D14CC"/>
    <w:rsid w:val="000D15C2"/>
    <w:rsid w:val="000D1964"/>
    <w:rsid w:val="000D1E80"/>
    <w:rsid w:val="000D208D"/>
    <w:rsid w:val="000D2699"/>
    <w:rsid w:val="000D27AE"/>
    <w:rsid w:val="000D2C2A"/>
    <w:rsid w:val="000D2C82"/>
    <w:rsid w:val="000D3508"/>
    <w:rsid w:val="000D36E3"/>
    <w:rsid w:val="000D38A0"/>
    <w:rsid w:val="000D38E2"/>
    <w:rsid w:val="000D3A0D"/>
    <w:rsid w:val="000D3F3D"/>
    <w:rsid w:val="000D3FB1"/>
    <w:rsid w:val="000D4122"/>
    <w:rsid w:val="000D444E"/>
    <w:rsid w:val="000D4C88"/>
    <w:rsid w:val="000D4C92"/>
    <w:rsid w:val="000D51BE"/>
    <w:rsid w:val="000D51FD"/>
    <w:rsid w:val="000D5715"/>
    <w:rsid w:val="000D6175"/>
    <w:rsid w:val="000D6449"/>
    <w:rsid w:val="000D665D"/>
    <w:rsid w:val="000D66BB"/>
    <w:rsid w:val="000D672A"/>
    <w:rsid w:val="000D6765"/>
    <w:rsid w:val="000D6849"/>
    <w:rsid w:val="000D6CC6"/>
    <w:rsid w:val="000D6CCA"/>
    <w:rsid w:val="000D7703"/>
    <w:rsid w:val="000D7A78"/>
    <w:rsid w:val="000E0816"/>
    <w:rsid w:val="000E091A"/>
    <w:rsid w:val="000E142D"/>
    <w:rsid w:val="000E1550"/>
    <w:rsid w:val="000E1ABF"/>
    <w:rsid w:val="000E1B24"/>
    <w:rsid w:val="000E1E2F"/>
    <w:rsid w:val="000E204C"/>
    <w:rsid w:val="000E299E"/>
    <w:rsid w:val="000E3044"/>
    <w:rsid w:val="000E3129"/>
    <w:rsid w:val="000E31CF"/>
    <w:rsid w:val="000E342D"/>
    <w:rsid w:val="000E3924"/>
    <w:rsid w:val="000E3954"/>
    <w:rsid w:val="000E4300"/>
    <w:rsid w:val="000E4409"/>
    <w:rsid w:val="000E4410"/>
    <w:rsid w:val="000E44E5"/>
    <w:rsid w:val="000E46B8"/>
    <w:rsid w:val="000E4C0F"/>
    <w:rsid w:val="000E50A7"/>
    <w:rsid w:val="000E524E"/>
    <w:rsid w:val="000E5709"/>
    <w:rsid w:val="000E5723"/>
    <w:rsid w:val="000E58B5"/>
    <w:rsid w:val="000E58D7"/>
    <w:rsid w:val="000E5A82"/>
    <w:rsid w:val="000E6017"/>
    <w:rsid w:val="000E637E"/>
    <w:rsid w:val="000E647A"/>
    <w:rsid w:val="000E6A72"/>
    <w:rsid w:val="000E75CB"/>
    <w:rsid w:val="000E7AE8"/>
    <w:rsid w:val="000E7CBE"/>
    <w:rsid w:val="000E7E0A"/>
    <w:rsid w:val="000E7E52"/>
    <w:rsid w:val="000E7F3C"/>
    <w:rsid w:val="000E7F46"/>
    <w:rsid w:val="000F0C90"/>
    <w:rsid w:val="000F107C"/>
    <w:rsid w:val="000F132F"/>
    <w:rsid w:val="000F195D"/>
    <w:rsid w:val="000F2604"/>
    <w:rsid w:val="000F27DB"/>
    <w:rsid w:val="000F2A22"/>
    <w:rsid w:val="000F35B5"/>
    <w:rsid w:val="000F3DF0"/>
    <w:rsid w:val="000F3FA2"/>
    <w:rsid w:val="000F43B9"/>
    <w:rsid w:val="000F489A"/>
    <w:rsid w:val="000F4B09"/>
    <w:rsid w:val="000F50E3"/>
    <w:rsid w:val="000F530E"/>
    <w:rsid w:val="000F559F"/>
    <w:rsid w:val="000F56D5"/>
    <w:rsid w:val="000F5703"/>
    <w:rsid w:val="000F5C96"/>
    <w:rsid w:val="000F5D5D"/>
    <w:rsid w:val="000F5DD0"/>
    <w:rsid w:val="000F616F"/>
    <w:rsid w:val="000F637F"/>
    <w:rsid w:val="000F6618"/>
    <w:rsid w:val="000F73C4"/>
    <w:rsid w:val="000F7859"/>
    <w:rsid w:val="00100164"/>
    <w:rsid w:val="001001ED"/>
    <w:rsid w:val="0010047A"/>
    <w:rsid w:val="001004E4"/>
    <w:rsid w:val="00100753"/>
    <w:rsid w:val="0010080D"/>
    <w:rsid w:val="00100926"/>
    <w:rsid w:val="00100C28"/>
    <w:rsid w:val="00100CCE"/>
    <w:rsid w:val="001011C0"/>
    <w:rsid w:val="0010143E"/>
    <w:rsid w:val="001016BF"/>
    <w:rsid w:val="00101A5F"/>
    <w:rsid w:val="001025E1"/>
    <w:rsid w:val="0010332B"/>
    <w:rsid w:val="00103479"/>
    <w:rsid w:val="00103707"/>
    <w:rsid w:val="001037BD"/>
    <w:rsid w:val="00103FA5"/>
    <w:rsid w:val="001044B7"/>
    <w:rsid w:val="0010455B"/>
    <w:rsid w:val="00104C52"/>
    <w:rsid w:val="00104E0C"/>
    <w:rsid w:val="00105224"/>
    <w:rsid w:val="001052CE"/>
    <w:rsid w:val="00105D5F"/>
    <w:rsid w:val="00106053"/>
    <w:rsid w:val="001060DE"/>
    <w:rsid w:val="001066B3"/>
    <w:rsid w:val="001068C0"/>
    <w:rsid w:val="001068CB"/>
    <w:rsid w:val="00106983"/>
    <w:rsid w:val="00106BB8"/>
    <w:rsid w:val="00106D58"/>
    <w:rsid w:val="00106DC1"/>
    <w:rsid w:val="00106FD0"/>
    <w:rsid w:val="0010755C"/>
    <w:rsid w:val="00107FF4"/>
    <w:rsid w:val="00110144"/>
    <w:rsid w:val="00110218"/>
    <w:rsid w:val="00110FD2"/>
    <w:rsid w:val="001112BD"/>
    <w:rsid w:val="0011166A"/>
    <w:rsid w:val="00111909"/>
    <w:rsid w:val="00111A2D"/>
    <w:rsid w:val="00111BF7"/>
    <w:rsid w:val="00112462"/>
    <w:rsid w:val="001129D4"/>
    <w:rsid w:val="00112CAF"/>
    <w:rsid w:val="00112E03"/>
    <w:rsid w:val="00112EC1"/>
    <w:rsid w:val="001132E1"/>
    <w:rsid w:val="0011335D"/>
    <w:rsid w:val="0011390B"/>
    <w:rsid w:val="00114361"/>
    <w:rsid w:val="00114471"/>
    <w:rsid w:val="00114619"/>
    <w:rsid w:val="00114973"/>
    <w:rsid w:val="00114F88"/>
    <w:rsid w:val="001150BB"/>
    <w:rsid w:val="00115190"/>
    <w:rsid w:val="00115207"/>
    <w:rsid w:val="0011533D"/>
    <w:rsid w:val="0011546B"/>
    <w:rsid w:val="00115707"/>
    <w:rsid w:val="001157A2"/>
    <w:rsid w:val="001158BC"/>
    <w:rsid w:val="001159B8"/>
    <w:rsid w:val="00116110"/>
    <w:rsid w:val="00116510"/>
    <w:rsid w:val="001167BE"/>
    <w:rsid w:val="00116992"/>
    <w:rsid w:val="00116FFD"/>
    <w:rsid w:val="0011705A"/>
    <w:rsid w:val="0011726F"/>
    <w:rsid w:val="001176FD"/>
    <w:rsid w:val="00117ABE"/>
    <w:rsid w:val="0012012A"/>
    <w:rsid w:val="00121427"/>
    <w:rsid w:val="00121A81"/>
    <w:rsid w:val="00121E59"/>
    <w:rsid w:val="00122594"/>
    <w:rsid w:val="0012281C"/>
    <w:rsid w:val="001232EE"/>
    <w:rsid w:val="001234D2"/>
    <w:rsid w:val="00123667"/>
    <w:rsid w:val="001237C0"/>
    <w:rsid w:val="0012394C"/>
    <w:rsid w:val="00123EC2"/>
    <w:rsid w:val="00124269"/>
    <w:rsid w:val="0012441E"/>
    <w:rsid w:val="00124D1D"/>
    <w:rsid w:val="00125086"/>
    <w:rsid w:val="001250B5"/>
    <w:rsid w:val="0012521C"/>
    <w:rsid w:val="00125595"/>
    <w:rsid w:val="001256F3"/>
    <w:rsid w:val="00125B4E"/>
    <w:rsid w:val="00125CDA"/>
    <w:rsid w:val="00125F04"/>
    <w:rsid w:val="001275F9"/>
    <w:rsid w:val="00127654"/>
    <w:rsid w:val="00127BBC"/>
    <w:rsid w:val="00130757"/>
    <w:rsid w:val="00130A2D"/>
    <w:rsid w:val="00130ADF"/>
    <w:rsid w:val="0013136F"/>
    <w:rsid w:val="0013146D"/>
    <w:rsid w:val="001314B3"/>
    <w:rsid w:val="00131809"/>
    <w:rsid w:val="00131ECC"/>
    <w:rsid w:val="00132124"/>
    <w:rsid w:val="0013229E"/>
    <w:rsid w:val="00132522"/>
    <w:rsid w:val="00132A2D"/>
    <w:rsid w:val="00132D43"/>
    <w:rsid w:val="00133C7C"/>
    <w:rsid w:val="00133F81"/>
    <w:rsid w:val="001344ED"/>
    <w:rsid w:val="00134A0B"/>
    <w:rsid w:val="00134CA6"/>
    <w:rsid w:val="00134CC7"/>
    <w:rsid w:val="00134D12"/>
    <w:rsid w:val="00134E1F"/>
    <w:rsid w:val="0013513A"/>
    <w:rsid w:val="0013620F"/>
    <w:rsid w:val="001363EF"/>
    <w:rsid w:val="00136562"/>
    <w:rsid w:val="00137614"/>
    <w:rsid w:val="00137E53"/>
    <w:rsid w:val="00137F85"/>
    <w:rsid w:val="00137FCC"/>
    <w:rsid w:val="00140880"/>
    <w:rsid w:val="0014094D"/>
    <w:rsid w:val="00140971"/>
    <w:rsid w:val="00140A3A"/>
    <w:rsid w:val="00141719"/>
    <w:rsid w:val="00141766"/>
    <w:rsid w:val="00141BC8"/>
    <w:rsid w:val="00141DD4"/>
    <w:rsid w:val="00142377"/>
    <w:rsid w:val="00142429"/>
    <w:rsid w:val="00142B26"/>
    <w:rsid w:val="00142E69"/>
    <w:rsid w:val="0014309E"/>
    <w:rsid w:val="0014373B"/>
    <w:rsid w:val="00143B65"/>
    <w:rsid w:val="001440AE"/>
    <w:rsid w:val="00144173"/>
    <w:rsid w:val="00144756"/>
    <w:rsid w:val="001447DF"/>
    <w:rsid w:val="001447F9"/>
    <w:rsid w:val="00144DCC"/>
    <w:rsid w:val="00145177"/>
    <w:rsid w:val="00145615"/>
    <w:rsid w:val="001457C3"/>
    <w:rsid w:val="00145DA9"/>
    <w:rsid w:val="00145F1C"/>
    <w:rsid w:val="001461A9"/>
    <w:rsid w:val="0014655C"/>
    <w:rsid w:val="001465D7"/>
    <w:rsid w:val="00146678"/>
    <w:rsid w:val="0014694A"/>
    <w:rsid w:val="00146E56"/>
    <w:rsid w:val="001473E0"/>
    <w:rsid w:val="0014769C"/>
    <w:rsid w:val="00147792"/>
    <w:rsid w:val="00147A16"/>
    <w:rsid w:val="00147BDA"/>
    <w:rsid w:val="00147CBA"/>
    <w:rsid w:val="00150066"/>
    <w:rsid w:val="00150A1A"/>
    <w:rsid w:val="00151094"/>
    <w:rsid w:val="00151130"/>
    <w:rsid w:val="00151496"/>
    <w:rsid w:val="00151667"/>
    <w:rsid w:val="00151759"/>
    <w:rsid w:val="00151800"/>
    <w:rsid w:val="00151AAC"/>
    <w:rsid w:val="00151E4E"/>
    <w:rsid w:val="001521C0"/>
    <w:rsid w:val="00152BCA"/>
    <w:rsid w:val="001530D0"/>
    <w:rsid w:val="001534A8"/>
    <w:rsid w:val="00153597"/>
    <w:rsid w:val="001536D8"/>
    <w:rsid w:val="00153985"/>
    <w:rsid w:val="00153B35"/>
    <w:rsid w:val="00153E2D"/>
    <w:rsid w:val="00153F8E"/>
    <w:rsid w:val="0015406E"/>
    <w:rsid w:val="0015418B"/>
    <w:rsid w:val="001547E7"/>
    <w:rsid w:val="0015507B"/>
    <w:rsid w:val="00155136"/>
    <w:rsid w:val="0015513E"/>
    <w:rsid w:val="00155397"/>
    <w:rsid w:val="001557FF"/>
    <w:rsid w:val="00155B69"/>
    <w:rsid w:val="00155D38"/>
    <w:rsid w:val="0015617E"/>
    <w:rsid w:val="00156C2E"/>
    <w:rsid w:val="00156C7C"/>
    <w:rsid w:val="00156EA3"/>
    <w:rsid w:val="0015716A"/>
    <w:rsid w:val="00157D1B"/>
    <w:rsid w:val="00157DE5"/>
    <w:rsid w:val="00157EED"/>
    <w:rsid w:val="0016005D"/>
    <w:rsid w:val="0016014E"/>
    <w:rsid w:val="0016059B"/>
    <w:rsid w:val="0016069C"/>
    <w:rsid w:val="00160764"/>
    <w:rsid w:val="0016098B"/>
    <w:rsid w:val="00160A83"/>
    <w:rsid w:val="00160AE7"/>
    <w:rsid w:val="00160B01"/>
    <w:rsid w:val="0016119A"/>
    <w:rsid w:val="001611B3"/>
    <w:rsid w:val="00161325"/>
    <w:rsid w:val="0016151E"/>
    <w:rsid w:val="001618A4"/>
    <w:rsid w:val="00161975"/>
    <w:rsid w:val="00161F48"/>
    <w:rsid w:val="0016231B"/>
    <w:rsid w:val="001624DD"/>
    <w:rsid w:val="00162670"/>
    <w:rsid w:val="001627F0"/>
    <w:rsid w:val="00162EE0"/>
    <w:rsid w:val="00163015"/>
    <w:rsid w:val="001631AD"/>
    <w:rsid w:val="00163207"/>
    <w:rsid w:val="001637D7"/>
    <w:rsid w:val="00163DCE"/>
    <w:rsid w:val="00163E66"/>
    <w:rsid w:val="00163F44"/>
    <w:rsid w:val="00164284"/>
    <w:rsid w:val="0016458C"/>
    <w:rsid w:val="001645E1"/>
    <w:rsid w:val="00164A7C"/>
    <w:rsid w:val="00164C5A"/>
    <w:rsid w:val="00164C8D"/>
    <w:rsid w:val="00165005"/>
    <w:rsid w:val="001652A4"/>
    <w:rsid w:val="00165B17"/>
    <w:rsid w:val="00165FED"/>
    <w:rsid w:val="0016616E"/>
    <w:rsid w:val="00166350"/>
    <w:rsid w:val="00166633"/>
    <w:rsid w:val="0016693E"/>
    <w:rsid w:val="00166955"/>
    <w:rsid w:val="00166A26"/>
    <w:rsid w:val="00166CBD"/>
    <w:rsid w:val="00166EA6"/>
    <w:rsid w:val="00167096"/>
    <w:rsid w:val="001672C1"/>
    <w:rsid w:val="00167340"/>
    <w:rsid w:val="001675E2"/>
    <w:rsid w:val="00167A45"/>
    <w:rsid w:val="00167CC4"/>
    <w:rsid w:val="00167FB9"/>
    <w:rsid w:val="00170032"/>
    <w:rsid w:val="00170085"/>
    <w:rsid w:val="0017027F"/>
    <w:rsid w:val="001706B5"/>
    <w:rsid w:val="0017073F"/>
    <w:rsid w:val="00170DE7"/>
    <w:rsid w:val="00170E1A"/>
    <w:rsid w:val="00170EBE"/>
    <w:rsid w:val="00170EE2"/>
    <w:rsid w:val="0017125F"/>
    <w:rsid w:val="00171939"/>
    <w:rsid w:val="00171F61"/>
    <w:rsid w:val="00172108"/>
    <w:rsid w:val="00172186"/>
    <w:rsid w:val="0017239F"/>
    <w:rsid w:val="00172A64"/>
    <w:rsid w:val="00172B0F"/>
    <w:rsid w:val="00172B1B"/>
    <w:rsid w:val="00172EB6"/>
    <w:rsid w:val="001738C6"/>
    <w:rsid w:val="00173B1C"/>
    <w:rsid w:val="00173C06"/>
    <w:rsid w:val="00173E0C"/>
    <w:rsid w:val="00173FD9"/>
    <w:rsid w:val="001741D9"/>
    <w:rsid w:val="001747A7"/>
    <w:rsid w:val="0017485F"/>
    <w:rsid w:val="001748E4"/>
    <w:rsid w:val="00174A0E"/>
    <w:rsid w:val="00175015"/>
    <w:rsid w:val="00175286"/>
    <w:rsid w:val="00176039"/>
    <w:rsid w:val="001760E5"/>
    <w:rsid w:val="00176497"/>
    <w:rsid w:val="00176BFB"/>
    <w:rsid w:val="001770FB"/>
    <w:rsid w:val="001772A7"/>
    <w:rsid w:val="001772B8"/>
    <w:rsid w:val="0017732F"/>
    <w:rsid w:val="00177493"/>
    <w:rsid w:val="00177699"/>
    <w:rsid w:val="0017789F"/>
    <w:rsid w:val="00180287"/>
    <w:rsid w:val="00180EC3"/>
    <w:rsid w:val="00181279"/>
    <w:rsid w:val="001813A8"/>
    <w:rsid w:val="00181485"/>
    <w:rsid w:val="0018162C"/>
    <w:rsid w:val="00181A62"/>
    <w:rsid w:val="00181B19"/>
    <w:rsid w:val="00181E7F"/>
    <w:rsid w:val="001820C9"/>
    <w:rsid w:val="001824F2"/>
    <w:rsid w:val="00182B0D"/>
    <w:rsid w:val="00182D66"/>
    <w:rsid w:val="00183058"/>
    <w:rsid w:val="001830BD"/>
    <w:rsid w:val="0018326E"/>
    <w:rsid w:val="001832F6"/>
    <w:rsid w:val="001836C4"/>
    <w:rsid w:val="001837F6"/>
    <w:rsid w:val="00183B7B"/>
    <w:rsid w:val="001846A8"/>
    <w:rsid w:val="001847C5"/>
    <w:rsid w:val="001848C7"/>
    <w:rsid w:val="001849C2"/>
    <w:rsid w:val="001850E7"/>
    <w:rsid w:val="001858C5"/>
    <w:rsid w:val="00185975"/>
    <w:rsid w:val="00185F56"/>
    <w:rsid w:val="00185F70"/>
    <w:rsid w:val="00186105"/>
    <w:rsid w:val="00186D17"/>
    <w:rsid w:val="00186E22"/>
    <w:rsid w:val="00186EC7"/>
    <w:rsid w:val="00186EFA"/>
    <w:rsid w:val="0018711D"/>
    <w:rsid w:val="00190202"/>
    <w:rsid w:val="00191420"/>
    <w:rsid w:val="00191570"/>
    <w:rsid w:val="00191A75"/>
    <w:rsid w:val="00191ABB"/>
    <w:rsid w:val="00191D23"/>
    <w:rsid w:val="00191F21"/>
    <w:rsid w:val="00191FC2"/>
    <w:rsid w:val="00192584"/>
    <w:rsid w:val="001926EA"/>
    <w:rsid w:val="00192992"/>
    <w:rsid w:val="00192ABB"/>
    <w:rsid w:val="00192AF6"/>
    <w:rsid w:val="00193072"/>
    <w:rsid w:val="001930CD"/>
    <w:rsid w:val="001938F3"/>
    <w:rsid w:val="00193C6F"/>
    <w:rsid w:val="00193CFA"/>
    <w:rsid w:val="00195650"/>
    <w:rsid w:val="00195712"/>
    <w:rsid w:val="00195C92"/>
    <w:rsid w:val="00195D57"/>
    <w:rsid w:val="0019624C"/>
    <w:rsid w:val="001963F5"/>
    <w:rsid w:val="00196476"/>
    <w:rsid w:val="0019652D"/>
    <w:rsid w:val="0019674D"/>
    <w:rsid w:val="00196753"/>
    <w:rsid w:val="001968E3"/>
    <w:rsid w:val="00196BE5"/>
    <w:rsid w:val="00196E73"/>
    <w:rsid w:val="00196EC9"/>
    <w:rsid w:val="001972F7"/>
    <w:rsid w:val="00197B14"/>
    <w:rsid w:val="001A0503"/>
    <w:rsid w:val="001A0702"/>
    <w:rsid w:val="001A0EBA"/>
    <w:rsid w:val="001A1677"/>
    <w:rsid w:val="001A18F5"/>
    <w:rsid w:val="001A1C51"/>
    <w:rsid w:val="001A238B"/>
    <w:rsid w:val="001A29E1"/>
    <w:rsid w:val="001A2BC4"/>
    <w:rsid w:val="001A2BE5"/>
    <w:rsid w:val="001A2F79"/>
    <w:rsid w:val="001A301C"/>
    <w:rsid w:val="001A345F"/>
    <w:rsid w:val="001A3599"/>
    <w:rsid w:val="001A3809"/>
    <w:rsid w:val="001A3B27"/>
    <w:rsid w:val="001A4195"/>
    <w:rsid w:val="001A424A"/>
    <w:rsid w:val="001A4530"/>
    <w:rsid w:val="001A4C22"/>
    <w:rsid w:val="001A4FDA"/>
    <w:rsid w:val="001A5264"/>
    <w:rsid w:val="001A5390"/>
    <w:rsid w:val="001A5679"/>
    <w:rsid w:val="001A58A9"/>
    <w:rsid w:val="001A5B11"/>
    <w:rsid w:val="001A5B75"/>
    <w:rsid w:val="001A6A3C"/>
    <w:rsid w:val="001A6AFF"/>
    <w:rsid w:val="001A6B38"/>
    <w:rsid w:val="001A6C22"/>
    <w:rsid w:val="001A6C72"/>
    <w:rsid w:val="001A6DF4"/>
    <w:rsid w:val="001A723C"/>
    <w:rsid w:val="001A7348"/>
    <w:rsid w:val="001A75A6"/>
    <w:rsid w:val="001A7874"/>
    <w:rsid w:val="001A7D0F"/>
    <w:rsid w:val="001B0509"/>
    <w:rsid w:val="001B0AAA"/>
    <w:rsid w:val="001B0BC9"/>
    <w:rsid w:val="001B0DB7"/>
    <w:rsid w:val="001B132D"/>
    <w:rsid w:val="001B150C"/>
    <w:rsid w:val="001B16BB"/>
    <w:rsid w:val="001B176E"/>
    <w:rsid w:val="001B19F1"/>
    <w:rsid w:val="001B1C10"/>
    <w:rsid w:val="001B1EEC"/>
    <w:rsid w:val="001B277A"/>
    <w:rsid w:val="001B2860"/>
    <w:rsid w:val="001B28D0"/>
    <w:rsid w:val="001B2C1D"/>
    <w:rsid w:val="001B2E34"/>
    <w:rsid w:val="001B349E"/>
    <w:rsid w:val="001B3C34"/>
    <w:rsid w:val="001B3DBF"/>
    <w:rsid w:val="001B3DFF"/>
    <w:rsid w:val="001B46C5"/>
    <w:rsid w:val="001B4960"/>
    <w:rsid w:val="001B4D58"/>
    <w:rsid w:val="001B551E"/>
    <w:rsid w:val="001B5B28"/>
    <w:rsid w:val="001B5E77"/>
    <w:rsid w:val="001B5E8A"/>
    <w:rsid w:val="001B61E4"/>
    <w:rsid w:val="001B658B"/>
    <w:rsid w:val="001B67C4"/>
    <w:rsid w:val="001B6BE5"/>
    <w:rsid w:val="001B6DE6"/>
    <w:rsid w:val="001B733C"/>
    <w:rsid w:val="001B7408"/>
    <w:rsid w:val="001B777B"/>
    <w:rsid w:val="001B7DF7"/>
    <w:rsid w:val="001C017C"/>
    <w:rsid w:val="001C0477"/>
    <w:rsid w:val="001C052D"/>
    <w:rsid w:val="001C069F"/>
    <w:rsid w:val="001C0A25"/>
    <w:rsid w:val="001C1425"/>
    <w:rsid w:val="001C1BA1"/>
    <w:rsid w:val="001C1F40"/>
    <w:rsid w:val="001C1F6A"/>
    <w:rsid w:val="001C24DA"/>
    <w:rsid w:val="001C2C4D"/>
    <w:rsid w:val="001C2C58"/>
    <w:rsid w:val="001C3051"/>
    <w:rsid w:val="001C3167"/>
    <w:rsid w:val="001C3CF7"/>
    <w:rsid w:val="001C46AF"/>
    <w:rsid w:val="001C4D9A"/>
    <w:rsid w:val="001C5F47"/>
    <w:rsid w:val="001C626F"/>
    <w:rsid w:val="001C676F"/>
    <w:rsid w:val="001C68EF"/>
    <w:rsid w:val="001C6C74"/>
    <w:rsid w:val="001C6C93"/>
    <w:rsid w:val="001C6D91"/>
    <w:rsid w:val="001C6F7A"/>
    <w:rsid w:val="001C7859"/>
    <w:rsid w:val="001C7EAD"/>
    <w:rsid w:val="001C7F15"/>
    <w:rsid w:val="001C7F71"/>
    <w:rsid w:val="001D0466"/>
    <w:rsid w:val="001D0640"/>
    <w:rsid w:val="001D07A2"/>
    <w:rsid w:val="001D139E"/>
    <w:rsid w:val="001D16A7"/>
    <w:rsid w:val="001D17E4"/>
    <w:rsid w:val="001D1A0B"/>
    <w:rsid w:val="001D1A8C"/>
    <w:rsid w:val="001D1C0D"/>
    <w:rsid w:val="001D1D2D"/>
    <w:rsid w:val="001D2704"/>
    <w:rsid w:val="001D2721"/>
    <w:rsid w:val="001D2A6C"/>
    <w:rsid w:val="001D2CD1"/>
    <w:rsid w:val="001D2D58"/>
    <w:rsid w:val="001D2E0D"/>
    <w:rsid w:val="001D34A4"/>
    <w:rsid w:val="001D3589"/>
    <w:rsid w:val="001D3962"/>
    <w:rsid w:val="001D46B4"/>
    <w:rsid w:val="001D49F6"/>
    <w:rsid w:val="001D4FFD"/>
    <w:rsid w:val="001D55B7"/>
    <w:rsid w:val="001D56FA"/>
    <w:rsid w:val="001D578C"/>
    <w:rsid w:val="001D594A"/>
    <w:rsid w:val="001D5DB1"/>
    <w:rsid w:val="001D607C"/>
    <w:rsid w:val="001D6235"/>
    <w:rsid w:val="001D6806"/>
    <w:rsid w:val="001D6875"/>
    <w:rsid w:val="001D68F5"/>
    <w:rsid w:val="001D692A"/>
    <w:rsid w:val="001D70FD"/>
    <w:rsid w:val="001D73B6"/>
    <w:rsid w:val="001D74F2"/>
    <w:rsid w:val="001D7FB0"/>
    <w:rsid w:val="001E029D"/>
    <w:rsid w:val="001E04D0"/>
    <w:rsid w:val="001E0527"/>
    <w:rsid w:val="001E0548"/>
    <w:rsid w:val="001E1454"/>
    <w:rsid w:val="001E1797"/>
    <w:rsid w:val="001E1814"/>
    <w:rsid w:val="001E1AF7"/>
    <w:rsid w:val="001E1B0D"/>
    <w:rsid w:val="001E1F46"/>
    <w:rsid w:val="001E219B"/>
    <w:rsid w:val="001E23E8"/>
    <w:rsid w:val="001E2DEF"/>
    <w:rsid w:val="001E30DB"/>
    <w:rsid w:val="001E334C"/>
    <w:rsid w:val="001E3B32"/>
    <w:rsid w:val="001E4392"/>
    <w:rsid w:val="001E4704"/>
    <w:rsid w:val="001E4A80"/>
    <w:rsid w:val="001E5300"/>
    <w:rsid w:val="001E5AEC"/>
    <w:rsid w:val="001E668B"/>
    <w:rsid w:val="001E67D2"/>
    <w:rsid w:val="001E68AB"/>
    <w:rsid w:val="001E6BC7"/>
    <w:rsid w:val="001E6C2E"/>
    <w:rsid w:val="001E6E2A"/>
    <w:rsid w:val="001E6F6B"/>
    <w:rsid w:val="001E7897"/>
    <w:rsid w:val="001E78CB"/>
    <w:rsid w:val="001E7E96"/>
    <w:rsid w:val="001F0CA6"/>
    <w:rsid w:val="001F0E2B"/>
    <w:rsid w:val="001F0FA3"/>
    <w:rsid w:val="001F124B"/>
    <w:rsid w:val="001F1D0C"/>
    <w:rsid w:val="001F1E10"/>
    <w:rsid w:val="001F1EA5"/>
    <w:rsid w:val="001F2660"/>
    <w:rsid w:val="001F2714"/>
    <w:rsid w:val="001F28D7"/>
    <w:rsid w:val="001F2C4A"/>
    <w:rsid w:val="001F336C"/>
    <w:rsid w:val="001F3EA3"/>
    <w:rsid w:val="001F412A"/>
    <w:rsid w:val="001F42FA"/>
    <w:rsid w:val="001F508C"/>
    <w:rsid w:val="001F5178"/>
    <w:rsid w:val="001F565F"/>
    <w:rsid w:val="001F5931"/>
    <w:rsid w:val="001F5D21"/>
    <w:rsid w:val="001F5FAA"/>
    <w:rsid w:val="001F6240"/>
    <w:rsid w:val="001F6A00"/>
    <w:rsid w:val="001F6AD3"/>
    <w:rsid w:val="001F6CAD"/>
    <w:rsid w:val="001F73E3"/>
    <w:rsid w:val="001F74D7"/>
    <w:rsid w:val="001F760C"/>
    <w:rsid w:val="001F7661"/>
    <w:rsid w:val="001F76D6"/>
    <w:rsid w:val="001F7C66"/>
    <w:rsid w:val="001F7DBE"/>
    <w:rsid w:val="00200CF4"/>
    <w:rsid w:val="0020110F"/>
    <w:rsid w:val="002013D9"/>
    <w:rsid w:val="002016E2"/>
    <w:rsid w:val="00201763"/>
    <w:rsid w:val="002019AB"/>
    <w:rsid w:val="00201F22"/>
    <w:rsid w:val="00202EA9"/>
    <w:rsid w:val="002030A4"/>
    <w:rsid w:val="00203152"/>
    <w:rsid w:val="0020319C"/>
    <w:rsid w:val="00203343"/>
    <w:rsid w:val="00203A14"/>
    <w:rsid w:val="00203BED"/>
    <w:rsid w:val="00203D1C"/>
    <w:rsid w:val="00203DA5"/>
    <w:rsid w:val="0020411F"/>
    <w:rsid w:val="002044B2"/>
    <w:rsid w:val="002049D3"/>
    <w:rsid w:val="00204BE2"/>
    <w:rsid w:val="00204C82"/>
    <w:rsid w:val="002051EB"/>
    <w:rsid w:val="00205396"/>
    <w:rsid w:val="00205B7F"/>
    <w:rsid w:val="00205B92"/>
    <w:rsid w:val="00205F96"/>
    <w:rsid w:val="002064CC"/>
    <w:rsid w:val="002067DF"/>
    <w:rsid w:val="00206CA3"/>
    <w:rsid w:val="00206CC8"/>
    <w:rsid w:val="00206EDA"/>
    <w:rsid w:val="0020716A"/>
    <w:rsid w:val="00207213"/>
    <w:rsid w:val="002075C4"/>
    <w:rsid w:val="0020766B"/>
    <w:rsid w:val="002076B1"/>
    <w:rsid w:val="00207F51"/>
    <w:rsid w:val="00210189"/>
    <w:rsid w:val="00210219"/>
    <w:rsid w:val="00210616"/>
    <w:rsid w:val="00210888"/>
    <w:rsid w:val="002108D0"/>
    <w:rsid w:val="00210A59"/>
    <w:rsid w:val="00210D70"/>
    <w:rsid w:val="00210E35"/>
    <w:rsid w:val="00211047"/>
    <w:rsid w:val="002113AD"/>
    <w:rsid w:val="0021167B"/>
    <w:rsid w:val="002119DB"/>
    <w:rsid w:val="00211E0F"/>
    <w:rsid w:val="002129C9"/>
    <w:rsid w:val="00212BE2"/>
    <w:rsid w:val="00212EF2"/>
    <w:rsid w:val="00213399"/>
    <w:rsid w:val="0021339A"/>
    <w:rsid w:val="00213716"/>
    <w:rsid w:val="00213D88"/>
    <w:rsid w:val="00214436"/>
    <w:rsid w:val="0021483F"/>
    <w:rsid w:val="002149D2"/>
    <w:rsid w:val="00214B71"/>
    <w:rsid w:val="00214E97"/>
    <w:rsid w:val="00214FF6"/>
    <w:rsid w:val="002153B6"/>
    <w:rsid w:val="002154D1"/>
    <w:rsid w:val="002157ED"/>
    <w:rsid w:val="00215D0D"/>
    <w:rsid w:val="00215D97"/>
    <w:rsid w:val="002164C1"/>
    <w:rsid w:val="00216542"/>
    <w:rsid w:val="00216BA8"/>
    <w:rsid w:val="00216BB9"/>
    <w:rsid w:val="00216C1C"/>
    <w:rsid w:val="0021735E"/>
    <w:rsid w:val="00217F42"/>
    <w:rsid w:val="00217F5D"/>
    <w:rsid w:val="00217FD1"/>
    <w:rsid w:val="00220259"/>
    <w:rsid w:val="00220290"/>
    <w:rsid w:val="0022044D"/>
    <w:rsid w:val="0022058C"/>
    <w:rsid w:val="00220CB2"/>
    <w:rsid w:val="00220D57"/>
    <w:rsid w:val="0022135B"/>
    <w:rsid w:val="00221E1B"/>
    <w:rsid w:val="00222200"/>
    <w:rsid w:val="002225EB"/>
    <w:rsid w:val="00222C73"/>
    <w:rsid w:val="00223317"/>
    <w:rsid w:val="00223391"/>
    <w:rsid w:val="0022364D"/>
    <w:rsid w:val="00223D3C"/>
    <w:rsid w:val="00224214"/>
    <w:rsid w:val="00224662"/>
    <w:rsid w:val="00224679"/>
    <w:rsid w:val="002247E0"/>
    <w:rsid w:val="00224B0A"/>
    <w:rsid w:val="00224E47"/>
    <w:rsid w:val="002250FC"/>
    <w:rsid w:val="0022556B"/>
    <w:rsid w:val="002256A0"/>
    <w:rsid w:val="00225FA3"/>
    <w:rsid w:val="0022611F"/>
    <w:rsid w:val="00226F20"/>
    <w:rsid w:val="002270A3"/>
    <w:rsid w:val="002271A9"/>
    <w:rsid w:val="002271DC"/>
    <w:rsid w:val="00227548"/>
    <w:rsid w:val="0022787E"/>
    <w:rsid w:val="00227AEC"/>
    <w:rsid w:val="00227DBC"/>
    <w:rsid w:val="00227E27"/>
    <w:rsid w:val="002302D2"/>
    <w:rsid w:val="0023064D"/>
    <w:rsid w:val="002306DF"/>
    <w:rsid w:val="00231206"/>
    <w:rsid w:val="00231DB3"/>
    <w:rsid w:val="00232187"/>
    <w:rsid w:val="002329D8"/>
    <w:rsid w:val="00232BFC"/>
    <w:rsid w:val="0023313D"/>
    <w:rsid w:val="0023362C"/>
    <w:rsid w:val="00233F59"/>
    <w:rsid w:val="00233F5D"/>
    <w:rsid w:val="00233F69"/>
    <w:rsid w:val="00234029"/>
    <w:rsid w:val="0023418D"/>
    <w:rsid w:val="00234198"/>
    <w:rsid w:val="002346BA"/>
    <w:rsid w:val="00234751"/>
    <w:rsid w:val="00234863"/>
    <w:rsid w:val="002348D3"/>
    <w:rsid w:val="00234AFB"/>
    <w:rsid w:val="00234C4A"/>
    <w:rsid w:val="00234CA3"/>
    <w:rsid w:val="00235098"/>
    <w:rsid w:val="002350DE"/>
    <w:rsid w:val="002359D3"/>
    <w:rsid w:val="00236411"/>
    <w:rsid w:val="00236714"/>
    <w:rsid w:val="002368A9"/>
    <w:rsid w:val="00236E10"/>
    <w:rsid w:val="002370D3"/>
    <w:rsid w:val="00237108"/>
    <w:rsid w:val="00237362"/>
    <w:rsid w:val="00237698"/>
    <w:rsid w:val="00237879"/>
    <w:rsid w:val="00237B14"/>
    <w:rsid w:val="00240950"/>
    <w:rsid w:val="0024096C"/>
    <w:rsid w:val="002410BF"/>
    <w:rsid w:val="0024122E"/>
    <w:rsid w:val="00241329"/>
    <w:rsid w:val="0024135E"/>
    <w:rsid w:val="002415E9"/>
    <w:rsid w:val="0024196C"/>
    <w:rsid w:val="00242015"/>
    <w:rsid w:val="002425EA"/>
    <w:rsid w:val="002426DE"/>
    <w:rsid w:val="00242871"/>
    <w:rsid w:val="002428FA"/>
    <w:rsid w:val="002429CE"/>
    <w:rsid w:val="002431D9"/>
    <w:rsid w:val="0024333D"/>
    <w:rsid w:val="00243356"/>
    <w:rsid w:val="0024338D"/>
    <w:rsid w:val="00243615"/>
    <w:rsid w:val="00243782"/>
    <w:rsid w:val="002437F6"/>
    <w:rsid w:val="002439ED"/>
    <w:rsid w:val="00243BEA"/>
    <w:rsid w:val="00243DB7"/>
    <w:rsid w:val="0024448B"/>
    <w:rsid w:val="00244532"/>
    <w:rsid w:val="0024458F"/>
    <w:rsid w:val="00244B2B"/>
    <w:rsid w:val="00244BA2"/>
    <w:rsid w:val="00244EFD"/>
    <w:rsid w:val="002454DB"/>
    <w:rsid w:val="002459B7"/>
    <w:rsid w:val="00245F76"/>
    <w:rsid w:val="00245FE8"/>
    <w:rsid w:val="002462DD"/>
    <w:rsid w:val="00246379"/>
    <w:rsid w:val="002463F6"/>
    <w:rsid w:val="0024661C"/>
    <w:rsid w:val="00246929"/>
    <w:rsid w:val="00246A9E"/>
    <w:rsid w:val="00246EAB"/>
    <w:rsid w:val="002472CC"/>
    <w:rsid w:val="002472EE"/>
    <w:rsid w:val="002479D8"/>
    <w:rsid w:val="0025091A"/>
    <w:rsid w:val="00250993"/>
    <w:rsid w:val="00250DEF"/>
    <w:rsid w:val="002510B5"/>
    <w:rsid w:val="00251C09"/>
    <w:rsid w:val="00251D5B"/>
    <w:rsid w:val="00251E28"/>
    <w:rsid w:val="00251FED"/>
    <w:rsid w:val="00252ADD"/>
    <w:rsid w:val="00252BA0"/>
    <w:rsid w:val="00253957"/>
    <w:rsid w:val="002539D3"/>
    <w:rsid w:val="00253C44"/>
    <w:rsid w:val="00253E44"/>
    <w:rsid w:val="002543DB"/>
    <w:rsid w:val="0025481E"/>
    <w:rsid w:val="00254A4F"/>
    <w:rsid w:val="00254AC4"/>
    <w:rsid w:val="00254AE6"/>
    <w:rsid w:val="00254B4E"/>
    <w:rsid w:val="00254BBA"/>
    <w:rsid w:val="00255545"/>
    <w:rsid w:val="00255643"/>
    <w:rsid w:val="00255B72"/>
    <w:rsid w:val="00255F22"/>
    <w:rsid w:val="002561C3"/>
    <w:rsid w:val="002561F4"/>
    <w:rsid w:val="00256309"/>
    <w:rsid w:val="00256C86"/>
    <w:rsid w:val="00256E2D"/>
    <w:rsid w:val="002578A3"/>
    <w:rsid w:val="00257957"/>
    <w:rsid w:val="00260238"/>
    <w:rsid w:val="0026032F"/>
    <w:rsid w:val="00260435"/>
    <w:rsid w:val="00260719"/>
    <w:rsid w:val="002607C3"/>
    <w:rsid w:val="0026111E"/>
    <w:rsid w:val="002612EE"/>
    <w:rsid w:val="002613F8"/>
    <w:rsid w:val="002618F8"/>
    <w:rsid w:val="00261AFC"/>
    <w:rsid w:val="00261DE1"/>
    <w:rsid w:val="00262855"/>
    <w:rsid w:val="00262A98"/>
    <w:rsid w:val="0026305C"/>
    <w:rsid w:val="002636B4"/>
    <w:rsid w:val="00263DB5"/>
    <w:rsid w:val="00263E07"/>
    <w:rsid w:val="00263F65"/>
    <w:rsid w:val="00264685"/>
    <w:rsid w:val="0026476F"/>
    <w:rsid w:val="00264B9F"/>
    <w:rsid w:val="00264D3E"/>
    <w:rsid w:val="0026502A"/>
    <w:rsid w:val="002652E1"/>
    <w:rsid w:val="00265350"/>
    <w:rsid w:val="002656B4"/>
    <w:rsid w:val="002657F9"/>
    <w:rsid w:val="002659FE"/>
    <w:rsid w:val="00265AFE"/>
    <w:rsid w:val="002660B8"/>
    <w:rsid w:val="0026635D"/>
    <w:rsid w:val="0026685A"/>
    <w:rsid w:val="00266B29"/>
    <w:rsid w:val="00266C60"/>
    <w:rsid w:val="0026703C"/>
    <w:rsid w:val="00267177"/>
    <w:rsid w:val="002674BB"/>
    <w:rsid w:val="00267827"/>
    <w:rsid w:val="002679AA"/>
    <w:rsid w:val="00267AAC"/>
    <w:rsid w:val="002703F3"/>
    <w:rsid w:val="00270469"/>
    <w:rsid w:val="00270619"/>
    <w:rsid w:val="00270805"/>
    <w:rsid w:val="002708EE"/>
    <w:rsid w:val="002709FF"/>
    <w:rsid w:val="00270B27"/>
    <w:rsid w:val="00270CCE"/>
    <w:rsid w:val="00271022"/>
    <w:rsid w:val="002712E5"/>
    <w:rsid w:val="0027132F"/>
    <w:rsid w:val="002719E9"/>
    <w:rsid w:val="00271AA5"/>
    <w:rsid w:val="00271E5B"/>
    <w:rsid w:val="002720A1"/>
    <w:rsid w:val="002720F5"/>
    <w:rsid w:val="002721F5"/>
    <w:rsid w:val="00272374"/>
    <w:rsid w:val="002723E1"/>
    <w:rsid w:val="0027246A"/>
    <w:rsid w:val="0027254C"/>
    <w:rsid w:val="002727A8"/>
    <w:rsid w:val="00272BDA"/>
    <w:rsid w:val="00272C0B"/>
    <w:rsid w:val="0027307E"/>
    <w:rsid w:val="0027324D"/>
    <w:rsid w:val="0027346F"/>
    <w:rsid w:val="0027366E"/>
    <w:rsid w:val="00273B86"/>
    <w:rsid w:val="00274147"/>
    <w:rsid w:val="002743EE"/>
    <w:rsid w:val="00274752"/>
    <w:rsid w:val="002748ED"/>
    <w:rsid w:val="002749FB"/>
    <w:rsid w:val="00274D0B"/>
    <w:rsid w:val="00274FB2"/>
    <w:rsid w:val="0027717C"/>
    <w:rsid w:val="002775F5"/>
    <w:rsid w:val="002776A4"/>
    <w:rsid w:val="00277ABB"/>
    <w:rsid w:val="00277E24"/>
    <w:rsid w:val="00277F93"/>
    <w:rsid w:val="00280217"/>
    <w:rsid w:val="0028023A"/>
    <w:rsid w:val="002805F1"/>
    <w:rsid w:val="0028106A"/>
    <w:rsid w:val="00281321"/>
    <w:rsid w:val="0028136F"/>
    <w:rsid w:val="002813F7"/>
    <w:rsid w:val="0028212A"/>
    <w:rsid w:val="002821EF"/>
    <w:rsid w:val="00282E94"/>
    <w:rsid w:val="00283243"/>
    <w:rsid w:val="00283270"/>
    <w:rsid w:val="002837FE"/>
    <w:rsid w:val="00283831"/>
    <w:rsid w:val="00283E02"/>
    <w:rsid w:val="002840DF"/>
    <w:rsid w:val="00284199"/>
    <w:rsid w:val="0028459C"/>
    <w:rsid w:val="002845C5"/>
    <w:rsid w:val="00284BFA"/>
    <w:rsid w:val="00284E5C"/>
    <w:rsid w:val="002853B0"/>
    <w:rsid w:val="00285589"/>
    <w:rsid w:val="00285C00"/>
    <w:rsid w:val="00285E6E"/>
    <w:rsid w:val="0028601C"/>
    <w:rsid w:val="00286537"/>
    <w:rsid w:val="00286824"/>
    <w:rsid w:val="0028692E"/>
    <w:rsid w:val="002869F3"/>
    <w:rsid w:val="00286D82"/>
    <w:rsid w:val="00287120"/>
    <w:rsid w:val="002877AF"/>
    <w:rsid w:val="00287855"/>
    <w:rsid w:val="00287AF1"/>
    <w:rsid w:val="00287F07"/>
    <w:rsid w:val="00290159"/>
    <w:rsid w:val="002902C9"/>
    <w:rsid w:val="00290C87"/>
    <w:rsid w:val="00290D07"/>
    <w:rsid w:val="00290F12"/>
    <w:rsid w:val="002918A1"/>
    <w:rsid w:val="002919AA"/>
    <w:rsid w:val="00291D22"/>
    <w:rsid w:val="00291DAC"/>
    <w:rsid w:val="00292AAF"/>
    <w:rsid w:val="00292CA3"/>
    <w:rsid w:val="00293381"/>
    <w:rsid w:val="0029341A"/>
    <w:rsid w:val="00293A49"/>
    <w:rsid w:val="00293CE6"/>
    <w:rsid w:val="00294327"/>
    <w:rsid w:val="00294F85"/>
    <w:rsid w:val="0029554F"/>
    <w:rsid w:val="002956A0"/>
    <w:rsid w:val="0029571D"/>
    <w:rsid w:val="00295E8F"/>
    <w:rsid w:val="00296582"/>
    <w:rsid w:val="00296E85"/>
    <w:rsid w:val="002971A7"/>
    <w:rsid w:val="0029771F"/>
    <w:rsid w:val="00297CE6"/>
    <w:rsid w:val="00297CF1"/>
    <w:rsid w:val="00297F47"/>
    <w:rsid w:val="002A0431"/>
    <w:rsid w:val="002A0649"/>
    <w:rsid w:val="002A0784"/>
    <w:rsid w:val="002A0BC9"/>
    <w:rsid w:val="002A1040"/>
    <w:rsid w:val="002A1BEC"/>
    <w:rsid w:val="002A1FED"/>
    <w:rsid w:val="002A23FA"/>
    <w:rsid w:val="002A2BC3"/>
    <w:rsid w:val="002A3063"/>
    <w:rsid w:val="002A3122"/>
    <w:rsid w:val="002A3229"/>
    <w:rsid w:val="002A3D81"/>
    <w:rsid w:val="002A4588"/>
    <w:rsid w:val="002A46D7"/>
    <w:rsid w:val="002A48FA"/>
    <w:rsid w:val="002A495D"/>
    <w:rsid w:val="002A4B17"/>
    <w:rsid w:val="002A4EB6"/>
    <w:rsid w:val="002A518A"/>
    <w:rsid w:val="002A51A4"/>
    <w:rsid w:val="002A5414"/>
    <w:rsid w:val="002A5682"/>
    <w:rsid w:val="002A571B"/>
    <w:rsid w:val="002A57F3"/>
    <w:rsid w:val="002A5878"/>
    <w:rsid w:val="002A5ED6"/>
    <w:rsid w:val="002A62D0"/>
    <w:rsid w:val="002A6719"/>
    <w:rsid w:val="002A6BAD"/>
    <w:rsid w:val="002A6E63"/>
    <w:rsid w:val="002A7114"/>
    <w:rsid w:val="002A7200"/>
    <w:rsid w:val="002A7A30"/>
    <w:rsid w:val="002A7BC5"/>
    <w:rsid w:val="002A7CD2"/>
    <w:rsid w:val="002A7D28"/>
    <w:rsid w:val="002B0023"/>
    <w:rsid w:val="002B06C9"/>
    <w:rsid w:val="002B071C"/>
    <w:rsid w:val="002B0754"/>
    <w:rsid w:val="002B0A41"/>
    <w:rsid w:val="002B0FA2"/>
    <w:rsid w:val="002B21CF"/>
    <w:rsid w:val="002B236F"/>
    <w:rsid w:val="002B25D8"/>
    <w:rsid w:val="002B26E9"/>
    <w:rsid w:val="002B2937"/>
    <w:rsid w:val="002B2D12"/>
    <w:rsid w:val="002B319A"/>
    <w:rsid w:val="002B3AE7"/>
    <w:rsid w:val="002B417D"/>
    <w:rsid w:val="002B435B"/>
    <w:rsid w:val="002B4644"/>
    <w:rsid w:val="002B4B92"/>
    <w:rsid w:val="002B4D61"/>
    <w:rsid w:val="002B5933"/>
    <w:rsid w:val="002B5E40"/>
    <w:rsid w:val="002B5F12"/>
    <w:rsid w:val="002B657B"/>
    <w:rsid w:val="002B65A9"/>
    <w:rsid w:val="002B6789"/>
    <w:rsid w:val="002B6853"/>
    <w:rsid w:val="002B690F"/>
    <w:rsid w:val="002B6ACA"/>
    <w:rsid w:val="002B6B36"/>
    <w:rsid w:val="002B6D99"/>
    <w:rsid w:val="002B715E"/>
    <w:rsid w:val="002B7258"/>
    <w:rsid w:val="002B7469"/>
    <w:rsid w:val="002B7587"/>
    <w:rsid w:val="002B759C"/>
    <w:rsid w:val="002B7D1D"/>
    <w:rsid w:val="002C002E"/>
    <w:rsid w:val="002C0232"/>
    <w:rsid w:val="002C05DB"/>
    <w:rsid w:val="002C0614"/>
    <w:rsid w:val="002C07D5"/>
    <w:rsid w:val="002C0B9A"/>
    <w:rsid w:val="002C0C64"/>
    <w:rsid w:val="002C0FCF"/>
    <w:rsid w:val="002C105D"/>
    <w:rsid w:val="002C10E0"/>
    <w:rsid w:val="002C13FF"/>
    <w:rsid w:val="002C187A"/>
    <w:rsid w:val="002C1AE8"/>
    <w:rsid w:val="002C1DFC"/>
    <w:rsid w:val="002C1FE5"/>
    <w:rsid w:val="002C21DD"/>
    <w:rsid w:val="002C21E0"/>
    <w:rsid w:val="002C247B"/>
    <w:rsid w:val="002C2697"/>
    <w:rsid w:val="002C2D3D"/>
    <w:rsid w:val="002C2F96"/>
    <w:rsid w:val="002C3334"/>
    <w:rsid w:val="002C3956"/>
    <w:rsid w:val="002C3CF0"/>
    <w:rsid w:val="002C3D29"/>
    <w:rsid w:val="002C3E49"/>
    <w:rsid w:val="002C3E4F"/>
    <w:rsid w:val="002C4247"/>
    <w:rsid w:val="002C4F51"/>
    <w:rsid w:val="002C5057"/>
    <w:rsid w:val="002C5A9A"/>
    <w:rsid w:val="002C62AE"/>
    <w:rsid w:val="002C6C7E"/>
    <w:rsid w:val="002C6CA3"/>
    <w:rsid w:val="002C6E05"/>
    <w:rsid w:val="002C72B1"/>
    <w:rsid w:val="002C7BAF"/>
    <w:rsid w:val="002C7D32"/>
    <w:rsid w:val="002D02D7"/>
    <w:rsid w:val="002D09A4"/>
    <w:rsid w:val="002D0C28"/>
    <w:rsid w:val="002D0C6D"/>
    <w:rsid w:val="002D12B7"/>
    <w:rsid w:val="002D186D"/>
    <w:rsid w:val="002D1A3E"/>
    <w:rsid w:val="002D1BA4"/>
    <w:rsid w:val="002D1DD9"/>
    <w:rsid w:val="002D201A"/>
    <w:rsid w:val="002D2277"/>
    <w:rsid w:val="002D295E"/>
    <w:rsid w:val="002D2B9C"/>
    <w:rsid w:val="002D3041"/>
    <w:rsid w:val="002D3574"/>
    <w:rsid w:val="002D35AF"/>
    <w:rsid w:val="002D36FA"/>
    <w:rsid w:val="002D379B"/>
    <w:rsid w:val="002D3D5B"/>
    <w:rsid w:val="002D4157"/>
    <w:rsid w:val="002D4213"/>
    <w:rsid w:val="002D43FE"/>
    <w:rsid w:val="002D449B"/>
    <w:rsid w:val="002D475A"/>
    <w:rsid w:val="002D4B84"/>
    <w:rsid w:val="002D4C52"/>
    <w:rsid w:val="002D5710"/>
    <w:rsid w:val="002D5869"/>
    <w:rsid w:val="002D5A12"/>
    <w:rsid w:val="002D5B99"/>
    <w:rsid w:val="002D5DE7"/>
    <w:rsid w:val="002D679A"/>
    <w:rsid w:val="002D6AF4"/>
    <w:rsid w:val="002D6C75"/>
    <w:rsid w:val="002D6DAD"/>
    <w:rsid w:val="002D70AD"/>
    <w:rsid w:val="002D797A"/>
    <w:rsid w:val="002D7E42"/>
    <w:rsid w:val="002D7FEC"/>
    <w:rsid w:val="002E044B"/>
    <w:rsid w:val="002E07BA"/>
    <w:rsid w:val="002E0BE8"/>
    <w:rsid w:val="002E0E78"/>
    <w:rsid w:val="002E0F2D"/>
    <w:rsid w:val="002E0F51"/>
    <w:rsid w:val="002E11CD"/>
    <w:rsid w:val="002E1623"/>
    <w:rsid w:val="002E16CB"/>
    <w:rsid w:val="002E180A"/>
    <w:rsid w:val="002E1D8E"/>
    <w:rsid w:val="002E1F79"/>
    <w:rsid w:val="002E227D"/>
    <w:rsid w:val="002E2809"/>
    <w:rsid w:val="002E3614"/>
    <w:rsid w:val="002E39A6"/>
    <w:rsid w:val="002E3EA7"/>
    <w:rsid w:val="002E4134"/>
    <w:rsid w:val="002E4196"/>
    <w:rsid w:val="002E4219"/>
    <w:rsid w:val="002E425F"/>
    <w:rsid w:val="002E4AC7"/>
    <w:rsid w:val="002E4DC7"/>
    <w:rsid w:val="002E565C"/>
    <w:rsid w:val="002E583D"/>
    <w:rsid w:val="002E5A05"/>
    <w:rsid w:val="002E6414"/>
    <w:rsid w:val="002E69BA"/>
    <w:rsid w:val="002E69FC"/>
    <w:rsid w:val="002E6A5F"/>
    <w:rsid w:val="002E6DBA"/>
    <w:rsid w:val="002E6F31"/>
    <w:rsid w:val="002E7134"/>
    <w:rsid w:val="002E7233"/>
    <w:rsid w:val="002E7239"/>
    <w:rsid w:val="002E7717"/>
    <w:rsid w:val="002E7966"/>
    <w:rsid w:val="002E7D22"/>
    <w:rsid w:val="002E7E4B"/>
    <w:rsid w:val="002E7F91"/>
    <w:rsid w:val="002F0059"/>
    <w:rsid w:val="002F0062"/>
    <w:rsid w:val="002F04B9"/>
    <w:rsid w:val="002F0799"/>
    <w:rsid w:val="002F08FC"/>
    <w:rsid w:val="002F105A"/>
    <w:rsid w:val="002F168C"/>
    <w:rsid w:val="002F18B3"/>
    <w:rsid w:val="002F1C61"/>
    <w:rsid w:val="002F230C"/>
    <w:rsid w:val="002F2553"/>
    <w:rsid w:val="002F267B"/>
    <w:rsid w:val="002F285E"/>
    <w:rsid w:val="002F28AB"/>
    <w:rsid w:val="002F29F9"/>
    <w:rsid w:val="002F2BC7"/>
    <w:rsid w:val="002F2D90"/>
    <w:rsid w:val="002F2E94"/>
    <w:rsid w:val="002F2F7D"/>
    <w:rsid w:val="002F333B"/>
    <w:rsid w:val="002F360E"/>
    <w:rsid w:val="002F3ABA"/>
    <w:rsid w:val="002F3D15"/>
    <w:rsid w:val="002F3D4B"/>
    <w:rsid w:val="002F4838"/>
    <w:rsid w:val="002F498E"/>
    <w:rsid w:val="002F4A72"/>
    <w:rsid w:val="002F4B13"/>
    <w:rsid w:val="002F533D"/>
    <w:rsid w:val="002F547D"/>
    <w:rsid w:val="002F54D2"/>
    <w:rsid w:val="002F5BD9"/>
    <w:rsid w:val="002F63F1"/>
    <w:rsid w:val="002F6417"/>
    <w:rsid w:val="002F6706"/>
    <w:rsid w:val="002F6AA8"/>
    <w:rsid w:val="002F6BB6"/>
    <w:rsid w:val="002F6F1B"/>
    <w:rsid w:val="002F7018"/>
    <w:rsid w:val="002F70B5"/>
    <w:rsid w:val="002F7235"/>
    <w:rsid w:val="002F730D"/>
    <w:rsid w:val="002F77B5"/>
    <w:rsid w:val="002F7AE6"/>
    <w:rsid w:val="002F7E0C"/>
    <w:rsid w:val="0030032E"/>
    <w:rsid w:val="00300573"/>
    <w:rsid w:val="0030072F"/>
    <w:rsid w:val="00300EFA"/>
    <w:rsid w:val="003011BF"/>
    <w:rsid w:val="00301243"/>
    <w:rsid w:val="00301971"/>
    <w:rsid w:val="00301AB1"/>
    <w:rsid w:val="003023CD"/>
    <w:rsid w:val="00302620"/>
    <w:rsid w:val="00302B6E"/>
    <w:rsid w:val="0030318C"/>
    <w:rsid w:val="003031AB"/>
    <w:rsid w:val="00303855"/>
    <w:rsid w:val="00303CBB"/>
    <w:rsid w:val="00303EDB"/>
    <w:rsid w:val="0030417C"/>
    <w:rsid w:val="003043F0"/>
    <w:rsid w:val="00304458"/>
    <w:rsid w:val="003047EE"/>
    <w:rsid w:val="003047FE"/>
    <w:rsid w:val="00304F31"/>
    <w:rsid w:val="00304F72"/>
    <w:rsid w:val="00305063"/>
    <w:rsid w:val="00305212"/>
    <w:rsid w:val="003058B5"/>
    <w:rsid w:val="003059E1"/>
    <w:rsid w:val="00305B5E"/>
    <w:rsid w:val="00305C5B"/>
    <w:rsid w:val="00305F64"/>
    <w:rsid w:val="00306059"/>
    <w:rsid w:val="003062D6"/>
    <w:rsid w:val="00306473"/>
    <w:rsid w:val="00306570"/>
    <w:rsid w:val="0030659C"/>
    <w:rsid w:val="00306CED"/>
    <w:rsid w:val="00306E64"/>
    <w:rsid w:val="003071B0"/>
    <w:rsid w:val="0030725C"/>
    <w:rsid w:val="00307427"/>
    <w:rsid w:val="003076AF"/>
    <w:rsid w:val="00307A68"/>
    <w:rsid w:val="00307BB9"/>
    <w:rsid w:val="00307DFB"/>
    <w:rsid w:val="003100FF"/>
    <w:rsid w:val="00310443"/>
    <w:rsid w:val="00310AD0"/>
    <w:rsid w:val="00310B01"/>
    <w:rsid w:val="00310EC9"/>
    <w:rsid w:val="00310FAE"/>
    <w:rsid w:val="003111F9"/>
    <w:rsid w:val="0031130B"/>
    <w:rsid w:val="00311499"/>
    <w:rsid w:val="00311822"/>
    <w:rsid w:val="0031195A"/>
    <w:rsid w:val="00311C21"/>
    <w:rsid w:val="00311FB4"/>
    <w:rsid w:val="003122CD"/>
    <w:rsid w:val="00312EDF"/>
    <w:rsid w:val="0031367C"/>
    <w:rsid w:val="003136C9"/>
    <w:rsid w:val="003139CD"/>
    <w:rsid w:val="0031413B"/>
    <w:rsid w:val="00314342"/>
    <w:rsid w:val="00314CA8"/>
    <w:rsid w:val="00314D3F"/>
    <w:rsid w:val="00314DDD"/>
    <w:rsid w:val="00315064"/>
    <w:rsid w:val="003156ED"/>
    <w:rsid w:val="003158CB"/>
    <w:rsid w:val="00315958"/>
    <w:rsid w:val="00315C92"/>
    <w:rsid w:val="00315EC5"/>
    <w:rsid w:val="00315FF1"/>
    <w:rsid w:val="003160DC"/>
    <w:rsid w:val="00316141"/>
    <w:rsid w:val="00316518"/>
    <w:rsid w:val="0031663D"/>
    <w:rsid w:val="00316C4A"/>
    <w:rsid w:val="00316CA4"/>
    <w:rsid w:val="00316E8A"/>
    <w:rsid w:val="00316F2B"/>
    <w:rsid w:val="00317029"/>
    <w:rsid w:val="003175E0"/>
    <w:rsid w:val="0031793F"/>
    <w:rsid w:val="00320C27"/>
    <w:rsid w:val="00320CDE"/>
    <w:rsid w:val="003212B3"/>
    <w:rsid w:val="003217BA"/>
    <w:rsid w:val="00321A89"/>
    <w:rsid w:val="00321F37"/>
    <w:rsid w:val="003222B7"/>
    <w:rsid w:val="003225D6"/>
    <w:rsid w:val="0032289E"/>
    <w:rsid w:val="0032353D"/>
    <w:rsid w:val="0032438F"/>
    <w:rsid w:val="00324869"/>
    <w:rsid w:val="00324D25"/>
    <w:rsid w:val="003255C2"/>
    <w:rsid w:val="00325821"/>
    <w:rsid w:val="00325EBC"/>
    <w:rsid w:val="0032615A"/>
    <w:rsid w:val="003261E2"/>
    <w:rsid w:val="00326AD1"/>
    <w:rsid w:val="00326D97"/>
    <w:rsid w:val="00327279"/>
    <w:rsid w:val="00327378"/>
    <w:rsid w:val="003273B8"/>
    <w:rsid w:val="003276A2"/>
    <w:rsid w:val="00327999"/>
    <w:rsid w:val="00327AF3"/>
    <w:rsid w:val="00330458"/>
    <w:rsid w:val="003307EB"/>
    <w:rsid w:val="003307F2"/>
    <w:rsid w:val="0033099E"/>
    <w:rsid w:val="00330A04"/>
    <w:rsid w:val="00330BE4"/>
    <w:rsid w:val="00330CAE"/>
    <w:rsid w:val="00331054"/>
    <w:rsid w:val="003314DA"/>
    <w:rsid w:val="00331EC2"/>
    <w:rsid w:val="00331F62"/>
    <w:rsid w:val="0033263D"/>
    <w:rsid w:val="00332717"/>
    <w:rsid w:val="00332CC5"/>
    <w:rsid w:val="00332F1A"/>
    <w:rsid w:val="003331F8"/>
    <w:rsid w:val="00333529"/>
    <w:rsid w:val="003338C0"/>
    <w:rsid w:val="00333964"/>
    <w:rsid w:val="00333BAB"/>
    <w:rsid w:val="00333BE6"/>
    <w:rsid w:val="00333D44"/>
    <w:rsid w:val="0033401F"/>
    <w:rsid w:val="00334368"/>
    <w:rsid w:val="00334BF3"/>
    <w:rsid w:val="003350D7"/>
    <w:rsid w:val="0033560D"/>
    <w:rsid w:val="00335C05"/>
    <w:rsid w:val="00335C83"/>
    <w:rsid w:val="00336480"/>
    <w:rsid w:val="003366F4"/>
    <w:rsid w:val="00336B9F"/>
    <w:rsid w:val="00336C19"/>
    <w:rsid w:val="00336D77"/>
    <w:rsid w:val="003370E7"/>
    <w:rsid w:val="0033748F"/>
    <w:rsid w:val="00337578"/>
    <w:rsid w:val="0033776A"/>
    <w:rsid w:val="00340132"/>
    <w:rsid w:val="003401D8"/>
    <w:rsid w:val="00340656"/>
    <w:rsid w:val="003407A8"/>
    <w:rsid w:val="0034098B"/>
    <w:rsid w:val="00340A06"/>
    <w:rsid w:val="00340B7A"/>
    <w:rsid w:val="00340D76"/>
    <w:rsid w:val="0034108E"/>
    <w:rsid w:val="00341A44"/>
    <w:rsid w:val="00341EAB"/>
    <w:rsid w:val="0034205C"/>
    <w:rsid w:val="003427EF"/>
    <w:rsid w:val="00342895"/>
    <w:rsid w:val="00342CDA"/>
    <w:rsid w:val="00342ED6"/>
    <w:rsid w:val="003430E6"/>
    <w:rsid w:val="003436F9"/>
    <w:rsid w:val="00343775"/>
    <w:rsid w:val="0034417E"/>
    <w:rsid w:val="003445F7"/>
    <w:rsid w:val="00344CD7"/>
    <w:rsid w:val="00344D05"/>
    <w:rsid w:val="00345034"/>
    <w:rsid w:val="00345380"/>
    <w:rsid w:val="00345695"/>
    <w:rsid w:val="0034581F"/>
    <w:rsid w:val="00345A8F"/>
    <w:rsid w:val="003462D3"/>
    <w:rsid w:val="003463AD"/>
    <w:rsid w:val="003463D4"/>
    <w:rsid w:val="003464CB"/>
    <w:rsid w:val="003467B0"/>
    <w:rsid w:val="00346BFC"/>
    <w:rsid w:val="0034742C"/>
    <w:rsid w:val="003474F8"/>
    <w:rsid w:val="003475E3"/>
    <w:rsid w:val="003479F9"/>
    <w:rsid w:val="00347E60"/>
    <w:rsid w:val="0035015B"/>
    <w:rsid w:val="00350220"/>
    <w:rsid w:val="00350350"/>
    <w:rsid w:val="0035065E"/>
    <w:rsid w:val="00350749"/>
    <w:rsid w:val="0035089B"/>
    <w:rsid w:val="00350FC2"/>
    <w:rsid w:val="00351433"/>
    <w:rsid w:val="00351699"/>
    <w:rsid w:val="00351AF6"/>
    <w:rsid w:val="00351CAA"/>
    <w:rsid w:val="003528D8"/>
    <w:rsid w:val="003529E7"/>
    <w:rsid w:val="00352ACC"/>
    <w:rsid w:val="00352F8C"/>
    <w:rsid w:val="00352FF2"/>
    <w:rsid w:val="00353050"/>
    <w:rsid w:val="00353252"/>
    <w:rsid w:val="00353559"/>
    <w:rsid w:val="0035360A"/>
    <w:rsid w:val="00353628"/>
    <w:rsid w:val="003538C0"/>
    <w:rsid w:val="00353949"/>
    <w:rsid w:val="00353C90"/>
    <w:rsid w:val="00353F73"/>
    <w:rsid w:val="003545AB"/>
    <w:rsid w:val="0035481C"/>
    <w:rsid w:val="00354984"/>
    <w:rsid w:val="003549BC"/>
    <w:rsid w:val="00354C95"/>
    <w:rsid w:val="00355106"/>
    <w:rsid w:val="00355129"/>
    <w:rsid w:val="00355278"/>
    <w:rsid w:val="00355383"/>
    <w:rsid w:val="003554FE"/>
    <w:rsid w:val="003559CB"/>
    <w:rsid w:val="00356225"/>
    <w:rsid w:val="00356283"/>
    <w:rsid w:val="00356296"/>
    <w:rsid w:val="003563A4"/>
    <w:rsid w:val="00356442"/>
    <w:rsid w:val="00356658"/>
    <w:rsid w:val="00356EF5"/>
    <w:rsid w:val="0035717F"/>
    <w:rsid w:val="00357579"/>
    <w:rsid w:val="0035765B"/>
    <w:rsid w:val="003576CE"/>
    <w:rsid w:val="00357A3B"/>
    <w:rsid w:val="00357A84"/>
    <w:rsid w:val="00360016"/>
    <w:rsid w:val="003600FC"/>
    <w:rsid w:val="003602B8"/>
    <w:rsid w:val="00360567"/>
    <w:rsid w:val="0036089B"/>
    <w:rsid w:val="00360C58"/>
    <w:rsid w:val="00360E8B"/>
    <w:rsid w:val="00361263"/>
    <w:rsid w:val="003615A1"/>
    <w:rsid w:val="003618A9"/>
    <w:rsid w:val="0036192C"/>
    <w:rsid w:val="0036192D"/>
    <w:rsid w:val="00361CB1"/>
    <w:rsid w:val="00361D63"/>
    <w:rsid w:val="0036217D"/>
    <w:rsid w:val="003622B2"/>
    <w:rsid w:val="00362C79"/>
    <w:rsid w:val="0036327D"/>
    <w:rsid w:val="00363994"/>
    <w:rsid w:val="00363AB4"/>
    <w:rsid w:val="00363DF8"/>
    <w:rsid w:val="00363E93"/>
    <w:rsid w:val="00364268"/>
    <w:rsid w:val="003643A2"/>
    <w:rsid w:val="00364561"/>
    <w:rsid w:val="00364673"/>
    <w:rsid w:val="003646E5"/>
    <w:rsid w:val="00364765"/>
    <w:rsid w:val="003647D4"/>
    <w:rsid w:val="00365088"/>
    <w:rsid w:val="00365359"/>
    <w:rsid w:val="00365402"/>
    <w:rsid w:val="00365544"/>
    <w:rsid w:val="00365964"/>
    <w:rsid w:val="003659DD"/>
    <w:rsid w:val="00365D0B"/>
    <w:rsid w:val="00365DA4"/>
    <w:rsid w:val="00365E9D"/>
    <w:rsid w:val="00366631"/>
    <w:rsid w:val="00366CD7"/>
    <w:rsid w:val="00366D92"/>
    <w:rsid w:val="00367453"/>
    <w:rsid w:val="0036778F"/>
    <w:rsid w:val="00370631"/>
    <w:rsid w:val="003707DB"/>
    <w:rsid w:val="0037091C"/>
    <w:rsid w:val="00370ACF"/>
    <w:rsid w:val="00370B70"/>
    <w:rsid w:val="00370C69"/>
    <w:rsid w:val="00370CAD"/>
    <w:rsid w:val="00370D5F"/>
    <w:rsid w:val="00370E91"/>
    <w:rsid w:val="0037116A"/>
    <w:rsid w:val="003711C1"/>
    <w:rsid w:val="00371396"/>
    <w:rsid w:val="003714E4"/>
    <w:rsid w:val="0037169E"/>
    <w:rsid w:val="00371788"/>
    <w:rsid w:val="00371B52"/>
    <w:rsid w:val="00371E7F"/>
    <w:rsid w:val="0037273F"/>
    <w:rsid w:val="00372B66"/>
    <w:rsid w:val="00372C0C"/>
    <w:rsid w:val="00372E95"/>
    <w:rsid w:val="003730C2"/>
    <w:rsid w:val="00373203"/>
    <w:rsid w:val="0037369B"/>
    <w:rsid w:val="003738F7"/>
    <w:rsid w:val="00373D0B"/>
    <w:rsid w:val="00373EB3"/>
    <w:rsid w:val="00374226"/>
    <w:rsid w:val="0037449D"/>
    <w:rsid w:val="003749E6"/>
    <w:rsid w:val="00374AA5"/>
    <w:rsid w:val="00375484"/>
    <w:rsid w:val="00375535"/>
    <w:rsid w:val="003758D3"/>
    <w:rsid w:val="003759D2"/>
    <w:rsid w:val="00375B00"/>
    <w:rsid w:val="0037624F"/>
    <w:rsid w:val="003766F1"/>
    <w:rsid w:val="00376767"/>
    <w:rsid w:val="00376C84"/>
    <w:rsid w:val="003771C1"/>
    <w:rsid w:val="003775E4"/>
    <w:rsid w:val="003778C1"/>
    <w:rsid w:val="00377C58"/>
    <w:rsid w:val="003804D5"/>
    <w:rsid w:val="00380DD5"/>
    <w:rsid w:val="00381676"/>
    <w:rsid w:val="003823AD"/>
    <w:rsid w:val="00382ACF"/>
    <w:rsid w:val="00382EEF"/>
    <w:rsid w:val="003830A4"/>
    <w:rsid w:val="00383147"/>
    <w:rsid w:val="003832AC"/>
    <w:rsid w:val="00383438"/>
    <w:rsid w:val="003834BB"/>
    <w:rsid w:val="00383755"/>
    <w:rsid w:val="00383879"/>
    <w:rsid w:val="00384622"/>
    <w:rsid w:val="00384B8F"/>
    <w:rsid w:val="00384E9A"/>
    <w:rsid w:val="00385590"/>
    <w:rsid w:val="003856C8"/>
    <w:rsid w:val="00385B00"/>
    <w:rsid w:val="00385C7C"/>
    <w:rsid w:val="003862A2"/>
    <w:rsid w:val="003862D9"/>
    <w:rsid w:val="0038635B"/>
    <w:rsid w:val="003866CC"/>
    <w:rsid w:val="00386846"/>
    <w:rsid w:val="00386C35"/>
    <w:rsid w:val="00387325"/>
    <w:rsid w:val="00387586"/>
    <w:rsid w:val="0038768C"/>
    <w:rsid w:val="00387D13"/>
    <w:rsid w:val="00387E63"/>
    <w:rsid w:val="003905D6"/>
    <w:rsid w:val="00390D4A"/>
    <w:rsid w:val="003910D9"/>
    <w:rsid w:val="00391313"/>
    <w:rsid w:val="003913BE"/>
    <w:rsid w:val="0039185B"/>
    <w:rsid w:val="00391AEA"/>
    <w:rsid w:val="00391B29"/>
    <w:rsid w:val="00391C48"/>
    <w:rsid w:val="00391E1A"/>
    <w:rsid w:val="00391F3F"/>
    <w:rsid w:val="003924B7"/>
    <w:rsid w:val="00392656"/>
    <w:rsid w:val="003935A9"/>
    <w:rsid w:val="00393E10"/>
    <w:rsid w:val="00394183"/>
    <w:rsid w:val="003945E6"/>
    <w:rsid w:val="0039462E"/>
    <w:rsid w:val="00394659"/>
    <w:rsid w:val="00394A12"/>
    <w:rsid w:val="00394AA8"/>
    <w:rsid w:val="00394C4C"/>
    <w:rsid w:val="00394C4D"/>
    <w:rsid w:val="00394CF3"/>
    <w:rsid w:val="00394DE0"/>
    <w:rsid w:val="00394F05"/>
    <w:rsid w:val="00395642"/>
    <w:rsid w:val="00395953"/>
    <w:rsid w:val="00395A5E"/>
    <w:rsid w:val="003965DA"/>
    <w:rsid w:val="00397D84"/>
    <w:rsid w:val="003A07E5"/>
    <w:rsid w:val="003A094E"/>
    <w:rsid w:val="003A0CED"/>
    <w:rsid w:val="003A1196"/>
    <w:rsid w:val="003A16D5"/>
    <w:rsid w:val="003A17A1"/>
    <w:rsid w:val="003A1F71"/>
    <w:rsid w:val="003A206E"/>
    <w:rsid w:val="003A2B9E"/>
    <w:rsid w:val="003A308C"/>
    <w:rsid w:val="003A386B"/>
    <w:rsid w:val="003A4141"/>
    <w:rsid w:val="003A42A5"/>
    <w:rsid w:val="003A4362"/>
    <w:rsid w:val="003A4528"/>
    <w:rsid w:val="003A4BE0"/>
    <w:rsid w:val="003A5023"/>
    <w:rsid w:val="003A5533"/>
    <w:rsid w:val="003A5547"/>
    <w:rsid w:val="003A5B43"/>
    <w:rsid w:val="003A5D17"/>
    <w:rsid w:val="003A6497"/>
    <w:rsid w:val="003A68B9"/>
    <w:rsid w:val="003A7325"/>
    <w:rsid w:val="003A73D8"/>
    <w:rsid w:val="003A7CF2"/>
    <w:rsid w:val="003B01E4"/>
    <w:rsid w:val="003B03B7"/>
    <w:rsid w:val="003B0A7E"/>
    <w:rsid w:val="003B0EDB"/>
    <w:rsid w:val="003B1138"/>
    <w:rsid w:val="003B137D"/>
    <w:rsid w:val="003B152C"/>
    <w:rsid w:val="003B163D"/>
    <w:rsid w:val="003B18D6"/>
    <w:rsid w:val="003B18F5"/>
    <w:rsid w:val="003B1ECB"/>
    <w:rsid w:val="003B2A03"/>
    <w:rsid w:val="003B2F53"/>
    <w:rsid w:val="003B332C"/>
    <w:rsid w:val="003B33DC"/>
    <w:rsid w:val="003B3793"/>
    <w:rsid w:val="003B3E4F"/>
    <w:rsid w:val="003B4256"/>
    <w:rsid w:val="003B4336"/>
    <w:rsid w:val="003B449C"/>
    <w:rsid w:val="003B49EE"/>
    <w:rsid w:val="003B4CF1"/>
    <w:rsid w:val="003B52D4"/>
    <w:rsid w:val="003B5510"/>
    <w:rsid w:val="003B574F"/>
    <w:rsid w:val="003B5DE8"/>
    <w:rsid w:val="003B5F4B"/>
    <w:rsid w:val="003B5FB3"/>
    <w:rsid w:val="003B60F2"/>
    <w:rsid w:val="003B6507"/>
    <w:rsid w:val="003B65AA"/>
    <w:rsid w:val="003B67F7"/>
    <w:rsid w:val="003B68B8"/>
    <w:rsid w:val="003B6955"/>
    <w:rsid w:val="003B6B20"/>
    <w:rsid w:val="003B6DD8"/>
    <w:rsid w:val="003B6E77"/>
    <w:rsid w:val="003B73A3"/>
    <w:rsid w:val="003B75EC"/>
    <w:rsid w:val="003B7729"/>
    <w:rsid w:val="003B7BCB"/>
    <w:rsid w:val="003C0176"/>
    <w:rsid w:val="003C05BC"/>
    <w:rsid w:val="003C08C4"/>
    <w:rsid w:val="003C0C8E"/>
    <w:rsid w:val="003C1B2D"/>
    <w:rsid w:val="003C1CCA"/>
    <w:rsid w:val="003C2010"/>
    <w:rsid w:val="003C263D"/>
    <w:rsid w:val="003C2B3F"/>
    <w:rsid w:val="003C2DBC"/>
    <w:rsid w:val="003C2F70"/>
    <w:rsid w:val="003C3468"/>
    <w:rsid w:val="003C3966"/>
    <w:rsid w:val="003C3D00"/>
    <w:rsid w:val="003C3EAA"/>
    <w:rsid w:val="003C4868"/>
    <w:rsid w:val="003C4E95"/>
    <w:rsid w:val="003C58CF"/>
    <w:rsid w:val="003C61CC"/>
    <w:rsid w:val="003C6311"/>
    <w:rsid w:val="003C6329"/>
    <w:rsid w:val="003C6447"/>
    <w:rsid w:val="003C6B65"/>
    <w:rsid w:val="003C6C04"/>
    <w:rsid w:val="003C6C1F"/>
    <w:rsid w:val="003C6D51"/>
    <w:rsid w:val="003C6D89"/>
    <w:rsid w:val="003C6E4E"/>
    <w:rsid w:val="003C6E91"/>
    <w:rsid w:val="003C7083"/>
    <w:rsid w:val="003C71A9"/>
    <w:rsid w:val="003C72FC"/>
    <w:rsid w:val="003C7311"/>
    <w:rsid w:val="003C7F06"/>
    <w:rsid w:val="003D0167"/>
    <w:rsid w:val="003D0273"/>
    <w:rsid w:val="003D080C"/>
    <w:rsid w:val="003D0E9E"/>
    <w:rsid w:val="003D135F"/>
    <w:rsid w:val="003D1567"/>
    <w:rsid w:val="003D24BA"/>
    <w:rsid w:val="003D2C82"/>
    <w:rsid w:val="003D2F11"/>
    <w:rsid w:val="003D30A6"/>
    <w:rsid w:val="003D316B"/>
    <w:rsid w:val="003D34C2"/>
    <w:rsid w:val="003D44D1"/>
    <w:rsid w:val="003D49E9"/>
    <w:rsid w:val="003D4A96"/>
    <w:rsid w:val="003D4AAD"/>
    <w:rsid w:val="003D5130"/>
    <w:rsid w:val="003D56CE"/>
    <w:rsid w:val="003D5C71"/>
    <w:rsid w:val="003D6EEB"/>
    <w:rsid w:val="003D7352"/>
    <w:rsid w:val="003D75B1"/>
    <w:rsid w:val="003D79CA"/>
    <w:rsid w:val="003D7A4F"/>
    <w:rsid w:val="003D7AE1"/>
    <w:rsid w:val="003D7CBB"/>
    <w:rsid w:val="003D7EE3"/>
    <w:rsid w:val="003D7F9D"/>
    <w:rsid w:val="003E00C2"/>
    <w:rsid w:val="003E0149"/>
    <w:rsid w:val="003E024B"/>
    <w:rsid w:val="003E092C"/>
    <w:rsid w:val="003E0F30"/>
    <w:rsid w:val="003E13DD"/>
    <w:rsid w:val="003E16B2"/>
    <w:rsid w:val="003E1902"/>
    <w:rsid w:val="003E1A1C"/>
    <w:rsid w:val="003E1BD0"/>
    <w:rsid w:val="003E1C92"/>
    <w:rsid w:val="003E1E74"/>
    <w:rsid w:val="003E1FDE"/>
    <w:rsid w:val="003E2111"/>
    <w:rsid w:val="003E2753"/>
    <w:rsid w:val="003E2A2F"/>
    <w:rsid w:val="003E2B6E"/>
    <w:rsid w:val="003E2CC2"/>
    <w:rsid w:val="003E3447"/>
    <w:rsid w:val="003E3772"/>
    <w:rsid w:val="003E4205"/>
    <w:rsid w:val="003E4840"/>
    <w:rsid w:val="003E4B6C"/>
    <w:rsid w:val="003E5188"/>
    <w:rsid w:val="003E518A"/>
    <w:rsid w:val="003E53F7"/>
    <w:rsid w:val="003E5692"/>
    <w:rsid w:val="003E58DF"/>
    <w:rsid w:val="003E6E63"/>
    <w:rsid w:val="003E72EC"/>
    <w:rsid w:val="003E75E1"/>
    <w:rsid w:val="003E7C39"/>
    <w:rsid w:val="003E7CE1"/>
    <w:rsid w:val="003E7DDD"/>
    <w:rsid w:val="003F0284"/>
    <w:rsid w:val="003F02A0"/>
    <w:rsid w:val="003F0408"/>
    <w:rsid w:val="003F04CA"/>
    <w:rsid w:val="003F1E13"/>
    <w:rsid w:val="003F1EBA"/>
    <w:rsid w:val="003F2C62"/>
    <w:rsid w:val="003F3DB9"/>
    <w:rsid w:val="003F47F8"/>
    <w:rsid w:val="003F49E9"/>
    <w:rsid w:val="003F4B43"/>
    <w:rsid w:val="003F4C65"/>
    <w:rsid w:val="003F4E85"/>
    <w:rsid w:val="003F4F62"/>
    <w:rsid w:val="003F59CE"/>
    <w:rsid w:val="003F5B5D"/>
    <w:rsid w:val="003F5BDA"/>
    <w:rsid w:val="003F6879"/>
    <w:rsid w:val="003F689C"/>
    <w:rsid w:val="003F6BC5"/>
    <w:rsid w:val="003F717C"/>
    <w:rsid w:val="003F7771"/>
    <w:rsid w:val="003F7BB6"/>
    <w:rsid w:val="0040024E"/>
    <w:rsid w:val="00400599"/>
    <w:rsid w:val="00400605"/>
    <w:rsid w:val="0040065B"/>
    <w:rsid w:val="004006D8"/>
    <w:rsid w:val="00400A6A"/>
    <w:rsid w:val="00400DD1"/>
    <w:rsid w:val="0040129A"/>
    <w:rsid w:val="00401504"/>
    <w:rsid w:val="00401CE9"/>
    <w:rsid w:val="00402185"/>
    <w:rsid w:val="004025AC"/>
    <w:rsid w:val="00403301"/>
    <w:rsid w:val="0040367C"/>
    <w:rsid w:val="00403761"/>
    <w:rsid w:val="00403EF6"/>
    <w:rsid w:val="004042E0"/>
    <w:rsid w:val="0040451A"/>
    <w:rsid w:val="004049B0"/>
    <w:rsid w:val="00404C27"/>
    <w:rsid w:val="004053AF"/>
    <w:rsid w:val="0040576B"/>
    <w:rsid w:val="0040579E"/>
    <w:rsid w:val="004057E3"/>
    <w:rsid w:val="00405BED"/>
    <w:rsid w:val="00406333"/>
    <w:rsid w:val="00406BCA"/>
    <w:rsid w:val="00407100"/>
    <w:rsid w:val="00407C63"/>
    <w:rsid w:val="00410056"/>
    <w:rsid w:val="00410088"/>
    <w:rsid w:val="004102CB"/>
    <w:rsid w:val="0041044F"/>
    <w:rsid w:val="004104C6"/>
    <w:rsid w:val="00410721"/>
    <w:rsid w:val="00410A29"/>
    <w:rsid w:val="00410B30"/>
    <w:rsid w:val="00410D6A"/>
    <w:rsid w:val="00410F62"/>
    <w:rsid w:val="00411035"/>
    <w:rsid w:val="00411157"/>
    <w:rsid w:val="00411375"/>
    <w:rsid w:val="00411464"/>
    <w:rsid w:val="00411CF0"/>
    <w:rsid w:val="00412149"/>
    <w:rsid w:val="0041220D"/>
    <w:rsid w:val="00412725"/>
    <w:rsid w:val="00412C74"/>
    <w:rsid w:val="00412FD1"/>
    <w:rsid w:val="0041320F"/>
    <w:rsid w:val="0041333C"/>
    <w:rsid w:val="0041345A"/>
    <w:rsid w:val="00414780"/>
    <w:rsid w:val="00414939"/>
    <w:rsid w:val="00414AF9"/>
    <w:rsid w:val="00414C45"/>
    <w:rsid w:val="00414CD0"/>
    <w:rsid w:val="00415704"/>
    <w:rsid w:val="00416104"/>
    <w:rsid w:val="00416392"/>
    <w:rsid w:val="00416421"/>
    <w:rsid w:val="00416687"/>
    <w:rsid w:val="00416BA5"/>
    <w:rsid w:val="004176CE"/>
    <w:rsid w:val="00417866"/>
    <w:rsid w:val="00417D1C"/>
    <w:rsid w:val="00417F17"/>
    <w:rsid w:val="00417FDB"/>
    <w:rsid w:val="004203DB"/>
    <w:rsid w:val="00420639"/>
    <w:rsid w:val="00420820"/>
    <w:rsid w:val="00420AFE"/>
    <w:rsid w:val="00420F96"/>
    <w:rsid w:val="004215FA"/>
    <w:rsid w:val="00421A74"/>
    <w:rsid w:val="004222B5"/>
    <w:rsid w:val="00422DAA"/>
    <w:rsid w:val="00422E81"/>
    <w:rsid w:val="00422FFA"/>
    <w:rsid w:val="00423077"/>
    <w:rsid w:val="0042345A"/>
    <w:rsid w:val="00423671"/>
    <w:rsid w:val="00423979"/>
    <w:rsid w:val="00423A8A"/>
    <w:rsid w:val="00424354"/>
    <w:rsid w:val="004244C3"/>
    <w:rsid w:val="00425337"/>
    <w:rsid w:val="0042549A"/>
    <w:rsid w:val="00425A9C"/>
    <w:rsid w:val="00425B17"/>
    <w:rsid w:val="00425C04"/>
    <w:rsid w:val="00425E6C"/>
    <w:rsid w:val="00426415"/>
    <w:rsid w:val="004266BE"/>
    <w:rsid w:val="004273FC"/>
    <w:rsid w:val="00427425"/>
    <w:rsid w:val="00427562"/>
    <w:rsid w:val="0042767F"/>
    <w:rsid w:val="004276DC"/>
    <w:rsid w:val="00427A25"/>
    <w:rsid w:val="00427AF7"/>
    <w:rsid w:val="00427D29"/>
    <w:rsid w:val="00427ED9"/>
    <w:rsid w:val="00427F12"/>
    <w:rsid w:val="004306D8"/>
    <w:rsid w:val="004308B2"/>
    <w:rsid w:val="00430BE4"/>
    <w:rsid w:val="004314B5"/>
    <w:rsid w:val="004317E4"/>
    <w:rsid w:val="004318C4"/>
    <w:rsid w:val="00431A5E"/>
    <w:rsid w:val="00432AF5"/>
    <w:rsid w:val="00432C01"/>
    <w:rsid w:val="00432F96"/>
    <w:rsid w:val="004330A1"/>
    <w:rsid w:val="004335A8"/>
    <w:rsid w:val="004336C2"/>
    <w:rsid w:val="00433B23"/>
    <w:rsid w:val="00433B3E"/>
    <w:rsid w:val="00433D73"/>
    <w:rsid w:val="00433E90"/>
    <w:rsid w:val="00433F80"/>
    <w:rsid w:val="00434374"/>
    <w:rsid w:val="004345D9"/>
    <w:rsid w:val="00434A3E"/>
    <w:rsid w:val="004358D2"/>
    <w:rsid w:val="00435B81"/>
    <w:rsid w:val="0043616F"/>
    <w:rsid w:val="0043629D"/>
    <w:rsid w:val="00436D56"/>
    <w:rsid w:val="00436F4C"/>
    <w:rsid w:val="00436F94"/>
    <w:rsid w:val="0043761F"/>
    <w:rsid w:val="00437654"/>
    <w:rsid w:val="00437FD2"/>
    <w:rsid w:val="004403B9"/>
    <w:rsid w:val="00440456"/>
    <w:rsid w:val="00440871"/>
    <w:rsid w:val="00440941"/>
    <w:rsid w:val="00440A24"/>
    <w:rsid w:val="00440AE0"/>
    <w:rsid w:val="00440AE5"/>
    <w:rsid w:val="00440B6D"/>
    <w:rsid w:val="00440E13"/>
    <w:rsid w:val="00440E52"/>
    <w:rsid w:val="00440FEB"/>
    <w:rsid w:val="00441516"/>
    <w:rsid w:val="004416C3"/>
    <w:rsid w:val="004419C6"/>
    <w:rsid w:val="004420DB"/>
    <w:rsid w:val="0044226F"/>
    <w:rsid w:val="0044239A"/>
    <w:rsid w:val="00442D40"/>
    <w:rsid w:val="00442DB9"/>
    <w:rsid w:val="004430DC"/>
    <w:rsid w:val="00443108"/>
    <w:rsid w:val="0044322B"/>
    <w:rsid w:val="004432CF"/>
    <w:rsid w:val="00443A53"/>
    <w:rsid w:val="00443F47"/>
    <w:rsid w:val="00444739"/>
    <w:rsid w:val="00444E58"/>
    <w:rsid w:val="00445379"/>
    <w:rsid w:val="00445417"/>
    <w:rsid w:val="004457A8"/>
    <w:rsid w:val="00445AE9"/>
    <w:rsid w:val="00445F3E"/>
    <w:rsid w:val="00445F96"/>
    <w:rsid w:val="004468FF"/>
    <w:rsid w:val="00446A74"/>
    <w:rsid w:val="00446AD9"/>
    <w:rsid w:val="00446CEC"/>
    <w:rsid w:val="00447151"/>
    <w:rsid w:val="0044727F"/>
    <w:rsid w:val="004473B9"/>
    <w:rsid w:val="00447440"/>
    <w:rsid w:val="00447E14"/>
    <w:rsid w:val="00447E74"/>
    <w:rsid w:val="00450021"/>
    <w:rsid w:val="0045022E"/>
    <w:rsid w:val="004502B5"/>
    <w:rsid w:val="004505C5"/>
    <w:rsid w:val="004506D6"/>
    <w:rsid w:val="00450B43"/>
    <w:rsid w:val="00451A1A"/>
    <w:rsid w:val="00452586"/>
    <w:rsid w:val="00452B74"/>
    <w:rsid w:val="00452BB2"/>
    <w:rsid w:val="00452ECD"/>
    <w:rsid w:val="00452EE8"/>
    <w:rsid w:val="00452F84"/>
    <w:rsid w:val="00453230"/>
    <w:rsid w:val="00453800"/>
    <w:rsid w:val="0045381A"/>
    <w:rsid w:val="00453BEE"/>
    <w:rsid w:val="00453D28"/>
    <w:rsid w:val="00453DFC"/>
    <w:rsid w:val="004543CF"/>
    <w:rsid w:val="0045478D"/>
    <w:rsid w:val="0045498F"/>
    <w:rsid w:val="00454BED"/>
    <w:rsid w:val="00454F2E"/>
    <w:rsid w:val="0045518D"/>
    <w:rsid w:val="0045569D"/>
    <w:rsid w:val="00456344"/>
    <w:rsid w:val="004563F8"/>
    <w:rsid w:val="004568B2"/>
    <w:rsid w:val="00456ACF"/>
    <w:rsid w:val="00457070"/>
    <w:rsid w:val="00457079"/>
    <w:rsid w:val="00457127"/>
    <w:rsid w:val="0045721C"/>
    <w:rsid w:val="004574B7"/>
    <w:rsid w:val="004577FE"/>
    <w:rsid w:val="004579CB"/>
    <w:rsid w:val="00457A25"/>
    <w:rsid w:val="00457A55"/>
    <w:rsid w:val="00457BCE"/>
    <w:rsid w:val="00457C3B"/>
    <w:rsid w:val="00457E74"/>
    <w:rsid w:val="00457F22"/>
    <w:rsid w:val="004601D1"/>
    <w:rsid w:val="00460306"/>
    <w:rsid w:val="00460586"/>
    <w:rsid w:val="00460F70"/>
    <w:rsid w:val="00461002"/>
    <w:rsid w:val="004618CA"/>
    <w:rsid w:val="00461AC2"/>
    <w:rsid w:val="00462072"/>
    <w:rsid w:val="00462E46"/>
    <w:rsid w:val="0046341B"/>
    <w:rsid w:val="00463CA6"/>
    <w:rsid w:val="00464047"/>
    <w:rsid w:val="004643DB"/>
    <w:rsid w:val="00464540"/>
    <w:rsid w:val="00464653"/>
    <w:rsid w:val="00464938"/>
    <w:rsid w:val="00464EBF"/>
    <w:rsid w:val="004652DD"/>
    <w:rsid w:val="00465BE7"/>
    <w:rsid w:val="00465FF7"/>
    <w:rsid w:val="004662A6"/>
    <w:rsid w:val="00466985"/>
    <w:rsid w:val="00466C1F"/>
    <w:rsid w:val="00466D9E"/>
    <w:rsid w:val="00466FDF"/>
    <w:rsid w:val="004670AA"/>
    <w:rsid w:val="004676CA"/>
    <w:rsid w:val="00470105"/>
    <w:rsid w:val="00470143"/>
    <w:rsid w:val="004707D2"/>
    <w:rsid w:val="004709BC"/>
    <w:rsid w:val="004711D0"/>
    <w:rsid w:val="00471282"/>
    <w:rsid w:val="004713A2"/>
    <w:rsid w:val="004713A9"/>
    <w:rsid w:val="00471691"/>
    <w:rsid w:val="004717BF"/>
    <w:rsid w:val="00471985"/>
    <w:rsid w:val="004723DF"/>
    <w:rsid w:val="00472962"/>
    <w:rsid w:val="00472A09"/>
    <w:rsid w:val="00472F4C"/>
    <w:rsid w:val="00472FB6"/>
    <w:rsid w:val="00473108"/>
    <w:rsid w:val="004737D9"/>
    <w:rsid w:val="0047396A"/>
    <w:rsid w:val="00473BEF"/>
    <w:rsid w:val="0047453B"/>
    <w:rsid w:val="0047544F"/>
    <w:rsid w:val="004756C2"/>
    <w:rsid w:val="00475A6E"/>
    <w:rsid w:val="00475AC5"/>
    <w:rsid w:val="00475F86"/>
    <w:rsid w:val="00476F75"/>
    <w:rsid w:val="00476FC3"/>
    <w:rsid w:val="0047707F"/>
    <w:rsid w:val="0047779D"/>
    <w:rsid w:val="00477C3E"/>
    <w:rsid w:val="00477E3D"/>
    <w:rsid w:val="004802A1"/>
    <w:rsid w:val="00480B5E"/>
    <w:rsid w:val="00480DC3"/>
    <w:rsid w:val="00480E3D"/>
    <w:rsid w:val="00480EBB"/>
    <w:rsid w:val="004828CD"/>
    <w:rsid w:val="00482BA3"/>
    <w:rsid w:val="00483330"/>
    <w:rsid w:val="004835F9"/>
    <w:rsid w:val="00483A09"/>
    <w:rsid w:val="00483A91"/>
    <w:rsid w:val="00483D51"/>
    <w:rsid w:val="004842E6"/>
    <w:rsid w:val="00484E3C"/>
    <w:rsid w:val="00484EF2"/>
    <w:rsid w:val="00485051"/>
    <w:rsid w:val="004853CC"/>
    <w:rsid w:val="00485617"/>
    <w:rsid w:val="0048565C"/>
    <w:rsid w:val="00485A52"/>
    <w:rsid w:val="004860B3"/>
    <w:rsid w:val="00486308"/>
    <w:rsid w:val="00486443"/>
    <w:rsid w:val="00486A48"/>
    <w:rsid w:val="00486A8E"/>
    <w:rsid w:val="00486BC2"/>
    <w:rsid w:val="00486C2C"/>
    <w:rsid w:val="00486C5D"/>
    <w:rsid w:val="00486CB0"/>
    <w:rsid w:val="00486DE9"/>
    <w:rsid w:val="004874B7"/>
    <w:rsid w:val="00487BA7"/>
    <w:rsid w:val="00490AD0"/>
    <w:rsid w:val="004910B7"/>
    <w:rsid w:val="0049154B"/>
    <w:rsid w:val="00491725"/>
    <w:rsid w:val="004918D2"/>
    <w:rsid w:val="00491EAA"/>
    <w:rsid w:val="00492109"/>
    <w:rsid w:val="0049276C"/>
    <w:rsid w:val="00492ED5"/>
    <w:rsid w:val="00493082"/>
    <w:rsid w:val="00493188"/>
    <w:rsid w:val="0049348C"/>
    <w:rsid w:val="004937D7"/>
    <w:rsid w:val="00493D18"/>
    <w:rsid w:val="00494239"/>
    <w:rsid w:val="00494465"/>
    <w:rsid w:val="004948C4"/>
    <w:rsid w:val="00495388"/>
    <w:rsid w:val="00495A6C"/>
    <w:rsid w:val="00495A98"/>
    <w:rsid w:val="00495D33"/>
    <w:rsid w:val="00496432"/>
    <w:rsid w:val="00496667"/>
    <w:rsid w:val="00496EB9"/>
    <w:rsid w:val="00496F72"/>
    <w:rsid w:val="00497388"/>
    <w:rsid w:val="00497A8B"/>
    <w:rsid w:val="00497AC7"/>
    <w:rsid w:val="00497ECC"/>
    <w:rsid w:val="004A0062"/>
    <w:rsid w:val="004A0628"/>
    <w:rsid w:val="004A0685"/>
    <w:rsid w:val="004A07C7"/>
    <w:rsid w:val="004A0F4A"/>
    <w:rsid w:val="004A11EA"/>
    <w:rsid w:val="004A15A2"/>
    <w:rsid w:val="004A1644"/>
    <w:rsid w:val="004A1B8F"/>
    <w:rsid w:val="004A1BE4"/>
    <w:rsid w:val="004A1FA3"/>
    <w:rsid w:val="004A1FAD"/>
    <w:rsid w:val="004A1FC4"/>
    <w:rsid w:val="004A25D1"/>
    <w:rsid w:val="004A2660"/>
    <w:rsid w:val="004A2983"/>
    <w:rsid w:val="004A2E2A"/>
    <w:rsid w:val="004A33AB"/>
    <w:rsid w:val="004A366F"/>
    <w:rsid w:val="004A3671"/>
    <w:rsid w:val="004A3A36"/>
    <w:rsid w:val="004A3D2D"/>
    <w:rsid w:val="004A3E88"/>
    <w:rsid w:val="004A3F83"/>
    <w:rsid w:val="004A4257"/>
    <w:rsid w:val="004A44E1"/>
    <w:rsid w:val="004A44F4"/>
    <w:rsid w:val="004A4AAB"/>
    <w:rsid w:val="004A4D9F"/>
    <w:rsid w:val="004A4F2F"/>
    <w:rsid w:val="004A5519"/>
    <w:rsid w:val="004A55B0"/>
    <w:rsid w:val="004A57BB"/>
    <w:rsid w:val="004A5839"/>
    <w:rsid w:val="004A5A4D"/>
    <w:rsid w:val="004A5A6A"/>
    <w:rsid w:val="004A62A6"/>
    <w:rsid w:val="004A6475"/>
    <w:rsid w:val="004A67B5"/>
    <w:rsid w:val="004A76CF"/>
    <w:rsid w:val="004A7F9B"/>
    <w:rsid w:val="004B003F"/>
    <w:rsid w:val="004B013D"/>
    <w:rsid w:val="004B0241"/>
    <w:rsid w:val="004B06A3"/>
    <w:rsid w:val="004B1016"/>
    <w:rsid w:val="004B15B4"/>
    <w:rsid w:val="004B1679"/>
    <w:rsid w:val="004B1FBD"/>
    <w:rsid w:val="004B229A"/>
    <w:rsid w:val="004B23DB"/>
    <w:rsid w:val="004B25CC"/>
    <w:rsid w:val="004B27CB"/>
    <w:rsid w:val="004B2DE0"/>
    <w:rsid w:val="004B32E4"/>
    <w:rsid w:val="004B33ED"/>
    <w:rsid w:val="004B373E"/>
    <w:rsid w:val="004B44D0"/>
    <w:rsid w:val="004B4A89"/>
    <w:rsid w:val="004B4C64"/>
    <w:rsid w:val="004B532D"/>
    <w:rsid w:val="004B5913"/>
    <w:rsid w:val="004B597B"/>
    <w:rsid w:val="004B5CEC"/>
    <w:rsid w:val="004B5D42"/>
    <w:rsid w:val="004B5D6E"/>
    <w:rsid w:val="004B5F0D"/>
    <w:rsid w:val="004B5F0F"/>
    <w:rsid w:val="004B6107"/>
    <w:rsid w:val="004B61C2"/>
    <w:rsid w:val="004B74E9"/>
    <w:rsid w:val="004C02B6"/>
    <w:rsid w:val="004C094B"/>
    <w:rsid w:val="004C0997"/>
    <w:rsid w:val="004C1433"/>
    <w:rsid w:val="004C15E6"/>
    <w:rsid w:val="004C1AB0"/>
    <w:rsid w:val="004C1C6D"/>
    <w:rsid w:val="004C1C7D"/>
    <w:rsid w:val="004C1FD7"/>
    <w:rsid w:val="004C1FE6"/>
    <w:rsid w:val="004C21CC"/>
    <w:rsid w:val="004C2341"/>
    <w:rsid w:val="004C2E40"/>
    <w:rsid w:val="004C2EA3"/>
    <w:rsid w:val="004C2F11"/>
    <w:rsid w:val="004C3043"/>
    <w:rsid w:val="004C3179"/>
    <w:rsid w:val="004C32F6"/>
    <w:rsid w:val="004C336F"/>
    <w:rsid w:val="004C366A"/>
    <w:rsid w:val="004C3D78"/>
    <w:rsid w:val="004C3E4C"/>
    <w:rsid w:val="004C3E93"/>
    <w:rsid w:val="004C407B"/>
    <w:rsid w:val="004C41FA"/>
    <w:rsid w:val="004C485E"/>
    <w:rsid w:val="004C4AE9"/>
    <w:rsid w:val="004C4E5A"/>
    <w:rsid w:val="004C6332"/>
    <w:rsid w:val="004C66DA"/>
    <w:rsid w:val="004C686B"/>
    <w:rsid w:val="004C691B"/>
    <w:rsid w:val="004C6CC3"/>
    <w:rsid w:val="004C6E6B"/>
    <w:rsid w:val="004C7501"/>
    <w:rsid w:val="004C7A1D"/>
    <w:rsid w:val="004C7EB6"/>
    <w:rsid w:val="004D00E5"/>
    <w:rsid w:val="004D042C"/>
    <w:rsid w:val="004D0868"/>
    <w:rsid w:val="004D0B3B"/>
    <w:rsid w:val="004D0D78"/>
    <w:rsid w:val="004D10A6"/>
    <w:rsid w:val="004D125D"/>
    <w:rsid w:val="004D16D5"/>
    <w:rsid w:val="004D16DB"/>
    <w:rsid w:val="004D1899"/>
    <w:rsid w:val="004D21F3"/>
    <w:rsid w:val="004D2356"/>
    <w:rsid w:val="004D2810"/>
    <w:rsid w:val="004D285C"/>
    <w:rsid w:val="004D29D1"/>
    <w:rsid w:val="004D2A1E"/>
    <w:rsid w:val="004D2C15"/>
    <w:rsid w:val="004D2EEB"/>
    <w:rsid w:val="004D2FC4"/>
    <w:rsid w:val="004D2FDB"/>
    <w:rsid w:val="004D3056"/>
    <w:rsid w:val="004D38C5"/>
    <w:rsid w:val="004D3F4C"/>
    <w:rsid w:val="004D427C"/>
    <w:rsid w:val="004D4479"/>
    <w:rsid w:val="004D45A4"/>
    <w:rsid w:val="004D48D2"/>
    <w:rsid w:val="004D499F"/>
    <w:rsid w:val="004D4D71"/>
    <w:rsid w:val="004D4F67"/>
    <w:rsid w:val="004D50D4"/>
    <w:rsid w:val="004D5910"/>
    <w:rsid w:val="004D5A00"/>
    <w:rsid w:val="004D5AC7"/>
    <w:rsid w:val="004D63FC"/>
    <w:rsid w:val="004D65D3"/>
    <w:rsid w:val="004D673B"/>
    <w:rsid w:val="004D6904"/>
    <w:rsid w:val="004D6979"/>
    <w:rsid w:val="004D6C51"/>
    <w:rsid w:val="004D6ED8"/>
    <w:rsid w:val="004D7780"/>
    <w:rsid w:val="004D7E3F"/>
    <w:rsid w:val="004E0723"/>
    <w:rsid w:val="004E0835"/>
    <w:rsid w:val="004E08E6"/>
    <w:rsid w:val="004E094F"/>
    <w:rsid w:val="004E0DBF"/>
    <w:rsid w:val="004E148A"/>
    <w:rsid w:val="004E176C"/>
    <w:rsid w:val="004E1855"/>
    <w:rsid w:val="004E1B32"/>
    <w:rsid w:val="004E1DB2"/>
    <w:rsid w:val="004E2291"/>
    <w:rsid w:val="004E2934"/>
    <w:rsid w:val="004E2A6D"/>
    <w:rsid w:val="004E2D85"/>
    <w:rsid w:val="004E2E85"/>
    <w:rsid w:val="004E2FF2"/>
    <w:rsid w:val="004E3060"/>
    <w:rsid w:val="004E35D8"/>
    <w:rsid w:val="004E39E7"/>
    <w:rsid w:val="004E3B34"/>
    <w:rsid w:val="004E3C1F"/>
    <w:rsid w:val="004E3CFF"/>
    <w:rsid w:val="004E436B"/>
    <w:rsid w:val="004E47ED"/>
    <w:rsid w:val="004E4859"/>
    <w:rsid w:val="004E4BB3"/>
    <w:rsid w:val="004E50D0"/>
    <w:rsid w:val="004E5427"/>
    <w:rsid w:val="004E59EE"/>
    <w:rsid w:val="004E5CE0"/>
    <w:rsid w:val="004E5D22"/>
    <w:rsid w:val="004E5D66"/>
    <w:rsid w:val="004E6EDE"/>
    <w:rsid w:val="004E6F98"/>
    <w:rsid w:val="004E6FC6"/>
    <w:rsid w:val="004E7474"/>
    <w:rsid w:val="004E76D5"/>
    <w:rsid w:val="004E771A"/>
    <w:rsid w:val="004E7A72"/>
    <w:rsid w:val="004E7DAB"/>
    <w:rsid w:val="004F0067"/>
    <w:rsid w:val="004F0232"/>
    <w:rsid w:val="004F0299"/>
    <w:rsid w:val="004F061F"/>
    <w:rsid w:val="004F08F5"/>
    <w:rsid w:val="004F09A3"/>
    <w:rsid w:val="004F1026"/>
    <w:rsid w:val="004F17CA"/>
    <w:rsid w:val="004F1A40"/>
    <w:rsid w:val="004F1DD2"/>
    <w:rsid w:val="004F201D"/>
    <w:rsid w:val="004F2298"/>
    <w:rsid w:val="004F2A87"/>
    <w:rsid w:val="004F31FB"/>
    <w:rsid w:val="004F3431"/>
    <w:rsid w:val="004F3443"/>
    <w:rsid w:val="004F3525"/>
    <w:rsid w:val="004F36F7"/>
    <w:rsid w:val="004F3859"/>
    <w:rsid w:val="004F391A"/>
    <w:rsid w:val="004F3B16"/>
    <w:rsid w:val="004F40C4"/>
    <w:rsid w:val="004F410E"/>
    <w:rsid w:val="004F48D3"/>
    <w:rsid w:val="004F4C96"/>
    <w:rsid w:val="004F4E09"/>
    <w:rsid w:val="004F4FF8"/>
    <w:rsid w:val="004F5D94"/>
    <w:rsid w:val="004F5F0E"/>
    <w:rsid w:val="004F6238"/>
    <w:rsid w:val="004F664A"/>
    <w:rsid w:val="004F6763"/>
    <w:rsid w:val="004F69AC"/>
    <w:rsid w:val="004F69CC"/>
    <w:rsid w:val="004F6F71"/>
    <w:rsid w:val="004F7545"/>
    <w:rsid w:val="004F790B"/>
    <w:rsid w:val="004F7D0B"/>
    <w:rsid w:val="004F7F3A"/>
    <w:rsid w:val="00500703"/>
    <w:rsid w:val="0050100A"/>
    <w:rsid w:val="005018C4"/>
    <w:rsid w:val="00502B7B"/>
    <w:rsid w:val="00502DF4"/>
    <w:rsid w:val="0050350B"/>
    <w:rsid w:val="00503DFB"/>
    <w:rsid w:val="00503E6A"/>
    <w:rsid w:val="0050423F"/>
    <w:rsid w:val="00505470"/>
    <w:rsid w:val="00505870"/>
    <w:rsid w:val="00505E3C"/>
    <w:rsid w:val="005068DE"/>
    <w:rsid w:val="00506B19"/>
    <w:rsid w:val="00506E39"/>
    <w:rsid w:val="00506FF4"/>
    <w:rsid w:val="005070BC"/>
    <w:rsid w:val="00507110"/>
    <w:rsid w:val="00507248"/>
    <w:rsid w:val="00507FA9"/>
    <w:rsid w:val="00510574"/>
    <w:rsid w:val="00510CE6"/>
    <w:rsid w:val="005110E0"/>
    <w:rsid w:val="00511200"/>
    <w:rsid w:val="00511F91"/>
    <w:rsid w:val="005122D5"/>
    <w:rsid w:val="005124AE"/>
    <w:rsid w:val="00512901"/>
    <w:rsid w:val="005129BC"/>
    <w:rsid w:val="005129E3"/>
    <w:rsid w:val="00512A4C"/>
    <w:rsid w:val="00512B1C"/>
    <w:rsid w:val="00512B25"/>
    <w:rsid w:val="00513549"/>
    <w:rsid w:val="0051361E"/>
    <w:rsid w:val="00513663"/>
    <w:rsid w:val="00514701"/>
    <w:rsid w:val="00514B3A"/>
    <w:rsid w:val="00514B3D"/>
    <w:rsid w:val="00514FF9"/>
    <w:rsid w:val="00515559"/>
    <w:rsid w:val="00515894"/>
    <w:rsid w:val="00515C5F"/>
    <w:rsid w:val="0051624C"/>
    <w:rsid w:val="0051656D"/>
    <w:rsid w:val="005168EE"/>
    <w:rsid w:val="00516A27"/>
    <w:rsid w:val="00516ABE"/>
    <w:rsid w:val="005178AE"/>
    <w:rsid w:val="005202D9"/>
    <w:rsid w:val="00520982"/>
    <w:rsid w:val="00521189"/>
    <w:rsid w:val="0052185A"/>
    <w:rsid w:val="00521865"/>
    <w:rsid w:val="00521BAB"/>
    <w:rsid w:val="005220F9"/>
    <w:rsid w:val="005232A5"/>
    <w:rsid w:val="005239A0"/>
    <w:rsid w:val="00523C69"/>
    <w:rsid w:val="00524186"/>
    <w:rsid w:val="005242CC"/>
    <w:rsid w:val="005248BB"/>
    <w:rsid w:val="00524B2A"/>
    <w:rsid w:val="00524FA9"/>
    <w:rsid w:val="00525134"/>
    <w:rsid w:val="00525840"/>
    <w:rsid w:val="005258E5"/>
    <w:rsid w:val="00525920"/>
    <w:rsid w:val="00525952"/>
    <w:rsid w:val="005259EC"/>
    <w:rsid w:val="00525B06"/>
    <w:rsid w:val="00525C87"/>
    <w:rsid w:val="00526972"/>
    <w:rsid w:val="00526A42"/>
    <w:rsid w:val="00526FCD"/>
    <w:rsid w:val="00527026"/>
    <w:rsid w:val="00527E96"/>
    <w:rsid w:val="0053040C"/>
    <w:rsid w:val="0053086D"/>
    <w:rsid w:val="005308AD"/>
    <w:rsid w:val="005309CB"/>
    <w:rsid w:val="00530B1E"/>
    <w:rsid w:val="00530B25"/>
    <w:rsid w:val="00530BA2"/>
    <w:rsid w:val="00530DD0"/>
    <w:rsid w:val="00530FE3"/>
    <w:rsid w:val="00530FEB"/>
    <w:rsid w:val="005310DE"/>
    <w:rsid w:val="00531584"/>
    <w:rsid w:val="00531609"/>
    <w:rsid w:val="00531D2B"/>
    <w:rsid w:val="00531D7C"/>
    <w:rsid w:val="00532320"/>
    <w:rsid w:val="00532343"/>
    <w:rsid w:val="00532FEC"/>
    <w:rsid w:val="005334C6"/>
    <w:rsid w:val="0053362A"/>
    <w:rsid w:val="0053482D"/>
    <w:rsid w:val="0053497B"/>
    <w:rsid w:val="00534B2B"/>
    <w:rsid w:val="00534E37"/>
    <w:rsid w:val="005354D5"/>
    <w:rsid w:val="00535950"/>
    <w:rsid w:val="00535B45"/>
    <w:rsid w:val="00535D25"/>
    <w:rsid w:val="00536249"/>
    <w:rsid w:val="00536888"/>
    <w:rsid w:val="0053739C"/>
    <w:rsid w:val="0053788A"/>
    <w:rsid w:val="00537B59"/>
    <w:rsid w:val="00537E43"/>
    <w:rsid w:val="0054095C"/>
    <w:rsid w:val="00540BC6"/>
    <w:rsid w:val="00540CC8"/>
    <w:rsid w:val="00540DD8"/>
    <w:rsid w:val="00541384"/>
    <w:rsid w:val="005417D2"/>
    <w:rsid w:val="00541C38"/>
    <w:rsid w:val="00542168"/>
    <w:rsid w:val="005424D0"/>
    <w:rsid w:val="005425A7"/>
    <w:rsid w:val="00542755"/>
    <w:rsid w:val="005428E5"/>
    <w:rsid w:val="00542EDC"/>
    <w:rsid w:val="005435F4"/>
    <w:rsid w:val="0054379B"/>
    <w:rsid w:val="005437C2"/>
    <w:rsid w:val="00543ABD"/>
    <w:rsid w:val="00543B0E"/>
    <w:rsid w:val="00543FC8"/>
    <w:rsid w:val="0054419D"/>
    <w:rsid w:val="005447F8"/>
    <w:rsid w:val="00544E61"/>
    <w:rsid w:val="00545BE7"/>
    <w:rsid w:val="00545F60"/>
    <w:rsid w:val="005467CB"/>
    <w:rsid w:val="00546A24"/>
    <w:rsid w:val="00546B7F"/>
    <w:rsid w:val="00546BC3"/>
    <w:rsid w:val="0054748D"/>
    <w:rsid w:val="00547B93"/>
    <w:rsid w:val="00547E6F"/>
    <w:rsid w:val="0055010A"/>
    <w:rsid w:val="0055018D"/>
    <w:rsid w:val="0055021B"/>
    <w:rsid w:val="00550305"/>
    <w:rsid w:val="005504D9"/>
    <w:rsid w:val="005507D3"/>
    <w:rsid w:val="005509D7"/>
    <w:rsid w:val="00550AC9"/>
    <w:rsid w:val="00550C92"/>
    <w:rsid w:val="00550E2E"/>
    <w:rsid w:val="00551289"/>
    <w:rsid w:val="005515E8"/>
    <w:rsid w:val="00551813"/>
    <w:rsid w:val="0055194D"/>
    <w:rsid w:val="00551A42"/>
    <w:rsid w:val="0055261A"/>
    <w:rsid w:val="00552E94"/>
    <w:rsid w:val="00552F16"/>
    <w:rsid w:val="0055305F"/>
    <w:rsid w:val="0055348B"/>
    <w:rsid w:val="0055358D"/>
    <w:rsid w:val="00554711"/>
    <w:rsid w:val="00554CCE"/>
    <w:rsid w:val="00554EA1"/>
    <w:rsid w:val="00554F4E"/>
    <w:rsid w:val="005550BB"/>
    <w:rsid w:val="0055546A"/>
    <w:rsid w:val="005556DE"/>
    <w:rsid w:val="00555EAC"/>
    <w:rsid w:val="005560BC"/>
    <w:rsid w:val="00556493"/>
    <w:rsid w:val="0055684E"/>
    <w:rsid w:val="00556EE0"/>
    <w:rsid w:val="00556FB8"/>
    <w:rsid w:val="00556FD6"/>
    <w:rsid w:val="0055711B"/>
    <w:rsid w:val="00557733"/>
    <w:rsid w:val="00557783"/>
    <w:rsid w:val="00557945"/>
    <w:rsid w:val="00557EE1"/>
    <w:rsid w:val="00560275"/>
    <w:rsid w:val="005602AF"/>
    <w:rsid w:val="00560582"/>
    <w:rsid w:val="00560763"/>
    <w:rsid w:val="00560FEC"/>
    <w:rsid w:val="00561764"/>
    <w:rsid w:val="00561792"/>
    <w:rsid w:val="00561B3C"/>
    <w:rsid w:val="00561D13"/>
    <w:rsid w:val="00561F6F"/>
    <w:rsid w:val="00563474"/>
    <w:rsid w:val="005639E5"/>
    <w:rsid w:val="00563F7E"/>
    <w:rsid w:val="0056406B"/>
    <w:rsid w:val="00564313"/>
    <w:rsid w:val="00564341"/>
    <w:rsid w:val="0056441B"/>
    <w:rsid w:val="00564691"/>
    <w:rsid w:val="00564AE1"/>
    <w:rsid w:val="00564B05"/>
    <w:rsid w:val="00564B65"/>
    <w:rsid w:val="00564D92"/>
    <w:rsid w:val="00564F7B"/>
    <w:rsid w:val="00565016"/>
    <w:rsid w:val="00565525"/>
    <w:rsid w:val="00565583"/>
    <w:rsid w:val="00565597"/>
    <w:rsid w:val="0056569B"/>
    <w:rsid w:val="0056574C"/>
    <w:rsid w:val="005667E5"/>
    <w:rsid w:val="00566A30"/>
    <w:rsid w:val="00566C23"/>
    <w:rsid w:val="00567A23"/>
    <w:rsid w:val="00570121"/>
    <w:rsid w:val="005706FA"/>
    <w:rsid w:val="00570D2A"/>
    <w:rsid w:val="00570F23"/>
    <w:rsid w:val="0057107B"/>
    <w:rsid w:val="005711E9"/>
    <w:rsid w:val="005712C2"/>
    <w:rsid w:val="0057172D"/>
    <w:rsid w:val="005718A7"/>
    <w:rsid w:val="00571B01"/>
    <w:rsid w:val="00571B93"/>
    <w:rsid w:val="005722A5"/>
    <w:rsid w:val="005722E5"/>
    <w:rsid w:val="00572389"/>
    <w:rsid w:val="005725B1"/>
    <w:rsid w:val="00573244"/>
    <w:rsid w:val="00573889"/>
    <w:rsid w:val="00573938"/>
    <w:rsid w:val="00573FCB"/>
    <w:rsid w:val="00574018"/>
    <w:rsid w:val="005748FE"/>
    <w:rsid w:val="00574DD2"/>
    <w:rsid w:val="00574DFC"/>
    <w:rsid w:val="00574F92"/>
    <w:rsid w:val="00575A09"/>
    <w:rsid w:val="00575AE2"/>
    <w:rsid w:val="005763A6"/>
    <w:rsid w:val="005763F6"/>
    <w:rsid w:val="0057663B"/>
    <w:rsid w:val="005766FF"/>
    <w:rsid w:val="0057674C"/>
    <w:rsid w:val="005770CD"/>
    <w:rsid w:val="00580269"/>
    <w:rsid w:val="0058032E"/>
    <w:rsid w:val="005807B2"/>
    <w:rsid w:val="00580D79"/>
    <w:rsid w:val="00580DC1"/>
    <w:rsid w:val="00580ED3"/>
    <w:rsid w:val="00581314"/>
    <w:rsid w:val="00581475"/>
    <w:rsid w:val="005815E7"/>
    <w:rsid w:val="005817A7"/>
    <w:rsid w:val="00581936"/>
    <w:rsid w:val="00581A57"/>
    <w:rsid w:val="00581D11"/>
    <w:rsid w:val="0058216E"/>
    <w:rsid w:val="005821AE"/>
    <w:rsid w:val="0058258F"/>
    <w:rsid w:val="00582738"/>
    <w:rsid w:val="00582B9B"/>
    <w:rsid w:val="00582F07"/>
    <w:rsid w:val="00583399"/>
    <w:rsid w:val="005833B4"/>
    <w:rsid w:val="005833DB"/>
    <w:rsid w:val="00583536"/>
    <w:rsid w:val="005835FC"/>
    <w:rsid w:val="005838DF"/>
    <w:rsid w:val="0058397C"/>
    <w:rsid w:val="00583B9C"/>
    <w:rsid w:val="00583BBC"/>
    <w:rsid w:val="00584077"/>
    <w:rsid w:val="00584795"/>
    <w:rsid w:val="00585337"/>
    <w:rsid w:val="00585A61"/>
    <w:rsid w:val="00585ABF"/>
    <w:rsid w:val="00585EA8"/>
    <w:rsid w:val="00585FA1"/>
    <w:rsid w:val="00586028"/>
    <w:rsid w:val="005860CC"/>
    <w:rsid w:val="005862D5"/>
    <w:rsid w:val="00586308"/>
    <w:rsid w:val="0058659B"/>
    <w:rsid w:val="00586E95"/>
    <w:rsid w:val="00587AA2"/>
    <w:rsid w:val="00587B01"/>
    <w:rsid w:val="00587CB7"/>
    <w:rsid w:val="00587CD7"/>
    <w:rsid w:val="00587DC4"/>
    <w:rsid w:val="005904F6"/>
    <w:rsid w:val="00590ADB"/>
    <w:rsid w:val="00590AEC"/>
    <w:rsid w:val="00590B6B"/>
    <w:rsid w:val="00590D1D"/>
    <w:rsid w:val="00590FE4"/>
    <w:rsid w:val="005910AB"/>
    <w:rsid w:val="00591C35"/>
    <w:rsid w:val="00592274"/>
    <w:rsid w:val="00592280"/>
    <w:rsid w:val="0059232B"/>
    <w:rsid w:val="0059256B"/>
    <w:rsid w:val="0059258D"/>
    <w:rsid w:val="00592685"/>
    <w:rsid w:val="00592855"/>
    <w:rsid w:val="00592DC2"/>
    <w:rsid w:val="00592ED5"/>
    <w:rsid w:val="00592FB3"/>
    <w:rsid w:val="00593AD2"/>
    <w:rsid w:val="00594433"/>
    <w:rsid w:val="005944DA"/>
    <w:rsid w:val="00594781"/>
    <w:rsid w:val="005947E5"/>
    <w:rsid w:val="00594EBA"/>
    <w:rsid w:val="0059510B"/>
    <w:rsid w:val="00595166"/>
    <w:rsid w:val="00595453"/>
    <w:rsid w:val="0059560C"/>
    <w:rsid w:val="00596233"/>
    <w:rsid w:val="005962C7"/>
    <w:rsid w:val="00596690"/>
    <w:rsid w:val="0059677E"/>
    <w:rsid w:val="005969C8"/>
    <w:rsid w:val="00596D2D"/>
    <w:rsid w:val="0059724B"/>
    <w:rsid w:val="005972CD"/>
    <w:rsid w:val="00597312"/>
    <w:rsid w:val="00597463"/>
    <w:rsid w:val="005A00DD"/>
    <w:rsid w:val="005A02C2"/>
    <w:rsid w:val="005A0535"/>
    <w:rsid w:val="005A14B6"/>
    <w:rsid w:val="005A1511"/>
    <w:rsid w:val="005A22D1"/>
    <w:rsid w:val="005A241D"/>
    <w:rsid w:val="005A2681"/>
    <w:rsid w:val="005A285E"/>
    <w:rsid w:val="005A2925"/>
    <w:rsid w:val="005A2F37"/>
    <w:rsid w:val="005A328F"/>
    <w:rsid w:val="005A3B13"/>
    <w:rsid w:val="005A3D27"/>
    <w:rsid w:val="005A403D"/>
    <w:rsid w:val="005A44E4"/>
    <w:rsid w:val="005A459E"/>
    <w:rsid w:val="005A476B"/>
    <w:rsid w:val="005A497C"/>
    <w:rsid w:val="005A4FCB"/>
    <w:rsid w:val="005A5109"/>
    <w:rsid w:val="005A5213"/>
    <w:rsid w:val="005A54D6"/>
    <w:rsid w:val="005A57C4"/>
    <w:rsid w:val="005A58ED"/>
    <w:rsid w:val="005A590F"/>
    <w:rsid w:val="005A5A92"/>
    <w:rsid w:val="005A5D87"/>
    <w:rsid w:val="005A700E"/>
    <w:rsid w:val="005A7B64"/>
    <w:rsid w:val="005A7B9E"/>
    <w:rsid w:val="005A7CCC"/>
    <w:rsid w:val="005A7F8D"/>
    <w:rsid w:val="005B055D"/>
    <w:rsid w:val="005B0896"/>
    <w:rsid w:val="005B0A87"/>
    <w:rsid w:val="005B0BCD"/>
    <w:rsid w:val="005B0DB1"/>
    <w:rsid w:val="005B0E2C"/>
    <w:rsid w:val="005B161B"/>
    <w:rsid w:val="005B175D"/>
    <w:rsid w:val="005B1794"/>
    <w:rsid w:val="005B1867"/>
    <w:rsid w:val="005B1A5B"/>
    <w:rsid w:val="005B1D59"/>
    <w:rsid w:val="005B1D86"/>
    <w:rsid w:val="005B2093"/>
    <w:rsid w:val="005B210A"/>
    <w:rsid w:val="005B228A"/>
    <w:rsid w:val="005B2E5C"/>
    <w:rsid w:val="005B322C"/>
    <w:rsid w:val="005B3465"/>
    <w:rsid w:val="005B34DB"/>
    <w:rsid w:val="005B355B"/>
    <w:rsid w:val="005B387D"/>
    <w:rsid w:val="005B441B"/>
    <w:rsid w:val="005B478E"/>
    <w:rsid w:val="005B4DE4"/>
    <w:rsid w:val="005B512B"/>
    <w:rsid w:val="005B586A"/>
    <w:rsid w:val="005B637D"/>
    <w:rsid w:val="005B639E"/>
    <w:rsid w:val="005B691F"/>
    <w:rsid w:val="005B6AE6"/>
    <w:rsid w:val="005B7711"/>
    <w:rsid w:val="005B7747"/>
    <w:rsid w:val="005B784B"/>
    <w:rsid w:val="005C01B0"/>
    <w:rsid w:val="005C06C1"/>
    <w:rsid w:val="005C0BC3"/>
    <w:rsid w:val="005C0EF4"/>
    <w:rsid w:val="005C0FCE"/>
    <w:rsid w:val="005C10BE"/>
    <w:rsid w:val="005C13FB"/>
    <w:rsid w:val="005C18E3"/>
    <w:rsid w:val="005C190F"/>
    <w:rsid w:val="005C1EEB"/>
    <w:rsid w:val="005C2202"/>
    <w:rsid w:val="005C2592"/>
    <w:rsid w:val="005C3285"/>
    <w:rsid w:val="005C40D7"/>
    <w:rsid w:val="005C413E"/>
    <w:rsid w:val="005C44CC"/>
    <w:rsid w:val="005C4B1A"/>
    <w:rsid w:val="005C4D4E"/>
    <w:rsid w:val="005C4E27"/>
    <w:rsid w:val="005C502F"/>
    <w:rsid w:val="005C5615"/>
    <w:rsid w:val="005C5797"/>
    <w:rsid w:val="005C5870"/>
    <w:rsid w:val="005C591D"/>
    <w:rsid w:val="005C5B5E"/>
    <w:rsid w:val="005C5CE9"/>
    <w:rsid w:val="005C5D23"/>
    <w:rsid w:val="005C62FD"/>
    <w:rsid w:val="005C6386"/>
    <w:rsid w:val="005C6792"/>
    <w:rsid w:val="005C6BA3"/>
    <w:rsid w:val="005C6C0E"/>
    <w:rsid w:val="005C6E0E"/>
    <w:rsid w:val="005C6F9E"/>
    <w:rsid w:val="005C7257"/>
    <w:rsid w:val="005C7B18"/>
    <w:rsid w:val="005D0037"/>
    <w:rsid w:val="005D08CE"/>
    <w:rsid w:val="005D0DBD"/>
    <w:rsid w:val="005D0F78"/>
    <w:rsid w:val="005D13A7"/>
    <w:rsid w:val="005D15E8"/>
    <w:rsid w:val="005D174A"/>
    <w:rsid w:val="005D1BAB"/>
    <w:rsid w:val="005D1BBD"/>
    <w:rsid w:val="005D293E"/>
    <w:rsid w:val="005D2A3B"/>
    <w:rsid w:val="005D2B2E"/>
    <w:rsid w:val="005D2F8B"/>
    <w:rsid w:val="005D306B"/>
    <w:rsid w:val="005D30BF"/>
    <w:rsid w:val="005D30DD"/>
    <w:rsid w:val="005D3261"/>
    <w:rsid w:val="005D3C2E"/>
    <w:rsid w:val="005D3FFD"/>
    <w:rsid w:val="005D4040"/>
    <w:rsid w:val="005D42EA"/>
    <w:rsid w:val="005D4552"/>
    <w:rsid w:val="005D4984"/>
    <w:rsid w:val="005D4F12"/>
    <w:rsid w:val="005D4F93"/>
    <w:rsid w:val="005D5063"/>
    <w:rsid w:val="005D51F0"/>
    <w:rsid w:val="005D520D"/>
    <w:rsid w:val="005D5650"/>
    <w:rsid w:val="005D59F3"/>
    <w:rsid w:val="005D5B6A"/>
    <w:rsid w:val="005D5D8C"/>
    <w:rsid w:val="005D6021"/>
    <w:rsid w:val="005D619E"/>
    <w:rsid w:val="005D647E"/>
    <w:rsid w:val="005D6EB8"/>
    <w:rsid w:val="005D7501"/>
    <w:rsid w:val="005D783A"/>
    <w:rsid w:val="005D7B44"/>
    <w:rsid w:val="005E0171"/>
    <w:rsid w:val="005E063F"/>
    <w:rsid w:val="005E0BF0"/>
    <w:rsid w:val="005E1271"/>
    <w:rsid w:val="005E1809"/>
    <w:rsid w:val="005E195B"/>
    <w:rsid w:val="005E1E2F"/>
    <w:rsid w:val="005E1F17"/>
    <w:rsid w:val="005E1FEA"/>
    <w:rsid w:val="005E2302"/>
    <w:rsid w:val="005E2886"/>
    <w:rsid w:val="005E2901"/>
    <w:rsid w:val="005E2C59"/>
    <w:rsid w:val="005E3A93"/>
    <w:rsid w:val="005E3AA6"/>
    <w:rsid w:val="005E3E35"/>
    <w:rsid w:val="005E4695"/>
    <w:rsid w:val="005E4C61"/>
    <w:rsid w:val="005E4DC0"/>
    <w:rsid w:val="005E56B9"/>
    <w:rsid w:val="005E5A90"/>
    <w:rsid w:val="005E5DF9"/>
    <w:rsid w:val="005E651A"/>
    <w:rsid w:val="005E65BC"/>
    <w:rsid w:val="005E6FEE"/>
    <w:rsid w:val="005E7A81"/>
    <w:rsid w:val="005F0228"/>
    <w:rsid w:val="005F0C2F"/>
    <w:rsid w:val="005F0C65"/>
    <w:rsid w:val="005F11B2"/>
    <w:rsid w:val="005F144D"/>
    <w:rsid w:val="005F14F9"/>
    <w:rsid w:val="005F1619"/>
    <w:rsid w:val="005F1C63"/>
    <w:rsid w:val="005F1E86"/>
    <w:rsid w:val="005F230B"/>
    <w:rsid w:val="005F24E9"/>
    <w:rsid w:val="005F25A7"/>
    <w:rsid w:val="005F2A8B"/>
    <w:rsid w:val="005F2DFD"/>
    <w:rsid w:val="005F31B3"/>
    <w:rsid w:val="005F32CA"/>
    <w:rsid w:val="005F37AC"/>
    <w:rsid w:val="005F3A78"/>
    <w:rsid w:val="005F3E6A"/>
    <w:rsid w:val="005F47A1"/>
    <w:rsid w:val="005F47BB"/>
    <w:rsid w:val="005F4ABF"/>
    <w:rsid w:val="005F509B"/>
    <w:rsid w:val="005F53A7"/>
    <w:rsid w:val="005F5DD4"/>
    <w:rsid w:val="005F5E9C"/>
    <w:rsid w:val="005F66B2"/>
    <w:rsid w:val="005F70BC"/>
    <w:rsid w:val="005F7487"/>
    <w:rsid w:val="005F75E6"/>
    <w:rsid w:val="005F7609"/>
    <w:rsid w:val="005F77E6"/>
    <w:rsid w:val="005F781E"/>
    <w:rsid w:val="005F78FF"/>
    <w:rsid w:val="005F7915"/>
    <w:rsid w:val="005F7E1F"/>
    <w:rsid w:val="005F7E98"/>
    <w:rsid w:val="005F7FFA"/>
    <w:rsid w:val="0060059D"/>
    <w:rsid w:val="00600D1A"/>
    <w:rsid w:val="00600F36"/>
    <w:rsid w:val="00601153"/>
    <w:rsid w:val="0060115F"/>
    <w:rsid w:val="00601747"/>
    <w:rsid w:val="00601809"/>
    <w:rsid w:val="00602133"/>
    <w:rsid w:val="006029C5"/>
    <w:rsid w:val="0060310A"/>
    <w:rsid w:val="00603272"/>
    <w:rsid w:val="006032EC"/>
    <w:rsid w:val="00604319"/>
    <w:rsid w:val="0060486A"/>
    <w:rsid w:val="00604B18"/>
    <w:rsid w:val="00604C86"/>
    <w:rsid w:val="00604D59"/>
    <w:rsid w:val="00604E31"/>
    <w:rsid w:val="0060558C"/>
    <w:rsid w:val="006057B9"/>
    <w:rsid w:val="00605B95"/>
    <w:rsid w:val="00605E20"/>
    <w:rsid w:val="00605EBA"/>
    <w:rsid w:val="00605EE7"/>
    <w:rsid w:val="00605FE4"/>
    <w:rsid w:val="00606312"/>
    <w:rsid w:val="00607CF0"/>
    <w:rsid w:val="00607FA7"/>
    <w:rsid w:val="006101B5"/>
    <w:rsid w:val="006102A0"/>
    <w:rsid w:val="006102D1"/>
    <w:rsid w:val="00610696"/>
    <w:rsid w:val="006107B8"/>
    <w:rsid w:val="006115A2"/>
    <w:rsid w:val="00611A99"/>
    <w:rsid w:val="00612783"/>
    <w:rsid w:val="00613438"/>
    <w:rsid w:val="00613E0E"/>
    <w:rsid w:val="0061429B"/>
    <w:rsid w:val="00614CA7"/>
    <w:rsid w:val="00614D22"/>
    <w:rsid w:val="006152F4"/>
    <w:rsid w:val="006164A4"/>
    <w:rsid w:val="006165E9"/>
    <w:rsid w:val="006171D7"/>
    <w:rsid w:val="00617279"/>
    <w:rsid w:val="006172B6"/>
    <w:rsid w:val="00617B65"/>
    <w:rsid w:val="00617D66"/>
    <w:rsid w:val="006200E4"/>
    <w:rsid w:val="00620142"/>
    <w:rsid w:val="00620722"/>
    <w:rsid w:val="00620F22"/>
    <w:rsid w:val="00620F7A"/>
    <w:rsid w:val="00620F95"/>
    <w:rsid w:val="006213EC"/>
    <w:rsid w:val="0062190F"/>
    <w:rsid w:val="00621A32"/>
    <w:rsid w:val="00621EDB"/>
    <w:rsid w:val="0062220F"/>
    <w:rsid w:val="00622B5F"/>
    <w:rsid w:val="00622D8F"/>
    <w:rsid w:val="00622DD3"/>
    <w:rsid w:val="0062399F"/>
    <w:rsid w:val="00623B0D"/>
    <w:rsid w:val="00623CBF"/>
    <w:rsid w:val="006240D0"/>
    <w:rsid w:val="00624973"/>
    <w:rsid w:val="00624E93"/>
    <w:rsid w:val="00625080"/>
    <w:rsid w:val="00625B2B"/>
    <w:rsid w:val="00625BF9"/>
    <w:rsid w:val="00625C7E"/>
    <w:rsid w:val="00625DE0"/>
    <w:rsid w:val="0062667E"/>
    <w:rsid w:val="00626963"/>
    <w:rsid w:val="006272B1"/>
    <w:rsid w:val="006275D2"/>
    <w:rsid w:val="00627691"/>
    <w:rsid w:val="00630441"/>
    <w:rsid w:val="006307C1"/>
    <w:rsid w:val="00630894"/>
    <w:rsid w:val="00630B49"/>
    <w:rsid w:val="00630E71"/>
    <w:rsid w:val="006317DD"/>
    <w:rsid w:val="00631F91"/>
    <w:rsid w:val="00631FBE"/>
    <w:rsid w:val="006322B5"/>
    <w:rsid w:val="006327EE"/>
    <w:rsid w:val="006329DF"/>
    <w:rsid w:val="00632A06"/>
    <w:rsid w:val="00632C77"/>
    <w:rsid w:val="00632D98"/>
    <w:rsid w:val="0063302F"/>
    <w:rsid w:val="006333DC"/>
    <w:rsid w:val="006336F7"/>
    <w:rsid w:val="006339EA"/>
    <w:rsid w:val="00633FBA"/>
    <w:rsid w:val="00634174"/>
    <w:rsid w:val="0063424B"/>
    <w:rsid w:val="006345C5"/>
    <w:rsid w:val="006347DD"/>
    <w:rsid w:val="006348CF"/>
    <w:rsid w:val="006353AB"/>
    <w:rsid w:val="006354AA"/>
    <w:rsid w:val="006362FF"/>
    <w:rsid w:val="00636370"/>
    <w:rsid w:val="00636ACF"/>
    <w:rsid w:val="00636B48"/>
    <w:rsid w:val="00636D7A"/>
    <w:rsid w:val="00636F62"/>
    <w:rsid w:val="0063723E"/>
    <w:rsid w:val="00637409"/>
    <w:rsid w:val="006374A0"/>
    <w:rsid w:val="00637966"/>
    <w:rsid w:val="00637ABD"/>
    <w:rsid w:val="006409EF"/>
    <w:rsid w:val="00640BC5"/>
    <w:rsid w:val="00640C4A"/>
    <w:rsid w:val="00640C5C"/>
    <w:rsid w:val="00641597"/>
    <w:rsid w:val="00641F55"/>
    <w:rsid w:val="00642144"/>
    <w:rsid w:val="006427F2"/>
    <w:rsid w:val="00642B75"/>
    <w:rsid w:val="00642D49"/>
    <w:rsid w:val="006432D8"/>
    <w:rsid w:val="00643348"/>
    <w:rsid w:val="00643D30"/>
    <w:rsid w:val="006441CB"/>
    <w:rsid w:val="006445F9"/>
    <w:rsid w:val="0064469A"/>
    <w:rsid w:val="006446FA"/>
    <w:rsid w:val="00644A2D"/>
    <w:rsid w:val="00644CB2"/>
    <w:rsid w:val="0064563A"/>
    <w:rsid w:val="006457FB"/>
    <w:rsid w:val="0064591A"/>
    <w:rsid w:val="00645C65"/>
    <w:rsid w:val="00645CC3"/>
    <w:rsid w:val="00646CFA"/>
    <w:rsid w:val="00646DF6"/>
    <w:rsid w:val="00646E2C"/>
    <w:rsid w:val="006501D5"/>
    <w:rsid w:val="00650227"/>
    <w:rsid w:val="00650378"/>
    <w:rsid w:val="00650444"/>
    <w:rsid w:val="00650702"/>
    <w:rsid w:val="006508A4"/>
    <w:rsid w:val="006512D0"/>
    <w:rsid w:val="0065146D"/>
    <w:rsid w:val="00651505"/>
    <w:rsid w:val="00651D5C"/>
    <w:rsid w:val="006520E3"/>
    <w:rsid w:val="00652261"/>
    <w:rsid w:val="00652B7B"/>
    <w:rsid w:val="00652D9E"/>
    <w:rsid w:val="00652EBF"/>
    <w:rsid w:val="006530F0"/>
    <w:rsid w:val="0065318F"/>
    <w:rsid w:val="006533AA"/>
    <w:rsid w:val="006533F4"/>
    <w:rsid w:val="00654D2F"/>
    <w:rsid w:val="00654DA6"/>
    <w:rsid w:val="006557DE"/>
    <w:rsid w:val="0065591F"/>
    <w:rsid w:val="0065667C"/>
    <w:rsid w:val="00656960"/>
    <w:rsid w:val="00656D65"/>
    <w:rsid w:val="00656F0F"/>
    <w:rsid w:val="00656F54"/>
    <w:rsid w:val="00656FB2"/>
    <w:rsid w:val="00656FFE"/>
    <w:rsid w:val="0065711B"/>
    <w:rsid w:val="006579C4"/>
    <w:rsid w:val="00657D3C"/>
    <w:rsid w:val="00657F5B"/>
    <w:rsid w:val="00660461"/>
    <w:rsid w:val="00660B99"/>
    <w:rsid w:val="00661246"/>
    <w:rsid w:val="00661610"/>
    <w:rsid w:val="006619B7"/>
    <w:rsid w:val="00661BD9"/>
    <w:rsid w:val="00661BF7"/>
    <w:rsid w:val="00661C1D"/>
    <w:rsid w:val="00661D10"/>
    <w:rsid w:val="00663060"/>
    <w:rsid w:val="00663A00"/>
    <w:rsid w:val="00664A41"/>
    <w:rsid w:val="00664BAF"/>
    <w:rsid w:val="00664CB2"/>
    <w:rsid w:val="006650E1"/>
    <w:rsid w:val="00665402"/>
    <w:rsid w:val="006658FB"/>
    <w:rsid w:val="00665BB3"/>
    <w:rsid w:val="006660A3"/>
    <w:rsid w:val="00666741"/>
    <w:rsid w:val="006667A9"/>
    <w:rsid w:val="00666B16"/>
    <w:rsid w:val="00666EC4"/>
    <w:rsid w:val="00666EEC"/>
    <w:rsid w:val="006674F9"/>
    <w:rsid w:val="00667697"/>
    <w:rsid w:val="006678D0"/>
    <w:rsid w:val="0066797B"/>
    <w:rsid w:val="00667E3D"/>
    <w:rsid w:val="00670236"/>
    <w:rsid w:val="006702D4"/>
    <w:rsid w:val="00670503"/>
    <w:rsid w:val="00670589"/>
    <w:rsid w:val="00670741"/>
    <w:rsid w:val="006708DE"/>
    <w:rsid w:val="00670B5E"/>
    <w:rsid w:val="00670B87"/>
    <w:rsid w:val="00670FD3"/>
    <w:rsid w:val="00671597"/>
    <w:rsid w:val="006716DC"/>
    <w:rsid w:val="006717C1"/>
    <w:rsid w:val="006720EF"/>
    <w:rsid w:val="006723A0"/>
    <w:rsid w:val="00672766"/>
    <w:rsid w:val="006727EB"/>
    <w:rsid w:val="00672DD2"/>
    <w:rsid w:val="00672DF4"/>
    <w:rsid w:val="006734B9"/>
    <w:rsid w:val="006734E9"/>
    <w:rsid w:val="0067399A"/>
    <w:rsid w:val="00673DBA"/>
    <w:rsid w:val="00673FA8"/>
    <w:rsid w:val="00674303"/>
    <w:rsid w:val="0067443E"/>
    <w:rsid w:val="006745B0"/>
    <w:rsid w:val="00674B4D"/>
    <w:rsid w:val="00674CB0"/>
    <w:rsid w:val="0067561A"/>
    <w:rsid w:val="00676044"/>
    <w:rsid w:val="00676545"/>
    <w:rsid w:val="00676C69"/>
    <w:rsid w:val="00676FA2"/>
    <w:rsid w:val="006774F8"/>
    <w:rsid w:val="00677525"/>
    <w:rsid w:val="00677629"/>
    <w:rsid w:val="00677D68"/>
    <w:rsid w:val="0068013F"/>
    <w:rsid w:val="00680A46"/>
    <w:rsid w:val="00680C0D"/>
    <w:rsid w:val="00680CCE"/>
    <w:rsid w:val="0068140F"/>
    <w:rsid w:val="00681445"/>
    <w:rsid w:val="006817BE"/>
    <w:rsid w:val="00681A44"/>
    <w:rsid w:val="0068211D"/>
    <w:rsid w:val="0068217E"/>
    <w:rsid w:val="0068296A"/>
    <w:rsid w:val="00682C87"/>
    <w:rsid w:val="00682D1B"/>
    <w:rsid w:val="00682F8E"/>
    <w:rsid w:val="00683202"/>
    <w:rsid w:val="00683490"/>
    <w:rsid w:val="00683D39"/>
    <w:rsid w:val="00683D68"/>
    <w:rsid w:val="00684889"/>
    <w:rsid w:val="00684ADB"/>
    <w:rsid w:val="00685669"/>
    <w:rsid w:val="00685960"/>
    <w:rsid w:val="00685A67"/>
    <w:rsid w:val="00685CAC"/>
    <w:rsid w:val="00685E46"/>
    <w:rsid w:val="006863F7"/>
    <w:rsid w:val="006865D2"/>
    <w:rsid w:val="006868FF"/>
    <w:rsid w:val="00686C17"/>
    <w:rsid w:val="00686DB1"/>
    <w:rsid w:val="00686EFE"/>
    <w:rsid w:val="00687163"/>
    <w:rsid w:val="006874A9"/>
    <w:rsid w:val="00687B2F"/>
    <w:rsid w:val="00687B5E"/>
    <w:rsid w:val="00690901"/>
    <w:rsid w:val="00690995"/>
    <w:rsid w:val="00690BC3"/>
    <w:rsid w:val="00690BDC"/>
    <w:rsid w:val="00690D38"/>
    <w:rsid w:val="00691049"/>
    <w:rsid w:val="006916F2"/>
    <w:rsid w:val="00692213"/>
    <w:rsid w:val="00692333"/>
    <w:rsid w:val="006926E7"/>
    <w:rsid w:val="006927B1"/>
    <w:rsid w:val="00692913"/>
    <w:rsid w:val="006929EC"/>
    <w:rsid w:val="00693219"/>
    <w:rsid w:val="00693542"/>
    <w:rsid w:val="00693829"/>
    <w:rsid w:val="00693E8B"/>
    <w:rsid w:val="006943B7"/>
    <w:rsid w:val="0069448D"/>
    <w:rsid w:val="00694547"/>
    <w:rsid w:val="006949DF"/>
    <w:rsid w:val="00694BAD"/>
    <w:rsid w:val="00694EBF"/>
    <w:rsid w:val="006951A0"/>
    <w:rsid w:val="0069527B"/>
    <w:rsid w:val="00695313"/>
    <w:rsid w:val="00695ACA"/>
    <w:rsid w:val="006962E4"/>
    <w:rsid w:val="00696B35"/>
    <w:rsid w:val="00696B81"/>
    <w:rsid w:val="00696D3E"/>
    <w:rsid w:val="0069737B"/>
    <w:rsid w:val="00697411"/>
    <w:rsid w:val="006976A2"/>
    <w:rsid w:val="00697BA9"/>
    <w:rsid w:val="006A029E"/>
    <w:rsid w:val="006A037A"/>
    <w:rsid w:val="006A0505"/>
    <w:rsid w:val="006A0679"/>
    <w:rsid w:val="006A0979"/>
    <w:rsid w:val="006A09F3"/>
    <w:rsid w:val="006A0A30"/>
    <w:rsid w:val="006A0C72"/>
    <w:rsid w:val="006A0EE6"/>
    <w:rsid w:val="006A12B6"/>
    <w:rsid w:val="006A163A"/>
    <w:rsid w:val="006A166A"/>
    <w:rsid w:val="006A1CFC"/>
    <w:rsid w:val="006A26B0"/>
    <w:rsid w:val="006A302A"/>
    <w:rsid w:val="006A3046"/>
    <w:rsid w:val="006A3480"/>
    <w:rsid w:val="006A3981"/>
    <w:rsid w:val="006A3C75"/>
    <w:rsid w:val="006A3ECC"/>
    <w:rsid w:val="006A3F5D"/>
    <w:rsid w:val="006A4070"/>
    <w:rsid w:val="006A4890"/>
    <w:rsid w:val="006A491F"/>
    <w:rsid w:val="006A4F51"/>
    <w:rsid w:val="006A5495"/>
    <w:rsid w:val="006A5800"/>
    <w:rsid w:val="006A5B23"/>
    <w:rsid w:val="006A5D49"/>
    <w:rsid w:val="006A5EE2"/>
    <w:rsid w:val="006A602F"/>
    <w:rsid w:val="006A615F"/>
    <w:rsid w:val="006A722D"/>
    <w:rsid w:val="006A776A"/>
    <w:rsid w:val="006A7C0B"/>
    <w:rsid w:val="006B000D"/>
    <w:rsid w:val="006B0138"/>
    <w:rsid w:val="006B062D"/>
    <w:rsid w:val="006B0AB9"/>
    <w:rsid w:val="006B0B97"/>
    <w:rsid w:val="006B0C9D"/>
    <w:rsid w:val="006B0F6D"/>
    <w:rsid w:val="006B12A4"/>
    <w:rsid w:val="006B17A2"/>
    <w:rsid w:val="006B19DF"/>
    <w:rsid w:val="006B1F70"/>
    <w:rsid w:val="006B20F8"/>
    <w:rsid w:val="006B2789"/>
    <w:rsid w:val="006B28F9"/>
    <w:rsid w:val="006B296B"/>
    <w:rsid w:val="006B2AA8"/>
    <w:rsid w:val="006B2E25"/>
    <w:rsid w:val="006B32FC"/>
    <w:rsid w:val="006B3309"/>
    <w:rsid w:val="006B3803"/>
    <w:rsid w:val="006B3930"/>
    <w:rsid w:val="006B3B22"/>
    <w:rsid w:val="006B3DC0"/>
    <w:rsid w:val="006B3E97"/>
    <w:rsid w:val="006B40DC"/>
    <w:rsid w:val="006B4301"/>
    <w:rsid w:val="006B43FA"/>
    <w:rsid w:val="006B4490"/>
    <w:rsid w:val="006B475F"/>
    <w:rsid w:val="006B4EAA"/>
    <w:rsid w:val="006B54AF"/>
    <w:rsid w:val="006B5603"/>
    <w:rsid w:val="006B5E59"/>
    <w:rsid w:val="006B63B9"/>
    <w:rsid w:val="006B6505"/>
    <w:rsid w:val="006B65CA"/>
    <w:rsid w:val="006B6BE0"/>
    <w:rsid w:val="006B6D3F"/>
    <w:rsid w:val="006B77C1"/>
    <w:rsid w:val="006B7939"/>
    <w:rsid w:val="006C0DF5"/>
    <w:rsid w:val="006C11A6"/>
    <w:rsid w:val="006C1419"/>
    <w:rsid w:val="006C14C8"/>
    <w:rsid w:val="006C157B"/>
    <w:rsid w:val="006C15D3"/>
    <w:rsid w:val="006C1BEB"/>
    <w:rsid w:val="006C1FDA"/>
    <w:rsid w:val="006C2014"/>
    <w:rsid w:val="006C2A3E"/>
    <w:rsid w:val="006C2CDA"/>
    <w:rsid w:val="006C321C"/>
    <w:rsid w:val="006C3695"/>
    <w:rsid w:val="006C37DD"/>
    <w:rsid w:val="006C3AB7"/>
    <w:rsid w:val="006C3F30"/>
    <w:rsid w:val="006C3F9D"/>
    <w:rsid w:val="006C4728"/>
    <w:rsid w:val="006C48B7"/>
    <w:rsid w:val="006C4ADD"/>
    <w:rsid w:val="006C536C"/>
    <w:rsid w:val="006C5571"/>
    <w:rsid w:val="006C5917"/>
    <w:rsid w:val="006C5F7A"/>
    <w:rsid w:val="006C5FF6"/>
    <w:rsid w:val="006C6090"/>
    <w:rsid w:val="006C61C6"/>
    <w:rsid w:val="006C62D0"/>
    <w:rsid w:val="006C63D0"/>
    <w:rsid w:val="006C660D"/>
    <w:rsid w:val="006C6AC4"/>
    <w:rsid w:val="006C6AF5"/>
    <w:rsid w:val="006C7162"/>
    <w:rsid w:val="006C72B2"/>
    <w:rsid w:val="006C76DA"/>
    <w:rsid w:val="006C770D"/>
    <w:rsid w:val="006C79A1"/>
    <w:rsid w:val="006C7A2B"/>
    <w:rsid w:val="006D0088"/>
    <w:rsid w:val="006D00FF"/>
    <w:rsid w:val="006D022D"/>
    <w:rsid w:val="006D0D9C"/>
    <w:rsid w:val="006D0E6C"/>
    <w:rsid w:val="006D108D"/>
    <w:rsid w:val="006D1A6B"/>
    <w:rsid w:val="006D1B26"/>
    <w:rsid w:val="006D1C95"/>
    <w:rsid w:val="006D1D3C"/>
    <w:rsid w:val="006D2012"/>
    <w:rsid w:val="006D238B"/>
    <w:rsid w:val="006D2407"/>
    <w:rsid w:val="006D25BA"/>
    <w:rsid w:val="006D2D7F"/>
    <w:rsid w:val="006D2FDB"/>
    <w:rsid w:val="006D38A8"/>
    <w:rsid w:val="006D3C25"/>
    <w:rsid w:val="006D3F7B"/>
    <w:rsid w:val="006D40CE"/>
    <w:rsid w:val="006D40DE"/>
    <w:rsid w:val="006D40FE"/>
    <w:rsid w:val="006D429B"/>
    <w:rsid w:val="006D484D"/>
    <w:rsid w:val="006D4D4D"/>
    <w:rsid w:val="006D531E"/>
    <w:rsid w:val="006D575C"/>
    <w:rsid w:val="006D643C"/>
    <w:rsid w:val="006D64E4"/>
    <w:rsid w:val="006D6A26"/>
    <w:rsid w:val="006D6ACE"/>
    <w:rsid w:val="006D7742"/>
    <w:rsid w:val="006D7F82"/>
    <w:rsid w:val="006E0281"/>
    <w:rsid w:val="006E0398"/>
    <w:rsid w:val="006E039D"/>
    <w:rsid w:val="006E0466"/>
    <w:rsid w:val="006E081F"/>
    <w:rsid w:val="006E0D45"/>
    <w:rsid w:val="006E0FEC"/>
    <w:rsid w:val="006E1A9A"/>
    <w:rsid w:val="006E1B11"/>
    <w:rsid w:val="006E1EED"/>
    <w:rsid w:val="006E1F08"/>
    <w:rsid w:val="006E1F60"/>
    <w:rsid w:val="006E238A"/>
    <w:rsid w:val="006E277A"/>
    <w:rsid w:val="006E2876"/>
    <w:rsid w:val="006E2D91"/>
    <w:rsid w:val="006E3079"/>
    <w:rsid w:val="006E3549"/>
    <w:rsid w:val="006E3899"/>
    <w:rsid w:val="006E3B60"/>
    <w:rsid w:val="006E3CEF"/>
    <w:rsid w:val="006E42FA"/>
    <w:rsid w:val="006E434D"/>
    <w:rsid w:val="006E4E53"/>
    <w:rsid w:val="006E4EC9"/>
    <w:rsid w:val="006E5529"/>
    <w:rsid w:val="006E5897"/>
    <w:rsid w:val="006E5899"/>
    <w:rsid w:val="006E5DDD"/>
    <w:rsid w:val="006E5EDB"/>
    <w:rsid w:val="006E66E4"/>
    <w:rsid w:val="006E68A4"/>
    <w:rsid w:val="006E69DB"/>
    <w:rsid w:val="006E6CD5"/>
    <w:rsid w:val="006E6DDB"/>
    <w:rsid w:val="006E7B05"/>
    <w:rsid w:val="006E7FE4"/>
    <w:rsid w:val="006F0131"/>
    <w:rsid w:val="006F0298"/>
    <w:rsid w:val="006F0777"/>
    <w:rsid w:val="006F0896"/>
    <w:rsid w:val="006F0D92"/>
    <w:rsid w:val="006F13D0"/>
    <w:rsid w:val="006F144F"/>
    <w:rsid w:val="006F14B1"/>
    <w:rsid w:val="006F17FB"/>
    <w:rsid w:val="006F1CB2"/>
    <w:rsid w:val="006F2219"/>
    <w:rsid w:val="006F22DB"/>
    <w:rsid w:val="006F22FE"/>
    <w:rsid w:val="006F237E"/>
    <w:rsid w:val="006F27B0"/>
    <w:rsid w:val="006F29A1"/>
    <w:rsid w:val="006F2E10"/>
    <w:rsid w:val="006F3144"/>
    <w:rsid w:val="006F32C4"/>
    <w:rsid w:val="006F3CA1"/>
    <w:rsid w:val="006F4070"/>
    <w:rsid w:val="006F450C"/>
    <w:rsid w:val="006F49A8"/>
    <w:rsid w:val="006F50CD"/>
    <w:rsid w:val="006F5225"/>
    <w:rsid w:val="006F58A6"/>
    <w:rsid w:val="006F58C1"/>
    <w:rsid w:val="006F5D3E"/>
    <w:rsid w:val="006F5E62"/>
    <w:rsid w:val="006F61F9"/>
    <w:rsid w:val="006F6680"/>
    <w:rsid w:val="006F6C30"/>
    <w:rsid w:val="006F7724"/>
    <w:rsid w:val="006F7854"/>
    <w:rsid w:val="006F7A83"/>
    <w:rsid w:val="006F7C49"/>
    <w:rsid w:val="007000AF"/>
    <w:rsid w:val="00700205"/>
    <w:rsid w:val="00700419"/>
    <w:rsid w:val="0070070E"/>
    <w:rsid w:val="007012BB"/>
    <w:rsid w:val="007013AC"/>
    <w:rsid w:val="007014D9"/>
    <w:rsid w:val="007018A1"/>
    <w:rsid w:val="0070192F"/>
    <w:rsid w:val="00701936"/>
    <w:rsid w:val="007025DD"/>
    <w:rsid w:val="00702929"/>
    <w:rsid w:val="00702973"/>
    <w:rsid w:val="00702B04"/>
    <w:rsid w:val="00702B60"/>
    <w:rsid w:val="00702B74"/>
    <w:rsid w:val="00702D87"/>
    <w:rsid w:val="00703D2C"/>
    <w:rsid w:val="0070424D"/>
    <w:rsid w:val="00704D1E"/>
    <w:rsid w:val="00704FE4"/>
    <w:rsid w:val="00705247"/>
    <w:rsid w:val="00705569"/>
    <w:rsid w:val="0070561A"/>
    <w:rsid w:val="00705CB3"/>
    <w:rsid w:val="00705FDB"/>
    <w:rsid w:val="00706351"/>
    <w:rsid w:val="0070648F"/>
    <w:rsid w:val="0070688B"/>
    <w:rsid w:val="00706A6B"/>
    <w:rsid w:val="00706E40"/>
    <w:rsid w:val="00706E45"/>
    <w:rsid w:val="00706EA8"/>
    <w:rsid w:val="0070744F"/>
    <w:rsid w:val="007074B0"/>
    <w:rsid w:val="00707600"/>
    <w:rsid w:val="007079B4"/>
    <w:rsid w:val="00707A5C"/>
    <w:rsid w:val="0071013F"/>
    <w:rsid w:val="007104F3"/>
    <w:rsid w:val="0071078C"/>
    <w:rsid w:val="007109C7"/>
    <w:rsid w:val="00710A0F"/>
    <w:rsid w:val="00710C81"/>
    <w:rsid w:val="00710C9D"/>
    <w:rsid w:val="007110DD"/>
    <w:rsid w:val="0071124D"/>
    <w:rsid w:val="0071137C"/>
    <w:rsid w:val="007114F8"/>
    <w:rsid w:val="00711BDA"/>
    <w:rsid w:val="00711D39"/>
    <w:rsid w:val="0071208A"/>
    <w:rsid w:val="007120BD"/>
    <w:rsid w:val="00712287"/>
    <w:rsid w:val="007127C3"/>
    <w:rsid w:val="00712BE3"/>
    <w:rsid w:val="00712BEB"/>
    <w:rsid w:val="00712D1D"/>
    <w:rsid w:val="00713293"/>
    <w:rsid w:val="0071340F"/>
    <w:rsid w:val="0071362D"/>
    <w:rsid w:val="00713843"/>
    <w:rsid w:val="00713B0A"/>
    <w:rsid w:val="00713BC8"/>
    <w:rsid w:val="00713CF0"/>
    <w:rsid w:val="00713D0E"/>
    <w:rsid w:val="00713ECD"/>
    <w:rsid w:val="007141E3"/>
    <w:rsid w:val="007149DD"/>
    <w:rsid w:val="00715284"/>
    <w:rsid w:val="007153B5"/>
    <w:rsid w:val="00715C4E"/>
    <w:rsid w:val="0071626D"/>
    <w:rsid w:val="00716395"/>
    <w:rsid w:val="00716703"/>
    <w:rsid w:val="00716B5F"/>
    <w:rsid w:val="00716DA5"/>
    <w:rsid w:val="00716F2D"/>
    <w:rsid w:val="007172EF"/>
    <w:rsid w:val="00717AFB"/>
    <w:rsid w:val="00717B62"/>
    <w:rsid w:val="007202BB"/>
    <w:rsid w:val="007203DB"/>
    <w:rsid w:val="00720703"/>
    <w:rsid w:val="00720878"/>
    <w:rsid w:val="007209E9"/>
    <w:rsid w:val="00720F25"/>
    <w:rsid w:val="00720F86"/>
    <w:rsid w:val="00720FEF"/>
    <w:rsid w:val="00721140"/>
    <w:rsid w:val="00721A2C"/>
    <w:rsid w:val="00721BFA"/>
    <w:rsid w:val="00721C53"/>
    <w:rsid w:val="00721EBE"/>
    <w:rsid w:val="00721F94"/>
    <w:rsid w:val="00722566"/>
    <w:rsid w:val="00723051"/>
    <w:rsid w:val="0072318B"/>
    <w:rsid w:val="00723883"/>
    <w:rsid w:val="00723BE9"/>
    <w:rsid w:val="00723C0E"/>
    <w:rsid w:val="00724037"/>
    <w:rsid w:val="007240A5"/>
    <w:rsid w:val="007243BF"/>
    <w:rsid w:val="00724411"/>
    <w:rsid w:val="007249AF"/>
    <w:rsid w:val="00724C8C"/>
    <w:rsid w:val="00725B19"/>
    <w:rsid w:val="00725E63"/>
    <w:rsid w:val="0072611E"/>
    <w:rsid w:val="00726183"/>
    <w:rsid w:val="00726271"/>
    <w:rsid w:val="00726425"/>
    <w:rsid w:val="007265ED"/>
    <w:rsid w:val="007266ED"/>
    <w:rsid w:val="007269DB"/>
    <w:rsid w:val="00726E0C"/>
    <w:rsid w:val="00726E93"/>
    <w:rsid w:val="00727132"/>
    <w:rsid w:val="0072764C"/>
    <w:rsid w:val="00727D99"/>
    <w:rsid w:val="00730063"/>
    <w:rsid w:val="00730356"/>
    <w:rsid w:val="007303D2"/>
    <w:rsid w:val="007304ED"/>
    <w:rsid w:val="00730B41"/>
    <w:rsid w:val="00730BE8"/>
    <w:rsid w:val="00730C2A"/>
    <w:rsid w:val="00730FCF"/>
    <w:rsid w:val="0073126B"/>
    <w:rsid w:val="0073139D"/>
    <w:rsid w:val="00731A60"/>
    <w:rsid w:val="0073210B"/>
    <w:rsid w:val="0073243F"/>
    <w:rsid w:val="0073280F"/>
    <w:rsid w:val="00732905"/>
    <w:rsid w:val="00733341"/>
    <w:rsid w:val="00733343"/>
    <w:rsid w:val="0073355C"/>
    <w:rsid w:val="007336BD"/>
    <w:rsid w:val="00733DB1"/>
    <w:rsid w:val="00734067"/>
    <w:rsid w:val="00734216"/>
    <w:rsid w:val="00734367"/>
    <w:rsid w:val="00734497"/>
    <w:rsid w:val="007345A2"/>
    <w:rsid w:val="007346C0"/>
    <w:rsid w:val="00734E16"/>
    <w:rsid w:val="00734EFA"/>
    <w:rsid w:val="0073595B"/>
    <w:rsid w:val="00735AAE"/>
    <w:rsid w:val="0073648E"/>
    <w:rsid w:val="00736AB5"/>
    <w:rsid w:val="00736C63"/>
    <w:rsid w:val="00736DE8"/>
    <w:rsid w:val="00737759"/>
    <w:rsid w:val="007377D7"/>
    <w:rsid w:val="00737996"/>
    <w:rsid w:val="00737A08"/>
    <w:rsid w:val="00737CC2"/>
    <w:rsid w:val="00737CD0"/>
    <w:rsid w:val="00740279"/>
    <w:rsid w:val="00740669"/>
    <w:rsid w:val="007408CF"/>
    <w:rsid w:val="007410D8"/>
    <w:rsid w:val="007413D2"/>
    <w:rsid w:val="00741578"/>
    <w:rsid w:val="00741609"/>
    <w:rsid w:val="00741AC1"/>
    <w:rsid w:val="00741CE9"/>
    <w:rsid w:val="00742071"/>
    <w:rsid w:val="00742EAC"/>
    <w:rsid w:val="00742FDB"/>
    <w:rsid w:val="007431DF"/>
    <w:rsid w:val="007431EB"/>
    <w:rsid w:val="0074334F"/>
    <w:rsid w:val="007437EA"/>
    <w:rsid w:val="00743E3D"/>
    <w:rsid w:val="00743EBD"/>
    <w:rsid w:val="00743F88"/>
    <w:rsid w:val="007447B6"/>
    <w:rsid w:val="00744932"/>
    <w:rsid w:val="00744ADD"/>
    <w:rsid w:val="00744E71"/>
    <w:rsid w:val="00744F1C"/>
    <w:rsid w:val="00745013"/>
    <w:rsid w:val="00745188"/>
    <w:rsid w:val="00745329"/>
    <w:rsid w:val="00745437"/>
    <w:rsid w:val="00745682"/>
    <w:rsid w:val="00745973"/>
    <w:rsid w:val="00745F3F"/>
    <w:rsid w:val="00745F85"/>
    <w:rsid w:val="0074613D"/>
    <w:rsid w:val="0074616E"/>
    <w:rsid w:val="00746181"/>
    <w:rsid w:val="00746910"/>
    <w:rsid w:val="00746CA1"/>
    <w:rsid w:val="00746E78"/>
    <w:rsid w:val="00746F50"/>
    <w:rsid w:val="00747193"/>
    <w:rsid w:val="00747416"/>
    <w:rsid w:val="0074799F"/>
    <w:rsid w:val="007479C4"/>
    <w:rsid w:val="00747F00"/>
    <w:rsid w:val="00750346"/>
    <w:rsid w:val="00750957"/>
    <w:rsid w:val="00750E88"/>
    <w:rsid w:val="007510F5"/>
    <w:rsid w:val="00751AE2"/>
    <w:rsid w:val="00751E07"/>
    <w:rsid w:val="007524F0"/>
    <w:rsid w:val="007525AB"/>
    <w:rsid w:val="007526EE"/>
    <w:rsid w:val="00752E2B"/>
    <w:rsid w:val="00752E70"/>
    <w:rsid w:val="00752E9F"/>
    <w:rsid w:val="00752EB8"/>
    <w:rsid w:val="00753669"/>
    <w:rsid w:val="00753982"/>
    <w:rsid w:val="00753AB5"/>
    <w:rsid w:val="00753EBB"/>
    <w:rsid w:val="00754198"/>
    <w:rsid w:val="0075485F"/>
    <w:rsid w:val="00754C96"/>
    <w:rsid w:val="00754CE6"/>
    <w:rsid w:val="00754F7D"/>
    <w:rsid w:val="0075516F"/>
    <w:rsid w:val="00756200"/>
    <w:rsid w:val="0075639A"/>
    <w:rsid w:val="0075665B"/>
    <w:rsid w:val="00756B38"/>
    <w:rsid w:val="00756BAD"/>
    <w:rsid w:val="00756FC9"/>
    <w:rsid w:val="00757A1A"/>
    <w:rsid w:val="00757AC1"/>
    <w:rsid w:val="00757D1F"/>
    <w:rsid w:val="00757FA5"/>
    <w:rsid w:val="00760891"/>
    <w:rsid w:val="00760910"/>
    <w:rsid w:val="00760A49"/>
    <w:rsid w:val="00760BA1"/>
    <w:rsid w:val="00760CED"/>
    <w:rsid w:val="0076127D"/>
    <w:rsid w:val="00761280"/>
    <w:rsid w:val="00761362"/>
    <w:rsid w:val="0076197E"/>
    <w:rsid w:val="00761C79"/>
    <w:rsid w:val="00761CB0"/>
    <w:rsid w:val="00761CBB"/>
    <w:rsid w:val="007621EF"/>
    <w:rsid w:val="0076276B"/>
    <w:rsid w:val="00762944"/>
    <w:rsid w:val="00762BCE"/>
    <w:rsid w:val="007632C6"/>
    <w:rsid w:val="00763660"/>
    <w:rsid w:val="00763B26"/>
    <w:rsid w:val="00763F93"/>
    <w:rsid w:val="0076421D"/>
    <w:rsid w:val="007642FB"/>
    <w:rsid w:val="00764D5C"/>
    <w:rsid w:val="00764EAC"/>
    <w:rsid w:val="00765467"/>
    <w:rsid w:val="007659F4"/>
    <w:rsid w:val="00765AAF"/>
    <w:rsid w:val="00765EC4"/>
    <w:rsid w:val="007662C5"/>
    <w:rsid w:val="007667EE"/>
    <w:rsid w:val="00766B5F"/>
    <w:rsid w:val="00767214"/>
    <w:rsid w:val="00767261"/>
    <w:rsid w:val="0077042F"/>
    <w:rsid w:val="00770594"/>
    <w:rsid w:val="00770650"/>
    <w:rsid w:val="007711F7"/>
    <w:rsid w:val="0077167A"/>
    <w:rsid w:val="00771B99"/>
    <w:rsid w:val="00772589"/>
    <w:rsid w:val="00772B73"/>
    <w:rsid w:val="00772D12"/>
    <w:rsid w:val="00773097"/>
    <w:rsid w:val="0077346C"/>
    <w:rsid w:val="0077348E"/>
    <w:rsid w:val="0077351B"/>
    <w:rsid w:val="007736DD"/>
    <w:rsid w:val="00773A86"/>
    <w:rsid w:val="00774702"/>
    <w:rsid w:val="0077483D"/>
    <w:rsid w:val="0077484E"/>
    <w:rsid w:val="00774BF1"/>
    <w:rsid w:val="00774BF2"/>
    <w:rsid w:val="00774C33"/>
    <w:rsid w:val="007754C9"/>
    <w:rsid w:val="0077568B"/>
    <w:rsid w:val="00775713"/>
    <w:rsid w:val="0077572E"/>
    <w:rsid w:val="00775BA4"/>
    <w:rsid w:val="00776226"/>
    <w:rsid w:val="0077634C"/>
    <w:rsid w:val="00776734"/>
    <w:rsid w:val="00776AC2"/>
    <w:rsid w:val="00776B41"/>
    <w:rsid w:val="00776BC4"/>
    <w:rsid w:val="00776CC8"/>
    <w:rsid w:val="00777116"/>
    <w:rsid w:val="00777196"/>
    <w:rsid w:val="00777703"/>
    <w:rsid w:val="00777F82"/>
    <w:rsid w:val="00780117"/>
    <w:rsid w:val="00780235"/>
    <w:rsid w:val="00780509"/>
    <w:rsid w:val="00780C6A"/>
    <w:rsid w:val="00780E54"/>
    <w:rsid w:val="00780FD3"/>
    <w:rsid w:val="00781204"/>
    <w:rsid w:val="0078129F"/>
    <w:rsid w:val="007814C1"/>
    <w:rsid w:val="00781560"/>
    <w:rsid w:val="007816ED"/>
    <w:rsid w:val="00781977"/>
    <w:rsid w:val="00781EFC"/>
    <w:rsid w:val="00782167"/>
    <w:rsid w:val="007823E8"/>
    <w:rsid w:val="007828B5"/>
    <w:rsid w:val="00782F54"/>
    <w:rsid w:val="00782F8B"/>
    <w:rsid w:val="00783F28"/>
    <w:rsid w:val="00784248"/>
    <w:rsid w:val="00784D30"/>
    <w:rsid w:val="00785602"/>
    <w:rsid w:val="007858C1"/>
    <w:rsid w:val="00786236"/>
    <w:rsid w:val="00786315"/>
    <w:rsid w:val="007863BC"/>
    <w:rsid w:val="007865DF"/>
    <w:rsid w:val="0078675D"/>
    <w:rsid w:val="007868B7"/>
    <w:rsid w:val="0078691F"/>
    <w:rsid w:val="00786C8E"/>
    <w:rsid w:val="00786D89"/>
    <w:rsid w:val="007872F5"/>
    <w:rsid w:val="00787A5C"/>
    <w:rsid w:val="00787F44"/>
    <w:rsid w:val="0079020A"/>
    <w:rsid w:val="00790380"/>
    <w:rsid w:val="007907E3"/>
    <w:rsid w:val="00790B7E"/>
    <w:rsid w:val="00790CC1"/>
    <w:rsid w:val="00791207"/>
    <w:rsid w:val="00791994"/>
    <w:rsid w:val="00792058"/>
    <w:rsid w:val="00792348"/>
    <w:rsid w:val="00792547"/>
    <w:rsid w:val="0079270B"/>
    <w:rsid w:val="00792902"/>
    <w:rsid w:val="00792C99"/>
    <w:rsid w:val="0079327F"/>
    <w:rsid w:val="007935F6"/>
    <w:rsid w:val="007937E4"/>
    <w:rsid w:val="00793AAF"/>
    <w:rsid w:val="00793ACE"/>
    <w:rsid w:val="007941C9"/>
    <w:rsid w:val="007942D1"/>
    <w:rsid w:val="007943E5"/>
    <w:rsid w:val="007943FD"/>
    <w:rsid w:val="00794602"/>
    <w:rsid w:val="00794994"/>
    <w:rsid w:val="00794BAF"/>
    <w:rsid w:val="00795111"/>
    <w:rsid w:val="00795A89"/>
    <w:rsid w:val="00795E74"/>
    <w:rsid w:val="00795EE6"/>
    <w:rsid w:val="00796317"/>
    <w:rsid w:val="0079650F"/>
    <w:rsid w:val="00796553"/>
    <w:rsid w:val="00796AB6"/>
    <w:rsid w:val="007973DD"/>
    <w:rsid w:val="00797DDE"/>
    <w:rsid w:val="007A05C7"/>
    <w:rsid w:val="007A070A"/>
    <w:rsid w:val="007A1032"/>
    <w:rsid w:val="007A1099"/>
    <w:rsid w:val="007A117E"/>
    <w:rsid w:val="007A1714"/>
    <w:rsid w:val="007A1926"/>
    <w:rsid w:val="007A2033"/>
    <w:rsid w:val="007A2128"/>
    <w:rsid w:val="007A2256"/>
    <w:rsid w:val="007A226D"/>
    <w:rsid w:val="007A231F"/>
    <w:rsid w:val="007A2594"/>
    <w:rsid w:val="007A2960"/>
    <w:rsid w:val="007A29E1"/>
    <w:rsid w:val="007A3083"/>
    <w:rsid w:val="007A31A0"/>
    <w:rsid w:val="007A37B5"/>
    <w:rsid w:val="007A399F"/>
    <w:rsid w:val="007A4298"/>
    <w:rsid w:val="007A4365"/>
    <w:rsid w:val="007A4561"/>
    <w:rsid w:val="007A45FE"/>
    <w:rsid w:val="007A46EE"/>
    <w:rsid w:val="007A478A"/>
    <w:rsid w:val="007A52BC"/>
    <w:rsid w:val="007A5796"/>
    <w:rsid w:val="007A59FC"/>
    <w:rsid w:val="007A618A"/>
    <w:rsid w:val="007A6626"/>
    <w:rsid w:val="007A6B98"/>
    <w:rsid w:val="007A6CC4"/>
    <w:rsid w:val="007A6CCF"/>
    <w:rsid w:val="007A6E02"/>
    <w:rsid w:val="007A6EA9"/>
    <w:rsid w:val="007A6F5B"/>
    <w:rsid w:val="007A7439"/>
    <w:rsid w:val="007A745F"/>
    <w:rsid w:val="007A75FE"/>
    <w:rsid w:val="007A7C7D"/>
    <w:rsid w:val="007A7FFC"/>
    <w:rsid w:val="007B0088"/>
    <w:rsid w:val="007B0121"/>
    <w:rsid w:val="007B0ED1"/>
    <w:rsid w:val="007B0F88"/>
    <w:rsid w:val="007B13A5"/>
    <w:rsid w:val="007B2530"/>
    <w:rsid w:val="007B2A8E"/>
    <w:rsid w:val="007B2DB8"/>
    <w:rsid w:val="007B2E87"/>
    <w:rsid w:val="007B2F99"/>
    <w:rsid w:val="007B3123"/>
    <w:rsid w:val="007B3567"/>
    <w:rsid w:val="007B356C"/>
    <w:rsid w:val="007B3688"/>
    <w:rsid w:val="007B390B"/>
    <w:rsid w:val="007B3F41"/>
    <w:rsid w:val="007B4438"/>
    <w:rsid w:val="007B445E"/>
    <w:rsid w:val="007B4488"/>
    <w:rsid w:val="007B4504"/>
    <w:rsid w:val="007B49E6"/>
    <w:rsid w:val="007B50BE"/>
    <w:rsid w:val="007B5A5F"/>
    <w:rsid w:val="007B6697"/>
    <w:rsid w:val="007B6FA8"/>
    <w:rsid w:val="007B741C"/>
    <w:rsid w:val="007B76C0"/>
    <w:rsid w:val="007B77CE"/>
    <w:rsid w:val="007B7A02"/>
    <w:rsid w:val="007B7B56"/>
    <w:rsid w:val="007B7C3C"/>
    <w:rsid w:val="007B7E01"/>
    <w:rsid w:val="007C0180"/>
    <w:rsid w:val="007C0929"/>
    <w:rsid w:val="007C09CC"/>
    <w:rsid w:val="007C11F8"/>
    <w:rsid w:val="007C1945"/>
    <w:rsid w:val="007C1F26"/>
    <w:rsid w:val="007C264D"/>
    <w:rsid w:val="007C2658"/>
    <w:rsid w:val="007C2734"/>
    <w:rsid w:val="007C2B82"/>
    <w:rsid w:val="007C2C3A"/>
    <w:rsid w:val="007C2EE2"/>
    <w:rsid w:val="007C3054"/>
    <w:rsid w:val="007C356D"/>
    <w:rsid w:val="007C37E8"/>
    <w:rsid w:val="007C3AAB"/>
    <w:rsid w:val="007C3CAB"/>
    <w:rsid w:val="007C4473"/>
    <w:rsid w:val="007C47C0"/>
    <w:rsid w:val="007C496E"/>
    <w:rsid w:val="007C4ACC"/>
    <w:rsid w:val="007C4CEA"/>
    <w:rsid w:val="007C4D7B"/>
    <w:rsid w:val="007C4DEA"/>
    <w:rsid w:val="007C5388"/>
    <w:rsid w:val="007C5AA4"/>
    <w:rsid w:val="007C5BAD"/>
    <w:rsid w:val="007C5BC0"/>
    <w:rsid w:val="007C613D"/>
    <w:rsid w:val="007C62B1"/>
    <w:rsid w:val="007C65B9"/>
    <w:rsid w:val="007C6768"/>
    <w:rsid w:val="007C68E8"/>
    <w:rsid w:val="007C692C"/>
    <w:rsid w:val="007C7271"/>
    <w:rsid w:val="007C77A4"/>
    <w:rsid w:val="007D05C3"/>
    <w:rsid w:val="007D0930"/>
    <w:rsid w:val="007D0E30"/>
    <w:rsid w:val="007D0F94"/>
    <w:rsid w:val="007D1067"/>
    <w:rsid w:val="007D11E9"/>
    <w:rsid w:val="007D13A4"/>
    <w:rsid w:val="007D18BB"/>
    <w:rsid w:val="007D1C46"/>
    <w:rsid w:val="007D1FC3"/>
    <w:rsid w:val="007D2490"/>
    <w:rsid w:val="007D2AA1"/>
    <w:rsid w:val="007D2F21"/>
    <w:rsid w:val="007D3198"/>
    <w:rsid w:val="007D4045"/>
    <w:rsid w:val="007D408F"/>
    <w:rsid w:val="007D50EC"/>
    <w:rsid w:val="007D5405"/>
    <w:rsid w:val="007D5421"/>
    <w:rsid w:val="007D550F"/>
    <w:rsid w:val="007D55B3"/>
    <w:rsid w:val="007D5942"/>
    <w:rsid w:val="007D6247"/>
    <w:rsid w:val="007D6478"/>
    <w:rsid w:val="007D6A77"/>
    <w:rsid w:val="007D6B8D"/>
    <w:rsid w:val="007D6DBA"/>
    <w:rsid w:val="007D70EF"/>
    <w:rsid w:val="007D77D7"/>
    <w:rsid w:val="007D7DC1"/>
    <w:rsid w:val="007E0339"/>
    <w:rsid w:val="007E0582"/>
    <w:rsid w:val="007E089F"/>
    <w:rsid w:val="007E14FB"/>
    <w:rsid w:val="007E1ECD"/>
    <w:rsid w:val="007E21CD"/>
    <w:rsid w:val="007E242C"/>
    <w:rsid w:val="007E2BA7"/>
    <w:rsid w:val="007E2C6F"/>
    <w:rsid w:val="007E2E0A"/>
    <w:rsid w:val="007E2EF1"/>
    <w:rsid w:val="007E3254"/>
    <w:rsid w:val="007E357F"/>
    <w:rsid w:val="007E37E4"/>
    <w:rsid w:val="007E3AB4"/>
    <w:rsid w:val="007E3EBD"/>
    <w:rsid w:val="007E4683"/>
    <w:rsid w:val="007E48F4"/>
    <w:rsid w:val="007E5199"/>
    <w:rsid w:val="007E5932"/>
    <w:rsid w:val="007E59DA"/>
    <w:rsid w:val="007E5C40"/>
    <w:rsid w:val="007E5F52"/>
    <w:rsid w:val="007E60AB"/>
    <w:rsid w:val="007E62D4"/>
    <w:rsid w:val="007E6325"/>
    <w:rsid w:val="007E6550"/>
    <w:rsid w:val="007E67DB"/>
    <w:rsid w:val="007E697D"/>
    <w:rsid w:val="007E6E17"/>
    <w:rsid w:val="007E701F"/>
    <w:rsid w:val="007E70BA"/>
    <w:rsid w:val="007E73E4"/>
    <w:rsid w:val="007F0658"/>
    <w:rsid w:val="007F0C62"/>
    <w:rsid w:val="007F126B"/>
    <w:rsid w:val="007F1337"/>
    <w:rsid w:val="007F1719"/>
    <w:rsid w:val="007F1815"/>
    <w:rsid w:val="007F1AB2"/>
    <w:rsid w:val="007F2099"/>
    <w:rsid w:val="007F214D"/>
    <w:rsid w:val="007F2B75"/>
    <w:rsid w:val="007F2EA2"/>
    <w:rsid w:val="007F2FB1"/>
    <w:rsid w:val="007F3003"/>
    <w:rsid w:val="007F303C"/>
    <w:rsid w:val="007F32DF"/>
    <w:rsid w:val="007F32F6"/>
    <w:rsid w:val="007F3378"/>
    <w:rsid w:val="007F3646"/>
    <w:rsid w:val="007F3BBF"/>
    <w:rsid w:val="007F43A3"/>
    <w:rsid w:val="007F449E"/>
    <w:rsid w:val="007F4510"/>
    <w:rsid w:val="007F4544"/>
    <w:rsid w:val="007F45BD"/>
    <w:rsid w:val="007F45D1"/>
    <w:rsid w:val="007F47AB"/>
    <w:rsid w:val="007F503F"/>
    <w:rsid w:val="007F538F"/>
    <w:rsid w:val="007F5777"/>
    <w:rsid w:val="007F5914"/>
    <w:rsid w:val="007F61C2"/>
    <w:rsid w:val="007F64F1"/>
    <w:rsid w:val="007F67C5"/>
    <w:rsid w:val="007F6B07"/>
    <w:rsid w:val="007F6BA4"/>
    <w:rsid w:val="007F6D73"/>
    <w:rsid w:val="007F7258"/>
    <w:rsid w:val="007F72B1"/>
    <w:rsid w:val="007F7836"/>
    <w:rsid w:val="007F7F60"/>
    <w:rsid w:val="00800391"/>
    <w:rsid w:val="00800559"/>
    <w:rsid w:val="00800996"/>
    <w:rsid w:val="00800E3E"/>
    <w:rsid w:val="00800FE5"/>
    <w:rsid w:val="00801205"/>
    <w:rsid w:val="00801264"/>
    <w:rsid w:val="0080168F"/>
    <w:rsid w:val="00801AE5"/>
    <w:rsid w:val="00801D1A"/>
    <w:rsid w:val="00801E8C"/>
    <w:rsid w:val="00801FE2"/>
    <w:rsid w:val="00802352"/>
    <w:rsid w:val="00802A8E"/>
    <w:rsid w:val="00802C5F"/>
    <w:rsid w:val="00802FFA"/>
    <w:rsid w:val="00803609"/>
    <w:rsid w:val="00803BC3"/>
    <w:rsid w:val="008045EA"/>
    <w:rsid w:val="00804735"/>
    <w:rsid w:val="00804DCE"/>
    <w:rsid w:val="00804DE3"/>
    <w:rsid w:val="00804F54"/>
    <w:rsid w:val="00804FF5"/>
    <w:rsid w:val="00805223"/>
    <w:rsid w:val="008055B3"/>
    <w:rsid w:val="0080584C"/>
    <w:rsid w:val="00805B5A"/>
    <w:rsid w:val="008063D1"/>
    <w:rsid w:val="008065B0"/>
    <w:rsid w:val="00806903"/>
    <w:rsid w:val="008069C4"/>
    <w:rsid w:val="00806F7E"/>
    <w:rsid w:val="00807830"/>
    <w:rsid w:val="008078FD"/>
    <w:rsid w:val="00807DF7"/>
    <w:rsid w:val="00810A7E"/>
    <w:rsid w:val="00810D9D"/>
    <w:rsid w:val="00811CC1"/>
    <w:rsid w:val="008123E6"/>
    <w:rsid w:val="008126D1"/>
    <w:rsid w:val="0081337D"/>
    <w:rsid w:val="00813DC9"/>
    <w:rsid w:val="0081437F"/>
    <w:rsid w:val="008144F3"/>
    <w:rsid w:val="0081453A"/>
    <w:rsid w:val="00814635"/>
    <w:rsid w:val="008146A5"/>
    <w:rsid w:val="00815622"/>
    <w:rsid w:val="00815CC8"/>
    <w:rsid w:val="00815E00"/>
    <w:rsid w:val="00816164"/>
    <w:rsid w:val="00816465"/>
    <w:rsid w:val="00816895"/>
    <w:rsid w:val="008168CD"/>
    <w:rsid w:val="008168F7"/>
    <w:rsid w:val="008176CD"/>
    <w:rsid w:val="0081793B"/>
    <w:rsid w:val="0081794D"/>
    <w:rsid w:val="00817A5B"/>
    <w:rsid w:val="0082084E"/>
    <w:rsid w:val="008212DA"/>
    <w:rsid w:val="00821422"/>
    <w:rsid w:val="0082168C"/>
    <w:rsid w:val="00821DF9"/>
    <w:rsid w:val="00821F67"/>
    <w:rsid w:val="00821F91"/>
    <w:rsid w:val="00822125"/>
    <w:rsid w:val="008221FB"/>
    <w:rsid w:val="0082250E"/>
    <w:rsid w:val="008226A2"/>
    <w:rsid w:val="00822987"/>
    <w:rsid w:val="00822EC6"/>
    <w:rsid w:val="00823343"/>
    <w:rsid w:val="0082368E"/>
    <w:rsid w:val="00824EBF"/>
    <w:rsid w:val="0082562D"/>
    <w:rsid w:val="008258CA"/>
    <w:rsid w:val="00825AA8"/>
    <w:rsid w:val="00825D0D"/>
    <w:rsid w:val="00826169"/>
    <w:rsid w:val="00826305"/>
    <w:rsid w:val="00826352"/>
    <w:rsid w:val="008263E8"/>
    <w:rsid w:val="00826554"/>
    <w:rsid w:val="00826B45"/>
    <w:rsid w:val="00827087"/>
    <w:rsid w:val="008272E5"/>
    <w:rsid w:val="00827605"/>
    <w:rsid w:val="008278A5"/>
    <w:rsid w:val="0083009F"/>
    <w:rsid w:val="008300B2"/>
    <w:rsid w:val="008302D4"/>
    <w:rsid w:val="00830347"/>
    <w:rsid w:val="00830C4A"/>
    <w:rsid w:val="00830E99"/>
    <w:rsid w:val="0083157B"/>
    <w:rsid w:val="008316C2"/>
    <w:rsid w:val="00831709"/>
    <w:rsid w:val="0083181E"/>
    <w:rsid w:val="00831936"/>
    <w:rsid w:val="00831D19"/>
    <w:rsid w:val="0083231C"/>
    <w:rsid w:val="008324E6"/>
    <w:rsid w:val="008325E9"/>
    <w:rsid w:val="008327B9"/>
    <w:rsid w:val="00832C04"/>
    <w:rsid w:val="00832EC2"/>
    <w:rsid w:val="00833168"/>
    <w:rsid w:val="00833281"/>
    <w:rsid w:val="00833C99"/>
    <w:rsid w:val="00833EE8"/>
    <w:rsid w:val="008342F7"/>
    <w:rsid w:val="008347D6"/>
    <w:rsid w:val="008349AF"/>
    <w:rsid w:val="00835172"/>
    <w:rsid w:val="00835934"/>
    <w:rsid w:val="00835BCF"/>
    <w:rsid w:val="00835BD7"/>
    <w:rsid w:val="00835F2E"/>
    <w:rsid w:val="0083647A"/>
    <w:rsid w:val="00836723"/>
    <w:rsid w:val="00836882"/>
    <w:rsid w:val="00836D50"/>
    <w:rsid w:val="008370A1"/>
    <w:rsid w:val="008371B2"/>
    <w:rsid w:val="00837B30"/>
    <w:rsid w:val="00837D67"/>
    <w:rsid w:val="00837DDF"/>
    <w:rsid w:val="00837FCE"/>
    <w:rsid w:val="00840515"/>
    <w:rsid w:val="008407AE"/>
    <w:rsid w:val="008417D5"/>
    <w:rsid w:val="0084183B"/>
    <w:rsid w:val="00841B52"/>
    <w:rsid w:val="00842236"/>
    <w:rsid w:val="008428AF"/>
    <w:rsid w:val="008432EC"/>
    <w:rsid w:val="0084335D"/>
    <w:rsid w:val="00843592"/>
    <w:rsid w:val="00843782"/>
    <w:rsid w:val="008439AE"/>
    <w:rsid w:val="00843AEB"/>
    <w:rsid w:val="00843AED"/>
    <w:rsid w:val="00843AF5"/>
    <w:rsid w:val="00844484"/>
    <w:rsid w:val="00844C0F"/>
    <w:rsid w:val="008452F3"/>
    <w:rsid w:val="00845693"/>
    <w:rsid w:val="00845A06"/>
    <w:rsid w:val="00846022"/>
    <w:rsid w:val="008460FF"/>
    <w:rsid w:val="0084648E"/>
    <w:rsid w:val="00846806"/>
    <w:rsid w:val="00846D59"/>
    <w:rsid w:val="00846D61"/>
    <w:rsid w:val="008474B9"/>
    <w:rsid w:val="0084759B"/>
    <w:rsid w:val="008477EF"/>
    <w:rsid w:val="00847A14"/>
    <w:rsid w:val="00847B90"/>
    <w:rsid w:val="00850453"/>
    <w:rsid w:val="00850981"/>
    <w:rsid w:val="00851F59"/>
    <w:rsid w:val="00851FDB"/>
    <w:rsid w:val="00852B28"/>
    <w:rsid w:val="00852E6A"/>
    <w:rsid w:val="00852F6F"/>
    <w:rsid w:val="00853745"/>
    <w:rsid w:val="00853A34"/>
    <w:rsid w:val="00853A52"/>
    <w:rsid w:val="00853F65"/>
    <w:rsid w:val="0085411A"/>
    <w:rsid w:val="0085418B"/>
    <w:rsid w:val="00854246"/>
    <w:rsid w:val="00854405"/>
    <w:rsid w:val="008546EB"/>
    <w:rsid w:val="00854BC4"/>
    <w:rsid w:val="00854CEA"/>
    <w:rsid w:val="00854CF2"/>
    <w:rsid w:val="00855481"/>
    <w:rsid w:val="008554D2"/>
    <w:rsid w:val="00855948"/>
    <w:rsid w:val="00856180"/>
    <w:rsid w:val="0085647C"/>
    <w:rsid w:val="008564B0"/>
    <w:rsid w:val="00856918"/>
    <w:rsid w:val="00856CA4"/>
    <w:rsid w:val="008576C1"/>
    <w:rsid w:val="00857830"/>
    <w:rsid w:val="008578CF"/>
    <w:rsid w:val="00857A29"/>
    <w:rsid w:val="00857B11"/>
    <w:rsid w:val="00857BC0"/>
    <w:rsid w:val="00857E86"/>
    <w:rsid w:val="0086017E"/>
    <w:rsid w:val="0086028F"/>
    <w:rsid w:val="00860360"/>
    <w:rsid w:val="008609F1"/>
    <w:rsid w:val="00860E41"/>
    <w:rsid w:val="0086146C"/>
    <w:rsid w:val="008614FB"/>
    <w:rsid w:val="008616C3"/>
    <w:rsid w:val="008619DF"/>
    <w:rsid w:val="00861C7A"/>
    <w:rsid w:val="00861CDB"/>
    <w:rsid w:val="0086212D"/>
    <w:rsid w:val="00862142"/>
    <w:rsid w:val="0086220B"/>
    <w:rsid w:val="0086247B"/>
    <w:rsid w:val="008626B0"/>
    <w:rsid w:val="00862DA2"/>
    <w:rsid w:val="00862EAA"/>
    <w:rsid w:val="008630E2"/>
    <w:rsid w:val="00863248"/>
    <w:rsid w:val="0086354C"/>
    <w:rsid w:val="0086366C"/>
    <w:rsid w:val="00863967"/>
    <w:rsid w:val="00863BC0"/>
    <w:rsid w:val="00863E47"/>
    <w:rsid w:val="0086444B"/>
    <w:rsid w:val="00864605"/>
    <w:rsid w:val="00864731"/>
    <w:rsid w:val="00864973"/>
    <w:rsid w:val="00864F26"/>
    <w:rsid w:val="0086521C"/>
    <w:rsid w:val="008655AA"/>
    <w:rsid w:val="008655B6"/>
    <w:rsid w:val="0086563F"/>
    <w:rsid w:val="00865736"/>
    <w:rsid w:val="00865801"/>
    <w:rsid w:val="008658AE"/>
    <w:rsid w:val="00865AE1"/>
    <w:rsid w:val="00866615"/>
    <w:rsid w:val="008667C8"/>
    <w:rsid w:val="00866852"/>
    <w:rsid w:val="00866EAA"/>
    <w:rsid w:val="00867186"/>
    <w:rsid w:val="008673B5"/>
    <w:rsid w:val="00870551"/>
    <w:rsid w:val="008709DD"/>
    <w:rsid w:val="00870EA5"/>
    <w:rsid w:val="008718CB"/>
    <w:rsid w:val="00871C73"/>
    <w:rsid w:val="00871E98"/>
    <w:rsid w:val="0087206D"/>
    <w:rsid w:val="00872221"/>
    <w:rsid w:val="008727D6"/>
    <w:rsid w:val="00872FEA"/>
    <w:rsid w:val="00873077"/>
    <w:rsid w:val="0087359B"/>
    <w:rsid w:val="008735AC"/>
    <w:rsid w:val="00873772"/>
    <w:rsid w:val="00873863"/>
    <w:rsid w:val="008738AF"/>
    <w:rsid w:val="00874185"/>
    <w:rsid w:val="00874199"/>
    <w:rsid w:val="00874759"/>
    <w:rsid w:val="00874A2E"/>
    <w:rsid w:val="008750F0"/>
    <w:rsid w:val="00875637"/>
    <w:rsid w:val="00875728"/>
    <w:rsid w:val="008757A5"/>
    <w:rsid w:val="00875812"/>
    <w:rsid w:val="00875B88"/>
    <w:rsid w:val="00875E59"/>
    <w:rsid w:val="00876AD6"/>
    <w:rsid w:val="00876E70"/>
    <w:rsid w:val="008771A9"/>
    <w:rsid w:val="00877F38"/>
    <w:rsid w:val="0088054A"/>
    <w:rsid w:val="00880633"/>
    <w:rsid w:val="00880683"/>
    <w:rsid w:val="0088090D"/>
    <w:rsid w:val="00880B34"/>
    <w:rsid w:val="00880C43"/>
    <w:rsid w:val="008813D4"/>
    <w:rsid w:val="00881476"/>
    <w:rsid w:val="00881CC0"/>
    <w:rsid w:val="00881FE9"/>
    <w:rsid w:val="00882468"/>
    <w:rsid w:val="00882A93"/>
    <w:rsid w:val="00882ADB"/>
    <w:rsid w:val="00882C00"/>
    <w:rsid w:val="00882FD4"/>
    <w:rsid w:val="00882FE6"/>
    <w:rsid w:val="00883566"/>
    <w:rsid w:val="0088358F"/>
    <w:rsid w:val="008836CE"/>
    <w:rsid w:val="008837EB"/>
    <w:rsid w:val="0088381A"/>
    <w:rsid w:val="00883975"/>
    <w:rsid w:val="00883E4D"/>
    <w:rsid w:val="0088488B"/>
    <w:rsid w:val="00884930"/>
    <w:rsid w:val="00884B4D"/>
    <w:rsid w:val="00885B6C"/>
    <w:rsid w:val="00885C85"/>
    <w:rsid w:val="0088654E"/>
    <w:rsid w:val="0088687E"/>
    <w:rsid w:val="008868E3"/>
    <w:rsid w:val="00886A35"/>
    <w:rsid w:val="00886F98"/>
    <w:rsid w:val="0088705A"/>
    <w:rsid w:val="008872AE"/>
    <w:rsid w:val="00887534"/>
    <w:rsid w:val="00887580"/>
    <w:rsid w:val="00887707"/>
    <w:rsid w:val="00887C77"/>
    <w:rsid w:val="00887F85"/>
    <w:rsid w:val="0089071E"/>
    <w:rsid w:val="00891732"/>
    <w:rsid w:val="00891B7F"/>
    <w:rsid w:val="00891BD6"/>
    <w:rsid w:val="00891DE5"/>
    <w:rsid w:val="00891FAB"/>
    <w:rsid w:val="008921CE"/>
    <w:rsid w:val="008921ED"/>
    <w:rsid w:val="0089223A"/>
    <w:rsid w:val="00892511"/>
    <w:rsid w:val="00892AD0"/>
    <w:rsid w:val="00892BE0"/>
    <w:rsid w:val="00892DF9"/>
    <w:rsid w:val="00892EA2"/>
    <w:rsid w:val="008931B5"/>
    <w:rsid w:val="00893692"/>
    <w:rsid w:val="00893B86"/>
    <w:rsid w:val="00893BD6"/>
    <w:rsid w:val="00893F7E"/>
    <w:rsid w:val="00894311"/>
    <w:rsid w:val="00894321"/>
    <w:rsid w:val="0089478A"/>
    <w:rsid w:val="008953DA"/>
    <w:rsid w:val="008953DC"/>
    <w:rsid w:val="0089564E"/>
    <w:rsid w:val="0089654C"/>
    <w:rsid w:val="00896C78"/>
    <w:rsid w:val="00896D8D"/>
    <w:rsid w:val="00896EF8"/>
    <w:rsid w:val="0089708A"/>
    <w:rsid w:val="00897AC4"/>
    <w:rsid w:val="00897B49"/>
    <w:rsid w:val="00897CBC"/>
    <w:rsid w:val="008A0138"/>
    <w:rsid w:val="008A07D4"/>
    <w:rsid w:val="008A0D15"/>
    <w:rsid w:val="008A1903"/>
    <w:rsid w:val="008A1ACA"/>
    <w:rsid w:val="008A20C2"/>
    <w:rsid w:val="008A2289"/>
    <w:rsid w:val="008A26A7"/>
    <w:rsid w:val="008A2967"/>
    <w:rsid w:val="008A3247"/>
    <w:rsid w:val="008A34AF"/>
    <w:rsid w:val="008A3F46"/>
    <w:rsid w:val="008A4368"/>
    <w:rsid w:val="008A4406"/>
    <w:rsid w:val="008A4A45"/>
    <w:rsid w:val="008A4E83"/>
    <w:rsid w:val="008A4EFE"/>
    <w:rsid w:val="008A4F4A"/>
    <w:rsid w:val="008A5728"/>
    <w:rsid w:val="008A57E0"/>
    <w:rsid w:val="008A69D5"/>
    <w:rsid w:val="008A6AEF"/>
    <w:rsid w:val="008A6E57"/>
    <w:rsid w:val="008A6F38"/>
    <w:rsid w:val="008A7274"/>
    <w:rsid w:val="008A7BF3"/>
    <w:rsid w:val="008A7C47"/>
    <w:rsid w:val="008B0789"/>
    <w:rsid w:val="008B0F7C"/>
    <w:rsid w:val="008B0FB1"/>
    <w:rsid w:val="008B13B4"/>
    <w:rsid w:val="008B1AD3"/>
    <w:rsid w:val="008B1BCB"/>
    <w:rsid w:val="008B1D3C"/>
    <w:rsid w:val="008B20A2"/>
    <w:rsid w:val="008B20C7"/>
    <w:rsid w:val="008B23B0"/>
    <w:rsid w:val="008B2C26"/>
    <w:rsid w:val="008B2CA7"/>
    <w:rsid w:val="008B2FBF"/>
    <w:rsid w:val="008B33B6"/>
    <w:rsid w:val="008B33D4"/>
    <w:rsid w:val="008B3B09"/>
    <w:rsid w:val="008B3BFA"/>
    <w:rsid w:val="008B516A"/>
    <w:rsid w:val="008B5245"/>
    <w:rsid w:val="008B55F4"/>
    <w:rsid w:val="008B6068"/>
    <w:rsid w:val="008B61F8"/>
    <w:rsid w:val="008B637A"/>
    <w:rsid w:val="008B664C"/>
    <w:rsid w:val="008B6E0D"/>
    <w:rsid w:val="008B6E63"/>
    <w:rsid w:val="008B78E6"/>
    <w:rsid w:val="008B7C9B"/>
    <w:rsid w:val="008B7FB3"/>
    <w:rsid w:val="008C018D"/>
    <w:rsid w:val="008C0198"/>
    <w:rsid w:val="008C05AB"/>
    <w:rsid w:val="008C067A"/>
    <w:rsid w:val="008C0973"/>
    <w:rsid w:val="008C0B0A"/>
    <w:rsid w:val="008C0D93"/>
    <w:rsid w:val="008C0F3D"/>
    <w:rsid w:val="008C101C"/>
    <w:rsid w:val="008C1148"/>
    <w:rsid w:val="008C1D2E"/>
    <w:rsid w:val="008C26A3"/>
    <w:rsid w:val="008C27EE"/>
    <w:rsid w:val="008C2ED7"/>
    <w:rsid w:val="008C2EF5"/>
    <w:rsid w:val="008C3756"/>
    <w:rsid w:val="008C4410"/>
    <w:rsid w:val="008C5991"/>
    <w:rsid w:val="008C5A8E"/>
    <w:rsid w:val="008C5CA1"/>
    <w:rsid w:val="008C5FCB"/>
    <w:rsid w:val="008C60AD"/>
    <w:rsid w:val="008C6AA9"/>
    <w:rsid w:val="008C6B71"/>
    <w:rsid w:val="008C70A2"/>
    <w:rsid w:val="008C71C8"/>
    <w:rsid w:val="008C7248"/>
    <w:rsid w:val="008C74E2"/>
    <w:rsid w:val="008C788A"/>
    <w:rsid w:val="008C78D9"/>
    <w:rsid w:val="008C7D81"/>
    <w:rsid w:val="008D000C"/>
    <w:rsid w:val="008D02B1"/>
    <w:rsid w:val="008D031E"/>
    <w:rsid w:val="008D0501"/>
    <w:rsid w:val="008D052E"/>
    <w:rsid w:val="008D0581"/>
    <w:rsid w:val="008D0A49"/>
    <w:rsid w:val="008D0EC0"/>
    <w:rsid w:val="008D10A4"/>
    <w:rsid w:val="008D13CC"/>
    <w:rsid w:val="008D1497"/>
    <w:rsid w:val="008D189F"/>
    <w:rsid w:val="008D1B5F"/>
    <w:rsid w:val="008D1BBF"/>
    <w:rsid w:val="008D1C74"/>
    <w:rsid w:val="008D1C89"/>
    <w:rsid w:val="008D1DB9"/>
    <w:rsid w:val="008D2000"/>
    <w:rsid w:val="008D2439"/>
    <w:rsid w:val="008D299D"/>
    <w:rsid w:val="008D2A93"/>
    <w:rsid w:val="008D2ADD"/>
    <w:rsid w:val="008D2B0B"/>
    <w:rsid w:val="008D2E56"/>
    <w:rsid w:val="008D3782"/>
    <w:rsid w:val="008D390B"/>
    <w:rsid w:val="008D3D57"/>
    <w:rsid w:val="008D3D8A"/>
    <w:rsid w:val="008D3DA2"/>
    <w:rsid w:val="008D3ED2"/>
    <w:rsid w:val="008D3FBB"/>
    <w:rsid w:val="008D48DF"/>
    <w:rsid w:val="008D53AF"/>
    <w:rsid w:val="008D5974"/>
    <w:rsid w:val="008D5B56"/>
    <w:rsid w:val="008D5DF2"/>
    <w:rsid w:val="008D6153"/>
    <w:rsid w:val="008D61DC"/>
    <w:rsid w:val="008D66C0"/>
    <w:rsid w:val="008D6B67"/>
    <w:rsid w:val="008D7080"/>
    <w:rsid w:val="008D7CD5"/>
    <w:rsid w:val="008E0053"/>
    <w:rsid w:val="008E0950"/>
    <w:rsid w:val="008E1197"/>
    <w:rsid w:val="008E14AB"/>
    <w:rsid w:val="008E19AA"/>
    <w:rsid w:val="008E1AFB"/>
    <w:rsid w:val="008E1C4F"/>
    <w:rsid w:val="008E1D3F"/>
    <w:rsid w:val="008E2546"/>
    <w:rsid w:val="008E2845"/>
    <w:rsid w:val="008E2A8A"/>
    <w:rsid w:val="008E2A97"/>
    <w:rsid w:val="008E2C60"/>
    <w:rsid w:val="008E2CD1"/>
    <w:rsid w:val="008E2E16"/>
    <w:rsid w:val="008E2E66"/>
    <w:rsid w:val="008E323D"/>
    <w:rsid w:val="008E3381"/>
    <w:rsid w:val="008E3783"/>
    <w:rsid w:val="008E3794"/>
    <w:rsid w:val="008E41D7"/>
    <w:rsid w:val="008E420C"/>
    <w:rsid w:val="008E4355"/>
    <w:rsid w:val="008E495A"/>
    <w:rsid w:val="008E54FB"/>
    <w:rsid w:val="008E5B17"/>
    <w:rsid w:val="008E5B2B"/>
    <w:rsid w:val="008E5C37"/>
    <w:rsid w:val="008E6554"/>
    <w:rsid w:val="008E6E40"/>
    <w:rsid w:val="008E6ECE"/>
    <w:rsid w:val="008E6EF9"/>
    <w:rsid w:val="008E7495"/>
    <w:rsid w:val="008E770A"/>
    <w:rsid w:val="008E777E"/>
    <w:rsid w:val="008E7A38"/>
    <w:rsid w:val="008E7C5A"/>
    <w:rsid w:val="008E7F0A"/>
    <w:rsid w:val="008F0022"/>
    <w:rsid w:val="008F0292"/>
    <w:rsid w:val="008F0315"/>
    <w:rsid w:val="008F0550"/>
    <w:rsid w:val="008F05E0"/>
    <w:rsid w:val="008F05FB"/>
    <w:rsid w:val="008F089F"/>
    <w:rsid w:val="008F08AD"/>
    <w:rsid w:val="008F0DCB"/>
    <w:rsid w:val="008F1130"/>
    <w:rsid w:val="008F1248"/>
    <w:rsid w:val="008F1575"/>
    <w:rsid w:val="008F16B2"/>
    <w:rsid w:val="008F19B8"/>
    <w:rsid w:val="008F21F6"/>
    <w:rsid w:val="008F2DCE"/>
    <w:rsid w:val="008F326A"/>
    <w:rsid w:val="008F3339"/>
    <w:rsid w:val="008F41C6"/>
    <w:rsid w:val="008F41DD"/>
    <w:rsid w:val="008F4481"/>
    <w:rsid w:val="008F4B0B"/>
    <w:rsid w:val="008F4E1E"/>
    <w:rsid w:val="008F5123"/>
    <w:rsid w:val="008F54C3"/>
    <w:rsid w:val="008F5708"/>
    <w:rsid w:val="008F592E"/>
    <w:rsid w:val="008F5981"/>
    <w:rsid w:val="008F5C05"/>
    <w:rsid w:val="008F5C3A"/>
    <w:rsid w:val="008F5E7D"/>
    <w:rsid w:val="008F60EF"/>
    <w:rsid w:val="008F64F3"/>
    <w:rsid w:val="008F662F"/>
    <w:rsid w:val="008F6813"/>
    <w:rsid w:val="008F6823"/>
    <w:rsid w:val="008F6859"/>
    <w:rsid w:val="008F6886"/>
    <w:rsid w:val="008F6B43"/>
    <w:rsid w:val="008F7609"/>
    <w:rsid w:val="008F785E"/>
    <w:rsid w:val="008F7A08"/>
    <w:rsid w:val="008F7F9C"/>
    <w:rsid w:val="008F7FF9"/>
    <w:rsid w:val="00900061"/>
    <w:rsid w:val="00900173"/>
    <w:rsid w:val="00900250"/>
    <w:rsid w:val="0090051F"/>
    <w:rsid w:val="00900650"/>
    <w:rsid w:val="0090096C"/>
    <w:rsid w:val="00900D53"/>
    <w:rsid w:val="00900EB3"/>
    <w:rsid w:val="00901264"/>
    <w:rsid w:val="009014B2"/>
    <w:rsid w:val="0090199B"/>
    <w:rsid w:val="00901AC1"/>
    <w:rsid w:val="00901DBA"/>
    <w:rsid w:val="00901E4D"/>
    <w:rsid w:val="0090298C"/>
    <w:rsid w:val="00902E24"/>
    <w:rsid w:val="00902FB7"/>
    <w:rsid w:val="0090329B"/>
    <w:rsid w:val="00903526"/>
    <w:rsid w:val="00903E20"/>
    <w:rsid w:val="00904599"/>
    <w:rsid w:val="00904A5E"/>
    <w:rsid w:val="00904DBB"/>
    <w:rsid w:val="00905123"/>
    <w:rsid w:val="009053E4"/>
    <w:rsid w:val="009053EF"/>
    <w:rsid w:val="009056A4"/>
    <w:rsid w:val="00905A85"/>
    <w:rsid w:val="00906080"/>
    <w:rsid w:val="00906183"/>
    <w:rsid w:val="0090624D"/>
    <w:rsid w:val="009066FD"/>
    <w:rsid w:val="0090684E"/>
    <w:rsid w:val="00906D10"/>
    <w:rsid w:val="00906E8F"/>
    <w:rsid w:val="0090721E"/>
    <w:rsid w:val="00907BFF"/>
    <w:rsid w:val="00907DB8"/>
    <w:rsid w:val="00910044"/>
    <w:rsid w:val="009103A4"/>
    <w:rsid w:val="0091060A"/>
    <w:rsid w:val="00910788"/>
    <w:rsid w:val="009107C4"/>
    <w:rsid w:val="00910A86"/>
    <w:rsid w:val="009111EB"/>
    <w:rsid w:val="0091195D"/>
    <w:rsid w:val="00911AF2"/>
    <w:rsid w:val="00911D7E"/>
    <w:rsid w:val="009122B8"/>
    <w:rsid w:val="0091231B"/>
    <w:rsid w:val="009123DB"/>
    <w:rsid w:val="0091272D"/>
    <w:rsid w:val="0091299F"/>
    <w:rsid w:val="00912ED2"/>
    <w:rsid w:val="009135DD"/>
    <w:rsid w:val="00914041"/>
    <w:rsid w:val="009148D0"/>
    <w:rsid w:val="00914C25"/>
    <w:rsid w:val="00914D5E"/>
    <w:rsid w:val="00914F6A"/>
    <w:rsid w:val="00915351"/>
    <w:rsid w:val="009154EF"/>
    <w:rsid w:val="00915726"/>
    <w:rsid w:val="00915F16"/>
    <w:rsid w:val="009178A0"/>
    <w:rsid w:val="009178A7"/>
    <w:rsid w:val="00917C96"/>
    <w:rsid w:val="00917D43"/>
    <w:rsid w:val="00917EA0"/>
    <w:rsid w:val="00917F11"/>
    <w:rsid w:val="00917F53"/>
    <w:rsid w:val="009201FF"/>
    <w:rsid w:val="009209B3"/>
    <w:rsid w:val="00920A99"/>
    <w:rsid w:val="00920B04"/>
    <w:rsid w:val="009218A7"/>
    <w:rsid w:val="00921BC8"/>
    <w:rsid w:val="0092217B"/>
    <w:rsid w:val="00922358"/>
    <w:rsid w:val="00922799"/>
    <w:rsid w:val="009227AB"/>
    <w:rsid w:val="00922E41"/>
    <w:rsid w:val="00923695"/>
    <w:rsid w:val="0092405B"/>
    <w:rsid w:val="009243B9"/>
    <w:rsid w:val="0092455E"/>
    <w:rsid w:val="0092470F"/>
    <w:rsid w:val="00925E10"/>
    <w:rsid w:val="00925F99"/>
    <w:rsid w:val="00926103"/>
    <w:rsid w:val="009263B1"/>
    <w:rsid w:val="009263CC"/>
    <w:rsid w:val="0092667D"/>
    <w:rsid w:val="0092706D"/>
    <w:rsid w:val="009271A1"/>
    <w:rsid w:val="00927E54"/>
    <w:rsid w:val="009302F0"/>
    <w:rsid w:val="009303A8"/>
    <w:rsid w:val="009304E3"/>
    <w:rsid w:val="009309A7"/>
    <w:rsid w:val="00930A9A"/>
    <w:rsid w:val="0093166C"/>
    <w:rsid w:val="00931DB3"/>
    <w:rsid w:val="009321B1"/>
    <w:rsid w:val="00932EF9"/>
    <w:rsid w:val="00933082"/>
    <w:rsid w:val="009331D6"/>
    <w:rsid w:val="0093369A"/>
    <w:rsid w:val="0093373D"/>
    <w:rsid w:val="009339F9"/>
    <w:rsid w:val="00933DF0"/>
    <w:rsid w:val="0093445A"/>
    <w:rsid w:val="0093475D"/>
    <w:rsid w:val="0093495F"/>
    <w:rsid w:val="00934D6F"/>
    <w:rsid w:val="00934FCB"/>
    <w:rsid w:val="00935A53"/>
    <w:rsid w:val="00935BA1"/>
    <w:rsid w:val="00935E20"/>
    <w:rsid w:val="00935FC9"/>
    <w:rsid w:val="009366C9"/>
    <w:rsid w:val="00936889"/>
    <w:rsid w:val="00936A24"/>
    <w:rsid w:val="00936CF3"/>
    <w:rsid w:val="00937845"/>
    <w:rsid w:val="00937E86"/>
    <w:rsid w:val="009408D9"/>
    <w:rsid w:val="00940BBD"/>
    <w:rsid w:val="00940E83"/>
    <w:rsid w:val="00940F13"/>
    <w:rsid w:val="00940F7A"/>
    <w:rsid w:val="009411B2"/>
    <w:rsid w:val="00941237"/>
    <w:rsid w:val="00941C42"/>
    <w:rsid w:val="00941FE2"/>
    <w:rsid w:val="009426EF"/>
    <w:rsid w:val="00942A84"/>
    <w:rsid w:val="00943137"/>
    <w:rsid w:val="009431AF"/>
    <w:rsid w:val="00943271"/>
    <w:rsid w:val="00943B63"/>
    <w:rsid w:val="00943D17"/>
    <w:rsid w:val="00943E0A"/>
    <w:rsid w:val="00943FC1"/>
    <w:rsid w:val="009447A0"/>
    <w:rsid w:val="00944E7A"/>
    <w:rsid w:val="00944F6E"/>
    <w:rsid w:val="00945170"/>
    <w:rsid w:val="00945470"/>
    <w:rsid w:val="009455F8"/>
    <w:rsid w:val="00945701"/>
    <w:rsid w:val="00945B40"/>
    <w:rsid w:val="009465BC"/>
    <w:rsid w:val="00946B58"/>
    <w:rsid w:val="00946C1D"/>
    <w:rsid w:val="00946FE4"/>
    <w:rsid w:val="009470D6"/>
    <w:rsid w:val="00947476"/>
    <w:rsid w:val="00950122"/>
    <w:rsid w:val="00950911"/>
    <w:rsid w:val="00950B75"/>
    <w:rsid w:val="00950C5D"/>
    <w:rsid w:val="00950D05"/>
    <w:rsid w:val="00951446"/>
    <w:rsid w:val="00951772"/>
    <w:rsid w:val="00951CF4"/>
    <w:rsid w:val="00951D14"/>
    <w:rsid w:val="00952862"/>
    <w:rsid w:val="00952FFD"/>
    <w:rsid w:val="009533C0"/>
    <w:rsid w:val="009533D8"/>
    <w:rsid w:val="00953429"/>
    <w:rsid w:val="009535BB"/>
    <w:rsid w:val="00953A35"/>
    <w:rsid w:val="00953C3D"/>
    <w:rsid w:val="009545E8"/>
    <w:rsid w:val="009546CC"/>
    <w:rsid w:val="0095477A"/>
    <w:rsid w:val="009551FA"/>
    <w:rsid w:val="0095523E"/>
    <w:rsid w:val="00955264"/>
    <w:rsid w:val="009558EA"/>
    <w:rsid w:val="00956248"/>
    <w:rsid w:val="009566E1"/>
    <w:rsid w:val="00956763"/>
    <w:rsid w:val="00956B1C"/>
    <w:rsid w:val="00956ED9"/>
    <w:rsid w:val="0095706C"/>
    <w:rsid w:val="00957187"/>
    <w:rsid w:val="00957847"/>
    <w:rsid w:val="009578E7"/>
    <w:rsid w:val="00957A1E"/>
    <w:rsid w:val="00957E67"/>
    <w:rsid w:val="00957F09"/>
    <w:rsid w:val="0096054D"/>
    <w:rsid w:val="0096090F"/>
    <w:rsid w:val="009609B0"/>
    <w:rsid w:val="00960AE1"/>
    <w:rsid w:val="00960CBB"/>
    <w:rsid w:val="00960EE5"/>
    <w:rsid w:val="00961239"/>
    <w:rsid w:val="00961979"/>
    <w:rsid w:val="00961BC1"/>
    <w:rsid w:val="00961CCA"/>
    <w:rsid w:val="00961DDA"/>
    <w:rsid w:val="0096209E"/>
    <w:rsid w:val="0096242F"/>
    <w:rsid w:val="0096252B"/>
    <w:rsid w:val="00962930"/>
    <w:rsid w:val="00962D5C"/>
    <w:rsid w:val="00962D7D"/>
    <w:rsid w:val="00962E23"/>
    <w:rsid w:val="009637D7"/>
    <w:rsid w:val="0096389A"/>
    <w:rsid w:val="00963B7D"/>
    <w:rsid w:val="00963BDD"/>
    <w:rsid w:val="00963C93"/>
    <w:rsid w:val="00963CD3"/>
    <w:rsid w:val="009641D5"/>
    <w:rsid w:val="00964F82"/>
    <w:rsid w:val="00965184"/>
    <w:rsid w:val="00965378"/>
    <w:rsid w:val="00965965"/>
    <w:rsid w:val="00965A05"/>
    <w:rsid w:val="00965A4F"/>
    <w:rsid w:val="00965D2A"/>
    <w:rsid w:val="00965DC9"/>
    <w:rsid w:val="00965DD2"/>
    <w:rsid w:val="00966420"/>
    <w:rsid w:val="0096656C"/>
    <w:rsid w:val="009666AB"/>
    <w:rsid w:val="009668F3"/>
    <w:rsid w:val="00966C6F"/>
    <w:rsid w:val="00967507"/>
    <w:rsid w:val="00967F7B"/>
    <w:rsid w:val="00967F90"/>
    <w:rsid w:val="009700A3"/>
    <w:rsid w:val="00970175"/>
    <w:rsid w:val="00970394"/>
    <w:rsid w:val="00970699"/>
    <w:rsid w:val="00970A0A"/>
    <w:rsid w:val="00970C79"/>
    <w:rsid w:val="00970EBC"/>
    <w:rsid w:val="00971091"/>
    <w:rsid w:val="0097124E"/>
    <w:rsid w:val="00971583"/>
    <w:rsid w:val="00971817"/>
    <w:rsid w:val="00971D22"/>
    <w:rsid w:val="00971D65"/>
    <w:rsid w:val="00971FB1"/>
    <w:rsid w:val="0097244C"/>
    <w:rsid w:val="00972543"/>
    <w:rsid w:val="0097258F"/>
    <w:rsid w:val="00972AED"/>
    <w:rsid w:val="00972BD0"/>
    <w:rsid w:val="00972D08"/>
    <w:rsid w:val="0097307C"/>
    <w:rsid w:val="00973165"/>
    <w:rsid w:val="0097344C"/>
    <w:rsid w:val="0097361D"/>
    <w:rsid w:val="00973844"/>
    <w:rsid w:val="00974867"/>
    <w:rsid w:val="009752E4"/>
    <w:rsid w:val="00975505"/>
    <w:rsid w:val="00975540"/>
    <w:rsid w:val="00976364"/>
    <w:rsid w:val="00976F3E"/>
    <w:rsid w:val="00976F4E"/>
    <w:rsid w:val="009777C7"/>
    <w:rsid w:val="00977C56"/>
    <w:rsid w:val="00977DE3"/>
    <w:rsid w:val="00977EC5"/>
    <w:rsid w:val="00977FED"/>
    <w:rsid w:val="009801DE"/>
    <w:rsid w:val="009806AB"/>
    <w:rsid w:val="0098071C"/>
    <w:rsid w:val="0098099A"/>
    <w:rsid w:val="00981668"/>
    <w:rsid w:val="00981A02"/>
    <w:rsid w:val="00981DB0"/>
    <w:rsid w:val="00981FBD"/>
    <w:rsid w:val="009826B5"/>
    <w:rsid w:val="009830A4"/>
    <w:rsid w:val="0098316C"/>
    <w:rsid w:val="009834C5"/>
    <w:rsid w:val="00983655"/>
    <w:rsid w:val="00983860"/>
    <w:rsid w:val="00983B0E"/>
    <w:rsid w:val="00984235"/>
    <w:rsid w:val="009843E5"/>
    <w:rsid w:val="009845A0"/>
    <w:rsid w:val="00984627"/>
    <w:rsid w:val="00984788"/>
    <w:rsid w:val="00984F4B"/>
    <w:rsid w:val="0098501F"/>
    <w:rsid w:val="00985027"/>
    <w:rsid w:val="0098514C"/>
    <w:rsid w:val="009851AA"/>
    <w:rsid w:val="009851B7"/>
    <w:rsid w:val="00985247"/>
    <w:rsid w:val="00985508"/>
    <w:rsid w:val="0098557B"/>
    <w:rsid w:val="00985790"/>
    <w:rsid w:val="00985CCE"/>
    <w:rsid w:val="00985D95"/>
    <w:rsid w:val="00986998"/>
    <w:rsid w:val="00986AA1"/>
    <w:rsid w:val="00986B61"/>
    <w:rsid w:val="00986BE3"/>
    <w:rsid w:val="009871ED"/>
    <w:rsid w:val="00987286"/>
    <w:rsid w:val="0098753D"/>
    <w:rsid w:val="00987A7D"/>
    <w:rsid w:val="00987BFC"/>
    <w:rsid w:val="00987DBF"/>
    <w:rsid w:val="00991199"/>
    <w:rsid w:val="0099127A"/>
    <w:rsid w:val="00991324"/>
    <w:rsid w:val="00991561"/>
    <w:rsid w:val="009919FD"/>
    <w:rsid w:val="00992012"/>
    <w:rsid w:val="0099241E"/>
    <w:rsid w:val="009929B4"/>
    <w:rsid w:val="00993022"/>
    <w:rsid w:val="0099339A"/>
    <w:rsid w:val="00993927"/>
    <w:rsid w:val="00993C77"/>
    <w:rsid w:val="00993FE4"/>
    <w:rsid w:val="009940E5"/>
    <w:rsid w:val="009941F4"/>
    <w:rsid w:val="009947B8"/>
    <w:rsid w:val="00994FB7"/>
    <w:rsid w:val="0099510A"/>
    <w:rsid w:val="00995B16"/>
    <w:rsid w:val="009972E3"/>
    <w:rsid w:val="009973A1"/>
    <w:rsid w:val="00997408"/>
    <w:rsid w:val="009977C6"/>
    <w:rsid w:val="00997D47"/>
    <w:rsid w:val="00997FC3"/>
    <w:rsid w:val="009A02C4"/>
    <w:rsid w:val="009A02F9"/>
    <w:rsid w:val="009A055A"/>
    <w:rsid w:val="009A05A4"/>
    <w:rsid w:val="009A06CA"/>
    <w:rsid w:val="009A0C7D"/>
    <w:rsid w:val="009A10DA"/>
    <w:rsid w:val="009A1923"/>
    <w:rsid w:val="009A1A61"/>
    <w:rsid w:val="009A2061"/>
    <w:rsid w:val="009A253D"/>
    <w:rsid w:val="009A2740"/>
    <w:rsid w:val="009A339C"/>
    <w:rsid w:val="009A3DA9"/>
    <w:rsid w:val="009A42FC"/>
    <w:rsid w:val="009A4390"/>
    <w:rsid w:val="009A468B"/>
    <w:rsid w:val="009A49F5"/>
    <w:rsid w:val="009A4A70"/>
    <w:rsid w:val="009A4CE5"/>
    <w:rsid w:val="009A4F5D"/>
    <w:rsid w:val="009A56D0"/>
    <w:rsid w:val="009A628B"/>
    <w:rsid w:val="009A6291"/>
    <w:rsid w:val="009A633B"/>
    <w:rsid w:val="009A636D"/>
    <w:rsid w:val="009A669B"/>
    <w:rsid w:val="009A7170"/>
    <w:rsid w:val="009A7D48"/>
    <w:rsid w:val="009A7E22"/>
    <w:rsid w:val="009A7E27"/>
    <w:rsid w:val="009B021F"/>
    <w:rsid w:val="009B04A2"/>
    <w:rsid w:val="009B050E"/>
    <w:rsid w:val="009B080A"/>
    <w:rsid w:val="009B0A93"/>
    <w:rsid w:val="009B0AC7"/>
    <w:rsid w:val="009B0C92"/>
    <w:rsid w:val="009B0D4E"/>
    <w:rsid w:val="009B10A3"/>
    <w:rsid w:val="009B1814"/>
    <w:rsid w:val="009B1E90"/>
    <w:rsid w:val="009B306C"/>
    <w:rsid w:val="009B34D6"/>
    <w:rsid w:val="009B36AB"/>
    <w:rsid w:val="009B373D"/>
    <w:rsid w:val="009B3824"/>
    <w:rsid w:val="009B3E6A"/>
    <w:rsid w:val="009B40CA"/>
    <w:rsid w:val="009B4397"/>
    <w:rsid w:val="009B43BD"/>
    <w:rsid w:val="009B4B82"/>
    <w:rsid w:val="009B5AC5"/>
    <w:rsid w:val="009B5E74"/>
    <w:rsid w:val="009B5FC0"/>
    <w:rsid w:val="009B62FD"/>
    <w:rsid w:val="009B659F"/>
    <w:rsid w:val="009B6621"/>
    <w:rsid w:val="009B6636"/>
    <w:rsid w:val="009B6729"/>
    <w:rsid w:val="009B688D"/>
    <w:rsid w:val="009B6E8D"/>
    <w:rsid w:val="009B75EF"/>
    <w:rsid w:val="009B769E"/>
    <w:rsid w:val="009B76EF"/>
    <w:rsid w:val="009B7D16"/>
    <w:rsid w:val="009C01DE"/>
    <w:rsid w:val="009C055D"/>
    <w:rsid w:val="009C0902"/>
    <w:rsid w:val="009C091C"/>
    <w:rsid w:val="009C0C61"/>
    <w:rsid w:val="009C111F"/>
    <w:rsid w:val="009C18CF"/>
    <w:rsid w:val="009C1C02"/>
    <w:rsid w:val="009C2450"/>
    <w:rsid w:val="009C2466"/>
    <w:rsid w:val="009C2724"/>
    <w:rsid w:val="009C2BD6"/>
    <w:rsid w:val="009C37F3"/>
    <w:rsid w:val="009C3CD3"/>
    <w:rsid w:val="009C407F"/>
    <w:rsid w:val="009C4163"/>
    <w:rsid w:val="009C4888"/>
    <w:rsid w:val="009C49EC"/>
    <w:rsid w:val="009C57E1"/>
    <w:rsid w:val="009C5A93"/>
    <w:rsid w:val="009C6733"/>
    <w:rsid w:val="009C6C52"/>
    <w:rsid w:val="009C6EF9"/>
    <w:rsid w:val="009C7575"/>
    <w:rsid w:val="009C7C39"/>
    <w:rsid w:val="009C7C87"/>
    <w:rsid w:val="009C7DAF"/>
    <w:rsid w:val="009C7E48"/>
    <w:rsid w:val="009C7EA3"/>
    <w:rsid w:val="009C7EFA"/>
    <w:rsid w:val="009C7F70"/>
    <w:rsid w:val="009D017D"/>
    <w:rsid w:val="009D01A0"/>
    <w:rsid w:val="009D0529"/>
    <w:rsid w:val="009D0813"/>
    <w:rsid w:val="009D0827"/>
    <w:rsid w:val="009D0947"/>
    <w:rsid w:val="009D0D36"/>
    <w:rsid w:val="009D12A0"/>
    <w:rsid w:val="009D212F"/>
    <w:rsid w:val="009D22C1"/>
    <w:rsid w:val="009D39CC"/>
    <w:rsid w:val="009D4267"/>
    <w:rsid w:val="009D445F"/>
    <w:rsid w:val="009D4942"/>
    <w:rsid w:val="009D4BB0"/>
    <w:rsid w:val="009D4C13"/>
    <w:rsid w:val="009D4D82"/>
    <w:rsid w:val="009D4F5E"/>
    <w:rsid w:val="009D4FA7"/>
    <w:rsid w:val="009D517D"/>
    <w:rsid w:val="009D53D0"/>
    <w:rsid w:val="009D5410"/>
    <w:rsid w:val="009D55CA"/>
    <w:rsid w:val="009D5889"/>
    <w:rsid w:val="009D5F72"/>
    <w:rsid w:val="009D63C8"/>
    <w:rsid w:val="009D65F3"/>
    <w:rsid w:val="009D6AB7"/>
    <w:rsid w:val="009D7477"/>
    <w:rsid w:val="009D75A6"/>
    <w:rsid w:val="009D7664"/>
    <w:rsid w:val="009E0543"/>
    <w:rsid w:val="009E063E"/>
    <w:rsid w:val="009E097F"/>
    <w:rsid w:val="009E0B87"/>
    <w:rsid w:val="009E0CB0"/>
    <w:rsid w:val="009E0DFE"/>
    <w:rsid w:val="009E10AD"/>
    <w:rsid w:val="009E11DE"/>
    <w:rsid w:val="009E1238"/>
    <w:rsid w:val="009E1365"/>
    <w:rsid w:val="009E1591"/>
    <w:rsid w:val="009E1662"/>
    <w:rsid w:val="009E16A6"/>
    <w:rsid w:val="009E1729"/>
    <w:rsid w:val="009E1A5F"/>
    <w:rsid w:val="009E1AFB"/>
    <w:rsid w:val="009E1D5F"/>
    <w:rsid w:val="009E24E7"/>
    <w:rsid w:val="009E2657"/>
    <w:rsid w:val="009E2A23"/>
    <w:rsid w:val="009E33A8"/>
    <w:rsid w:val="009E3608"/>
    <w:rsid w:val="009E36E0"/>
    <w:rsid w:val="009E3750"/>
    <w:rsid w:val="009E3B84"/>
    <w:rsid w:val="009E461A"/>
    <w:rsid w:val="009E49E2"/>
    <w:rsid w:val="009E4C90"/>
    <w:rsid w:val="009E4CA6"/>
    <w:rsid w:val="009E4E32"/>
    <w:rsid w:val="009E4F8A"/>
    <w:rsid w:val="009E5AC5"/>
    <w:rsid w:val="009E5F45"/>
    <w:rsid w:val="009E5F5A"/>
    <w:rsid w:val="009E6365"/>
    <w:rsid w:val="009E65BF"/>
    <w:rsid w:val="009E674E"/>
    <w:rsid w:val="009E6EAE"/>
    <w:rsid w:val="009E72EB"/>
    <w:rsid w:val="009E79F5"/>
    <w:rsid w:val="009E7C5E"/>
    <w:rsid w:val="009F036E"/>
    <w:rsid w:val="009F0ABD"/>
    <w:rsid w:val="009F0F56"/>
    <w:rsid w:val="009F1000"/>
    <w:rsid w:val="009F1205"/>
    <w:rsid w:val="009F195C"/>
    <w:rsid w:val="009F19EC"/>
    <w:rsid w:val="009F2108"/>
    <w:rsid w:val="009F259F"/>
    <w:rsid w:val="009F29B0"/>
    <w:rsid w:val="009F2A33"/>
    <w:rsid w:val="009F2C34"/>
    <w:rsid w:val="009F2D9C"/>
    <w:rsid w:val="009F31EB"/>
    <w:rsid w:val="009F359F"/>
    <w:rsid w:val="009F3BD6"/>
    <w:rsid w:val="009F4699"/>
    <w:rsid w:val="009F4C90"/>
    <w:rsid w:val="009F4E4D"/>
    <w:rsid w:val="009F5196"/>
    <w:rsid w:val="009F51D7"/>
    <w:rsid w:val="009F51EA"/>
    <w:rsid w:val="009F5568"/>
    <w:rsid w:val="009F58D8"/>
    <w:rsid w:val="009F593B"/>
    <w:rsid w:val="009F597B"/>
    <w:rsid w:val="009F5CEA"/>
    <w:rsid w:val="009F6212"/>
    <w:rsid w:val="009F63C9"/>
    <w:rsid w:val="009F64C3"/>
    <w:rsid w:val="009F6568"/>
    <w:rsid w:val="009F6665"/>
    <w:rsid w:val="009F6912"/>
    <w:rsid w:val="009F7304"/>
    <w:rsid w:val="009F7656"/>
    <w:rsid w:val="00A003F0"/>
    <w:rsid w:val="00A006AE"/>
    <w:rsid w:val="00A00A5E"/>
    <w:rsid w:val="00A00B56"/>
    <w:rsid w:val="00A00E15"/>
    <w:rsid w:val="00A013AF"/>
    <w:rsid w:val="00A01843"/>
    <w:rsid w:val="00A01FAE"/>
    <w:rsid w:val="00A022C6"/>
    <w:rsid w:val="00A024FD"/>
    <w:rsid w:val="00A02514"/>
    <w:rsid w:val="00A02B18"/>
    <w:rsid w:val="00A03284"/>
    <w:rsid w:val="00A0343D"/>
    <w:rsid w:val="00A03710"/>
    <w:rsid w:val="00A03E04"/>
    <w:rsid w:val="00A03E8C"/>
    <w:rsid w:val="00A0447E"/>
    <w:rsid w:val="00A04628"/>
    <w:rsid w:val="00A0467C"/>
    <w:rsid w:val="00A04814"/>
    <w:rsid w:val="00A04D5C"/>
    <w:rsid w:val="00A04D87"/>
    <w:rsid w:val="00A055AC"/>
    <w:rsid w:val="00A05817"/>
    <w:rsid w:val="00A0585C"/>
    <w:rsid w:val="00A05AC7"/>
    <w:rsid w:val="00A05B58"/>
    <w:rsid w:val="00A05E3E"/>
    <w:rsid w:val="00A061EC"/>
    <w:rsid w:val="00A068BB"/>
    <w:rsid w:val="00A06C12"/>
    <w:rsid w:val="00A073C5"/>
    <w:rsid w:val="00A07465"/>
    <w:rsid w:val="00A07A98"/>
    <w:rsid w:val="00A101C1"/>
    <w:rsid w:val="00A105DA"/>
    <w:rsid w:val="00A10FC1"/>
    <w:rsid w:val="00A113BD"/>
    <w:rsid w:val="00A117DF"/>
    <w:rsid w:val="00A11911"/>
    <w:rsid w:val="00A11BB8"/>
    <w:rsid w:val="00A11C5E"/>
    <w:rsid w:val="00A12234"/>
    <w:rsid w:val="00A1266F"/>
    <w:rsid w:val="00A12B1F"/>
    <w:rsid w:val="00A13292"/>
    <w:rsid w:val="00A139AF"/>
    <w:rsid w:val="00A13BED"/>
    <w:rsid w:val="00A13EAA"/>
    <w:rsid w:val="00A141F3"/>
    <w:rsid w:val="00A1428A"/>
    <w:rsid w:val="00A148F2"/>
    <w:rsid w:val="00A14AB2"/>
    <w:rsid w:val="00A14D92"/>
    <w:rsid w:val="00A15548"/>
    <w:rsid w:val="00A15690"/>
    <w:rsid w:val="00A156FE"/>
    <w:rsid w:val="00A15926"/>
    <w:rsid w:val="00A159B3"/>
    <w:rsid w:val="00A15E59"/>
    <w:rsid w:val="00A16325"/>
    <w:rsid w:val="00A16856"/>
    <w:rsid w:val="00A16B08"/>
    <w:rsid w:val="00A172CD"/>
    <w:rsid w:val="00A17370"/>
    <w:rsid w:val="00A175F5"/>
    <w:rsid w:val="00A179D8"/>
    <w:rsid w:val="00A17DAB"/>
    <w:rsid w:val="00A17DB9"/>
    <w:rsid w:val="00A17E1E"/>
    <w:rsid w:val="00A17FD7"/>
    <w:rsid w:val="00A202DF"/>
    <w:rsid w:val="00A20535"/>
    <w:rsid w:val="00A208A6"/>
    <w:rsid w:val="00A208B4"/>
    <w:rsid w:val="00A208C1"/>
    <w:rsid w:val="00A2105D"/>
    <w:rsid w:val="00A210F4"/>
    <w:rsid w:val="00A21203"/>
    <w:rsid w:val="00A21269"/>
    <w:rsid w:val="00A214B3"/>
    <w:rsid w:val="00A21A00"/>
    <w:rsid w:val="00A21E8E"/>
    <w:rsid w:val="00A22254"/>
    <w:rsid w:val="00A225FD"/>
    <w:rsid w:val="00A22F22"/>
    <w:rsid w:val="00A22FCF"/>
    <w:rsid w:val="00A23491"/>
    <w:rsid w:val="00A235FA"/>
    <w:rsid w:val="00A23E76"/>
    <w:rsid w:val="00A24B8B"/>
    <w:rsid w:val="00A24FA3"/>
    <w:rsid w:val="00A25288"/>
    <w:rsid w:val="00A25367"/>
    <w:rsid w:val="00A25756"/>
    <w:rsid w:val="00A25977"/>
    <w:rsid w:val="00A2646C"/>
    <w:rsid w:val="00A2677B"/>
    <w:rsid w:val="00A268F8"/>
    <w:rsid w:val="00A26A05"/>
    <w:rsid w:val="00A271A4"/>
    <w:rsid w:val="00A27BFA"/>
    <w:rsid w:val="00A27CAA"/>
    <w:rsid w:val="00A30360"/>
    <w:rsid w:val="00A304CF"/>
    <w:rsid w:val="00A30870"/>
    <w:rsid w:val="00A30C8E"/>
    <w:rsid w:val="00A30FD3"/>
    <w:rsid w:val="00A316C7"/>
    <w:rsid w:val="00A32193"/>
    <w:rsid w:val="00A3250B"/>
    <w:rsid w:val="00A32711"/>
    <w:rsid w:val="00A3341C"/>
    <w:rsid w:val="00A33AB3"/>
    <w:rsid w:val="00A33F99"/>
    <w:rsid w:val="00A3448A"/>
    <w:rsid w:val="00A34553"/>
    <w:rsid w:val="00A34AAD"/>
    <w:rsid w:val="00A34B11"/>
    <w:rsid w:val="00A34C2D"/>
    <w:rsid w:val="00A34E92"/>
    <w:rsid w:val="00A352ED"/>
    <w:rsid w:val="00A35BF4"/>
    <w:rsid w:val="00A35CF6"/>
    <w:rsid w:val="00A35D9B"/>
    <w:rsid w:val="00A360DC"/>
    <w:rsid w:val="00A362EB"/>
    <w:rsid w:val="00A36559"/>
    <w:rsid w:val="00A36EB0"/>
    <w:rsid w:val="00A370CC"/>
    <w:rsid w:val="00A372C1"/>
    <w:rsid w:val="00A37685"/>
    <w:rsid w:val="00A379AF"/>
    <w:rsid w:val="00A37B3C"/>
    <w:rsid w:val="00A401EA"/>
    <w:rsid w:val="00A4020D"/>
    <w:rsid w:val="00A409D8"/>
    <w:rsid w:val="00A40D1F"/>
    <w:rsid w:val="00A41409"/>
    <w:rsid w:val="00A41A30"/>
    <w:rsid w:val="00A41E4E"/>
    <w:rsid w:val="00A41F41"/>
    <w:rsid w:val="00A41F8D"/>
    <w:rsid w:val="00A4228E"/>
    <w:rsid w:val="00A42B08"/>
    <w:rsid w:val="00A42D78"/>
    <w:rsid w:val="00A430A2"/>
    <w:rsid w:val="00A43C07"/>
    <w:rsid w:val="00A43D95"/>
    <w:rsid w:val="00A440B7"/>
    <w:rsid w:val="00A44259"/>
    <w:rsid w:val="00A44479"/>
    <w:rsid w:val="00A44666"/>
    <w:rsid w:val="00A446A6"/>
    <w:rsid w:val="00A4492A"/>
    <w:rsid w:val="00A44A8D"/>
    <w:rsid w:val="00A44F3A"/>
    <w:rsid w:val="00A4512E"/>
    <w:rsid w:val="00A45291"/>
    <w:rsid w:val="00A4538F"/>
    <w:rsid w:val="00A456D8"/>
    <w:rsid w:val="00A4586B"/>
    <w:rsid w:val="00A45B4C"/>
    <w:rsid w:val="00A45C8D"/>
    <w:rsid w:val="00A45F6E"/>
    <w:rsid w:val="00A46A67"/>
    <w:rsid w:val="00A46C26"/>
    <w:rsid w:val="00A47138"/>
    <w:rsid w:val="00A47592"/>
    <w:rsid w:val="00A47D2E"/>
    <w:rsid w:val="00A47D74"/>
    <w:rsid w:val="00A47E5E"/>
    <w:rsid w:val="00A5016B"/>
    <w:rsid w:val="00A506BC"/>
    <w:rsid w:val="00A507B5"/>
    <w:rsid w:val="00A50B93"/>
    <w:rsid w:val="00A50BC3"/>
    <w:rsid w:val="00A50E42"/>
    <w:rsid w:val="00A51006"/>
    <w:rsid w:val="00A510E1"/>
    <w:rsid w:val="00A516F2"/>
    <w:rsid w:val="00A51990"/>
    <w:rsid w:val="00A51A9A"/>
    <w:rsid w:val="00A51C47"/>
    <w:rsid w:val="00A51D48"/>
    <w:rsid w:val="00A51E56"/>
    <w:rsid w:val="00A5210D"/>
    <w:rsid w:val="00A521BA"/>
    <w:rsid w:val="00A52567"/>
    <w:rsid w:val="00A52766"/>
    <w:rsid w:val="00A5276A"/>
    <w:rsid w:val="00A52A21"/>
    <w:rsid w:val="00A52ABE"/>
    <w:rsid w:val="00A52BAF"/>
    <w:rsid w:val="00A52C11"/>
    <w:rsid w:val="00A53435"/>
    <w:rsid w:val="00A541F7"/>
    <w:rsid w:val="00A5453E"/>
    <w:rsid w:val="00A545B1"/>
    <w:rsid w:val="00A545BF"/>
    <w:rsid w:val="00A54A07"/>
    <w:rsid w:val="00A54A30"/>
    <w:rsid w:val="00A54ADB"/>
    <w:rsid w:val="00A5507F"/>
    <w:rsid w:val="00A55398"/>
    <w:rsid w:val="00A55400"/>
    <w:rsid w:val="00A5598B"/>
    <w:rsid w:val="00A559FB"/>
    <w:rsid w:val="00A56124"/>
    <w:rsid w:val="00A56B3A"/>
    <w:rsid w:val="00A56E90"/>
    <w:rsid w:val="00A56FC2"/>
    <w:rsid w:val="00A57065"/>
    <w:rsid w:val="00A570F3"/>
    <w:rsid w:val="00A5752F"/>
    <w:rsid w:val="00A5768D"/>
    <w:rsid w:val="00A57784"/>
    <w:rsid w:val="00A5787C"/>
    <w:rsid w:val="00A57D00"/>
    <w:rsid w:val="00A57E9F"/>
    <w:rsid w:val="00A57F62"/>
    <w:rsid w:val="00A604CC"/>
    <w:rsid w:val="00A60BAE"/>
    <w:rsid w:val="00A6146C"/>
    <w:rsid w:val="00A615BE"/>
    <w:rsid w:val="00A618DB"/>
    <w:rsid w:val="00A619F1"/>
    <w:rsid w:val="00A61C65"/>
    <w:rsid w:val="00A625D3"/>
    <w:rsid w:val="00A62D08"/>
    <w:rsid w:val="00A62F5A"/>
    <w:rsid w:val="00A63430"/>
    <w:rsid w:val="00A639F1"/>
    <w:rsid w:val="00A63BBD"/>
    <w:rsid w:val="00A63E4D"/>
    <w:rsid w:val="00A64317"/>
    <w:rsid w:val="00A6431C"/>
    <w:rsid w:val="00A64402"/>
    <w:rsid w:val="00A64465"/>
    <w:rsid w:val="00A6499C"/>
    <w:rsid w:val="00A64DCB"/>
    <w:rsid w:val="00A64E83"/>
    <w:rsid w:val="00A64F38"/>
    <w:rsid w:val="00A6520B"/>
    <w:rsid w:val="00A6542A"/>
    <w:rsid w:val="00A657E4"/>
    <w:rsid w:val="00A65B4C"/>
    <w:rsid w:val="00A65D3D"/>
    <w:rsid w:val="00A65DC7"/>
    <w:rsid w:val="00A665CA"/>
    <w:rsid w:val="00A6663C"/>
    <w:rsid w:val="00A66FEE"/>
    <w:rsid w:val="00A675A5"/>
    <w:rsid w:val="00A67B6D"/>
    <w:rsid w:val="00A70350"/>
    <w:rsid w:val="00A703E1"/>
    <w:rsid w:val="00A70CDC"/>
    <w:rsid w:val="00A70CFD"/>
    <w:rsid w:val="00A70D40"/>
    <w:rsid w:val="00A70E1E"/>
    <w:rsid w:val="00A71072"/>
    <w:rsid w:val="00A718CB"/>
    <w:rsid w:val="00A71975"/>
    <w:rsid w:val="00A71B19"/>
    <w:rsid w:val="00A7265A"/>
    <w:rsid w:val="00A72C0E"/>
    <w:rsid w:val="00A72F96"/>
    <w:rsid w:val="00A732A7"/>
    <w:rsid w:val="00A734BA"/>
    <w:rsid w:val="00A7376E"/>
    <w:rsid w:val="00A73AC9"/>
    <w:rsid w:val="00A7425B"/>
    <w:rsid w:val="00A74578"/>
    <w:rsid w:val="00A7462B"/>
    <w:rsid w:val="00A75541"/>
    <w:rsid w:val="00A75A1D"/>
    <w:rsid w:val="00A75A4D"/>
    <w:rsid w:val="00A75A6E"/>
    <w:rsid w:val="00A75B11"/>
    <w:rsid w:val="00A75E22"/>
    <w:rsid w:val="00A75F64"/>
    <w:rsid w:val="00A76B23"/>
    <w:rsid w:val="00A774D8"/>
    <w:rsid w:val="00A77C2B"/>
    <w:rsid w:val="00A77FAC"/>
    <w:rsid w:val="00A804D7"/>
    <w:rsid w:val="00A80684"/>
    <w:rsid w:val="00A80709"/>
    <w:rsid w:val="00A807EE"/>
    <w:rsid w:val="00A80855"/>
    <w:rsid w:val="00A80900"/>
    <w:rsid w:val="00A809FA"/>
    <w:rsid w:val="00A812A7"/>
    <w:rsid w:val="00A813E9"/>
    <w:rsid w:val="00A8169A"/>
    <w:rsid w:val="00A82D80"/>
    <w:rsid w:val="00A8321E"/>
    <w:rsid w:val="00A838DE"/>
    <w:rsid w:val="00A83929"/>
    <w:rsid w:val="00A83A93"/>
    <w:rsid w:val="00A83D62"/>
    <w:rsid w:val="00A841A6"/>
    <w:rsid w:val="00A84269"/>
    <w:rsid w:val="00A848B7"/>
    <w:rsid w:val="00A850DB"/>
    <w:rsid w:val="00A8543B"/>
    <w:rsid w:val="00A85AC5"/>
    <w:rsid w:val="00A8614E"/>
    <w:rsid w:val="00A86535"/>
    <w:rsid w:val="00A8666F"/>
    <w:rsid w:val="00A866DD"/>
    <w:rsid w:val="00A873C3"/>
    <w:rsid w:val="00A8768B"/>
    <w:rsid w:val="00A900D0"/>
    <w:rsid w:val="00A9047D"/>
    <w:rsid w:val="00A90817"/>
    <w:rsid w:val="00A9159C"/>
    <w:rsid w:val="00A9169F"/>
    <w:rsid w:val="00A91CE3"/>
    <w:rsid w:val="00A92037"/>
    <w:rsid w:val="00A920C5"/>
    <w:rsid w:val="00A920F4"/>
    <w:rsid w:val="00A92AAA"/>
    <w:rsid w:val="00A92B45"/>
    <w:rsid w:val="00A92E17"/>
    <w:rsid w:val="00A9331D"/>
    <w:rsid w:val="00A934BE"/>
    <w:rsid w:val="00A93DEB"/>
    <w:rsid w:val="00A9416F"/>
    <w:rsid w:val="00A942F9"/>
    <w:rsid w:val="00A94316"/>
    <w:rsid w:val="00A945AB"/>
    <w:rsid w:val="00A94685"/>
    <w:rsid w:val="00A94994"/>
    <w:rsid w:val="00A94B3E"/>
    <w:rsid w:val="00A94BE2"/>
    <w:rsid w:val="00A95003"/>
    <w:rsid w:val="00A9512D"/>
    <w:rsid w:val="00A95586"/>
    <w:rsid w:val="00A956A6"/>
    <w:rsid w:val="00A959A9"/>
    <w:rsid w:val="00A95A66"/>
    <w:rsid w:val="00A960C7"/>
    <w:rsid w:val="00A9645F"/>
    <w:rsid w:val="00A966F2"/>
    <w:rsid w:val="00A97032"/>
    <w:rsid w:val="00A971EB"/>
    <w:rsid w:val="00A97C6E"/>
    <w:rsid w:val="00A97FD6"/>
    <w:rsid w:val="00AA076A"/>
    <w:rsid w:val="00AA09AB"/>
    <w:rsid w:val="00AA0B04"/>
    <w:rsid w:val="00AA0BD0"/>
    <w:rsid w:val="00AA0CE6"/>
    <w:rsid w:val="00AA0F67"/>
    <w:rsid w:val="00AA12F2"/>
    <w:rsid w:val="00AA1773"/>
    <w:rsid w:val="00AA1CA7"/>
    <w:rsid w:val="00AA228E"/>
    <w:rsid w:val="00AA23D8"/>
    <w:rsid w:val="00AA2803"/>
    <w:rsid w:val="00AA2B3B"/>
    <w:rsid w:val="00AA2DE4"/>
    <w:rsid w:val="00AA2FE8"/>
    <w:rsid w:val="00AA3188"/>
    <w:rsid w:val="00AA31D9"/>
    <w:rsid w:val="00AA3360"/>
    <w:rsid w:val="00AA3594"/>
    <w:rsid w:val="00AA4207"/>
    <w:rsid w:val="00AA44AB"/>
    <w:rsid w:val="00AA4A1C"/>
    <w:rsid w:val="00AA4BEE"/>
    <w:rsid w:val="00AA53D9"/>
    <w:rsid w:val="00AA5687"/>
    <w:rsid w:val="00AA57D5"/>
    <w:rsid w:val="00AA5A4E"/>
    <w:rsid w:val="00AA5BB3"/>
    <w:rsid w:val="00AA5D8D"/>
    <w:rsid w:val="00AA62BE"/>
    <w:rsid w:val="00AA67D3"/>
    <w:rsid w:val="00AA6AE4"/>
    <w:rsid w:val="00AA6DBF"/>
    <w:rsid w:val="00AA74D7"/>
    <w:rsid w:val="00AA77D4"/>
    <w:rsid w:val="00AA79E2"/>
    <w:rsid w:val="00AA7D64"/>
    <w:rsid w:val="00AA7FF1"/>
    <w:rsid w:val="00AB0206"/>
    <w:rsid w:val="00AB0407"/>
    <w:rsid w:val="00AB0625"/>
    <w:rsid w:val="00AB0874"/>
    <w:rsid w:val="00AB0A2E"/>
    <w:rsid w:val="00AB0B95"/>
    <w:rsid w:val="00AB0C99"/>
    <w:rsid w:val="00AB0D29"/>
    <w:rsid w:val="00AB154A"/>
    <w:rsid w:val="00AB1863"/>
    <w:rsid w:val="00AB1F6C"/>
    <w:rsid w:val="00AB2CA9"/>
    <w:rsid w:val="00AB32A6"/>
    <w:rsid w:val="00AB32D5"/>
    <w:rsid w:val="00AB3550"/>
    <w:rsid w:val="00AB3635"/>
    <w:rsid w:val="00AB398B"/>
    <w:rsid w:val="00AB3B33"/>
    <w:rsid w:val="00AB3C06"/>
    <w:rsid w:val="00AB3D2E"/>
    <w:rsid w:val="00AB40D4"/>
    <w:rsid w:val="00AB484A"/>
    <w:rsid w:val="00AB48D8"/>
    <w:rsid w:val="00AB556E"/>
    <w:rsid w:val="00AB5C86"/>
    <w:rsid w:val="00AB61CB"/>
    <w:rsid w:val="00AB649B"/>
    <w:rsid w:val="00AB663B"/>
    <w:rsid w:val="00AB6A13"/>
    <w:rsid w:val="00AB6D71"/>
    <w:rsid w:val="00AB6D92"/>
    <w:rsid w:val="00AB6F5E"/>
    <w:rsid w:val="00AB6FE1"/>
    <w:rsid w:val="00AC06D0"/>
    <w:rsid w:val="00AC0E1A"/>
    <w:rsid w:val="00AC132B"/>
    <w:rsid w:val="00AC193E"/>
    <w:rsid w:val="00AC1D56"/>
    <w:rsid w:val="00AC2381"/>
    <w:rsid w:val="00AC2690"/>
    <w:rsid w:val="00AC2D20"/>
    <w:rsid w:val="00AC3A2A"/>
    <w:rsid w:val="00AC3DBD"/>
    <w:rsid w:val="00AC3E2B"/>
    <w:rsid w:val="00AC42F5"/>
    <w:rsid w:val="00AC44A6"/>
    <w:rsid w:val="00AC498B"/>
    <w:rsid w:val="00AC4B30"/>
    <w:rsid w:val="00AC4D20"/>
    <w:rsid w:val="00AC500C"/>
    <w:rsid w:val="00AC50A0"/>
    <w:rsid w:val="00AC615C"/>
    <w:rsid w:val="00AC628B"/>
    <w:rsid w:val="00AC64DF"/>
    <w:rsid w:val="00AC65B5"/>
    <w:rsid w:val="00AC663E"/>
    <w:rsid w:val="00AC6794"/>
    <w:rsid w:val="00AC6C58"/>
    <w:rsid w:val="00AC6FB6"/>
    <w:rsid w:val="00AC722E"/>
    <w:rsid w:val="00AC7712"/>
    <w:rsid w:val="00AC7807"/>
    <w:rsid w:val="00AC7C7B"/>
    <w:rsid w:val="00AD024B"/>
    <w:rsid w:val="00AD05E1"/>
    <w:rsid w:val="00AD1234"/>
    <w:rsid w:val="00AD12AF"/>
    <w:rsid w:val="00AD145D"/>
    <w:rsid w:val="00AD160C"/>
    <w:rsid w:val="00AD1898"/>
    <w:rsid w:val="00AD1ABD"/>
    <w:rsid w:val="00AD20BF"/>
    <w:rsid w:val="00AD2AFC"/>
    <w:rsid w:val="00AD42B1"/>
    <w:rsid w:val="00AD4736"/>
    <w:rsid w:val="00AD4B9D"/>
    <w:rsid w:val="00AD4C2B"/>
    <w:rsid w:val="00AD4D81"/>
    <w:rsid w:val="00AD5E50"/>
    <w:rsid w:val="00AD5F19"/>
    <w:rsid w:val="00AD5FD4"/>
    <w:rsid w:val="00AE033D"/>
    <w:rsid w:val="00AE03C2"/>
    <w:rsid w:val="00AE041A"/>
    <w:rsid w:val="00AE0691"/>
    <w:rsid w:val="00AE0A47"/>
    <w:rsid w:val="00AE0B4E"/>
    <w:rsid w:val="00AE13C7"/>
    <w:rsid w:val="00AE1BA0"/>
    <w:rsid w:val="00AE1E05"/>
    <w:rsid w:val="00AE22D6"/>
    <w:rsid w:val="00AE239C"/>
    <w:rsid w:val="00AE2648"/>
    <w:rsid w:val="00AE28B8"/>
    <w:rsid w:val="00AE2D65"/>
    <w:rsid w:val="00AE2EA3"/>
    <w:rsid w:val="00AE312C"/>
    <w:rsid w:val="00AE362A"/>
    <w:rsid w:val="00AE3C4F"/>
    <w:rsid w:val="00AE3DD8"/>
    <w:rsid w:val="00AE3EE9"/>
    <w:rsid w:val="00AE40CF"/>
    <w:rsid w:val="00AE4123"/>
    <w:rsid w:val="00AE4746"/>
    <w:rsid w:val="00AE485A"/>
    <w:rsid w:val="00AE4CB3"/>
    <w:rsid w:val="00AE4D0F"/>
    <w:rsid w:val="00AE575F"/>
    <w:rsid w:val="00AE5771"/>
    <w:rsid w:val="00AE5EE9"/>
    <w:rsid w:val="00AE61FF"/>
    <w:rsid w:val="00AE658B"/>
    <w:rsid w:val="00AE6808"/>
    <w:rsid w:val="00AE7498"/>
    <w:rsid w:val="00AE75DE"/>
    <w:rsid w:val="00AE7B98"/>
    <w:rsid w:val="00AE7C60"/>
    <w:rsid w:val="00AE7F8F"/>
    <w:rsid w:val="00AF0C5C"/>
    <w:rsid w:val="00AF159E"/>
    <w:rsid w:val="00AF1754"/>
    <w:rsid w:val="00AF195D"/>
    <w:rsid w:val="00AF1ECF"/>
    <w:rsid w:val="00AF288A"/>
    <w:rsid w:val="00AF3271"/>
    <w:rsid w:val="00AF3864"/>
    <w:rsid w:val="00AF3E69"/>
    <w:rsid w:val="00AF41F8"/>
    <w:rsid w:val="00AF4814"/>
    <w:rsid w:val="00AF4F6A"/>
    <w:rsid w:val="00AF503C"/>
    <w:rsid w:val="00AF6B86"/>
    <w:rsid w:val="00AF6C23"/>
    <w:rsid w:val="00AF7910"/>
    <w:rsid w:val="00AF7AB2"/>
    <w:rsid w:val="00AF7C74"/>
    <w:rsid w:val="00AF7D1D"/>
    <w:rsid w:val="00AF7D71"/>
    <w:rsid w:val="00B003A7"/>
    <w:rsid w:val="00B00503"/>
    <w:rsid w:val="00B0058A"/>
    <w:rsid w:val="00B0091E"/>
    <w:rsid w:val="00B00ABD"/>
    <w:rsid w:val="00B00AC2"/>
    <w:rsid w:val="00B00D1F"/>
    <w:rsid w:val="00B00ECB"/>
    <w:rsid w:val="00B014EE"/>
    <w:rsid w:val="00B0153B"/>
    <w:rsid w:val="00B01AE7"/>
    <w:rsid w:val="00B01D5C"/>
    <w:rsid w:val="00B02162"/>
    <w:rsid w:val="00B027CF"/>
    <w:rsid w:val="00B0296F"/>
    <w:rsid w:val="00B03070"/>
    <w:rsid w:val="00B0333D"/>
    <w:rsid w:val="00B033B8"/>
    <w:rsid w:val="00B033D3"/>
    <w:rsid w:val="00B0345E"/>
    <w:rsid w:val="00B0366A"/>
    <w:rsid w:val="00B03785"/>
    <w:rsid w:val="00B03B77"/>
    <w:rsid w:val="00B040EA"/>
    <w:rsid w:val="00B047A0"/>
    <w:rsid w:val="00B04893"/>
    <w:rsid w:val="00B04C6B"/>
    <w:rsid w:val="00B04D1A"/>
    <w:rsid w:val="00B050AD"/>
    <w:rsid w:val="00B05B6B"/>
    <w:rsid w:val="00B061DA"/>
    <w:rsid w:val="00B06BA2"/>
    <w:rsid w:val="00B06C41"/>
    <w:rsid w:val="00B06C99"/>
    <w:rsid w:val="00B06CA1"/>
    <w:rsid w:val="00B06CC3"/>
    <w:rsid w:val="00B06DBE"/>
    <w:rsid w:val="00B07405"/>
    <w:rsid w:val="00B0751D"/>
    <w:rsid w:val="00B07B03"/>
    <w:rsid w:val="00B07EC2"/>
    <w:rsid w:val="00B103A1"/>
    <w:rsid w:val="00B103D7"/>
    <w:rsid w:val="00B103E4"/>
    <w:rsid w:val="00B104AF"/>
    <w:rsid w:val="00B10574"/>
    <w:rsid w:val="00B107B0"/>
    <w:rsid w:val="00B10D49"/>
    <w:rsid w:val="00B10E24"/>
    <w:rsid w:val="00B1120C"/>
    <w:rsid w:val="00B11D58"/>
    <w:rsid w:val="00B11FCA"/>
    <w:rsid w:val="00B123A3"/>
    <w:rsid w:val="00B12AB1"/>
    <w:rsid w:val="00B13269"/>
    <w:rsid w:val="00B13BA9"/>
    <w:rsid w:val="00B13C03"/>
    <w:rsid w:val="00B13C7B"/>
    <w:rsid w:val="00B1419C"/>
    <w:rsid w:val="00B1534F"/>
    <w:rsid w:val="00B15828"/>
    <w:rsid w:val="00B15B6E"/>
    <w:rsid w:val="00B15C41"/>
    <w:rsid w:val="00B15CBB"/>
    <w:rsid w:val="00B15E8B"/>
    <w:rsid w:val="00B15F6C"/>
    <w:rsid w:val="00B16217"/>
    <w:rsid w:val="00B165A7"/>
    <w:rsid w:val="00B16699"/>
    <w:rsid w:val="00B170C5"/>
    <w:rsid w:val="00B17178"/>
    <w:rsid w:val="00B17CF6"/>
    <w:rsid w:val="00B201E6"/>
    <w:rsid w:val="00B2026E"/>
    <w:rsid w:val="00B20284"/>
    <w:rsid w:val="00B2034F"/>
    <w:rsid w:val="00B216C1"/>
    <w:rsid w:val="00B2212E"/>
    <w:rsid w:val="00B22D8F"/>
    <w:rsid w:val="00B22EA0"/>
    <w:rsid w:val="00B23121"/>
    <w:rsid w:val="00B23198"/>
    <w:rsid w:val="00B23DB4"/>
    <w:rsid w:val="00B23E3F"/>
    <w:rsid w:val="00B2469F"/>
    <w:rsid w:val="00B247FD"/>
    <w:rsid w:val="00B248A8"/>
    <w:rsid w:val="00B2520F"/>
    <w:rsid w:val="00B255D6"/>
    <w:rsid w:val="00B2584F"/>
    <w:rsid w:val="00B25F57"/>
    <w:rsid w:val="00B25FC2"/>
    <w:rsid w:val="00B265A0"/>
    <w:rsid w:val="00B2675B"/>
    <w:rsid w:val="00B2676B"/>
    <w:rsid w:val="00B26818"/>
    <w:rsid w:val="00B2685D"/>
    <w:rsid w:val="00B26AAA"/>
    <w:rsid w:val="00B26C92"/>
    <w:rsid w:val="00B26DBD"/>
    <w:rsid w:val="00B26E0A"/>
    <w:rsid w:val="00B2719F"/>
    <w:rsid w:val="00B27B21"/>
    <w:rsid w:val="00B27BBA"/>
    <w:rsid w:val="00B30250"/>
    <w:rsid w:val="00B3057D"/>
    <w:rsid w:val="00B30793"/>
    <w:rsid w:val="00B30A83"/>
    <w:rsid w:val="00B3122F"/>
    <w:rsid w:val="00B318B8"/>
    <w:rsid w:val="00B32A41"/>
    <w:rsid w:val="00B32B16"/>
    <w:rsid w:val="00B32DC6"/>
    <w:rsid w:val="00B32E02"/>
    <w:rsid w:val="00B3372A"/>
    <w:rsid w:val="00B33946"/>
    <w:rsid w:val="00B33B74"/>
    <w:rsid w:val="00B33B99"/>
    <w:rsid w:val="00B33C43"/>
    <w:rsid w:val="00B33CDB"/>
    <w:rsid w:val="00B3484C"/>
    <w:rsid w:val="00B34B65"/>
    <w:rsid w:val="00B34E14"/>
    <w:rsid w:val="00B3512D"/>
    <w:rsid w:val="00B35532"/>
    <w:rsid w:val="00B3572A"/>
    <w:rsid w:val="00B35B7F"/>
    <w:rsid w:val="00B36583"/>
    <w:rsid w:val="00B36625"/>
    <w:rsid w:val="00B366C2"/>
    <w:rsid w:val="00B36729"/>
    <w:rsid w:val="00B36FB4"/>
    <w:rsid w:val="00B37050"/>
    <w:rsid w:val="00B37106"/>
    <w:rsid w:val="00B3736B"/>
    <w:rsid w:val="00B3775A"/>
    <w:rsid w:val="00B37772"/>
    <w:rsid w:val="00B37B29"/>
    <w:rsid w:val="00B37B69"/>
    <w:rsid w:val="00B405B4"/>
    <w:rsid w:val="00B40785"/>
    <w:rsid w:val="00B407B7"/>
    <w:rsid w:val="00B40A29"/>
    <w:rsid w:val="00B40C57"/>
    <w:rsid w:val="00B40C97"/>
    <w:rsid w:val="00B410F2"/>
    <w:rsid w:val="00B41672"/>
    <w:rsid w:val="00B41CA3"/>
    <w:rsid w:val="00B4248C"/>
    <w:rsid w:val="00B42A6E"/>
    <w:rsid w:val="00B42E4D"/>
    <w:rsid w:val="00B4324E"/>
    <w:rsid w:val="00B437E4"/>
    <w:rsid w:val="00B43A79"/>
    <w:rsid w:val="00B43A9F"/>
    <w:rsid w:val="00B43C4B"/>
    <w:rsid w:val="00B43CC0"/>
    <w:rsid w:val="00B44423"/>
    <w:rsid w:val="00B44709"/>
    <w:rsid w:val="00B447CA"/>
    <w:rsid w:val="00B44B12"/>
    <w:rsid w:val="00B451DA"/>
    <w:rsid w:val="00B453CE"/>
    <w:rsid w:val="00B4562F"/>
    <w:rsid w:val="00B45A1D"/>
    <w:rsid w:val="00B46033"/>
    <w:rsid w:val="00B46697"/>
    <w:rsid w:val="00B469EA"/>
    <w:rsid w:val="00B46AA5"/>
    <w:rsid w:val="00B47280"/>
    <w:rsid w:val="00B4790E"/>
    <w:rsid w:val="00B47E02"/>
    <w:rsid w:val="00B5017A"/>
    <w:rsid w:val="00B5026D"/>
    <w:rsid w:val="00B5033A"/>
    <w:rsid w:val="00B5053E"/>
    <w:rsid w:val="00B50E87"/>
    <w:rsid w:val="00B51042"/>
    <w:rsid w:val="00B51122"/>
    <w:rsid w:val="00B5149B"/>
    <w:rsid w:val="00B515BD"/>
    <w:rsid w:val="00B518A1"/>
    <w:rsid w:val="00B51CDB"/>
    <w:rsid w:val="00B51E39"/>
    <w:rsid w:val="00B53488"/>
    <w:rsid w:val="00B53693"/>
    <w:rsid w:val="00B53D24"/>
    <w:rsid w:val="00B53D8C"/>
    <w:rsid w:val="00B53E5A"/>
    <w:rsid w:val="00B53F06"/>
    <w:rsid w:val="00B54436"/>
    <w:rsid w:val="00B54CBF"/>
    <w:rsid w:val="00B54DD5"/>
    <w:rsid w:val="00B55757"/>
    <w:rsid w:val="00B55D38"/>
    <w:rsid w:val="00B55D9B"/>
    <w:rsid w:val="00B55DF8"/>
    <w:rsid w:val="00B5608E"/>
    <w:rsid w:val="00B561C8"/>
    <w:rsid w:val="00B569AA"/>
    <w:rsid w:val="00B56B22"/>
    <w:rsid w:val="00B56CB1"/>
    <w:rsid w:val="00B57075"/>
    <w:rsid w:val="00B576E4"/>
    <w:rsid w:val="00B57C96"/>
    <w:rsid w:val="00B600DF"/>
    <w:rsid w:val="00B60152"/>
    <w:rsid w:val="00B6052A"/>
    <w:rsid w:val="00B60E3A"/>
    <w:rsid w:val="00B612AC"/>
    <w:rsid w:val="00B61393"/>
    <w:rsid w:val="00B61867"/>
    <w:rsid w:val="00B620DD"/>
    <w:rsid w:val="00B627E3"/>
    <w:rsid w:val="00B629E7"/>
    <w:rsid w:val="00B6308A"/>
    <w:rsid w:val="00B6380C"/>
    <w:rsid w:val="00B6389A"/>
    <w:rsid w:val="00B63C23"/>
    <w:rsid w:val="00B63E38"/>
    <w:rsid w:val="00B63EDE"/>
    <w:rsid w:val="00B63F25"/>
    <w:rsid w:val="00B64412"/>
    <w:rsid w:val="00B646D7"/>
    <w:rsid w:val="00B65425"/>
    <w:rsid w:val="00B65537"/>
    <w:rsid w:val="00B6582B"/>
    <w:rsid w:val="00B6585C"/>
    <w:rsid w:val="00B65930"/>
    <w:rsid w:val="00B65E48"/>
    <w:rsid w:val="00B65ECF"/>
    <w:rsid w:val="00B65F7B"/>
    <w:rsid w:val="00B66CF0"/>
    <w:rsid w:val="00B66EE2"/>
    <w:rsid w:val="00B672FE"/>
    <w:rsid w:val="00B677E9"/>
    <w:rsid w:val="00B67834"/>
    <w:rsid w:val="00B67918"/>
    <w:rsid w:val="00B67CAB"/>
    <w:rsid w:val="00B7014B"/>
    <w:rsid w:val="00B702EB"/>
    <w:rsid w:val="00B7066F"/>
    <w:rsid w:val="00B7111A"/>
    <w:rsid w:val="00B713C3"/>
    <w:rsid w:val="00B714B9"/>
    <w:rsid w:val="00B7223F"/>
    <w:rsid w:val="00B7237F"/>
    <w:rsid w:val="00B72435"/>
    <w:rsid w:val="00B725CA"/>
    <w:rsid w:val="00B72F73"/>
    <w:rsid w:val="00B73515"/>
    <w:rsid w:val="00B73C40"/>
    <w:rsid w:val="00B73DD8"/>
    <w:rsid w:val="00B74306"/>
    <w:rsid w:val="00B74324"/>
    <w:rsid w:val="00B74628"/>
    <w:rsid w:val="00B7466A"/>
    <w:rsid w:val="00B74932"/>
    <w:rsid w:val="00B74BC2"/>
    <w:rsid w:val="00B74E38"/>
    <w:rsid w:val="00B74FD1"/>
    <w:rsid w:val="00B75007"/>
    <w:rsid w:val="00B755CB"/>
    <w:rsid w:val="00B758B9"/>
    <w:rsid w:val="00B75DCB"/>
    <w:rsid w:val="00B76258"/>
    <w:rsid w:val="00B76A0D"/>
    <w:rsid w:val="00B76BCE"/>
    <w:rsid w:val="00B7749E"/>
    <w:rsid w:val="00B77869"/>
    <w:rsid w:val="00B77F0F"/>
    <w:rsid w:val="00B80805"/>
    <w:rsid w:val="00B8080F"/>
    <w:rsid w:val="00B808EE"/>
    <w:rsid w:val="00B80ED9"/>
    <w:rsid w:val="00B813C1"/>
    <w:rsid w:val="00B8188D"/>
    <w:rsid w:val="00B81BF5"/>
    <w:rsid w:val="00B81F7A"/>
    <w:rsid w:val="00B821B3"/>
    <w:rsid w:val="00B82E87"/>
    <w:rsid w:val="00B83355"/>
    <w:rsid w:val="00B8358C"/>
    <w:rsid w:val="00B835B9"/>
    <w:rsid w:val="00B83A12"/>
    <w:rsid w:val="00B83A28"/>
    <w:rsid w:val="00B8493D"/>
    <w:rsid w:val="00B849E5"/>
    <w:rsid w:val="00B84AF4"/>
    <w:rsid w:val="00B84C25"/>
    <w:rsid w:val="00B84FB6"/>
    <w:rsid w:val="00B85050"/>
    <w:rsid w:val="00B85114"/>
    <w:rsid w:val="00B8536B"/>
    <w:rsid w:val="00B855E7"/>
    <w:rsid w:val="00B85B70"/>
    <w:rsid w:val="00B86234"/>
    <w:rsid w:val="00B86252"/>
    <w:rsid w:val="00B86296"/>
    <w:rsid w:val="00B862A7"/>
    <w:rsid w:val="00B862EF"/>
    <w:rsid w:val="00B864FB"/>
    <w:rsid w:val="00B86D26"/>
    <w:rsid w:val="00B87235"/>
    <w:rsid w:val="00B873DC"/>
    <w:rsid w:val="00B87690"/>
    <w:rsid w:val="00B9002C"/>
    <w:rsid w:val="00B90492"/>
    <w:rsid w:val="00B907D6"/>
    <w:rsid w:val="00B910D3"/>
    <w:rsid w:val="00B9125E"/>
    <w:rsid w:val="00B917EC"/>
    <w:rsid w:val="00B91856"/>
    <w:rsid w:val="00B91861"/>
    <w:rsid w:val="00B9206A"/>
    <w:rsid w:val="00B92FAE"/>
    <w:rsid w:val="00B935D2"/>
    <w:rsid w:val="00B936AC"/>
    <w:rsid w:val="00B936D9"/>
    <w:rsid w:val="00B93806"/>
    <w:rsid w:val="00B93834"/>
    <w:rsid w:val="00B93DCF"/>
    <w:rsid w:val="00B9415A"/>
    <w:rsid w:val="00B943B6"/>
    <w:rsid w:val="00B94406"/>
    <w:rsid w:val="00B945AC"/>
    <w:rsid w:val="00B9476C"/>
    <w:rsid w:val="00B94DE7"/>
    <w:rsid w:val="00B94F5C"/>
    <w:rsid w:val="00B9501B"/>
    <w:rsid w:val="00B95146"/>
    <w:rsid w:val="00B951ED"/>
    <w:rsid w:val="00B9523F"/>
    <w:rsid w:val="00B95D7E"/>
    <w:rsid w:val="00B9651C"/>
    <w:rsid w:val="00B968FB"/>
    <w:rsid w:val="00B97408"/>
    <w:rsid w:val="00B9799B"/>
    <w:rsid w:val="00B979E2"/>
    <w:rsid w:val="00BA090A"/>
    <w:rsid w:val="00BA0BB3"/>
    <w:rsid w:val="00BA122F"/>
    <w:rsid w:val="00BA134F"/>
    <w:rsid w:val="00BA1A1E"/>
    <w:rsid w:val="00BA1CF2"/>
    <w:rsid w:val="00BA1D1B"/>
    <w:rsid w:val="00BA20E9"/>
    <w:rsid w:val="00BA2464"/>
    <w:rsid w:val="00BA294F"/>
    <w:rsid w:val="00BA29B5"/>
    <w:rsid w:val="00BA30F3"/>
    <w:rsid w:val="00BA3159"/>
    <w:rsid w:val="00BA3E52"/>
    <w:rsid w:val="00BA4172"/>
    <w:rsid w:val="00BA4200"/>
    <w:rsid w:val="00BA491A"/>
    <w:rsid w:val="00BA50D1"/>
    <w:rsid w:val="00BA5543"/>
    <w:rsid w:val="00BA57E3"/>
    <w:rsid w:val="00BA5885"/>
    <w:rsid w:val="00BA62C1"/>
    <w:rsid w:val="00BA6409"/>
    <w:rsid w:val="00BA6433"/>
    <w:rsid w:val="00BA67AE"/>
    <w:rsid w:val="00BA692A"/>
    <w:rsid w:val="00BA6BB6"/>
    <w:rsid w:val="00BA6D58"/>
    <w:rsid w:val="00BA6E1B"/>
    <w:rsid w:val="00BA733D"/>
    <w:rsid w:val="00BB03F2"/>
    <w:rsid w:val="00BB04AB"/>
    <w:rsid w:val="00BB0853"/>
    <w:rsid w:val="00BB0947"/>
    <w:rsid w:val="00BB0C73"/>
    <w:rsid w:val="00BB12BC"/>
    <w:rsid w:val="00BB135E"/>
    <w:rsid w:val="00BB1E9D"/>
    <w:rsid w:val="00BB20A6"/>
    <w:rsid w:val="00BB2943"/>
    <w:rsid w:val="00BB2E4D"/>
    <w:rsid w:val="00BB3401"/>
    <w:rsid w:val="00BB3959"/>
    <w:rsid w:val="00BB3980"/>
    <w:rsid w:val="00BB3F81"/>
    <w:rsid w:val="00BB4831"/>
    <w:rsid w:val="00BB48D4"/>
    <w:rsid w:val="00BB493E"/>
    <w:rsid w:val="00BB4AA4"/>
    <w:rsid w:val="00BB4D97"/>
    <w:rsid w:val="00BB4F8D"/>
    <w:rsid w:val="00BB5026"/>
    <w:rsid w:val="00BB5029"/>
    <w:rsid w:val="00BB520D"/>
    <w:rsid w:val="00BB5465"/>
    <w:rsid w:val="00BB54BC"/>
    <w:rsid w:val="00BB553B"/>
    <w:rsid w:val="00BB56DF"/>
    <w:rsid w:val="00BB5753"/>
    <w:rsid w:val="00BB5871"/>
    <w:rsid w:val="00BB5C2C"/>
    <w:rsid w:val="00BB5C2D"/>
    <w:rsid w:val="00BB5C8D"/>
    <w:rsid w:val="00BB5DAB"/>
    <w:rsid w:val="00BB6623"/>
    <w:rsid w:val="00BB6823"/>
    <w:rsid w:val="00BB6849"/>
    <w:rsid w:val="00BB715F"/>
    <w:rsid w:val="00BB7404"/>
    <w:rsid w:val="00BB75BA"/>
    <w:rsid w:val="00BB7921"/>
    <w:rsid w:val="00BB7DB6"/>
    <w:rsid w:val="00BB7FEF"/>
    <w:rsid w:val="00BC05AA"/>
    <w:rsid w:val="00BC06F4"/>
    <w:rsid w:val="00BC0F70"/>
    <w:rsid w:val="00BC12E0"/>
    <w:rsid w:val="00BC12FB"/>
    <w:rsid w:val="00BC1C89"/>
    <w:rsid w:val="00BC2703"/>
    <w:rsid w:val="00BC27A5"/>
    <w:rsid w:val="00BC2A31"/>
    <w:rsid w:val="00BC2A96"/>
    <w:rsid w:val="00BC2BBE"/>
    <w:rsid w:val="00BC2D57"/>
    <w:rsid w:val="00BC2EE8"/>
    <w:rsid w:val="00BC3253"/>
    <w:rsid w:val="00BC3508"/>
    <w:rsid w:val="00BC390A"/>
    <w:rsid w:val="00BC393A"/>
    <w:rsid w:val="00BC3E4E"/>
    <w:rsid w:val="00BC3F22"/>
    <w:rsid w:val="00BC3F95"/>
    <w:rsid w:val="00BC42E2"/>
    <w:rsid w:val="00BC471A"/>
    <w:rsid w:val="00BC4F33"/>
    <w:rsid w:val="00BC5261"/>
    <w:rsid w:val="00BC53DC"/>
    <w:rsid w:val="00BC55F5"/>
    <w:rsid w:val="00BC5718"/>
    <w:rsid w:val="00BC578B"/>
    <w:rsid w:val="00BC5AAC"/>
    <w:rsid w:val="00BC5D8F"/>
    <w:rsid w:val="00BC60D3"/>
    <w:rsid w:val="00BC60EB"/>
    <w:rsid w:val="00BC6108"/>
    <w:rsid w:val="00BC6755"/>
    <w:rsid w:val="00BC6BDD"/>
    <w:rsid w:val="00BC6BF5"/>
    <w:rsid w:val="00BC7444"/>
    <w:rsid w:val="00BC771E"/>
    <w:rsid w:val="00BD0452"/>
    <w:rsid w:val="00BD0457"/>
    <w:rsid w:val="00BD0477"/>
    <w:rsid w:val="00BD0859"/>
    <w:rsid w:val="00BD0DD7"/>
    <w:rsid w:val="00BD109C"/>
    <w:rsid w:val="00BD1247"/>
    <w:rsid w:val="00BD1EA1"/>
    <w:rsid w:val="00BD1F6A"/>
    <w:rsid w:val="00BD2764"/>
    <w:rsid w:val="00BD3087"/>
    <w:rsid w:val="00BD331D"/>
    <w:rsid w:val="00BD37BF"/>
    <w:rsid w:val="00BD39FB"/>
    <w:rsid w:val="00BD3A44"/>
    <w:rsid w:val="00BD4374"/>
    <w:rsid w:val="00BD43E8"/>
    <w:rsid w:val="00BD4400"/>
    <w:rsid w:val="00BD440C"/>
    <w:rsid w:val="00BD4A83"/>
    <w:rsid w:val="00BD51B2"/>
    <w:rsid w:val="00BD538B"/>
    <w:rsid w:val="00BD5783"/>
    <w:rsid w:val="00BD589D"/>
    <w:rsid w:val="00BD5C8F"/>
    <w:rsid w:val="00BD5DD5"/>
    <w:rsid w:val="00BD639C"/>
    <w:rsid w:val="00BD63B2"/>
    <w:rsid w:val="00BD63C5"/>
    <w:rsid w:val="00BD6424"/>
    <w:rsid w:val="00BD65A5"/>
    <w:rsid w:val="00BD667E"/>
    <w:rsid w:val="00BD66A1"/>
    <w:rsid w:val="00BD7331"/>
    <w:rsid w:val="00BD772D"/>
    <w:rsid w:val="00BD7752"/>
    <w:rsid w:val="00BD7B53"/>
    <w:rsid w:val="00BD7C97"/>
    <w:rsid w:val="00BE017F"/>
    <w:rsid w:val="00BE0742"/>
    <w:rsid w:val="00BE0832"/>
    <w:rsid w:val="00BE0ABF"/>
    <w:rsid w:val="00BE0B08"/>
    <w:rsid w:val="00BE1C0C"/>
    <w:rsid w:val="00BE1C6A"/>
    <w:rsid w:val="00BE1E22"/>
    <w:rsid w:val="00BE26DE"/>
    <w:rsid w:val="00BE2D5E"/>
    <w:rsid w:val="00BE2F1B"/>
    <w:rsid w:val="00BE2F6A"/>
    <w:rsid w:val="00BE30C9"/>
    <w:rsid w:val="00BE3345"/>
    <w:rsid w:val="00BE4239"/>
    <w:rsid w:val="00BE48D1"/>
    <w:rsid w:val="00BE4922"/>
    <w:rsid w:val="00BE4D79"/>
    <w:rsid w:val="00BE4E2B"/>
    <w:rsid w:val="00BE4FE6"/>
    <w:rsid w:val="00BE5D0A"/>
    <w:rsid w:val="00BE61C4"/>
    <w:rsid w:val="00BE6202"/>
    <w:rsid w:val="00BE6734"/>
    <w:rsid w:val="00BE69AA"/>
    <w:rsid w:val="00BE752D"/>
    <w:rsid w:val="00BE76D1"/>
    <w:rsid w:val="00BE79E1"/>
    <w:rsid w:val="00BE7FDC"/>
    <w:rsid w:val="00BF0681"/>
    <w:rsid w:val="00BF0847"/>
    <w:rsid w:val="00BF09D7"/>
    <w:rsid w:val="00BF0E50"/>
    <w:rsid w:val="00BF0F79"/>
    <w:rsid w:val="00BF1AF9"/>
    <w:rsid w:val="00BF1C19"/>
    <w:rsid w:val="00BF1C68"/>
    <w:rsid w:val="00BF2C26"/>
    <w:rsid w:val="00BF35E4"/>
    <w:rsid w:val="00BF368D"/>
    <w:rsid w:val="00BF37EE"/>
    <w:rsid w:val="00BF38D3"/>
    <w:rsid w:val="00BF3A21"/>
    <w:rsid w:val="00BF3E3F"/>
    <w:rsid w:val="00BF3FB2"/>
    <w:rsid w:val="00BF4424"/>
    <w:rsid w:val="00BF44AA"/>
    <w:rsid w:val="00BF4581"/>
    <w:rsid w:val="00BF48F2"/>
    <w:rsid w:val="00BF4CB6"/>
    <w:rsid w:val="00BF5600"/>
    <w:rsid w:val="00BF6524"/>
    <w:rsid w:val="00BF658B"/>
    <w:rsid w:val="00BF6BE6"/>
    <w:rsid w:val="00BF6CC2"/>
    <w:rsid w:val="00BF6FE7"/>
    <w:rsid w:val="00BF7015"/>
    <w:rsid w:val="00BF7068"/>
    <w:rsid w:val="00BF739E"/>
    <w:rsid w:val="00BF7C81"/>
    <w:rsid w:val="00BF7D8B"/>
    <w:rsid w:val="00BF7D99"/>
    <w:rsid w:val="00C0048F"/>
    <w:rsid w:val="00C0053B"/>
    <w:rsid w:val="00C00B41"/>
    <w:rsid w:val="00C00EE7"/>
    <w:rsid w:val="00C00F96"/>
    <w:rsid w:val="00C01311"/>
    <w:rsid w:val="00C014B0"/>
    <w:rsid w:val="00C01543"/>
    <w:rsid w:val="00C0168C"/>
    <w:rsid w:val="00C01716"/>
    <w:rsid w:val="00C01B55"/>
    <w:rsid w:val="00C01EAC"/>
    <w:rsid w:val="00C01FBD"/>
    <w:rsid w:val="00C0237D"/>
    <w:rsid w:val="00C02E9B"/>
    <w:rsid w:val="00C03164"/>
    <w:rsid w:val="00C03511"/>
    <w:rsid w:val="00C0369E"/>
    <w:rsid w:val="00C03AD5"/>
    <w:rsid w:val="00C03B1C"/>
    <w:rsid w:val="00C03CAF"/>
    <w:rsid w:val="00C04307"/>
    <w:rsid w:val="00C04322"/>
    <w:rsid w:val="00C0437D"/>
    <w:rsid w:val="00C04502"/>
    <w:rsid w:val="00C0498F"/>
    <w:rsid w:val="00C04B0F"/>
    <w:rsid w:val="00C04CA0"/>
    <w:rsid w:val="00C04D69"/>
    <w:rsid w:val="00C04E3B"/>
    <w:rsid w:val="00C050B3"/>
    <w:rsid w:val="00C051D4"/>
    <w:rsid w:val="00C05690"/>
    <w:rsid w:val="00C05F8A"/>
    <w:rsid w:val="00C06215"/>
    <w:rsid w:val="00C06455"/>
    <w:rsid w:val="00C067E9"/>
    <w:rsid w:val="00C068D0"/>
    <w:rsid w:val="00C068F3"/>
    <w:rsid w:val="00C069CE"/>
    <w:rsid w:val="00C06EE3"/>
    <w:rsid w:val="00C07256"/>
    <w:rsid w:val="00C07A03"/>
    <w:rsid w:val="00C07ED5"/>
    <w:rsid w:val="00C1032A"/>
    <w:rsid w:val="00C10347"/>
    <w:rsid w:val="00C10A1C"/>
    <w:rsid w:val="00C10F74"/>
    <w:rsid w:val="00C115CC"/>
    <w:rsid w:val="00C116AC"/>
    <w:rsid w:val="00C11CB4"/>
    <w:rsid w:val="00C11E8C"/>
    <w:rsid w:val="00C11EA0"/>
    <w:rsid w:val="00C11EA4"/>
    <w:rsid w:val="00C12360"/>
    <w:rsid w:val="00C12363"/>
    <w:rsid w:val="00C1248B"/>
    <w:rsid w:val="00C127B2"/>
    <w:rsid w:val="00C129FB"/>
    <w:rsid w:val="00C130C7"/>
    <w:rsid w:val="00C135B5"/>
    <w:rsid w:val="00C1382A"/>
    <w:rsid w:val="00C13B13"/>
    <w:rsid w:val="00C13F2E"/>
    <w:rsid w:val="00C14670"/>
    <w:rsid w:val="00C146CB"/>
    <w:rsid w:val="00C14784"/>
    <w:rsid w:val="00C1490E"/>
    <w:rsid w:val="00C14988"/>
    <w:rsid w:val="00C14F23"/>
    <w:rsid w:val="00C15EF6"/>
    <w:rsid w:val="00C169D5"/>
    <w:rsid w:val="00C1737C"/>
    <w:rsid w:val="00C1740A"/>
    <w:rsid w:val="00C1770B"/>
    <w:rsid w:val="00C17730"/>
    <w:rsid w:val="00C1790E"/>
    <w:rsid w:val="00C17F37"/>
    <w:rsid w:val="00C2023C"/>
    <w:rsid w:val="00C205BF"/>
    <w:rsid w:val="00C20805"/>
    <w:rsid w:val="00C2088C"/>
    <w:rsid w:val="00C20B14"/>
    <w:rsid w:val="00C20BEB"/>
    <w:rsid w:val="00C211B3"/>
    <w:rsid w:val="00C2127E"/>
    <w:rsid w:val="00C21406"/>
    <w:rsid w:val="00C2140F"/>
    <w:rsid w:val="00C2185C"/>
    <w:rsid w:val="00C21AC0"/>
    <w:rsid w:val="00C21D3F"/>
    <w:rsid w:val="00C21DF6"/>
    <w:rsid w:val="00C22377"/>
    <w:rsid w:val="00C236B0"/>
    <w:rsid w:val="00C237A1"/>
    <w:rsid w:val="00C23B95"/>
    <w:rsid w:val="00C23B97"/>
    <w:rsid w:val="00C23D7C"/>
    <w:rsid w:val="00C2406A"/>
    <w:rsid w:val="00C2434C"/>
    <w:rsid w:val="00C244DA"/>
    <w:rsid w:val="00C24ABB"/>
    <w:rsid w:val="00C24D87"/>
    <w:rsid w:val="00C250D2"/>
    <w:rsid w:val="00C25567"/>
    <w:rsid w:val="00C25AE8"/>
    <w:rsid w:val="00C25D82"/>
    <w:rsid w:val="00C25F7D"/>
    <w:rsid w:val="00C263D0"/>
    <w:rsid w:val="00C265CE"/>
    <w:rsid w:val="00C265F4"/>
    <w:rsid w:val="00C26CA2"/>
    <w:rsid w:val="00C26EDC"/>
    <w:rsid w:val="00C26FB1"/>
    <w:rsid w:val="00C26FF1"/>
    <w:rsid w:val="00C2710B"/>
    <w:rsid w:val="00C272AE"/>
    <w:rsid w:val="00C273F3"/>
    <w:rsid w:val="00C2773D"/>
    <w:rsid w:val="00C277BB"/>
    <w:rsid w:val="00C27924"/>
    <w:rsid w:val="00C27BB0"/>
    <w:rsid w:val="00C27DAC"/>
    <w:rsid w:val="00C27FAE"/>
    <w:rsid w:val="00C302BE"/>
    <w:rsid w:val="00C30C64"/>
    <w:rsid w:val="00C311E9"/>
    <w:rsid w:val="00C31409"/>
    <w:rsid w:val="00C3157E"/>
    <w:rsid w:val="00C319C3"/>
    <w:rsid w:val="00C31A3D"/>
    <w:rsid w:val="00C31B3F"/>
    <w:rsid w:val="00C31E3C"/>
    <w:rsid w:val="00C3279E"/>
    <w:rsid w:val="00C32A5C"/>
    <w:rsid w:val="00C32AA0"/>
    <w:rsid w:val="00C32CBE"/>
    <w:rsid w:val="00C32D42"/>
    <w:rsid w:val="00C32E30"/>
    <w:rsid w:val="00C32FE9"/>
    <w:rsid w:val="00C32FEB"/>
    <w:rsid w:val="00C330C2"/>
    <w:rsid w:val="00C3317F"/>
    <w:rsid w:val="00C334B4"/>
    <w:rsid w:val="00C33736"/>
    <w:rsid w:val="00C33DAE"/>
    <w:rsid w:val="00C33FC0"/>
    <w:rsid w:val="00C34198"/>
    <w:rsid w:val="00C343BC"/>
    <w:rsid w:val="00C3443D"/>
    <w:rsid w:val="00C34633"/>
    <w:rsid w:val="00C34842"/>
    <w:rsid w:val="00C34848"/>
    <w:rsid w:val="00C34ABB"/>
    <w:rsid w:val="00C34D31"/>
    <w:rsid w:val="00C34E91"/>
    <w:rsid w:val="00C3572D"/>
    <w:rsid w:val="00C3585C"/>
    <w:rsid w:val="00C359F8"/>
    <w:rsid w:val="00C35BE1"/>
    <w:rsid w:val="00C363A7"/>
    <w:rsid w:val="00C368FC"/>
    <w:rsid w:val="00C36CD9"/>
    <w:rsid w:val="00C36FC3"/>
    <w:rsid w:val="00C3729C"/>
    <w:rsid w:val="00C37A6E"/>
    <w:rsid w:val="00C37F0F"/>
    <w:rsid w:val="00C40562"/>
    <w:rsid w:val="00C40D6A"/>
    <w:rsid w:val="00C40DCD"/>
    <w:rsid w:val="00C41282"/>
    <w:rsid w:val="00C416E1"/>
    <w:rsid w:val="00C41A66"/>
    <w:rsid w:val="00C4200B"/>
    <w:rsid w:val="00C4240B"/>
    <w:rsid w:val="00C42A17"/>
    <w:rsid w:val="00C42D5E"/>
    <w:rsid w:val="00C42D95"/>
    <w:rsid w:val="00C43270"/>
    <w:rsid w:val="00C43451"/>
    <w:rsid w:val="00C43751"/>
    <w:rsid w:val="00C43B58"/>
    <w:rsid w:val="00C43C21"/>
    <w:rsid w:val="00C44000"/>
    <w:rsid w:val="00C441DB"/>
    <w:rsid w:val="00C44204"/>
    <w:rsid w:val="00C44295"/>
    <w:rsid w:val="00C44570"/>
    <w:rsid w:val="00C44D33"/>
    <w:rsid w:val="00C44E11"/>
    <w:rsid w:val="00C452C0"/>
    <w:rsid w:val="00C45857"/>
    <w:rsid w:val="00C45F9A"/>
    <w:rsid w:val="00C46476"/>
    <w:rsid w:val="00C466ED"/>
    <w:rsid w:val="00C46A37"/>
    <w:rsid w:val="00C46AB2"/>
    <w:rsid w:val="00C46CF9"/>
    <w:rsid w:val="00C46F31"/>
    <w:rsid w:val="00C46FC5"/>
    <w:rsid w:val="00C470B2"/>
    <w:rsid w:val="00C47372"/>
    <w:rsid w:val="00C47BFF"/>
    <w:rsid w:val="00C47F00"/>
    <w:rsid w:val="00C47FE3"/>
    <w:rsid w:val="00C50172"/>
    <w:rsid w:val="00C5054A"/>
    <w:rsid w:val="00C5062A"/>
    <w:rsid w:val="00C50AB5"/>
    <w:rsid w:val="00C50DB7"/>
    <w:rsid w:val="00C50EF2"/>
    <w:rsid w:val="00C5147B"/>
    <w:rsid w:val="00C51546"/>
    <w:rsid w:val="00C515FD"/>
    <w:rsid w:val="00C516ED"/>
    <w:rsid w:val="00C51AA4"/>
    <w:rsid w:val="00C51CF5"/>
    <w:rsid w:val="00C51ED6"/>
    <w:rsid w:val="00C523A3"/>
    <w:rsid w:val="00C529AF"/>
    <w:rsid w:val="00C52BFE"/>
    <w:rsid w:val="00C52CA3"/>
    <w:rsid w:val="00C52D45"/>
    <w:rsid w:val="00C53264"/>
    <w:rsid w:val="00C53B50"/>
    <w:rsid w:val="00C53C82"/>
    <w:rsid w:val="00C54027"/>
    <w:rsid w:val="00C540FD"/>
    <w:rsid w:val="00C5410B"/>
    <w:rsid w:val="00C54378"/>
    <w:rsid w:val="00C54CDE"/>
    <w:rsid w:val="00C550CC"/>
    <w:rsid w:val="00C551CE"/>
    <w:rsid w:val="00C553F1"/>
    <w:rsid w:val="00C55E47"/>
    <w:rsid w:val="00C55E6C"/>
    <w:rsid w:val="00C5617A"/>
    <w:rsid w:val="00C56F1B"/>
    <w:rsid w:val="00C56F5C"/>
    <w:rsid w:val="00C574AB"/>
    <w:rsid w:val="00C57561"/>
    <w:rsid w:val="00C576AA"/>
    <w:rsid w:val="00C578BF"/>
    <w:rsid w:val="00C578C5"/>
    <w:rsid w:val="00C57D7E"/>
    <w:rsid w:val="00C57FAF"/>
    <w:rsid w:val="00C601A3"/>
    <w:rsid w:val="00C604C9"/>
    <w:rsid w:val="00C610FA"/>
    <w:rsid w:val="00C6131B"/>
    <w:rsid w:val="00C61C4E"/>
    <w:rsid w:val="00C627E5"/>
    <w:rsid w:val="00C628FF"/>
    <w:rsid w:val="00C63441"/>
    <w:rsid w:val="00C64662"/>
    <w:rsid w:val="00C649EF"/>
    <w:rsid w:val="00C64B98"/>
    <w:rsid w:val="00C6508F"/>
    <w:rsid w:val="00C65BEC"/>
    <w:rsid w:val="00C6626D"/>
    <w:rsid w:val="00C66401"/>
    <w:rsid w:val="00C66591"/>
    <w:rsid w:val="00C66737"/>
    <w:rsid w:val="00C66AE1"/>
    <w:rsid w:val="00C66B32"/>
    <w:rsid w:val="00C67408"/>
    <w:rsid w:val="00C674B2"/>
    <w:rsid w:val="00C674EE"/>
    <w:rsid w:val="00C676F4"/>
    <w:rsid w:val="00C67BC7"/>
    <w:rsid w:val="00C67D69"/>
    <w:rsid w:val="00C7021B"/>
    <w:rsid w:val="00C70885"/>
    <w:rsid w:val="00C71039"/>
    <w:rsid w:val="00C716C9"/>
    <w:rsid w:val="00C71894"/>
    <w:rsid w:val="00C71AFF"/>
    <w:rsid w:val="00C71B0F"/>
    <w:rsid w:val="00C71B9C"/>
    <w:rsid w:val="00C71C27"/>
    <w:rsid w:val="00C71FFC"/>
    <w:rsid w:val="00C725B3"/>
    <w:rsid w:val="00C729D9"/>
    <w:rsid w:val="00C72F4C"/>
    <w:rsid w:val="00C74071"/>
    <w:rsid w:val="00C74232"/>
    <w:rsid w:val="00C74478"/>
    <w:rsid w:val="00C7464F"/>
    <w:rsid w:val="00C748A1"/>
    <w:rsid w:val="00C74FDB"/>
    <w:rsid w:val="00C75111"/>
    <w:rsid w:val="00C7571A"/>
    <w:rsid w:val="00C75CBF"/>
    <w:rsid w:val="00C7608C"/>
    <w:rsid w:val="00C76144"/>
    <w:rsid w:val="00C763BD"/>
    <w:rsid w:val="00C766D8"/>
    <w:rsid w:val="00C766F0"/>
    <w:rsid w:val="00C76876"/>
    <w:rsid w:val="00C76D22"/>
    <w:rsid w:val="00C76FEB"/>
    <w:rsid w:val="00C771B4"/>
    <w:rsid w:val="00C77243"/>
    <w:rsid w:val="00C77507"/>
    <w:rsid w:val="00C77EE4"/>
    <w:rsid w:val="00C77FFA"/>
    <w:rsid w:val="00C815DD"/>
    <w:rsid w:val="00C817A2"/>
    <w:rsid w:val="00C8228B"/>
    <w:rsid w:val="00C82575"/>
    <w:rsid w:val="00C82615"/>
    <w:rsid w:val="00C82D75"/>
    <w:rsid w:val="00C82EC0"/>
    <w:rsid w:val="00C82EDB"/>
    <w:rsid w:val="00C83245"/>
    <w:rsid w:val="00C845A3"/>
    <w:rsid w:val="00C84624"/>
    <w:rsid w:val="00C84799"/>
    <w:rsid w:val="00C84C21"/>
    <w:rsid w:val="00C84D28"/>
    <w:rsid w:val="00C84E6B"/>
    <w:rsid w:val="00C85BF0"/>
    <w:rsid w:val="00C85C49"/>
    <w:rsid w:val="00C862F7"/>
    <w:rsid w:val="00C86732"/>
    <w:rsid w:val="00C868D6"/>
    <w:rsid w:val="00C86B6C"/>
    <w:rsid w:val="00C870FD"/>
    <w:rsid w:val="00C87560"/>
    <w:rsid w:val="00C87604"/>
    <w:rsid w:val="00C87679"/>
    <w:rsid w:val="00C8774F"/>
    <w:rsid w:val="00C87A58"/>
    <w:rsid w:val="00C901F8"/>
    <w:rsid w:val="00C904EA"/>
    <w:rsid w:val="00C90675"/>
    <w:rsid w:val="00C912DC"/>
    <w:rsid w:val="00C913D1"/>
    <w:rsid w:val="00C9179B"/>
    <w:rsid w:val="00C91842"/>
    <w:rsid w:val="00C91C7B"/>
    <w:rsid w:val="00C91EF2"/>
    <w:rsid w:val="00C9200A"/>
    <w:rsid w:val="00C923E4"/>
    <w:rsid w:val="00C9257D"/>
    <w:rsid w:val="00C92628"/>
    <w:rsid w:val="00C926E4"/>
    <w:rsid w:val="00C92FBF"/>
    <w:rsid w:val="00C93085"/>
    <w:rsid w:val="00C93CFC"/>
    <w:rsid w:val="00C9413B"/>
    <w:rsid w:val="00C941B0"/>
    <w:rsid w:val="00C9452F"/>
    <w:rsid w:val="00C94545"/>
    <w:rsid w:val="00C94934"/>
    <w:rsid w:val="00C94F6A"/>
    <w:rsid w:val="00C954BE"/>
    <w:rsid w:val="00C95BF4"/>
    <w:rsid w:val="00C963E5"/>
    <w:rsid w:val="00C9679C"/>
    <w:rsid w:val="00C96A07"/>
    <w:rsid w:val="00C96A98"/>
    <w:rsid w:val="00C96C29"/>
    <w:rsid w:val="00C9736F"/>
    <w:rsid w:val="00C973C5"/>
    <w:rsid w:val="00CA039F"/>
    <w:rsid w:val="00CA04A3"/>
    <w:rsid w:val="00CA0972"/>
    <w:rsid w:val="00CA0B53"/>
    <w:rsid w:val="00CA0F58"/>
    <w:rsid w:val="00CA1563"/>
    <w:rsid w:val="00CA1FEB"/>
    <w:rsid w:val="00CA211A"/>
    <w:rsid w:val="00CA2429"/>
    <w:rsid w:val="00CA2467"/>
    <w:rsid w:val="00CA278D"/>
    <w:rsid w:val="00CA2EFA"/>
    <w:rsid w:val="00CA313B"/>
    <w:rsid w:val="00CA3359"/>
    <w:rsid w:val="00CA3364"/>
    <w:rsid w:val="00CA33B6"/>
    <w:rsid w:val="00CA3895"/>
    <w:rsid w:val="00CA3B8D"/>
    <w:rsid w:val="00CA401D"/>
    <w:rsid w:val="00CA431B"/>
    <w:rsid w:val="00CA43F6"/>
    <w:rsid w:val="00CA49A7"/>
    <w:rsid w:val="00CA5573"/>
    <w:rsid w:val="00CA558E"/>
    <w:rsid w:val="00CA5830"/>
    <w:rsid w:val="00CA5989"/>
    <w:rsid w:val="00CA5AA8"/>
    <w:rsid w:val="00CA5E08"/>
    <w:rsid w:val="00CA5E63"/>
    <w:rsid w:val="00CA6026"/>
    <w:rsid w:val="00CA6247"/>
    <w:rsid w:val="00CA63B4"/>
    <w:rsid w:val="00CA6455"/>
    <w:rsid w:val="00CA6578"/>
    <w:rsid w:val="00CA662E"/>
    <w:rsid w:val="00CA66E4"/>
    <w:rsid w:val="00CA6B8E"/>
    <w:rsid w:val="00CA6C3B"/>
    <w:rsid w:val="00CA706D"/>
    <w:rsid w:val="00CA711B"/>
    <w:rsid w:val="00CA7490"/>
    <w:rsid w:val="00CA75AC"/>
    <w:rsid w:val="00CA7634"/>
    <w:rsid w:val="00CA782C"/>
    <w:rsid w:val="00CA7D35"/>
    <w:rsid w:val="00CA7E58"/>
    <w:rsid w:val="00CB03FA"/>
    <w:rsid w:val="00CB0773"/>
    <w:rsid w:val="00CB0B96"/>
    <w:rsid w:val="00CB113B"/>
    <w:rsid w:val="00CB1452"/>
    <w:rsid w:val="00CB14D6"/>
    <w:rsid w:val="00CB19A2"/>
    <w:rsid w:val="00CB1BD2"/>
    <w:rsid w:val="00CB2050"/>
    <w:rsid w:val="00CB2076"/>
    <w:rsid w:val="00CB2216"/>
    <w:rsid w:val="00CB2380"/>
    <w:rsid w:val="00CB2C60"/>
    <w:rsid w:val="00CB2D04"/>
    <w:rsid w:val="00CB2D71"/>
    <w:rsid w:val="00CB2E2C"/>
    <w:rsid w:val="00CB3937"/>
    <w:rsid w:val="00CB3A6D"/>
    <w:rsid w:val="00CB458E"/>
    <w:rsid w:val="00CB4C32"/>
    <w:rsid w:val="00CB4E5A"/>
    <w:rsid w:val="00CB50A1"/>
    <w:rsid w:val="00CB50BB"/>
    <w:rsid w:val="00CB55B6"/>
    <w:rsid w:val="00CB56AC"/>
    <w:rsid w:val="00CB5B82"/>
    <w:rsid w:val="00CB5D59"/>
    <w:rsid w:val="00CB6A58"/>
    <w:rsid w:val="00CB6AD1"/>
    <w:rsid w:val="00CB6BB5"/>
    <w:rsid w:val="00CB6C72"/>
    <w:rsid w:val="00CC0202"/>
    <w:rsid w:val="00CC030A"/>
    <w:rsid w:val="00CC0676"/>
    <w:rsid w:val="00CC1B9E"/>
    <w:rsid w:val="00CC1CDE"/>
    <w:rsid w:val="00CC20FE"/>
    <w:rsid w:val="00CC2372"/>
    <w:rsid w:val="00CC2395"/>
    <w:rsid w:val="00CC24C9"/>
    <w:rsid w:val="00CC259B"/>
    <w:rsid w:val="00CC28DB"/>
    <w:rsid w:val="00CC2B83"/>
    <w:rsid w:val="00CC2CCC"/>
    <w:rsid w:val="00CC2E60"/>
    <w:rsid w:val="00CC2FB9"/>
    <w:rsid w:val="00CC3119"/>
    <w:rsid w:val="00CC31FC"/>
    <w:rsid w:val="00CC3699"/>
    <w:rsid w:val="00CC3704"/>
    <w:rsid w:val="00CC3A38"/>
    <w:rsid w:val="00CC3A3B"/>
    <w:rsid w:val="00CC3C72"/>
    <w:rsid w:val="00CC4107"/>
    <w:rsid w:val="00CC4109"/>
    <w:rsid w:val="00CC4485"/>
    <w:rsid w:val="00CC4B85"/>
    <w:rsid w:val="00CC5120"/>
    <w:rsid w:val="00CC55A8"/>
    <w:rsid w:val="00CC58C5"/>
    <w:rsid w:val="00CC5B67"/>
    <w:rsid w:val="00CC62BB"/>
    <w:rsid w:val="00CC62C1"/>
    <w:rsid w:val="00CC6396"/>
    <w:rsid w:val="00CC6578"/>
    <w:rsid w:val="00CC6660"/>
    <w:rsid w:val="00CC6798"/>
    <w:rsid w:val="00CC6C28"/>
    <w:rsid w:val="00CC75B3"/>
    <w:rsid w:val="00CC7B1A"/>
    <w:rsid w:val="00CD02E5"/>
    <w:rsid w:val="00CD0686"/>
    <w:rsid w:val="00CD093B"/>
    <w:rsid w:val="00CD098C"/>
    <w:rsid w:val="00CD10E3"/>
    <w:rsid w:val="00CD114F"/>
    <w:rsid w:val="00CD1432"/>
    <w:rsid w:val="00CD1AFD"/>
    <w:rsid w:val="00CD1B59"/>
    <w:rsid w:val="00CD1F19"/>
    <w:rsid w:val="00CD21CD"/>
    <w:rsid w:val="00CD221F"/>
    <w:rsid w:val="00CD24D8"/>
    <w:rsid w:val="00CD29E0"/>
    <w:rsid w:val="00CD2BE3"/>
    <w:rsid w:val="00CD2C60"/>
    <w:rsid w:val="00CD2ECF"/>
    <w:rsid w:val="00CD2FC0"/>
    <w:rsid w:val="00CD2FEE"/>
    <w:rsid w:val="00CD319D"/>
    <w:rsid w:val="00CD33ED"/>
    <w:rsid w:val="00CD3D36"/>
    <w:rsid w:val="00CD452E"/>
    <w:rsid w:val="00CD4647"/>
    <w:rsid w:val="00CD46BD"/>
    <w:rsid w:val="00CD4834"/>
    <w:rsid w:val="00CD4ABF"/>
    <w:rsid w:val="00CD572F"/>
    <w:rsid w:val="00CD586D"/>
    <w:rsid w:val="00CD587A"/>
    <w:rsid w:val="00CD64FF"/>
    <w:rsid w:val="00CD65E6"/>
    <w:rsid w:val="00CD6699"/>
    <w:rsid w:val="00CD6ADE"/>
    <w:rsid w:val="00CD6F27"/>
    <w:rsid w:val="00CD70B0"/>
    <w:rsid w:val="00CD70C8"/>
    <w:rsid w:val="00CD7506"/>
    <w:rsid w:val="00CD76C9"/>
    <w:rsid w:val="00CD794D"/>
    <w:rsid w:val="00CD7C41"/>
    <w:rsid w:val="00CE0012"/>
    <w:rsid w:val="00CE0E71"/>
    <w:rsid w:val="00CE1073"/>
    <w:rsid w:val="00CE108D"/>
    <w:rsid w:val="00CE1472"/>
    <w:rsid w:val="00CE1962"/>
    <w:rsid w:val="00CE1AF3"/>
    <w:rsid w:val="00CE1AF7"/>
    <w:rsid w:val="00CE2177"/>
    <w:rsid w:val="00CE2ACE"/>
    <w:rsid w:val="00CE2B08"/>
    <w:rsid w:val="00CE341F"/>
    <w:rsid w:val="00CE38CE"/>
    <w:rsid w:val="00CE3E5D"/>
    <w:rsid w:val="00CE3F53"/>
    <w:rsid w:val="00CE4154"/>
    <w:rsid w:val="00CE51B6"/>
    <w:rsid w:val="00CE5343"/>
    <w:rsid w:val="00CE5D69"/>
    <w:rsid w:val="00CE604D"/>
    <w:rsid w:val="00CE6716"/>
    <w:rsid w:val="00CE6752"/>
    <w:rsid w:val="00CE6833"/>
    <w:rsid w:val="00CE690D"/>
    <w:rsid w:val="00CE6A6A"/>
    <w:rsid w:val="00CE70C7"/>
    <w:rsid w:val="00CE7117"/>
    <w:rsid w:val="00CE742C"/>
    <w:rsid w:val="00CE762B"/>
    <w:rsid w:val="00CE79A8"/>
    <w:rsid w:val="00CE7B91"/>
    <w:rsid w:val="00CF03A1"/>
    <w:rsid w:val="00CF0758"/>
    <w:rsid w:val="00CF08B5"/>
    <w:rsid w:val="00CF1464"/>
    <w:rsid w:val="00CF18D2"/>
    <w:rsid w:val="00CF1B0C"/>
    <w:rsid w:val="00CF20B7"/>
    <w:rsid w:val="00CF2174"/>
    <w:rsid w:val="00CF2889"/>
    <w:rsid w:val="00CF2BA9"/>
    <w:rsid w:val="00CF2BFF"/>
    <w:rsid w:val="00CF2DA9"/>
    <w:rsid w:val="00CF3AF8"/>
    <w:rsid w:val="00CF3F58"/>
    <w:rsid w:val="00CF4088"/>
    <w:rsid w:val="00CF40EB"/>
    <w:rsid w:val="00CF4817"/>
    <w:rsid w:val="00CF492A"/>
    <w:rsid w:val="00CF4EDD"/>
    <w:rsid w:val="00CF5028"/>
    <w:rsid w:val="00CF5085"/>
    <w:rsid w:val="00CF5CE8"/>
    <w:rsid w:val="00CF60E9"/>
    <w:rsid w:val="00CF614E"/>
    <w:rsid w:val="00CF6159"/>
    <w:rsid w:val="00CF6387"/>
    <w:rsid w:val="00CF63DE"/>
    <w:rsid w:val="00CF6745"/>
    <w:rsid w:val="00CF679D"/>
    <w:rsid w:val="00CF6A42"/>
    <w:rsid w:val="00CF6AC4"/>
    <w:rsid w:val="00CF6D02"/>
    <w:rsid w:val="00CF70DE"/>
    <w:rsid w:val="00CF7591"/>
    <w:rsid w:val="00CF75DF"/>
    <w:rsid w:val="00CF780F"/>
    <w:rsid w:val="00CF7ADE"/>
    <w:rsid w:val="00CF7BF0"/>
    <w:rsid w:val="00CF7DA0"/>
    <w:rsid w:val="00CF7F3D"/>
    <w:rsid w:val="00D0036E"/>
    <w:rsid w:val="00D009EB"/>
    <w:rsid w:val="00D01522"/>
    <w:rsid w:val="00D01651"/>
    <w:rsid w:val="00D016D6"/>
    <w:rsid w:val="00D01830"/>
    <w:rsid w:val="00D01B1C"/>
    <w:rsid w:val="00D01E07"/>
    <w:rsid w:val="00D01F80"/>
    <w:rsid w:val="00D02A29"/>
    <w:rsid w:val="00D03394"/>
    <w:rsid w:val="00D035AF"/>
    <w:rsid w:val="00D036D9"/>
    <w:rsid w:val="00D037F7"/>
    <w:rsid w:val="00D0384C"/>
    <w:rsid w:val="00D03A94"/>
    <w:rsid w:val="00D03D44"/>
    <w:rsid w:val="00D04825"/>
    <w:rsid w:val="00D0486D"/>
    <w:rsid w:val="00D0488B"/>
    <w:rsid w:val="00D048C4"/>
    <w:rsid w:val="00D04C5E"/>
    <w:rsid w:val="00D04FDD"/>
    <w:rsid w:val="00D05140"/>
    <w:rsid w:val="00D0530A"/>
    <w:rsid w:val="00D055FD"/>
    <w:rsid w:val="00D056C9"/>
    <w:rsid w:val="00D057DC"/>
    <w:rsid w:val="00D05DE4"/>
    <w:rsid w:val="00D0646B"/>
    <w:rsid w:val="00D06520"/>
    <w:rsid w:val="00D066CB"/>
    <w:rsid w:val="00D0692B"/>
    <w:rsid w:val="00D06AA2"/>
    <w:rsid w:val="00D078E7"/>
    <w:rsid w:val="00D07953"/>
    <w:rsid w:val="00D07B1C"/>
    <w:rsid w:val="00D107C9"/>
    <w:rsid w:val="00D10C15"/>
    <w:rsid w:val="00D11DA6"/>
    <w:rsid w:val="00D1347C"/>
    <w:rsid w:val="00D13542"/>
    <w:rsid w:val="00D13EC5"/>
    <w:rsid w:val="00D142EC"/>
    <w:rsid w:val="00D1466F"/>
    <w:rsid w:val="00D149E7"/>
    <w:rsid w:val="00D14A7B"/>
    <w:rsid w:val="00D14E55"/>
    <w:rsid w:val="00D154BC"/>
    <w:rsid w:val="00D15A02"/>
    <w:rsid w:val="00D15C4C"/>
    <w:rsid w:val="00D15D89"/>
    <w:rsid w:val="00D1668A"/>
    <w:rsid w:val="00D166BF"/>
    <w:rsid w:val="00D16885"/>
    <w:rsid w:val="00D1697E"/>
    <w:rsid w:val="00D16C72"/>
    <w:rsid w:val="00D16FD3"/>
    <w:rsid w:val="00D170FA"/>
    <w:rsid w:val="00D172A4"/>
    <w:rsid w:val="00D17406"/>
    <w:rsid w:val="00D1766F"/>
    <w:rsid w:val="00D1769D"/>
    <w:rsid w:val="00D2013D"/>
    <w:rsid w:val="00D20AD7"/>
    <w:rsid w:val="00D20B10"/>
    <w:rsid w:val="00D20CD8"/>
    <w:rsid w:val="00D222B5"/>
    <w:rsid w:val="00D223B6"/>
    <w:rsid w:val="00D23438"/>
    <w:rsid w:val="00D23855"/>
    <w:rsid w:val="00D23C13"/>
    <w:rsid w:val="00D23D38"/>
    <w:rsid w:val="00D24302"/>
    <w:rsid w:val="00D248E4"/>
    <w:rsid w:val="00D24C53"/>
    <w:rsid w:val="00D25285"/>
    <w:rsid w:val="00D253A7"/>
    <w:rsid w:val="00D2555E"/>
    <w:rsid w:val="00D25598"/>
    <w:rsid w:val="00D255B3"/>
    <w:rsid w:val="00D259A3"/>
    <w:rsid w:val="00D25F9C"/>
    <w:rsid w:val="00D26527"/>
    <w:rsid w:val="00D2666A"/>
    <w:rsid w:val="00D2697A"/>
    <w:rsid w:val="00D27716"/>
    <w:rsid w:val="00D27736"/>
    <w:rsid w:val="00D27C33"/>
    <w:rsid w:val="00D30294"/>
    <w:rsid w:val="00D308AD"/>
    <w:rsid w:val="00D30E07"/>
    <w:rsid w:val="00D30F69"/>
    <w:rsid w:val="00D31068"/>
    <w:rsid w:val="00D31207"/>
    <w:rsid w:val="00D31FBD"/>
    <w:rsid w:val="00D3258C"/>
    <w:rsid w:val="00D32F3E"/>
    <w:rsid w:val="00D33132"/>
    <w:rsid w:val="00D33345"/>
    <w:rsid w:val="00D33790"/>
    <w:rsid w:val="00D33DDE"/>
    <w:rsid w:val="00D33FF5"/>
    <w:rsid w:val="00D3411D"/>
    <w:rsid w:val="00D343B5"/>
    <w:rsid w:val="00D35038"/>
    <w:rsid w:val="00D35300"/>
    <w:rsid w:val="00D35B06"/>
    <w:rsid w:val="00D35E4D"/>
    <w:rsid w:val="00D35F4E"/>
    <w:rsid w:val="00D3666D"/>
    <w:rsid w:val="00D36828"/>
    <w:rsid w:val="00D36EA1"/>
    <w:rsid w:val="00D37470"/>
    <w:rsid w:val="00D375A2"/>
    <w:rsid w:val="00D37B08"/>
    <w:rsid w:val="00D37ED7"/>
    <w:rsid w:val="00D37F2D"/>
    <w:rsid w:val="00D40D51"/>
    <w:rsid w:val="00D40DE9"/>
    <w:rsid w:val="00D416D3"/>
    <w:rsid w:val="00D4199D"/>
    <w:rsid w:val="00D42038"/>
    <w:rsid w:val="00D4235B"/>
    <w:rsid w:val="00D42A41"/>
    <w:rsid w:val="00D43161"/>
    <w:rsid w:val="00D43351"/>
    <w:rsid w:val="00D4348C"/>
    <w:rsid w:val="00D43DD0"/>
    <w:rsid w:val="00D43F02"/>
    <w:rsid w:val="00D445AB"/>
    <w:rsid w:val="00D4475A"/>
    <w:rsid w:val="00D448FA"/>
    <w:rsid w:val="00D4498A"/>
    <w:rsid w:val="00D44A54"/>
    <w:rsid w:val="00D44E05"/>
    <w:rsid w:val="00D454B9"/>
    <w:rsid w:val="00D456C0"/>
    <w:rsid w:val="00D458D8"/>
    <w:rsid w:val="00D458ED"/>
    <w:rsid w:val="00D4594A"/>
    <w:rsid w:val="00D46231"/>
    <w:rsid w:val="00D4628B"/>
    <w:rsid w:val="00D463E7"/>
    <w:rsid w:val="00D4664A"/>
    <w:rsid w:val="00D46A9F"/>
    <w:rsid w:val="00D5077A"/>
    <w:rsid w:val="00D508B3"/>
    <w:rsid w:val="00D50A07"/>
    <w:rsid w:val="00D513EE"/>
    <w:rsid w:val="00D515D8"/>
    <w:rsid w:val="00D517BF"/>
    <w:rsid w:val="00D51834"/>
    <w:rsid w:val="00D51B9E"/>
    <w:rsid w:val="00D51DEC"/>
    <w:rsid w:val="00D51EF1"/>
    <w:rsid w:val="00D521A4"/>
    <w:rsid w:val="00D52657"/>
    <w:rsid w:val="00D5274E"/>
    <w:rsid w:val="00D52860"/>
    <w:rsid w:val="00D52961"/>
    <w:rsid w:val="00D532EB"/>
    <w:rsid w:val="00D532EC"/>
    <w:rsid w:val="00D5359A"/>
    <w:rsid w:val="00D53DA9"/>
    <w:rsid w:val="00D53EB9"/>
    <w:rsid w:val="00D543AA"/>
    <w:rsid w:val="00D5444B"/>
    <w:rsid w:val="00D545D9"/>
    <w:rsid w:val="00D549C8"/>
    <w:rsid w:val="00D54A99"/>
    <w:rsid w:val="00D54BC3"/>
    <w:rsid w:val="00D55C70"/>
    <w:rsid w:val="00D55E5A"/>
    <w:rsid w:val="00D55F51"/>
    <w:rsid w:val="00D55FAB"/>
    <w:rsid w:val="00D56DCA"/>
    <w:rsid w:val="00D56E09"/>
    <w:rsid w:val="00D56F76"/>
    <w:rsid w:val="00D57368"/>
    <w:rsid w:val="00D5776C"/>
    <w:rsid w:val="00D5794C"/>
    <w:rsid w:val="00D6015C"/>
    <w:rsid w:val="00D60200"/>
    <w:rsid w:val="00D602DA"/>
    <w:rsid w:val="00D60467"/>
    <w:rsid w:val="00D608F1"/>
    <w:rsid w:val="00D616AE"/>
    <w:rsid w:val="00D6176F"/>
    <w:rsid w:val="00D61F03"/>
    <w:rsid w:val="00D63605"/>
    <w:rsid w:val="00D639C6"/>
    <w:rsid w:val="00D63C5A"/>
    <w:rsid w:val="00D63E49"/>
    <w:rsid w:val="00D641D8"/>
    <w:rsid w:val="00D649FC"/>
    <w:rsid w:val="00D64E46"/>
    <w:rsid w:val="00D65186"/>
    <w:rsid w:val="00D6521A"/>
    <w:rsid w:val="00D65258"/>
    <w:rsid w:val="00D65548"/>
    <w:rsid w:val="00D65849"/>
    <w:rsid w:val="00D65A31"/>
    <w:rsid w:val="00D6623E"/>
    <w:rsid w:val="00D6690F"/>
    <w:rsid w:val="00D66950"/>
    <w:rsid w:val="00D66D8C"/>
    <w:rsid w:val="00D6773D"/>
    <w:rsid w:val="00D679A1"/>
    <w:rsid w:val="00D67A21"/>
    <w:rsid w:val="00D67AB0"/>
    <w:rsid w:val="00D67C69"/>
    <w:rsid w:val="00D67D4C"/>
    <w:rsid w:val="00D7055A"/>
    <w:rsid w:val="00D70584"/>
    <w:rsid w:val="00D70C4A"/>
    <w:rsid w:val="00D713C7"/>
    <w:rsid w:val="00D71A19"/>
    <w:rsid w:val="00D71E66"/>
    <w:rsid w:val="00D71EF6"/>
    <w:rsid w:val="00D71F55"/>
    <w:rsid w:val="00D72DCE"/>
    <w:rsid w:val="00D72F2E"/>
    <w:rsid w:val="00D730A3"/>
    <w:rsid w:val="00D7310A"/>
    <w:rsid w:val="00D733C6"/>
    <w:rsid w:val="00D735FB"/>
    <w:rsid w:val="00D739AC"/>
    <w:rsid w:val="00D73C7F"/>
    <w:rsid w:val="00D73F69"/>
    <w:rsid w:val="00D7490F"/>
    <w:rsid w:val="00D74972"/>
    <w:rsid w:val="00D74CCD"/>
    <w:rsid w:val="00D74D38"/>
    <w:rsid w:val="00D75051"/>
    <w:rsid w:val="00D75800"/>
    <w:rsid w:val="00D758A5"/>
    <w:rsid w:val="00D75BC7"/>
    <w:rsid w:val="00D75C34"/>
    <w:rsid w:val="00D75F1A"/>
    <w:rsid w:val="00D7600D"/>
    <w:rsid w:val="00D76663"/>
    <w:rsid w:val="00D768DC"/>
    <w:rsid w:val="00D76C63"/>
    <w:rsid w:val="00D76CC5"/>
    <w:rsid w:val="00D776EA"/>
    <w:rsid w:val="00D7795C"/>
    <w:rsid w:val="00D8018A"/>
    <w:rsid w:val="00D8024D"/>
    <w:rsid w:val="00D802AA"/>
    <w:rsid w:val="00D80724"/>
    <w:rsid w:val="00D80CC0"/>
    <w:rsid w:val="00D8115A"/>
    <w:rsid w:val="00D81698"/>
    <w:rsid w:val="00D81774"/>
    <w:rsid w:val="00D81A51"/>
    <w:rsid w:val="00D81E8C"/>
    <w:rsid w:val="00D8212D"/>
    <w:rsid w:val="00D824E3"/>
    <w:rsid w:val="00D8263E"/>
    <w:rsid w:val="00D8291F"/>
    <w:rsid w:val="00D82B61"/>
    <w:rsid w:val="00D82EC4"/>
    <w:rsid w:val="00D83487"/>
    <w:rsid w:val="00D835C9"/>
    <w:rsid w:val="00D84732"/>
    <w:rsid w:val="00D84998"/>
    <w:rsid w:val="00D84AF7"/>
    <w:rsid w:val="00D850FF"/>
    <w:rsid w:val="00D85354"/>
    <w:rsid w:val="00D85BB1"/>
    <w:rsid w:val="00D85F72"/>
    <w:rsid w:val="00D86123"/>
    <w:rsid w:val="00D86903"/>
    <w:rsid w:val="00D869B8"/>
    <w:rsid w:val="00D86B3A"/>
    <w:rsid w:val="00D86D7F"/>
    <w:rsid w:val="00D875EA"/>
    <w:rsid w:val="00D87683"/>
    <w:rsid w:val="00D87797"/>
    <w:rsid w:val="00D87914"/>
    <w:rsid w:val="00D90215"/>
    <w:rsid w:val="00D9057C"/>
    <w:rsid w:val="00D9065F"/>
    <w:rsid w:val="00D90A07"/>
    <w:rsid w:val="00D913B0"/>
    <w:rsid w:val="00D91727"/>
    <w:rsid w:val="00D91F54"/>
    <w:rsid w:val="00D922CC"/>
    <w:rsid w:val="00D9235E"/>
    <w:rsid w:val="00D92973"/>
    <w:rsid w:val="00D92A61"/>
    <w:rsid w:val="00D92AD9"/>
    <w:rsid w:val="00D92F12"/>
    <w:rsid w:val="00D9318B"/>
    <w:rsid w:val="00D93318"/>
    <w:rsid w:val="00D93744"/>
    <w:rsid w:val="00D937A4"/>
    <w:rsid w:val="00D93B22"/>
    <w:rsid w:val="00D93D6C"/>
    <w:rsid w:val="00D93E52"/>
    <w:rsid w:val="00D9474E"/>
    <w:rsid w:val="00D949FD"/>
    <w:rsid w:val="00D94AA9"/>
    <w:rsid w:val="00D94CFB"/>
    <w:rsid w:val="00D94D81"/>
    <w:rsid w:val="00D9550D"/>
    <w:rsid w:val="00D956FF"/>
    <w:rsid w:val="00D95B50"/>
    <w:rsid w:val="00D95F2C"/>
    <w:rsid w:val="00D960CE"/>
    <w:rsid w:val="00D96147"/>
    <w:rsid w:val="00D961CD"/>
    <w:rsid w:val="00D968DC"/>
    <w:rsid w:val="00D97147"/>
    <w:rsid w:val="00D9716E"/>
    <w:rsid w:val="00D97443"/>
    <w:rsid w:val="00D97609"/>
    <w:rsid w:val="00D979BA"/>
    <w:rsid w:val="00D97A71"/>
    <w:rsid w:val="00D97F20"/>
    <w:rsid w:val="00DA014A"/>
    <w:rsid w:val="00DA04E3"/>
    <w:rsid w:val="00DA06EC"/>
    <w:rsid w:val="00DA1039"/>
    <w:rsid w:val="00DA129F"/>
    <w:rsid w:val="00DA1901"/>
    <w:rsid w:val="00DA1C2D"/>
    <w:rsid w:val="00DA2179"/>
    <w:rsid w:val="00DA219B"/>
    <w:rsid w:val="00DA263A"/>
    <w:rsid w:val="00DA2A09"/>
    <w:rsid w:val="00DA2D13"/>
    <w:rsid w:val="00DA30D5"/>
    <w:rsid w:val="00DA3B18"/>
    <w:rsid w:val="00DA3FF3"/>
    <w:rsid w:val="00DA4803"/>
    <w:rsid w:val="00DA4859"/>
    <w:rsid w:val="00DA5C7A"/>
    <w:rsid w:val="00DA670D"/>
    <w:rsid w:val="00DA70A2"/>
    <w:rsid w:val="00DA70D2"/>
    <w:rsid w:val="00DA7C76"/>
    <w:rsid w:val="00DB071A"/>
    <w:rsid w:val="00DB0914"/>
    <w:rsid w:val="00DB0E2B"/>
    <w:rsid w:val="00DB1077"/>
    <w:rsid w:val="00DB1099"/>
    <w:rsid w:val="00DB12F1"/>
    <w:rsid w:val="00DB162F"/>
    <w:rsid w:val="00DB1859"/>
    <w:rsid w:val="00DB1FA9"/>
    <w:rsid w:val="00DB25F2"/>
    <w:rsid w:val="00DB27AB"/>
    <w:rsid w:val="00DB29DB"/>
    <w:rsid w:val="00DB2B9F"/>
    <w:rsid w:val="00DB2D18"/>
    <w:rsid w:val="00DB2D9E"/>
    <w:rsid w:val="00DB2FDD"/>
    <w:rsid w:val="00DB34D3"/>
    <w:rsid w:val="00DB3612"/>
    <w:rsid w:val="00DB3C46"/>
    <w:rsid w:val="00DB3CA3"/>
    <w:rsid w:val="00DB474B"/>
    <w:rsid w:val="00DB4911"/>
    <w:rsid w:val="00DB4B39"/>
    <w:rsid w:val="00DB4BB7"/>
    <w:rsid w:val="00DB4C5F"/>
    <w:rsid w:val="00DB57F5"/>
    <w:rsid w:val="00DB5843"/>
    <w:rsid w:val="00DB5A4D"/>
    <w:rsid w:val="00DB6027"/>
    <w:rsid w:val="00DB621E"/>
    <w:rsid w:val="00DB644F"/>
    <w:rsid w:val="00DB6FFD"/>
    <w:rsid w:val="00DB7744"/>
    <w:rsid w:val="00DB7872"/>
    <w:rsid w:val="00DC036A"/>
    <w:rsid w:val="00DC0A98"/>
    <w:rsid w:val="00DC0F57"/>
    <w:rsid w:val="00DC1013"/>
    <w:rsid w:val="00DC1203"/>
    <w:rsid w:val="00DC1E5C"/>
    <w:rsid w:val="00DC1EA7"/>
    <w:rsid w:val="00DC1FCB"/>
    <w:rsid w:val="00DC2E4F"/>
    <w:rsid w:val="00DC2FC4"/>
    <w:rsid w:val="00DC3153"/>
    <w:rsid w:val="00DC329C"/>
    <w:rsid w:val="00DC3387"/>
    <w:rsid w:val="00DC3B7D"/>
    <w:rsid w:val="00DC3CA0"/>
    <w:rsid w:val="00DC45BB"/>
    <w:rsid w:val="00DC4D81"/>
    <w:rsid w:val="00DC4F20"/>
    <w:rsid w:val="00DC50E3"/>
    <w:rsid w:val="00DC58C8"/>
    <w:rsid w:val="00DC5AAF"/>
    <w:rsid w:val="00DC5CAA"/>
    <w:rsid w:val="00DC5F97"/>
    <w:rsid w:val="00DC6335"/>
    <w:rsid w:val="00DC64BA"/>
    <w:rsid w:val="00DC67B3"/>
    <w:rsid w:val="00DC68A7"/>
    <w:rsid w:val="00DC6940"/>
    <w:rsid w:val="00DC770E"/>
    <w:rsid w:val="00DC7C63"/>
    <w:rsid w:val="00DD005A"/>
    <w:rsid w:val="00DD01CD"/>
    <w:rsid w:val="00DD0481"/>
    <w:rsid w:val="00DD05CD"/>
    <w:rsid w:val="00DD0A3D"/>
    <w:rsid w:val="00DD0A86"/>
    <w:rsid w:val="00DD0B5C"/>
    <w:rsid w:val="00DD0DDB"/>
    <w:rsid w:val="00DD13A7"/>
    <w:rsid w:val="00DD1635"/>
    <w:rsid w:val="00DD1676"/>
    <w:rsid w:val="00DD196F"/>
    <w:rsid w:val="00DD2719"/>
    <w:rsid w:val="00DD2C99"/>
    <w:rsid w:val="00DD2D5F"/>
    <w:rsid w:val="00DD34EA"/>
    <w:rsid w:val="00DD357A"/>
    <w:rsid w:val="00DD382F"/>
    <w:rsid w:val="00DD402A"/>
    <w:rsid w:val="00DD42C2"/>
    <w:rsid w:val="00DD4452"/>
    <w:rsid w:val="00DD4591"/>
    <w:rsid w:val="00DD4684"/>
    <w:rsid w:val="00DD46C0"/>
    <w:rsid w:val="00DD4FDB"/>
    <w:rsid w:val="00DD58B6"/>
    <w:rsid w:val="00DD59A8"/>
    <w:rsid w:val="00DD6466"/>
    <w:rsid w:val="00DD677B"/>
    <w:rsid w:val="00DD68E2"/>
    <w:rsid w:val="00DD6AFD"/>
    <w:rsid w:val="00DD6B93"/>
    <w:rsid w:val="00DD6E39"/>
    <w:rsid w:val="00DD7498"/>
    <w:rsid w:val="00DD7530"/>
    <w:rsid w:val="00DD7747"/>
    <w:rsid w:val="00DD7C7D"/>
    <w:rsid w:val="00DE04EE"/>
    <w:rsid w:val="00DE0FEA"/>
    <w:rsid w:val="00DE164C"/>
    <w:rsid w:val="00DE1712"/>
    <w:rsid w:val="00DE1F99"/>
    <w:rsid w:val="00DE21B5"/>
    <w:rsid w:val="00DE21E4"/>
    <w:rsid w:val="00DE29FE"/>
    <w:rsid w:val="00DE3506"/>
    <w:rsid w:val="00DE39B8"/>
    <w:rsid w:val="00DE3D77"/>
    <w:rsid w:val="00DE3FA4"/>
    <w:rsid w:val="00DE4897"/>
    <w:rsid w:val="00DE4BE2"/>
    <w:rsid w:val="00DE4CCC"/>
    <w:rsid w:val="00DE505F"/>
    <w:rsid w:val="00DE58C1"/>
    <w:rsid w:val="00DE5B4A"/>
    <w:rsid w:val="00DE6970"/>
    <w:rsid w:val="00DE6E68"/>
    <w:rsid w:val="00DE719E"/>
    <w:rsid w:val="00DE7664"/>
    <w:rsid w:val="00DE7DFD"/>
    <w:rsid w:val="00DF0316"/>
    <w:rsid w:val="00DF0649"/>
    <w:rsid w:val="00DF07CE"/>
    <w:rsid w:val="00DF08F5"/>
    <w:rsid w:val="00DF1267"/>
    <w:rsid w:val="00DF16A9"/>
    <w:rsid w:val="00DF1BCD"/>
    <w:rsid w:val="00DF1D4F"/>
    <w:rsid w:val="00DF1D8A"/>
    <w:rsid w:val="00DF1D9C"/>
    <w:rsid w:val="00DF24C7"/>
    <w:rsid w:val="00DF2A35"/>
    <w:rsid w:val="00DF2B93"/>
    <w:rsid w:val="00DF3323"/>
    <w:rsid w:val="00DF3726"/>
    <w:rsid w:val="00DF3D97"/>
    <w:rsid w:val="00DF435A"/>
    <w:rsid w:val="00DF437F"/>
    <w:rsid w:val="00DF43C6"/>
    <w:rsid w:val="00DF453C"/>
    <w:rsid w:val="00DF4669"/>
    <w:rsid w:val="00DF469B"/>
    <w:rsid w:val="00DF4DD3"/>
    <w:rsid w:val="00DF4FEB"/>
    <w:rsid w:val="00DF507C"/>
    <w:rsid w:val="00DF50F7"/>
    <w:rsid w:val="00DF52AC"/>
    <w:rsid w:val="00DF55C1"/>
    <w:rsid w:val="00DF5A1B"/>
    <w:rsid w:val="00DF5BA5"/>
    <w:rsid w:val="00DF60E3"/>
    <w:rsid w:val="00DF62AF"/>
    <w:rsid w:val="00DF6375"/>
    <w:rsid w:val="00DF6AB5"/>
    <w:rsid w:val="00DF6B03"/>
    <w:rsid w:val="00DF6EC7"/>
    <w:rsid w:val="00DF74D4"/>
    <w:rsid w:val="00DF7C88"/>
    <w:rsid w:val="00DF7CB7"/>
    <w:rsid w:val="00DF7D65"/>
    <w:rsid w:val="00E00248"/>
    <w:rsid w:val="00E01225"/>
    <w:rsid w:val="00E01282"/>
    <w:rsid w:val="00E01506"/>
    <w:rsid w:val="00E0194B"/>
    <w:rsid w:val="00E01B7D"/>
    <w:rsid w:val="00E01F36"/>
    <w:rsid w:val="00E02036"/>
    <w:rsid w:val="00E02304"/>
    <w:rsid w:val="00E027DE"/>
    <w:rsid w:val="00E02A30"/>
    <w:rsid w:val="00E02D24"/>
    <w:rsid w:val="00E03C21"/>
    <w:rsid w:val="00E04A2A"/>
    <w:rsid w:val="00E04B2F"/>
    <w:rsid w:val="00E04BF1"/>
    <w:rsid w:val="00E05230"/>
    <w:rsid w:val="00E0571A"/>
    <w:rsid w:val="00E0657C"/>
    <w:rsid w:val="00E065BC"/>
    <w:rsid w:val="00E06612"/>
    <w:rsid w:val="00E06C44"/>
    <w:rsid w:val="00E06EE1"/>
    <w:rsid w:val="00E06F4E"/>
    <w:rsid w:val="00E06FCA"/>
    <w:rsid w:val="00E072CA"/>
    <w:rsid w:val="00E072E2"/>
    <w:rsid w:val="00E1050A"/>
    <w:rsid w:val="00E10811"/>
    <w:rsid w:val="00E10EF0"/>
    <w:rsid w:val="00E11039"/>
    <w:rsid w:val="00E114EB"/>
    <w:rsid w:val="00E11639"/>
    <w:rsid w:val="00E11672"/>
    <w:rsid w:val="00E11736"/>
    <w:rsid w:val="00E11D5F"/>
    <w:rsid w:val="00E124D4"/>
    <w:rsid w:val="00E12617"/>
    <w:rsid w:val="00E12DE2"/>
    <w:rsid w:val="00E12E26"/>
    <w:rsid w:val="00E132A9"/>
    <w:rsid w:val="00E137D3"/>
    <w:rsid w:val="00E13A5A"/>
    <w:rsid w:val="00E13DD3"/>
    <w:rsid w:val="00E13F7C"/>
    <w:rsid w:val="00E1413F"/>
    <w:rsid w:val="00E143C2"/>
    <w:rsid w:val="00E14518"/>
    <w:rsid w:val="00E1455A"/>
    <w:rsid w:val="00E146FC"/>
    <w:rsid w:val="00E147F4"/>
    <w:rsid w:val="00E149FA"/>
    <w:rsid w:val="00E14B48"/>
    <w:rsid w:val="00E1507B"/>
    <w:rsid w:val="00E15152"/>
    <w:rsid w:val="00E1593B"/>
    <w:rsid w:val="00E16365"/>
    <w:rsid w:val="00E16782"/>
    <w:rsid w:val="00E167DF"/>
    <w:rsid w:val="00E16D4B"/>
    <w:rsid w:val="00E16EF0"/>
    <w:rsid w:val="00E16F6F"/>
    <w:rsid w:val="00E16FFF"/>
    <w:rsid w:val="00E17080"/>
    <w:rsid w:val="00E1720E"/>
    <w:rsid w:val="00E1720F"/>
    <w:rsid w:val="00E176F9"/>
    <w:rsid w:val="00E206E4"/>
    <w:rsid w:val="00E21331"/>
    <w:rsid w:val="00E21467"/>
    <w:rsid w:val="00E216D2"/>
    <w:rsid w:val="00E21CC7"/>
    <w:rsid w:val="00E22322"/>
    <w:rsid w:val="00E227BB"/>
    <w:rsid w:val="00E2281E"/>
    <w:rsid w:val="00E22997"/>
    <w:rsid w:val="00E229BB"/>
    <w:rsid w:val="00E22CA2"/>
    <w:rsid w:val="00E22F2B"/>
    <w:rsid w:val="00E23328"/>
    <w:rsid w:val="00E23735"/>
    <w:rsid w:val="00E238B0"/>
    <w:rsid w:val="00E23BD5"/>
    <w:rsid w:val="00E245B1"/>
    <w:rsid w:val="00E24B54"/>
    <w:rsid w:val="00E24BEF"/>
    <w:rsid w:val="00E24F07"/>
    <w:rsid w:val="00E24FB8"/>
    <w:rsid w:val="00E254EB"/>
    <w:rsid w:val="00E25765"/>
    <w:rsid w:val="00E2589F"/>
    <w:rsid w:val="00E25A63"/>
    <w:rsid w:val="00E25D74"/>
    <w:rsid w:val="00E260D7"/>
    <w:rsid w:val="00E260F5"/>
    <w:rsid w:val="00E2627D"/>
    <w:rsid w:val="00E2667D"/>
    <w:rsid w:val="00E279FB"/>
    <w:rsid w:val="00E27A9F"/>
    <w:rsid w:val="00E27C71"/>
    <w:rsid w:val="00E3000A"/>
    <w:rsid w:val="00E3068C"/>
    <w:rsid w:val="00E306B8"/>
    <w:rsid w:val="00E30AA9"/>
    <w:rsid w:val="00E30BD9"/>
    <w:rsid w:val="00E315EF"/>
    <w:rsid w:val="00E3198B"/>
    <w:rsid w:val="00E31B5B"/>
    <w:rsid w:val="00E31EB7"/>
    <w:rsid w:val="00E32574"/>
    <w:rsid w:val="00E32671"/>
    <w:rsid w:val="00E331EE"/>
    <w:rsid w:val="00E3327A"/>
    <w:rsid w:val="00E33645"/>
    <w:rsid w:val="00E33D71"/>
    <w:rsid w:val="00E340AE"/>
    <w:rsid w:val="00E35050"/>
    <w:rsid w:val="00E35786"/>
    <w:rsid w:val="00E3578B"/>
    <w:rsid w:val="00E357E7"/>
    <w:rsid w:val="00E359B6"/>
    <w:rsid w:val="00E36737"/>
    <w:rsid w:val="00E36779"/>
    <w:rsid w:val="00E37202"/>
    <w:rsid w:val="00E375D5"/>
    <w:rsid w:val="00E375F6"/>
    <w:rsid w:val="00E37BD4"/>
    <w:rsid w:val="00E37D5D"/>
    <w:rsid w:val="00E37D6A"/>
    <w:rsid w:val="00E37DFC"/>
    <w:rsid w:val="00E406B7"/>
    <w:rsid w:val="00E40EB5"/>
    <w:rsid w:val="00E4111B"/>
    <w:rsid w:val="00E41185"/>
    <w:rsid w:val="00E411C1"/>
    <w:rsid w:val="00E413D6"/>
    <w:rsid w:val="00E4145B"/>
    <w:rsid w:val="00E418EF"/>
    <w:rsid w:val="00E41954"/>
    <w:rsid w:val="00E423C8"/>
    <w:rsid w:val="00E428DA"/>
    <w:rsid w:val="00E428E9"/>
    <w:rsid w:val="00E42CC8"/>
    <w:rsid w:val="00E433C0"/>
    <w:rsid w:val="00E4392D"/>
    <w:rsid w:val="00E43A78"/>
    <w:rsid w:val="00E43B4E"/>
    <w:rsid w:val="00E43F7A"/>
    <w:rsid w:val="00E4461A"/>
    <w:rsid w:val="00E4497A"/>
    <w:rsid w:val="00E44AC8"/>
    <w:rsid w:val="00E454DF"/>
    <w:rsid w:val="00E456FA"/>
    <w:rsid w:val="00E4577F"/>
    <w:rsid w:val="00E457FD"/>
    <w:rsid w:val="00E45878"/>
    <w:rsid w:val="00E45A87"/>
    <w:rsid w:val="00E45F5B"/>
    <w:rsid w:val="00E470C6"/>
    <w:rsid w:val="00E47281"/>
    <w:rsid w:val="00E474F2"/>
    <w:rsid w:val="00E475C0"/>
    <w:rsid w:val="00E4783E"/>
    <w:rsid w:val="00E50572"/>
    <w:rsid w:val="00E50701"/>
    <w:rsid w:val="00E5089C"/>
    <w:rsid w:val="00E50BD7"/>
    <w:rsid w:val="00E50ECD"/>
    <w:rsid w:val="00E50F84"/>
    <w:rsid w:val="00E50F88"/>
    <w:rsid w:val="00E51C7F"/>
    <w:rsid w:val="00E52A3A"/>
    <w:rsid w:val="00E52DD1"/>
    <w:rsid w:val="00E53113"/>
    <w:rsid w:val="00E53D58"/>
    <w:rsid w:val="00E53FE5"/>
    <w:rsid w:val="00E543CD"/>
    <w:rsid w:val="00E543F0"/>
    <w:rsid w:val="00E544C4"/>
    <w:rsid w:val="00E54FC6"/>
    <w:rsid w:val="00E55095"/>
    <w:rsid w:val="00E55691"/>
    <w:rsid w:val="00E561F8"/>
    <w:rsid w:val="00E56685"/>
    <w:rsid w:val="00E56C94"/>
    <w:rsid w:val="00E56E79"/>
    <w:rsid w:val="00E57523"/>
    <w:rsid w:val="00E575A3"/>
    <w:rsid w:val="00E5767E"/>
    <w:rsid w:val="00E57A11"/>
    <w:rsid w:val="00E57A8C"/>
    <w:rsid w:val="00E601DF"/>
    <w:rsid w:val="00E6051D"/>
    <w:rsid w:val="00E6187E"/>
    <w:rsid w:val="00E61961"/>
    <w:rsid w:val="00E61B47"/>
    <w:rsid w:val="00E620F6"/>
    <w:rsid w:val="00E629A3"/>
    <w:rsid w:val="00E62C95"/>
    <w:rsid w:val="00E633F8"/>
    <w:rsid w:val="00E635A2"/>
    <w:rsid w:val="00E63621"/>
    <w:rsid w:val="00E643AA"/>
    <w:rsid w:val="00E652DC"/>
    <w:rsid w:val="00E653FB"/>
    <w:rsid w:val="00E65E11"/>
    <w:rsid w:val="00E65E62"/>
    <w:rsid w:val="00E661A6"/>
    <w:rsid w:val="00E66246"/>
    <w:rsid w:val="00E66319"/>
    <w:rsid w:val="00E6636B"/>
    <w:rsid w:val="00E66E44"/>
    <w:rsid w:val="00E670E1"/>
    <w:rsid w:val="00E6730C"/>
    <w:rsid w:val="00E6739D"/>
    <w:rsid w:val="00E6761A"/>
    <w:rsid w:val="00E67D52"/>
    <w:rsid w:val="00E67F34"/>
    <w:rsid w:val="00E70390"/>
    <w:rsid w:val="00E70462"/>
    <w:rsid w:val="00E7059C"/>
    <w:rsid w:val="00E70913"/>
    <w:rsid w:val="00E70A20"/>
    <w:rsid w:val="00E70AE4"/>
    <w:rsid w:val="00E70EED"/>
    <w:rsid w:val="00E715A8"/>
    <w:rsid w:val="00E71A71"/>
    <w:rsid w:val="00E723D6"/>
    <w:rsid w:val="00E7247B"/>
    <w:rsid w:val="00E7299B"/>
    <w:rsid w:val="00E72A9A"/>
    <w:rsid w:val="00E731B1"/>
    <w:rsid w:val="00E73435"/>
    <w:rsid w:val="00E7363B"/>
    <w:rsid w:val="00E73D27"/>
    <w:rsid w:val="00E7412F"/>
    <w:rsid w:val="00E7458C"/>
    <w:rsid w:val="00E74651"/>
    <w:rsid w:val="00E748D9"/>
    <w:rsid w:val="00E749F1"/>
    <w:rsid w:val="00E74A3D"/>
    <w:rsid w:val="00E75588"/>
    <w:rsid w:val="00E757E2"/>
    <w:rsid w:val="00E75D94"/>
    <w:rsid w:val="00E760ED"/>
    <w:rsid w:val="00E7611A"/>
    <w:rsid w:val="00E764CB"/>
    <w:rsid w:val="00E76A81"/>
    <w:rsid w:val="00E77447"/>
    <w:rsid w:val="00E77F09"/>
    <w:rsid w:val="00E805AD"/>
    <w:rsid w:val="00E80BDF"/>
    <w:rsid w:val="00E80D88"/>
    <w:rsid w:val="00E8149B"/>
    <w:rsid w:val="00E814F7"/>
    <w:rsid w:val="00E81BC6"/>
    <w:rsid w:val="00E82399"/>
    <w:rsid w:val="00E82578"/>
    <w:rsid w:val="00E825D5"/>
    <w:rsid w:val="00E82618"/>
    <w:rsid w:val="00E8285A"/>
    <w:rsid w:val="00E828E6"/>
    <w:rsid w:val="00E8336E"/>
    <w:rsid w:val="00E83465"/>
    <w:rsid w:val="00E83C69"/>
    <w:rsid w:val="00E843A0"/>
    <w:rsid w:val="00E84494"/>
    <w:rsid w:val="00E8458F"/>
    <w:rsid w:val="00E84734"/>
    <w:rsid w:val="00E8486A"/>
    <w:rsid w:val="00E84D01"/>
    <w:rsid w:val="00E84E46"/>
    <w:rsid w:val="00E85241"/>
    <w:rsid w:val="00E85A4D"/>
    <w:rsid w:val="00E85CBE"/>
    <w:rsid w:val="00E861DA"/>
    <w:rsid w:val="00E86493"/>
    <w:rsid w:val="00E8680B"/>
    <w:rsid w:val="00E86884"/>
    <w:rsid w:val="00E86899"/>
    <w:rsid w:val="00E86D05"/>
    <w:rsid w:val="00E86DBA"/>
    <w:rsid w:val="00E86E37"/>
    <w:rsid w:val="00E870EC"/>
    <w:rsid w:val="00E870F9"/>
    <w:rsid w:val="00E87595"/>
    <w:rsid w:val="00E87B1B"/>
    <w:rsid w:val="00E87BBE"/>
    <w:rsid w:val="00E9073B"/>
    <w:rsid w:val="00E90C64"/>
    <w:rsid w:val="00E912FE"/>
    <w:rsid w:val="00E91567"/>
    <w:rsid w:val="00E91A80"/>
    <w:rsid w:val="00E91C86"/>
    <w:rsid w:val="00E91CE4"/>
    <w:rsid w:val="00E9218C"/>
    <w:rsid w:val="00E921D9"/>
    <w:rsid w:val="00E92819"/>
    <w:rsid w:val="00E9281F"/>
    <w:rsid w:val="00E935B7"/>
    <w:rsid w:val="00E937E9"/>
    <w:rsid w:val="00E9390C"/>
    <w:rsid w:val="00E93E4D"/>
    <w:rsid w:val="00E93FF5"/>
    <w:rsid w:val="00E94108"/>
    <w:rsid w:val="00E94589"/>
    <w:rsid w:val="00E945EF"/>
    <w:rsid w:val="00E95349"/>
    <w:rsid w:val="00E959B5"/>
    <w:rsid w:val="00E95F12"/>
    <w:rsid w:val="00E96390"/>
    <w:rsid w:val="00E964D1"/>
    <w:rsid w:val="00E96998"/>
    <w:rsid w:val="00E96C9C"/>
    <w:rsid w:val="00E96FF2"/>
    <w:rsid w:val="00E97144"/>
    <w:rsid w:val="00E979FE"/>
    <w:rsid w:val="00E97B8D"/>
    <w:rsid w:val="00EA0036"/>
    <w:rsid w:val="00EA0098"/>
    <w:rsid w:val="00EA0577"/>
    <w:rsid w:val="00EA08BC"/>
    <w:rsid w:val="00EA09FC"/>
    <w:rsid w:val="00EA0C09"/>
    <w:rsid w:val="00EA0E58"/>
    <w:rsid w:val="00EA1644"/>
    <w:rsid w:val="00EA2271"/>
    <w:rsid w:val="00EA22FE"/>
    <w:rsid w:val="00EA2474"/>
    <w:rsid w:val="00EA2515"/>
    <w:rsid w:val="00EA29BA"/>
    <w:rsid w:val="00EA49D9"/>
    <w:rsid w:val="00EA4B89"/>
    <w:rsid w:val="00EA4BE6"/>
    <w:rsid w:val="00EA4E0E"/>
    <w:rsid w:val="00EA4E27"/>
    <w:rsid w:val="00EA506D"/>
    <w:rsid w:val="00EA569F"/>
    <w:rsid w:val="00EA580D"/>
    <w:rsid w:val="00EA58E3"/>
    <w:rsid w:val="00EA5D7E"/>
    <w:rsid w:val="00EA6022"/>
    <w:rsid w:val="00EA611F"/>
    <w:rsid w:val="00EA6166"/>
    <w:rsid w:val="00EA630A"/>
    <w:rsid w:val="00EA6458"/>
    <w:rsid w:val="00EA6CAC"/>
    <w:rsid w:val="00EA6FFD"/>
    <w:rsid w:val="00EA7166"/>
    <w:rsid w:val="00EA73C1"/>
    <w:rsid w:val="00EA7AEF"/>
    <w:rsid w:val="00EA7E81"/>
    <w:rsid w:val="00EA7F65"/>
    <w:rsid w:val="00EB0B65"/>
    <w:rsid w:val="00EB0EA4"/>
    <w:rsid w:val="00EB0F28"/>
    <w:rsid w:val="00EB1451"/>
    <w:rsid w:val="00EB156E"/>
    <w:rsid w:val="00EB23A3"/>
    <w:rsid w:val="00EB252B"/>
    <w:rsid w:val="00EB2656"/>
    <w:rsid w:val="00EB2A2F"/>
    <w:rsid w:val="00EB33F1"/>
    <w:rsid w:val="00EB37D7"/>
    <w:rsid w:val="00EB38D1"/>
    <w:rsid w:val="00EB3AAD"/>
    <w:rsid w:val="00EB4827"/>
    <w:rsid w:val="00EB4869"/>
    <w:rsid w:val="00EB4C56"/>
    <w:rsid w:val="00EB50B3"/>
    <w:rsid w:val="00EB54F0"/>
    <w:rsid w:val="00EB5C2D"/>
    <w:rsid w:val="00EB5E36"/>
    <w:rsid w:val="00EB63F3"/>
    <w:rsid w:val="00EB64D4"/>
    <w:rsid w:val="00EB6D31"/>
    <w:rsid w:val="00EB6DD5"/>
    <w:rsid w:val="00EB73C0"/>
    <w:rsid w:val="00EC143C"/>
    <w:rsid w:val="00EC1B8E"/>
    <w:rsid w:val="00EC1EB8"/>
    <w:rsid w:val="00EC1FC1"/>
    <w:rsid w:val="00EC2AC8"/>
    <w:rsid w:val="00EC2AFF"/>
    <w:rsid w:val="00EC3793"/>
    <w:rsid w:val="00EC3890"/>
    <w:rsid w:val="00EC3898"/>
    <w:rsid w:val="00EC44AA"/>
    <w:rsid w:val="00EC4792"/>
    <w:rsid w:val="00EC48C7"/>
    <w:rsid w:val="00EC4BEA"/>
    <w:rsid w:val="00EC4C4E"/>
    <w:rsid w:val="00EC4D04"/>
    <w:rsid w:val="00EC54CD"/>
    <w:rsid w:val="00EC56D4"/>
    <w:rsid w:val="00EC5AEF"/>
    <w:rsid w:val="00EC6536"/>
    <w:rsid w:val="00EC6685"/>
    <w:rsid w:val="00EC66E2"/>
    <w:rsid w:val="00EC69F3"/>
    <w:rsid w:val="00EC6E40"/>
    <w:rsid w:val="00EC6EF7"/>
    <w:rsid w:val="00EC7055"/>
    <w:rsid w:val="00EC736A"/>
    <w:rsid w:val="00EC7373"/>
    <w:rsid w:val="00EC75D7"/>
    <w:rsid w:val="00EC79E8"/>
    <w:rsid w:val="00EC7B8E"/>
    <w:rsid w:val="00EC7BC2"/>
    <w:rsid w:val="00ED0700"/>
    <w:rsid w:val="00ED0F9A"/>
    <w:rsid w:val="00ED1283"/>
    <w:rsid w:val="00ED23A5"/>
    <w:rsid w:val="00ED27BD"/>
    <w:rsid w:val="00ED29C1"/>
    <w:rsid w:val="00ED3365"/>
    <w:rsid w:val="00ED33AA"/>
    <w:rsid w:val="00ED3775"/>
    <w:rsid w:val="00ED3B3F"/>
    <w:rsid w:val="00ED3DD2"/>
    <w:rsid w:val="00ED3DFE"/>
    <w:rsid w:val="00ED4388"/>
    <w:rsid w:val="00ED454F"/>
    <w:rsid w:val="00ED4562"/>
    <w:rsid w:val="00ED46DD"/>
    <w:rsid w:val="00ED470F"/>
    <w:rsid w:val="00ED4E6A"/>
    <w:rsid w:val="00ED4FB3"/>
    <w:rsid w:val="00ED5552"/>
    <w:rsid w:val="00ED58E6"/>
    <w:rsid w:val="00ED5EC5"/>
    <w:rsid w:val="00ED5F5F"/>
    <w:rsid w:val="00ED5F86"/>
    <w:rsid w:val="00ED6924"/>
    <w:rsid w:val="00ED6B41"/>
    <w:rsid w:val="00ED6C6A"/>
    <w:rsid w:val="00ED6C87"/>
    <w:rsid w:val="00ED7364"/>
    <w:rsid w:val="00ED76DB"/>
    <w:rsid w:val="00ED7910"/>
    <w:rsid w:val="00ED7AAD"/>
    <w:rsid w:val="00ED7AF4"/>
    <w:rsid w:val="00ED7B22"/>
    <w:rsid w:val="00ED7EFF"/>
    <w:rsid w:val="00EE003C"/>
    <w:rsid w:val="00EE039D"/>
    <w:rsid w:val="00EE08DD"/>
    <w:rsid w:val="00EE0C77"/>
    <w:rsid w:val="00EE0CB9"/>
    <w:rsid w:val="00EE1A71"/>
    <w:rsid w:val="00EE1F06"/>
    <w:rsid w:val="00EE25C1"/>
    <w:rsid w:val="00EE2737"/>
    <w:rsid w:val="00EE28E5"/>
    <w:rsid w:val="00EE2BDF"/>
    <w:rsid w:val="00EE2CDC"/>
    <w:rsid w:val="00EE34C3"/>
    <w:rsid w:val="00EE3524"/>
    <w:rsid w:val="00EE357C"/>
    <w:rsid w:val="00EE3CD0"/>
    <w:rsid w:val="00EE4988"/>
    <w:rsid w:val="00EE4CDE"/>
    <w:rsid w:val="00EE562B"/>
    <w:rsid w:val="00EE5CEE"/>
    <w:rsid w:val="00EE64B5"/>
    <w:rsid w:val="00EE66D2"/>
    <w:rsid w:val="00EE6DF8"/>
    <w:rsid w:val="00EE725B"/>
    <w:rsid w:val="00EE781D"/>
    <w:rsid w:val="00EE7C26"/>
    <w:rsid w:val="00EE7DE4"/>
    <w:rsid w:val="00EE7DFC"/>
    <w:rsid w:val="00EE7E9A"/>
    <w:rsid w:val="00EF0056"/>
    <w:rsid w:val="00EF0291"/>
    <w:rsid w:val="00EF02E5"/>
    <w:rsid w:val="00EF0408"/>
    <w:rsid w:val="00EF06DD"/>
    <w:rsid w:val="00EF06F4"/>
    <w:rsid w:val="00EF0D6A"/>
    <w:rsid w:val="00EF2283"/>
    <w:rsid w:val="00EF23BF"/>
    <w:rsid w:val="00EF299F"/>
    <w:rsid w:val="00EF2ECD"/>
    <w:rsid w:val="00EF3C71"/>
    <w:rsid w:val="00EF43BD"/>
    <w:rsid w:val="00EF461E"/>
    <w:rsid w:val="00EF4855"/>
    <w:rsid w:val="00EF489A"/>
    <w:rsid w:val="00EF4C29"/>
    <w:rsid w:val="00EF4C98"/>
    <w:rsid w:val="00EF4ED2"/>
    <w:rsid w:val="00EF5239"/>
    <w:rsid w:val="00EF5AEA"/>
    <w:rsid w:val="00EF5D49"/>
    <w:rsid w:val="00EF5F32"/>
    <w:rsid w:val="00EF5FDC"/>
    <w:rsid w:val="00EF658D"/>
    <w:rsid w:val="00EF6EC9"/>
    <w:rsid w:val="00EF7541"/>
    <w:rsid w:val="00EF77F3"/>
    <w:rsid w:val="00EF7A41"/>
    <w:rsid w:val="00EF7AD2"/>
    <w:rsid w:val="00EF7C62"/>
    <w:rsid w:val="00EF7C8D"/>
    <w:rsid w:val="00EF7E66"/>
    <w:rsid w:val="00F0009B"/>
    <w:rsid w:val="00F00233"/>
    <w:rsid w:val="00F00ADA"/>
    <w:rsid w:val="00F00CEA"/>
    <w:rsid w:val="00F00D61"/>
    <w:rsid w:val="00F01345"/>
    <w:rsid w:val="00F015A6"/>
    <w:rsid w:val="00F0160B"/>
    <w:rsid w:val="00F017A0"/>
    <w:rsid w:val="00F017E1"/>
    <w:rsid w:val="00F021AD"/>
    <w:rsid w:val="00F02347"/>
    <w:rsid w:val="00F023B6"/>
    <w:rsid w:val="00F02435"/>
    <w:rsid w:val="00F0276F"/>
    <w:rsid w:val="00F02B21"/>
    <w:rsid w:val="00F02B2A"/>
    <w:rsid w:val="00F02C89"/>
    <w:rsid w:val="00F03181"/>
    <w:rsid w:val="00F03966"/>
    <w:rsid w:val="00F03D2A"/>
    <w:rsid w:val="00F03F58"/>
    <w:rsid w:val="00F043B6"/>
    <w:rsid w:val="00F04468"/>
    <w:rsid w:val="00F047C7"/>
    <w:rsid w:val="00F04B47"/>
    <w:rsid w:val="00F04E3A"/>
    <w:rsid w:val="00F053DA"/>
    <w:rsid w:val="00F05B91"/>
    <w:rsid w:val="00F05E3A"/>
    <w:rsid w:val="00F066ED"/>
    <w:rsid w:val="00F06758"/>
    <w:rsid w:val="00F06A82"/>
    <w:rsid w:val="00F07CB2"/>
    <w:rsid w:val="00F07EEE"/>
    <w:rsid w:val="00F108DE"/>
    <w:rsid w:val="00F10931"/>
    <w:rsid w:val="00F109ED"/>
    <w:rsid w:val="00F10A0D"/>
    <w:rsid w:val="00F10A84"/>
    <w:rsid w:val="00F10E17"/>
    <w:rsid w:val="00F110DD"/>
    <w:rsid w:val="00F111D5"/>
    <w:rsid w:val="00F11443"/>
    <w:rsid w:val="00F11660"/>
    <w:rsid w:val="00F11A93"/>
    <w:rsid w:val="00F11F56"/>
    <w:rsid w:val="00F12294"/>
    <w:rsid w:val="00F12565"/>
    <w:rsid w:val="00F126B3"/>
    <w:rsid w:val="00F12706"/>
    <w:rsid w:val="00F12806"/>
    <w:rsid w:val="00F12A25"/>
    <w:rsid w:val="00F12AD4"/>
    <w:rsid w:val="00F12C46"/>
    <w:rsid w:val="00F13527"/>
    <w:rsid w:val="00F13BD2"/>
    <w:rsid w:val="00F13C67"/>
    <w:rsid w:val="00F14771"/>
    <w:rsid w:val="00F154F3"/>
    <w:rsid w:val="00F1594F"/>
    <w:rsid w:val="00F15DA7"/>
    <w:rsid w:val="00F1642D"/>
    <w:rsid w:val="00F165C2"/>
    <w:rsid w:val="00F16BA8"/>
    <w:rsid w:val="00F16C87"/>
    <w:rsid w:val="00F171FB"/>
    <w:rsid w:val="00F1725B"/>
    <w:rsid w:val="00F174C4"/>
    <w:rsid w:val="00F1794A"/>
    <w:rsid w:val="00F17BBC"/>
    <w:rsid w:val="00F17D6B"/>
    <w:rsid w:val="00F17FB3"/>
    <w:rsid w:val="00F20010"/>
    <w:rsid w:val="00F20168"/>
    <w:rsid w:val="00F20241"/>
    <w:rsid w:val="00F20C87"/>
    <w:rsid w:val="00F20F93"/>
    <w:rsid w:val="00F21968"/>
    <w:rsid w:val="00F21B7A"/>
    <w:rsid w:val="00F21F95"/>
    <w:rsid w:val="00F220A6"/>
    <w:rsid w:val="00F22565"/>
    <w:rsid w:val="00F22BDB"/>
    <w:rsid w:val="00F23225"/>
    <w:rsid w:val="00F2366A"/>
    <w:rsid w:val="00F236C9"/>
    <w:rsid w:val="00F2372D"/>
    <w:rsid w:val="00F239BE"/>
    <w:rsid w:val="00F23B1A"/>
    <w:rsid w:val="00F23FD6"/>
    <w:rsid w:val="00F24259"/>
    <w:rsid w:val="00F243D2"/>
    <w:rsid w:val="00F24587"/>
    <w:rsid w:val="00F24EC0"/>
    <w:rsid w:val="00F24FF6"/>
    <w:rsid w:val="00F25252"/>
    <w:rsid w:val="00F254FB"/>
    <w:rsid w:val="00F25A0E"/>
    <w:rsid w:val="00F25DA9"/>
    <w:rsid w:val="00F25E10"/>
    <w:rsid w:val="00F26037"/>
    <w:rsid w:val="00F26227"/>
    <w:rsid w:val="00F26241"/>
    <w:rsid w:val="00F26A31"/>
    <w:rsid w:val="00F26C2B"/>
    <w:rsid w:val="00F26F2A"/>
    <w:rsid w:val="00F26F34"/>
    <w:rsid w:val="00F26FBD"/>
    <w:rsid w:val="00F27094"/>
    <w:rsid w:val="00F275E0"/>
    <w:rsid w:val="00F30219"/>
    <w:rsid w:val="00F305E1"/>
    <w:rsid w:val="00F3067A"/>
    <w:rsid w:val="00F31194"/>
    <w:rsid w:val="00F31501"/>
    <w:rsid w:val="00F3157B"/>
    <w:rsid w:val="00F316C6"/>
    <w:rsid w:val="00F31B6D"/>
    <w:rsid w:val="00F32042"/>
    <w:rsid w:val="00F32459"/>
    <w:rsid w:val="00F3268F"/>
    <w:rsid w:val="00F32BC5"/>
    <w:rsid w:val="00F33080"/>
    <w:rsid w:val="00F3309E"/>
    <w:rsid w:val="00F33CC0"/>
    <w:rsid w:val="00F34431"/>
    <w:rsid w:val="00F347F6"/>
    <w:rsid w:val="00F34B23"/>
    <w:rsid w:val="00F351C2"/>
    <w:rsid w:val="00F35362"/>
    <w:rsid w:val="00F3584A"/>
    <w:rsid w:val="00F363FF"/>
    <w:rsid w:val="00F36448"/>
    <w:rsid w:val="00F36476"/>
    <w:rsid w:val="00F3695F"/>
    <w:rsid w:val="00F36D36"/>
    <w:rsid w:val="00F37549"/>
    <w:rsid w:val="00F37691"/>
    <w:rsid w:val="00F37AF1"/>
    <w:rsid w:val="00F37B1F"/>
    <w:rsid w:val="00F37CE5"/>
    <w:rsid w:val="00F37E89"/>
    <w:rsid w:val="00F40250"/>
    <w:rsid w:val="00F404B2"/>
    <w:rsid w:val="00F40AA3"/>
    <w:rsid w:val="00F40B6A"/>
    <w:rsid w:val="00F4122F"/>
    <w:rsid w:val="00F424A3"/>
    <w:rsid w:val="00F42B11"/>
    <w:rsid w:val="00F42DF2"/>
    <w:rsid w:val="00F42E02"/>
    <w:rsid w:val="00F43152"/>
    <w:rsid w:val="00F439A6"/>
    <w:rsid w:val="00F43EC3"/>
    <w:rsid w:val="00F43F2C"/>
    <w:rsid w:val="00F441D9"/>
    <w:rsid w:val="00F4424A"/>
    <w:rsid w:val="00F44CC6"/>
    <w:rsid w:val="00F44F79"/>
    <w:rsid w:val="00F45499"/>
    <w:rsid w:val="00F455AE"/>
    <w:rsid w:val="00F4563D"/>
    <w:rsid w:val="00F45A54"/>
    <w:rsid w:val="00F45A57"/>
    <w:rsid w:val="00F46239"/>
    <w:rsid w:val="00F46553"/>
    <w:rsid w:val="00F467C4"/>
    <w:rsid w:val="00F4697F"/>
    <w:rsid w:val="00F46A43"/>
    <w:rsid w:val="00F47010"/>
    <w:rsid w:val="00F4771D"/>
    <w:rsid w:val="00F47779"/>
    <w:rsid w:val="00F478AA"/>
    <w:rsid w:val="00F47E42"/>
    <w:rsid w:val="00F47EE4"/>
    <w:rsid w:val="00F5028B"/>
    <w:rsid w:val="00F508A9"/>
    <w:rsid w:val="00F50B09"/>
    <w:rsid w:val="00F51028"/>
    <w:rsid w:val="00F519D5"/>
    <w:rsid w:val="00F51A53"/>
    <w:rsid w:val="00F51D63"/>
    <w:rsid w:val="00F51EA2"/>
    <w:rsid w:val="00F52949"/>
    <w:rsid w:val="00F52B41"/>
    <w:rsid w:val="00F52C56"/>
    <w:rsid w:val="00F53229"/>
    <w:rsid w:val="00F5335F"/>
    <w:rsid w:val="00F535BA"/>
    <w:rsid w:val="00F538D2"/>
    <w:rsid w:val="00F53CCD"/>
    <w:rsid w:val="00F53DF6"/>
    <w:rsid w:val="00F5447C"/>
    <w:rsid w:val="00F546B3"/>
    <w:rsid w:val="00F54845"/>
    <w:rsid w:val="00F54987"/>
    <w:rsid w:val="00F54A67"/>
    <w:rsid w:val="00F54ED5"/>
    <w:rsid w:val="00F5563B"/>
    <w:rsid w:val="00F55D90"/>
    <w:rsid w:val="00F563CD"/>
    <w:rsid w:val="00F56946"/>
    <w:rsid w:val="00F572A6"/>
    <w:rsid w:val="00F57CE4"/>
    <w:rsid w:val="00F61591"/>
    <w:rsid w:val="00F61669"/>
    <w:rsid w:val="00F6169D"/>
    <w:rsid w:val="00F61A80"/>
    <w:rsid w:val="00F61FD4"/>
    <w:rsid w:val="00F62558"/>
    <w:rsid w:val="00F628C2"/>
    <w:rsid w:val="00F629CF"/>
    <w:rsid w:val="00F62A61"/>
    <w:rsid w:val="00F62AC7"/>
    <w:rsid w:val="00F62B41"/>
    <w:rsid w:val="00F62B5A"/>
    <w:rsid w:val="00F630C1"/>
    <w:rsid w:val="00F6322C"/>
    <w:rsid w:val="00F63693"/>
    <w:rsid w:val="00F63A10"/>
    <w:rsid w:val="00F63C56"/>
    <w:rsid w:val="00F641FA"/>
    <w:rsid w:val="00F64367"/>
    <w:rsid w:val="00F64CF9"/>
    <w:rsid w:val="00F65079"/>
    <w:rsid w:val="00F653AF"/>
    <w:rsid w:val="00F655DF"/>
    <w:rsid w:val="00F659CD"/>
    <w:rsid w:val="00F65C91"/>
    <w:rsid w:val="00F65DA6"/>
    <w:rsid w:val="00F65F38"/>
    <w:rsid w:val="00F66139"/>
    <w:rsid w:val="00F66997"/>
    <w:rsid w:val="00F669D1"/>
    <w:rsid w:val="00F67434"/>
    <w:rsid w:val="00F675FC"/>
    <w:rsid w:val="00F702A3"/>
    <w:rsid w:val="00F705C0"/>
    <w:rsid w:val="00F707F1"/>
    <w:rsid w:val="00F711B2"/>
    <w:rsid w:val="00F71450"/>
    <w:rsid w:val="00F71530"/>
    <w:rsid w:val="00F71E14"/>
    <w:rsid w:val="00F7201E"/>
    <w:rsid w:val="00F721B4"/>
    <w:rsid w:val="00F722E8"/>
    <w:rsid w:val="00F7252F"/>
    <w:rsid w:val="00F72EFD"/>
    <w:rsid w:val="00F7305C"/>
    <w:rsid w:val="00F731BD"/>
    <w:rsid w:val="00F735F7"/>
    <w:rsid w:val="00F73F0C"/>
    <w:rsid w:val="00F741B2"/>
    <w:rsid w:val="00F745FE"/>
    <w:rsid w:val="00F74D05"/>
    <w:rsid w:val="00F74FC3"/>
    <w:rsid w:val="00F7504B"/>
    <w:rsid w:val="00F755C6"/>
    <w:rsid w:val="00F7688F"/>
    <w:rsid w:val="00F76F66"/>
    <w:rsid w:val="00F771AE"/>
    <w:rsid w:val="00F77718"/>
    <w:rsid w:val="00F779CA"/>
    <w:rsid w:val="00F77A74"/>
    <w:rsid w:val="00F77B1F"/>
    <w:rsid w:val="00F77DD8"/>
    <w:rsid w:val="00F77E29"/>
    <w:rsid w:val="00F77E75"/>
    <w:rsid w:val="00F80434"/>
    <w:rsid w:val="00F80744"/>
    <w:rsid w:val="00F80F57"/>
    <w:rsid w:val="00F813B8"/>
    <w:rsid w:val="00F8151A"/>
    <w:rsid w:val="00F818CA"/>
    <w:rsid w:val="00F819E5"/>
    <w:rsid w:val="00F81B0F"/>
    <w:rsid w:val="00F82214"/>
    <w:rsid w:val="00F8240D"/>
    <w:rsid w:val="00F82544"/>
    <w:rsid w:val="00F82566"/>
    <w:rsid w:val="00F82EEA"/>
    <w:rsid w:val="00F833A3"/>
    <w:rsid w:val="00F840A0"/>
    <w:rsid w:val="00F840A7"/>
    <w:rsid w:val="00F84328"/>
    <w:rsid w:val="00F846DD"/>
    <w:rsid w:val="00F84746"/>
    <w:rsid w:val="00F84AAA"/>
    <w:rsid w:val="00F84EFA"/>
    <w:rsid w:val="00F850CB"/>
    <w:rsid w:val="00F855C1"/>
    <w:rsid w:val="00F85B38"/>
    <w:rsid w:val="00F85E04"/>
    <w:rsid w:val="00F8671C"/>
    <w:rsid w:val="00F8684E"/>
    <w:rsid w:val="00F868E0"/>
    <w:rsid w:val="00F87140"/>
    <w:rsid w:val="00F875AB"/>
    <w:rsid w:val="00F87A01"/>
    <w:rsid w:val="00F87C25"/>
    <w:rsid w:val="00F9039D"/>
    <w:rsid w:val="00F90B8B"/>
    <w:rsid w:val="00F90C5A"/>
    <w:rsid w:val="00F911FD"/>
    <w:rsid w:val="00F91249"/>
    <w:rsid w:val="00F918E1"/>
    <w:rsid w:val="00F91934"/>
    <w:rsid w:val="00F91A8C"/>
    <w:rsid w:val="00F91C37"/>
    <w:rsid w:val="00F91CDC"/>
    <w:rsid w:val="00F91D92"/>
    <w:rsid w:val="00F92663"/>
    <w:rsid w:val="00F929C4"/>
    <w:rsid w:val="00F92B61"/>
    <w:rsid w:val="00F92E69"/>
    <w:rsid w:val="00F92E79"/>
    <w:rsid w:val="00F930CA"/>
    <w:rsid w:val="00F9324D"/>
    <w:rsid w:val="00F932C1"/>
    <w:rsid w:val="00F939AC"/>
    <w:rsid w:val="00F93A13"/>
    <w:rsid w:val="00F93A73"/>
    <w:rsid w:val="00F93BFE"/>
    <w:rsid w:val="00F94822"/>
    <w:rsid w:val="00F94826"/>
    <w:rsid w:val="00F954F0"/>
    <w:rsid w:val="00F9592F"/>
    <w:rsid w:val="00F959AE"/>
    <w:rsid w:val="00F95E00"/>
    <w:rsid w:val="00F960B7"/>
    <w:rsid w:val="00F962D4"/>
    <w:rsid w:val="00F962DA"/>
    <w:rsid w:val="00F96535"/>
    <w:rsid w:val="00F965ED"/>
    <w:rsid w:val="00F967D4"/>
    <w:rsid w:val="00F96977"/>
    <w:rsid w:val="00F9729F"/>
    <w:rsid w:val="00F973BA"/>
    <w:rsid w:val="00F9768B"/>
    <w:rsid w:val="00F97713"/>
    <w:rsid w:val="00F978DD"/>
    <w:rsid w:val="00F97AC0"/>
    <w:rsid w:val="00F97B84"/>
    <w:rsid w:val="00FA000B"/>
    <w:rsid w:val="00FA0236"/>
    <w:rsid w:val="00FA05B0"/>
    <w:rsid w:val="00FA08CF"/>
    <w:rsid w:val="00FA0A9D"/>
    <w:rsid w:val="00FA0DB0"/>
    <w:rsid w:val="00FA124F"/>
    <w:rsid w:val="00FA161C"/>
    <w:rsid w:val="00FA164F"/>
    <w:rsid w:val="00FA169F"/>
    <w:rsid w:val="00FA17F4"/>
    <w:rsid w:val="00FA1DA8"/>
    <w:rsid w:val="00FA1F65"/>
    <w:rsid w:val="00FA2D90"/>
    <w:rsid w:val="00FA3654"/>
    <w:rsid w:val="00FA3CF5"/>
    <w:rsid w:val="00FA3D32"/>
    <w:rsid w:val="00FA3EB0"/>
    <w:rsid w:val="00FA3ECA"/>
    <w:rsid w:val="00FA44E5"/>
    <w:rsid w:val="00FA47CE"/>
    <w:rsid w:val="00FA4F9A"/>
    <w:rsid w:val="00FA4FEA"/>
    <w:rsid w:val="00FA5278"/>
    <w:rsid w:val="00FA56F9"/>
    <w:rsid w:val="00FA5F1C"/>
    <w:rsid w:val="00FA6504"/>
    <w:rsid w:val="00FA6D20"/>
    <w:rsid w:val="00FA7407"/>
    <w:rsid w:val="00FA79EC"/>
    <w:rsid w:val="00FA7DA0"/>
    <w:rsid w:val="00FA7DBE"/>
    <w:rsid w:val="00FB0298"/>
    <w:rsid w:val="00FB0383"/>
    <w:rsid w:val="00FB0572"/>
    <w:rsid w:val="00FB0F4A"/>
    <w:rsid w:val="00FB1135"/>
    <w:rsid w:val="00FB1296"/>
    <w:rsid w:val="00FB1695"/>
    <w:rsid w:val="00FB186E"/>
    <w:rsid w:val="00FB19EB"/>
    <w:rsid w:val="00FB1BCE"/>
    <w:rsid w:val="00FB1C0D"/>
    <w:rsid w:val="00FB1DD4"/>
    <w:rsid w:val="00FB2091"/>
    <w:rsid w:val="00FB2344"/>
    <w:rsid w:val="00FB25F0"/>
    <w:rsid w:val="00FB296D"/>
    <w:rsid w:val="00FB2E81"/>
    <w:rsid w:val="00FB3388"/>
    <w:rsid w:val="00FB36D7"/>
    <w:rsid w:val="00FB41CC"/>
    <w:rsid w:val="00FB44CF"/>
    <w:rsid w:val="00FB455A"/>
    <w:rsid w:val="00FB459C"/>
    <w:rsid w:val="00FB48D4"/>
    <w:rsid w:val="00FB490D"/>
    <w:rsid w:val="00FB4962"/>
    <w:rsid w:val="00FB4A82"/>
    <w:rsid w:val="00FB4D90"/>
    <w:rsid w:val="00FB4D99"/>
    <w:rsid w:val="00FB5234"/>
    <w:rsid w:val="00FB527A"/>
    <w:rsid w:val="00FB53CF"/>
    <w:rsid w:val="00FB5D9D"/>
    <w:rsid w:val="00FB5E95"/>
    <w:rsid w:val="00FB670A"/>
    <w:rsid w:val="00FB6BA2"/>
    <w:rsid w:val="00FB6E00"/>
    <w:rsid w:val="00FB7423"/>
    <w:rsid w:val="00FB74A1"/>
    <w:rsid w:val="00FB74BD"/>
    <w:rsid w:val="00FB750C"/>
    <w:rsid w:val="00FB75D7"/>
    <w:rsid w:val="00FB75F1"/>
    <w:rsid w:val="00FB7642"/>
    <w:rsid w:val="00FB77E1"/>
    <w:rsid w:val="00FB7E38"/>
    <w:rsid w:val="00FB7E8B"/>
    <w:rsid w:val="00FB7FED"/>
    <w:rsid w:val="00FC003D"/>
    <w:rsid w:val="00FC00C6"/>
    <w:rsid w:val="00FC0BF4"/>
    <w:rsid w:val="00FC0EA1"/>
    <w:rsid w:val="00FC1128"/>
    <w:rsid w:val="00FC114E"/>
    <w:rsid w:val="00FC19DD"/>
    <w:rsid w:val="00FC1D17"/>
    <w:rsid w:val="00FC1E73"/>
    <w:rsid w:val="00FC1F23"/>
    <w:rsid w:val="00FC29AA"/>
    <w:rsid w:val="00FC2C88"/>
    <w:rsid w:val="00FC2D71"/>
    <w:rsid w:val="00FC2EAA"/>
    <w:rsid w:val="00FC2FA0"/>
    <w:rsid w:val="00FC3174"/>
    <w:rsid w:val="00FC34B3"/>
    <w:rsid w:val="00FC37C0"/>
    <w:rsid w:val="00FC39A5"/>
    <w:rsid w:val="00FC3A94"/>
    <w:rsid w:val="00FC3F57"/>
    <w:rsid w:val="00FC4ADA"/>
    <w:rsid w:val="00FC4C4F"/>
    <w:rsid w:val="00FC4DFD"/>
    <w:rsid w:val="00FC50A9"/>
    <w:rsid w:val="00FC53AD"/>
    <w:rsid w:val="00FC581C"/>
    <w:rsid w:val="00FC5C21"/>
    <w:rsid w:val="00FC5DA4"/>
    <w:rsid w:val="00FC6273"/>
    <w:rsid w:val="00FC6B45"/>
    <w:rsid w:val="00FC6B5F"/>
    <w:rsid w:val="00FC6D47"/>
    <w:rsid w:val="00FC6E1F"/>
    <w:rsid w:val="00FC7219"/>
    <w:rsid w:val="00FC7685"/>
    <w:rsid w:val="00FC7A5D"/>
    <w:rsid w:val="00FC7D68"/>
    <w:rsid w:val="00FC7EFD"/>
    <w:rsid w:val="00FD0322"/>
    <w:rsid w:val="00FD0A0A"/>
    <w:rsid w:val="00FD0BE6"/>
    <w:rsid w:val="00FD0C6D"/>
    <w:rsid w:val="00FD0E85"/>
    <w:rsid w:val="00FD1236"/>
    <w:rsid w:val="00FD1408"/>
    <w:rsid w:val="00FD17D0"/>
    <w:rsid w:val="00FD1957"/>
    <w:rsid w:val="00FD1D66"/>
    <w:rsid w:val="00FD1D8B"/>
    <w:rsid w:val="00FD1E2C"/>
    <w:rsid w:val="00FD1E92"/>
    <w:rsid w:val="00FD1FCE"/>
    <w:rsid w:val="00FD2004"/>
    <w:rsid w:val="00FD238E"/>
    <w:rsid w:val="00FD28E8"/>
    <w:rsid w:val="00FD2E2E"/>
    <w:rsid w:val="00FD32F7"/>
    <w:rsid w:val="00FD39F8"/>
    <w:rsid w:val="00FD3DF1"/>
    <w:rsid w:val="00FD3DFB"/>
    <w:rsid w:val="00FD4355"/>
    <w:rsid w:val="00FD4F89"/>
    <w:rsid w:val="00FD56EE"/>
    <w:rsid w:val="00FD5D18"/>
    <w:rsid w:val="00FD5DFD"/>
    <w:rsid w:val="00FD6088"/>
    <w:rsid w:val="00FD64D0"/>
    <w:rsid w:val="00FD6748"/>
    <w:rsid w:val="00FE084C"/>
    <w:rsid w:val="00FE0C61"/>
    <w:rsid w:val="00FE0D0E"/>
    <w:rsid w:val="00FE0F69"/>
    <w:rsid w:val="00FE1305"/>
    <w:rsid w:val="00FE143B"/>
    <w:rsid w:val="00FE1460"/>
    <w:rsid w:val="00FE1CEB"/>
    <w:rsid w:val="00FE1EC4"/>
    <w:rsid w:val="00FE216E"/>
    <w:rsid w:val="00FE2268"/>
    <w:rsid w:val="00FE2FF3"/>
    <w:rsid w:val="00FE3BC6"/>
    <w:rsid w:val="00FE418C"/>
    <w:rsid w:val="00FE4546"/>
    <w:rsid w:val="00FE45B7"/>
    <w:rsid w:val="00FE49D6"/>
    <w:rsid w:val="00FE4A6E"/>
    <w:rsid w:val="00FE4AFC"/>
    <w:rsid w:val="00FE4D4B"/>
    <w:rsid w:val="00FE4D4D"/>
    <w:rsid w:val="00FE51D6"/>
    <w:rsid w:val="00FE528F"/>
    <w:rsid w:val="00FE562B"/>
    <w:rsid w:val="00FE61D2"/>
    <w:rsid w:val="00FE6488"/>
    <w:rsid w:val="00FE6608"/>
    <w:rsid w:val="00FE6630"/>
    <w:rsid w:val="00FE6949"/>
    <w:rsid w:val="00FE6C8E"/>
    <w:rsid w:val="00FE7523"/>
    <w:rsid w:val="00FE76C4"/>
    <w:rsid w:val="00FE791B"/>
    <w:rsid w:val="00FE7C89"/>
    <w:rsid w:val="00FE7F3C"/>
    <w:rsid w:val="00FF006C"/>
    <w:rsid w:val="00FF0713"/>
    <w:rsid w:val="00FF10F1"/>
    <w:rsid w:val="00FF124A"/>
    <w:rsid w:val="00FF15DC"/>
    <w:rsid w:val="00FF178A"/>
    <w:rsid w:val="00FF2013"/>
    <w:rsid w:val="00FF21FA"/>
    <w:rsid w:val="00FF22BE"/>
    <w:rsid w:val="00FF2752"/>
    <w:rsid w:val="00FF28D0"/>
    <w:rsid w:val="00FF2B36"/>
    <w:rsid w:val="00FF3084"/>
    <w:rsid w:val="00FF3289"/>
    <w:rsid w:val="00FF33FE"/>
    <w:rsid w:val="00FF3461"/>
    <w:rsid w:val="00FF34A2"/>
    <w:rsid w:val="00FF38E0"/>
    <w:rsid w:val="00FF4025"/>
    <w:rsid w:val="00FF4326"/>
    <w:rsid w:val="00FF44A1"/>
    <w:rsid w:val="00FF45D5"/>
    <w:rsid w:val="00FF491F"/>
    <w:rsid w:val="00FF4CC9"/>
    <w:rsid w:val="00FF4DE4"/>
    <w:rsid w:val="00FF5098"/>
    <w:rsid w:val="00FF573D"/>
    <w:rsid w:val="00FF5D1E"/>
    <w:rsid w:val="00FF603A"/>
    <w:rsid w:val="00FF66A1"/>
    <w:rsid w:val="00FF6EC9"/>
    <w:rsid w:val="00FF70D7"/>
    <w:rsid w:val="00FF710F"/>
    <w:rsid w:val="00FF723A"/>
    <w:rsid w:val="00FF734D"/>
    <w:rsid w:val="00FF73D8"/>
    <w:rsid w:val="00FF7B49"/>
    <w:rsid w:val="00FF7B8A"/>
    <w:rsid w:val="00FF7CCF"/>
    <w:rsid w:val="0181DA5F"/>
    <w:rsid w:val="01A182CA"/>
    <w:rsid w:val="01B31547"/>
    <w:rsid w:val="0308B7C4"/>
    <w:rsid w:val="036B1773"/>
    <w:rsid w:val="03DF891C"/>
    <w:rsid w:val="0445EABB"/>
    <w:rsid w:val="045F31A4"/>
    <w:rsid w:val="04940B1E"/>
    <w:rsid w:val="04D38A32"/>
    <w:rsid w:val="0506E7D4"/>
    <w:rsid w:val="058A7C1F"/>
    <w:rsid w:val="05A8D98F"/>
    <w:rsid w:val="05AD045E"/>
    <w:rsid w:val="05BBCC92"/>
    <w:rsid w:val="05D666A1"/>
    <w:rsid w:val="06384F2B"/>
    <w:rsid w:val="069BEC36"/>
    <w:rsid w:val="06D04A1F"/>
    <w:rsid w:val="07D068D0"/>
    <w:rsid w:val="08FC3514"/>
    <w:rsid w:val="0AB2A10C"/>
    <w:rsid w:val="0ACC7228"/>
    <w:rsid w:val="0B24B5DA"/>
    <w:rsid w:val="0B7D4F1D"/>
    <w:rsid w:val="0B84A52B"/>
    <w:rsid w:val="0C1E9EF0"/>
    <w:rsid w:val="0C33D8B7"/>
    <w:rsid w:val="0C3B73F2"/>
    <w:rsid w:val="0C801F50"/>
    <w:rsid w:val="0C9000C2"/>
    <w:rsid w:val="0DF023A7"/>
    <w:rsid w:val="0E4AC4D2"/>
    <w:rsid w:val="10570943"/>
    <w:rsid w:val="1097F309"/>
    <w:rsid w:val="10D77931"/>
    <w:rsid w:val="10EAB391"/>
    <w:rsid w:val="10FB82D7"/>
    <w:rsid w:val="116DF8B7"/>
    <w:rsid w:val="11F1B178"/>
    <w:rsid w:val="120F760E"/>
    <w:rsid w:val="12569887"/>
    <w:rsid w:val="12734992"/>
    <w:rsid w:val="13515600"/>
    <w:rsid w:val="13527AD6"/>
    <w:rsid w:val="141BCFFD"/>
    <w:rsid w:val="156C3555"/>
    <w:rsid w:val="16113100"/>
    <w:rsid w:val="16F9C799"/>
    <w:rsid w:val="178DE150"/>
    <w:rsid w:val="17C2C48E"/>
    <w:rsid w:val="17D3E568"/>
    <w:rsid w:val="184B4D71"/>
    <w:rsid w:val="18715DC1"/>
    <w:rsid w:val="19059EA5"/>
    <w:rsid w:val="1B8A6644"/>
    <w:rsid w:val="1C870404"/>
    <w:rsid w:val="1CF1D538"/>
    <w:rsid w:val="1D25C326"/>
    <w:rsid w:val="1DDD77D4"/>
    <w:rsid w:val="1DEB6DB9"/>
    <w:rsid w:val="1E409BE1"/>
    <w:rsid w:val="1E539658"/>
    <w:rsid w:val="1E9FCF79"/>
    <w:rsid w:val="1EBBAFF9"/>
    <w:rsid w:val="1EE1797F"/>
    <w:rsid w:val="1FCF64F5"/>
    <w:rsid w:val="20BF7E48"/>
    <w:rsid w:val="21367963"/>
    <w:rsid w:val="217702F2"/>
    <w:rsid w:val="21B71CB1"/>
    <w:rsid w:val="22467D65"/>
    <w:rsid w:val="225CA439"/>
    <w:rsid w:val="230164F5"/>
    <w:rsid w:val="231DFB54"/>
    <w:rsid w:val="23592936"/>
    <w:rsid w:val="236407F2"/>
    <w:rsid w:val="240D520F"/>
    <w:rsid w:val="242BC655"/>
    <w:rsid w:val="247C645B"/>
    <w:rsid w:val="25993C1C"/>
    <w:rsid w:val="26D22D04"/>
    <w:rsid w:val="26EDED25"/>
    <w:rsid w:val="272CCDAA"/>
    <w:rsid w:val="28444BEF"/>
    <w:rsid w:val="29124A78"/>
    <w:rsid w:val="2BBED4FE"/>
    <w:rsid w:val="2BBF1E70"/>
    <w:rsid w:val="2BE09F65"/>
    <w:rsid w:val="2CC07A4E"/>
    <w:rsid w:val="2CF7E10B"/>
    <w:rsid w:val="2DEF6A92"/>
    <w:rsid w:val="2DF465E7"/>
    <w:rsid w:val="2E6E9684"/>
    <w:rsid w:val="2EA2FF1A"/>
    <w:rsid w:val="2EFF2D15"/>
    <w:rsid w:val="2F8F56F9"/>
    <w:rsid w:val="30895610"/>
    <w:rsid w:val="308D5251"/>
    <w:rsid w:val="315641A4"/>
    <w:rsid w:val="31CFCF3E"/>
    <w:rsid w:val="31E38981"/>
    <w:rsid w:val="3208D45E"/>
    <w:rsid w:val="32B6CE09"/>
    <w:rsid w:val="32C9569E"/>
    <w:rsid w:val="3314F53D"/>
    <w:rsid w:val="3325543E"/>
    <w:rsid w:val="3438DEA8"/>
    <w:rsid w:val="346C4939"/>
    <w:rsid w:val="34A39FD8"/>
    <w:rsid w:val="35360119"/>
    <w:rsid w:val="35D15D47"/>
    <w:rsid w:val="35EC2343"/>
    <w:rsid w:val="363081A7"/>
    <w:rsid w:val="366FD854"/>
    <w:rsid w:val="36DD248A"/>
    <w:rsid w:val="3734621C"/>
    <w:rsid w:val="37378435"/>
    <w:rsid w:val="375A778B"/>
    <w:rsid w:val="377C9125"/>
    <w:rsid w:val="382C5948"/>
    <w:rsid w:val="383DF272"/>
    <w:rsid w:val="385940C9"/>
    <w:rsid w:val="38E88B7C"/>
    <w:rsid w:val="38EE62F9"/>
    <w:rsid w:val="39C7FEE8"/>
    <w:rsid w:val="3A22AE0C"/>
    <w:rsid w:val="3A60707F"/>
    <w:rsid w:val="3ADE3DEF"/>
    <w:rsid w:val="3B25FB6F"/>
    <w:rsid w:val="3BCD6E4F"/>
    <w:rsid w:val="3BF90639"/>
    <w:rsid w:val="3C37F3AB"/>
    <w:rsid w:val="3CEC2B8E"/>
    <w:rsid w:val="3D009092"/>
    <w:rsid w:val="3E274F55"/>
    <w:rsid w:val="3E579CD5"/>
    <w:rsid w:val="3EC781ED"/>
    <w:rsid w:val="3EEE2948"/>
    <w:rsid w:val="3F0095A7"/>
    <w:rsid w:val="40109BB3"/>
    <w:rsid w:val="40A35C2D"/>
    <w:rsid w:val="40BCD01C"/>
    <w:rsid w:val="418F3D97"/>
    <w:rsid w:val="41D05DF6"/>
    <w:rsid w:val="4216D8CC"/>
    <w:rsid w:val="43102355"/>
    <w:rsid w:val="4312BB1B"/>
    <w:rsid w:val="4344A8BB"/>
    <w:rsid w:val="437D1F98"/>
    <w:rsid w:val="4389D180"/>
    <w:rsid w:val="43CFCCEA"/>
    <w:rsid w:val="44714732"/>
    <w:rsid w:val="44D1D3ED"/>
    <w:rsid w:val="45728656"/>
    <w:rsid w:val="466A3078"/>
    <w:rsid w:val="46DBD6E0"/>
    <w:rsid w:val="470E17C7"/>
    <w:rsid w:val="477FBA6B"/>
    <w:rsid w:val="47E76E00"/>
    <w:rsid w:val="4867D8D9"/>
    <w:rsid w:val="49096939"/>
    <w:rsid w:val="4A1FB792"/>
    <w:rsid w:val="4A3CF1F8"/>
    <w:rsid w:val="4A52A856"/>
    <w:rsid w:val="4B829B83"/>
    <w:rsid w:val="4BD6A23A"/>
    <w:rsid w:val="4CD588B0"/>
    <w:rsid w:val="4CEFAA03"/>
    <w:rsid w:val="4D9CDC50"/>
    <w:rsid w:val="4DC721B6"/>
    <w:rsid w:val="4E0F2B28"/>
    <w:rsid w:val="4E2D5973"/>
    <w:rsid w:val="4E4A50FE"/>
    <w:rsid w:val="4F2B9025"/>
    <w:rsid w:val="502D359A"/>
    <w:rsid w:val="51C8346F"/>
    <w:rsid w:val="52BADE73"/>
    <w:rsid w:val="5378EC15"/>
    <w:rsid w:val="53898C14"/>
    <w:rsid w:val="539F90A3"/>
    <w:rsid w:val="53A64F39"/>
    <w:rsid w:val="545468B4"/>
    <w:rsid w:val="54E0EB58"/>
    <w:rsid w:val="5586B0E7"/>
    <w:rsid w:val="55CFFC50"/>
    <w:rsid w:val="567EEAAE"/>
    <w:rsid w:val="5709B412"/>
    <w:rsid w:val="571EE0DF"/>
    <w:rsid w:val="572D7914"/>
    <w:rsid w:val="57439891"/>
    <w:rsid w:val="57442A81"/>
    <w:rsid w:val="597ABBC3"/>
    <w:rsid w:val="599DE1E5"/>
    <w:rsid w:val="5A867823"/>
    <w:rsid w:val="5B050991"/>
    <w:rsid w:val="5B0911A8"/>
    <w:rsid w:val="5B2BC637"/>
    <w:rsid w:val="5B7424E4"/>
    <w:rsid w:val="5BD83782"/>
    <w:rsid w:val="5C67F7FF"/>
    <w:rsid w:val="5CBCCCE2"/>
    <w:rsid w:val="5CDC55FD"/>
    <w:rsid w:val="5E1428C6"/>
    <w:rsid w:val="5E1C64F2"/>
    <w:rsid w:val="5EBA67E6"/>
    <w:rsid w:val="5F2F8C66"/>
    <w:rsid w:val="5F76EAD2"/>
    <w:rsid w:val="5FB285B6"/>
    <w:rsid w:val="60F649C7"/>
    <w:rsid w:val="61159746"/>
    <w:rsid w:val="614E5617"/>
    <w:rsid w:val="6219CB9F"/>
    <w:rsid w:val="623D0AF2"/>
    <w:rsid w:val="623D7A8F"/>
    <w:rsid w:val="6253FB66"/>
    <w:rsid w:val="62A36D43"/>
    <w:rsid w:val="6340129B"/>
    <w:rsid w:val="635F3003"/>
    <w:rsid w:val="63AAD28A"/>
    <w:rsid w:val="64806B69"/>
    <w:rsid w:val="6541DD8E"/>
    <w:rsid w:val="657E1AF1"/>
    <w:rsid w:val="65B66336"/>
    <w:rsid w:val="65E8258F"/>
    <w:rsid w:val="6613AFCD"/>
    <w:rsid w:val="6621C73A"/>
    <w:rsid w:val="6678D4DF"/>
    <w:rsid w:val="66F13B59"/>
    <w:rsid w:val="679AC06D"/>
    <w:rsid w:val="67BD979B"/>
    <w:rsid w:val="681513A8"/>
    <w:rsid w:val="682B3915"/>
    <w:rsid w:val="6830FD5E"/>
    <w:rsid w:val="6999DA1E"/>
    <w:rsid w:val="6A620055"/>
    <w:rsid w:val="6A9BF112"/>
    <w:rsid w:val="6AD19177"/>
    <w:rsid w:val="6B129C25"/>
    <w:rsid w:val="6C26AEC2"/>
    <w:rsid w:val="6C705C9F"/>
    <w:rsid w:val="6D625B3B"/>
    <w:rsid w:val="6DDAA68F"/>
    <w:rsid w:val="6E0A6958"/>
    <w:rsid w:val="6E460F3B"/>
    <w:rsid w:val="6ED4B18A"/>
    <w:rsid w:val="6EFDE5CE"/>
    <w:rsid w:val="6F3F82BE"/>
    <w:rsid w:val="6F6E4541"/>
    <w:rsid w:val="6F7FD9D2"/>
    <w:rsid w:val="711937BD"/>
    <w:rsid w:val="7134A7F9"/>
    <w:rsid w:val="727C71A3"/>
    <w:rsid w:val="72B43111"/>
    <w:rsid w:val="72F02C7C"/>
    <w:rsid w:val="73063CFB"/>
    <w:rsid w:val="7369424B"/>
    <w:rsid w:val="736E8B44"/>
    <w:rsid w:val="73EF22C6"/>
    <w:rsid w:val="75D6CA91"/>
    <w:rsid w:val="76F1A6AA"/>
    <w:rsid w:val="7723F2EC"/>
    <w:rsid w:val="773888BF"/>
    <w:rsid w:val="7957B15D"/>
    <w:rsid w:val="79ED939C"/>
    <w:rsid w:val="79F4B7AB"/>
    <w:rsid w:val="7B68094B"/>
    <w:rsid w:val="7BBFC308"/>
    <w:rsid w:val="7C28B0BE"/>
    <w:rsid w:val="7C61F671"/>
    <w:rsid w:val="7E16A5BD"/>
    <w:rsid w:val="7E235B58"/>
    <w:rsid w:val="7E4AEA6F"/>
    <w:rsid w:val="7E82C6A7"/>
    <w:rsid w:val="7E8A5F77"/>
    <w:rsid w:val="7EAD837D"/>
    <w:rsid w:val="7EF401BB"/>
    <w:rsid w:val="7EFE1A50"/>
    <w:rsid w:val="7F83366D"/>
    <w:rsid w:val="7FE6BA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0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77E9"/>
    <w:rPr>
      <w:sz w:val="24"/>
      <w:szCs w:val="24"/>
      <w:lang w:val="es-CO" w:eastAsia="es-CO"/>
    </w:rPr>
  </w:style>
  <w:style w:type="paragraph" w:styleId="Heading1">
    <w:name w:val="heading 1"/>
    <w:basedOn w:val="Normal"/>
    <w:next w:val="Normal"/>
    <w:link w:val="Heading1Char"/>
    <w:qFormat/>
    <w:rsid w:val="003E7CE1"/>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3E7CE1"/>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3E7CE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E7CE1"/>
    <w:pPr>
      <w:tabs>
        <w:tab w:val="center" w:pos="4320"/>
        <w:tab w:val="right" w:pos="8640"/>
      </w:tabs>
    </w:pPr>
  </w:style>
  <w:style w:type="paragraph" w:styleId="Footer">
    <w:name w:val="footer"/>
    <w:basedOn w:val="Normal"/>
    <w:link w:val="FooterChar"/>
    <w:rsid w:val="003E7CE1"/>
    <w:pPr>
      <w:tabs>
        <w:tab w:val="center" w:pos="4320"/>
        <w:tab w:val="right" w:pos="8640"/>
      </w:tabs>
    </w:p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2657F9"/>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2657F9"/>
    <w:rPr>
      <w:b/>
    </w:rPr>
  </w:style>
  <w:style w:type="paragraph" w:customStyle="1" w:styleId="EYFooterinfo">
    <w:name w:val="EY Footer info"/>
    <w:basedOn w:val="EYNormal"/>
    <w:rsid w:val="002657F9"/>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F840A0"/>
    <w:pPr>
      <w:numPr>
        <w:numId w:val="2"/>
      </w:numPr>
      <w:suppressAutoHyphens/>
      <w:spacing w:line="260" w:lineRule="exact"/>
    </w:pPr>
    <w:rPr>
      <w:kern w:val="12"/>
    </w:rPr>
  </w:style>
  <w:style w:type="paragraph" w:customStyle="1" w:styleId="EYBulletedtext2">
    <w:name w:val="EY Bulleted text 2"/>
    <w:basedOn w:val="Normal"/>
    <w:rsid w:val="00DD677B"/>
    <w:pPr>
      <w:numPr>
        <w:numId w:val="1"/>
      </w:numPr>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F840A0"/>
    <w:rPr>
      <w:kern w:val="12"/>
      <w:sz w:val="24"/>
      <w:szCs w:val="24"/>
      <w:lang w:val="es-CO" w:eastAsia="es-CO"/>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0C4165"/>
    <w:pPr>
      <w:tabs>
        <w:tab w:val="left" w:pos="270"/>
      </w:tabs>
      <w:ind w:left="274" w:hanging="274"/>
    </w:pPr>
  </w:style>
  <w:style w:type="character" w:customStyle="1" w:styleId="BulletChar">
    <w:name w:val="Bullet Char"/>
    <w:basedOn w:val="EYBulletedtext1Char"/>
    <w:link w:val="Bullet"/>
    <w:rsid w:val="000C4165"/>
    <w:rPr>
      <w:kern w:val="12"/>
      <w:sz w:val="24"/>
      <w:szCs w:val="24"/>
      <w:lang w:val="es-CO" w:eastAsia="es-CO"/>
    </w:rPr>
  </w:style>
  <w:style w:type="paragraph" w:styleId="BalloonText">
    <w:name w:val="Balloon Text"/>
    <w:basedOn w:val="Normal"/>
    <w:link w:val="BalloonTextChar"/>
    <w:rsid w:val="00D248E4"/>
    <w:rPr>
      <w:rFonts w:ascii="Tahoma" w:hAnsi="Tahoma" w:cs="Tahoma"/>
      <w:sz w:val="16"/>
      <w:szCs w:val="16"/>
    </w:rPr>
  </w:style>
  <w:style w:type="character" w:customStyle="1" w:styleId="BalloonTextChar">
    <w:name w:val="Balloon Text Char"/>
    <w:basedOn w:val="DefaultParagraphFont"/>
    <w:link w:val="BalloonText"/>
    <w:rsid w:val="00D248E4"/>
    <w:rPr>
      <w:rFonts w:ascii="Tahoma" w:hAnsi="Tahoma" w:cs="Tahoma"/>
      <w:sz w:val="16"/>
      <w:szCs w:val="16"/>
    </w:rPr>
  </w:style>
  <w:style w:type="table" w:customStyle="1" w:styleId="TableGrid1">
    <w:name w:val="Table Grid1"/>
    <w:basedOn w:val="TableNormal"/>
    <w:next w:val="TableGrid"/>
    <w:rsid w:val="00004D39"/>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EY EPM - Lista,List1,List11,List111,List2,EY - Lista,List Paragraph (numbered (a)),List Paragraph1,BOLA,BOLADEF,HOJA,Párrafo de lista2,Párrafo de lista3,Párrafo de lista21,Guión,Párrafo de lista31,BOLITA,Titulo 8,Título de Diagrama"/>
    <w:basedOn w:val="Normal"/>
    <w:link w:val="ListParagraphChar"/>
    <w:uiPriority w:val="34"/>
    <w:qFormat/>
    <w:rsid w:val="00D4199D"/>
    <w:pPr>
      <w:ind w:left="720"/>
      <w:contextualSpacing/>
    </w:pPr>
  </w:style>
  <w:style w:type="paragraph" w:customStyle="1" w:styleId="TableText">
    <w:name w:val="Table Text"/>
    <w:basedOn w:val="Normal"/>
    <w:rsid w:val="00333964"/>
    <w:pPr>
      <w:overflowPunct w:val="0"/>
      <w:autoSpaceDE w:val="0"/>
      <w:autoSpaceDN w:val="0"/>
      <w:adjustRightInd w:val="0"/>
      <w:spacing w:before="80" w:after="40" w:line="220" w:lineRule="atLeast"/>
    </w:pPr>
    <w:rPr>
      <w:rFonts w:ascii="Arial" w:eastAsia="MS Mincho" w:hAnsi="Arial" w:cs="Arial"/>
      <w:bCs/>
      <w:sz w:val="18"/>
      <w:szCs w:val="20"/>
      <w:lang w:eastAsia="en-AU"/>
    </w:rPr>
  </w:style>
  <w:style w:type="paragraph" w:styleId="NoSpacing">
    <w:name w:val="No Spacing"/>
    <w:uiPriority w:val="1"/>
    <w:qFormat/>
    <w:rsid w:val="00165B17"/>
    <w:rPr>
      <w:rFonts w:asciiTheme="minorHAnsi" w:eastAsiaTheme="minorEastAsia" w:hAnsiTheme="minorHAnsi" w:cstheme="minorBidi"/>
      <w:sz w:val="22"/>
      <w:szCs w:val="22"/>
      <w:lang w:val="es-CO" w:eastAsia="es-CO"/>
    </w:rPr>
  </w:style>
  <w:style w:type="character" w:styleId="CommentReference">
    <w:name w:val="annotation reference"/>
    <w:basedOn w:val="DefaultParagraphFont"/>
    <w:uiPriority w:val="99"/>
    <w:semiHidden/>
    <w:unhideWhenUsed/>
    <w:rsid w:val="00E428E9"/>
    <w:rPr>
      <w:sz w:val="16"/>
      <w:szCs w:val="16"/>
    </w:rPr>
  </w:style>
  <w:style w:type="paragraph" w:styleId="CommentText">
    <w:name w:val="annotation text"/>
    <w:basedOn w:val="Normal"/>
    <w:link w:val="CommentTextChar"/>
    <w:uiPriority w:val="99"/>
    <w:unhideWhenUsed/>
    <w:rsid w:val="00E428E9"/>
    <w:rPr>
      <w:sz w:val="20"/>
      <w:szCs w:val="20"/>
    </w:rPr>
  </w:style>
  <w:style w:type="character" w:customStyle="1" w:styleId="CommentTextChar">
    <w:name w:val="Comment Text Char"/>
    <w:basedOn w:val="DefaultParagraphFont"/>
    <w:link w:val="CommentText"/>
    <w:uiPriority w:val="99"/>
    <w:rsid w:val="00E428E9"/>
    <w:rPr>
      <w:lang w:val="es-CO" w:eastAsia="es-CO"/>
    </w:rPr>
  </w:style>
  <w:style w:type="paragraph" w:styleId="CommentSubject">
    <w:name w:val="annotation subject"/>
    <w:basedOn w:val="CommentText"/>
    <w:next w:val="CommentText"/>
    <w:link w:val="CommentSubjectChar"/>
    <w:semiHidden/>
    <w:unhideWhenUsed/>
    <w:rsid w:val="00E428E9"/>
    <w:rPr>
      <w:b/>
      <w:bCs/>
    </w:rPr>
  </w:style>
  <w:style w:type="character" w:customStyle="1" w:styleId="CommentSubjectChar">
    <w:name w:val="Comment Subject Char"/>
    <w:basedOn w:val="CommentTextChar"/>
    <w:link w:val="CommentSubject"/>
    <w:semiHidden/>
    <w:rsid w:val="00E428E9"/>
    <w:rPr>
      <w:b/>
      <w:bCs/>
      <w:lang w:val="es-CO" w:eastAsia="es-CO"/>
    </w:rPr>
  </w:style>
  <w:style w:type="paragraph" w:styleId="BodyText">
    <w:name w:val="Body Text"/>
    <w:basedOn w:val="Normal"/>
    <w:link w:val="BodyTextChar"/>
    <w:uiPriority w:val="1"/>
    <w:qFormat/>
    <w:rsid w:val="00353949"/>
    <w:pPr>
      <w:widowControl w:val="0"/>
      <w:autoSpaceDE w:val="0"/>
      <w:autoSpaceDN w:val="0"/>
    </w:pPr>
    <w:rPr>
      <w:rFonts w:ascii="Trebuchet MS" w:eastAsia="Trebuchet MS" w:hAnsi="Trebuchet MS" w:cs="Trebuchet MS"/>
      <w:sz w:val="22"/>
      <w:szCs w:val="22"/>
      <w:lang w:val="es-ES" w:eastAsia="en-US"/>
    </w:rPr>
  </w:style>
  <w:style w:type="character" w:customStyle="1" w:styleId="BodyTextChar">
    <w:name w:val="Body Text Char"/>
    <w:basedOn w:val="DefaultParagraphFont"/>
    <w:link w:val="BodyText"/>
    <w:uiPriority w:val="1"/>
    <w:rsid w:val="00353949"/>
    <w:rPr>
      <w:rFonts w:ascii="Trebuchet MS" w:eastAsia="Trebuchet MS" w:hAnsi="Trebuchet MS" w:cs="Trebuchet MS"/>
      <w:sz w:val="22"/>
      <w:szCs w:val="22"/>
      <w:lang w:val="es-ES"/>
    </w:rPr>
  </w:style>
  <w:style w:type="character" w:customStyle="1" w:styleId="ListParagraphChar">
    <w:name w:val="List Paragraph Char"/>
    <w:aliases w:val="List Char,EY EPM - Lista Char,List1 Char,List11 Char,List111 Char,List2 Char,EY - Lista Char,List Paragraph (numbered (a)) Char,List Paragraph1 Char,BOLA Char,BOLADEF Char,HOJA Char,Párrafo de lista2 Char,Párrafo de lista3 Char"/>
    <w:basedOn w:val="DefaultParagraphFont"/>
    <w:link w:val="ListParagraph"/>
    <w:uiPriority w:val="34"/>
    <w:qFormat/>
    <w:rsid w:val="00FC53AD"/>
    <w:rPr>
      <w:sz w:val="24"/>
      <w:szCs w:val="24"/>
      <w:lang w:val="es-CO" w:eastAsia="es-CO"/>
    </w:rPr>
  </w:style>
  <w:style w:type="table" w:customStyle="1" w:styleId="Tablanormal1">
    <w:name w:val="Tabla normal1"/>
    <w:uiPriority w:val="99"/>
    <w:semiHidden/>
    <w:rsid w:val="002E6A5F"/>
    <w:rPr>
      <w:rFonts w:asciiTheme="minorHAnsi" w:eastAsiaTheme="minorHAnsi" w:hAnsiTheme="minorHAnsi" w:cstheme="minorBidi"/>
      <w:sz w:val="22"/>
      <w:szCs w:val="22"/>
      <w:lang w:val="es-CO"/>
    </w:rPr>
    <w:tblPr>
      <w:tblCellMar>
        <w:top w:w="0" w:type="dxa"/>
        <w:left w:w="108" w:type="dxa"/>
        <w:bottom w:w="0" w:type="dxa"/>
        <w:right w:w="108" w:type="dxa"/>
      </w:tblCellMar>
    </w:tblPr>
  </w:style>
  <w:style w:type="character" w:styleId="SmartLink">
    <w:name w:val="Smart Link"/>
    <w:basedOn w:val="DefaultParagraphFont"/>
    <w:uiPriority w:val="99"/>
    <w:semiHidden/>
    <w:unhideWhenUsed/>
    <w:rsid w:val="008B33B6"/>
    <w:rPr>
      <w:color w:val="0000FF"/>
      <w:u w:val="single"/>
      <w:shd w:val="clear" w:color="auto" w:fill="F3F2F1"/>
    </w:rPr>
  </w:style>
  <w:style w:type="character" w:styleId="UnresolvedMention">
    <w:name w:val="Unresolved Mention"/>
    <w:basedOn w:val="DefaultParagraphFont"/>
    <w:uiPriority w:val="99"/>
    <w:unhideWhenUsed/>
    <w:rsid w:val="005A241D"/>
    <w:rPr>
      <w:color w:val="605E5C"/>
      <w:shd w:val="clear" w:color="auto" w:fill="E1DFDD"/>
    </w:rPr>
  </w:style>
  <w:style w:type="character" w:styleId="Mention">
    <w:name w:val="Mention"/>
    <w:basedOn w:val="DefaultParagraphFont"/>
    <w:uiPriority w:val="99"/>
    <w:unhideWhenUsed/>
    <w:rsid w:val="005A241D"/>
    <w:rPr>
      <w:color w:val="2B579A"/>
      <w:shd w:val="clear" w:color="auto" w:fill="E1DFDD"/>
    </w:rPr>
  </w:style>
  <w:style w:type="paragraph" w:styleId="EndnoteText">
    <w:name w:val="endnote text"/>
    <w:basedOn w:val="Normal"/>
    <w:link w:val="EndnoteTextChar"/>
    <w:semiHidden/>
    <w:unhideWhenUsed/>
    <w:rsid w:val="00244BA2"/>
    <w:rPr>
      <w:sz w:val="20"/>
      <w:szCs w:val="20"/>
    </w:rPr>
  </w:style>
  <w:style w:type="character" w:customStyle="1" w:styleId="EndnoteTextChar">
    <w:name w:val="Endnote Text Char"/>
    <w:basedOn w:val="DefaultParagraphFont"/>
    <w:link w:val="EndnoteText"/>
    <w:semiHidden/>
    <w:rsid w:val="00244BA2"/>
    <w:rPr>
      <w:lang w:val="es-CO" w:eastAsia="es-CO"/>
    </w:rPr>
  </w:style>
  <w:style w:type="character" w:styleId="EndnoteReference">
    <w:name w:val="endnote reference"/>
    <w:basedOn w:val="DefaultParagraphFont"/>
    <w:semiHidden/>
    <w:unhideWhenUsed/>
    <w:rsid w:val="00244BA2"/>
    <w:rPr>
      <w:vertAlign w:val="superscript"/>
    </w:rPr>
  </w:style>
  <w:style w:type="paragraph" w:styleId="FootnoteText">
    <w:name w:val="footnote text"/>
    <w:basedOn w:val="Normal"/>
    <w:link w:val="FootnoteTextChar"/>
    <w:semiHidden/>
    <w:unhideWhenUsed/>
    <w:rsid w:val="000B7A0C"/>
    <w:rPr>
      <w:sz w:val="20"/>
      <w:szCs w:val="20"/>
    </w:rPr>
  </w:style>
  <w:style w:type="character" w:customStyle="1" w:styleId="FootnoteTextChar">
    <w:name w:val="Footnote Text Char"/>
    <w:basedOn w:val="DefaultParagraphFont"/>
    <w:link w:val="FootnoteText"/>
    <w:semiHidden/>
    <w:rsid w:val="000B7A0C"/>
    <w:rPr>
      <w:lang w:val="es-CO" w:eastAsia="es-CO"/>
    </w:rPr>
  </w:style>
  <w:style w:type="character" w:styleId="FootnoteReference">
    <w:name w:val="footnote reference"/>
    <w:basedOn w:val="DefaultParagraphFont"/>
    <w:semiHidden/>
    <w:unhideWhenUsed/>
    <w:rsid w:val="000B7A0C"/>
    <w:rPr>
      <w:vertAlign w:val="superscript"/>
    </w:rPr>
  </w:style>
  <w:style w:type="table" w:styleId="GridTable1Light">
    <w:name w:val="Grid Table 1 Light"/>
    <w:basedOn w:val="TableNormal"/>
    <w:uiPriority w:val="46"/>
    <w:rsid w:val="00C540FD"/>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652D9E"/>
    <w:pPr>
      <w:keepNext/>
      <w:jc w:val="center"/>
    </w:pPr>
    <w:rPr>
      <w:rFonts w:ascii="EYInterstate Light" w:eastAsiaTheme="minorHAnsi" w:hAnsi="EYInterstate Light" w:cstheme="minorBidi"/>
      <w:b/>
      <w:i/>
      <w:iCs/>
      <w:sz w:val="20"/>
      <w:szCs w:val="20"/>
      <w:lang w:eastAsia="en-US"/>
    </w:rPr>
  </w:style>
  <w:style w:type="paragraph" w:customStyle="1" w:styleId="elementtoproof">
    <w:name w:val="elementtoproof"/>
    <w:basedOn w:val="Normal"/>
    <w:rsid w:val="003C2F70"/>
    <w:pPr>
      <w:spacing w:before="100" w:beforeAutospacing="1" w:after="100" w:afterAutospacing="1"/>
    </w:pPr>
    <w:rPr>
      <w:rFonts w:ascii="Cambria Math" w:eastAsiaTheme="minorHAnsi" w:hAnsi="Cambria Math" w:cs="Cambria Math"/>
      <w:sz w:val="22"/>
      <w:szCs w:val="22"/>
    </w:rPr>
  </w:style>
  <w:style w:type="character" w:customStyle="1" w:styleId="normaltextrun">
    <w:name w:val="normaltextrun"/>
    <w:basedOn w:val="DefaultParagraphFont"/>
    <w:rsid w:val="003C2F70"/>
  </w:style>
  <w:style w:type="paragraph" w:styleId="Revision">
    <w:name w:val="Revision"/>
    <w:hidden/>
    <w:uiPriority w:val="99"/>
    <w:semiHidden/>
    <w:rsid w:val="003C2F70"/>
    <w:rPr>
      <w:sz w:val="24"/>
      <w:szCs w:val="24"/>
      <w:lang w:val="es-CO" w:eastAsia="es-CO"/>
    </w:rPr>
  </w:style>
  <w:style w:type="character" w:customStyle="1" w:styleId="ui-provider">
    <w:name w:val="ui-provider"/>
    <w:basedOn w:val="DefaultParagraphFont"/>
    <w:rsid w:val="003C2F70"/>
  </w:style>
  <w:style w:type="character" w:customStyle="1" w:styleId="Heading1Char">
    <w:name w:val="Heading 1 Char"/>
    <w:basedOn w:val="DefaultParagraphFont"/>
    <w:link w:val="Heading1"/>
    <w:rsid w:val="003C2F70"/>
    <w:rPr>
      <w:rFonts w:cs="Arial"/>
      <w:b/>
      <w:bCs/>
      <w:kern w:val="32"/>
      <w:sz w:val="32"/>
      <w:szCs w:val="32"/>
      <w:lang w:val="es-CO" w:eastAsia="es-CO"/>
    </w:rPr>
  </w:style>
  <w:style w:type="character" w:customStyle="1" w:styleId="Heading2Char">
    <w:name w:val="Heading 2 Char"/>
    <w:basedOn w:val="DefaultParagraphFont"/>
    <w:link w:val="Heading2"/>
    <w:rsid w:val="003C2F70"/>
    <w:rPr>
      <w:rFonts w:cs="Arial"/>
      <w:b/>
      <w:bCs/>
      <w:i/>
      <w:iCs/>
      <w:sz w:val="28"/>
      <w:szCs w:val="28"/>
      <w:lang w:val="es-CO" w:eastAsia="es-CO"/>
    </w:rPr>
  </w:style>
  <w:style w:type="character" w:customStyle="1" w:styleId="Heading3Char">
    <w:name w:val="Heading 3 Char"/>
    <w:basedOn w:val="DefaultParagraphFont"/>
    <w:link w:val="Heading3"/>
    <w:rsid w:val="003C2F70"/>
    <w:rPr>
      <w:rFonts w:cs="Arial"/>
      <w:b/>
      <w:bCs/>
      <w:sz w:val="26"/>
      <w:szCs w:val="26"/>
      <w:lang w:val="es-CO" w:eastAsia="es-CO"/>
    </w:rPr>
  </w:style>
  <w:style w:type="character" w:customStyle="1" w:styleId="HeaderChar">
    <w:name w:val="Header Char"/>
    <w:basedOn w:val="DefaultParagraphFont"/>
    <w:link w:val="Header"/>
    <w:rsid w:val="003C2F70"/>
    <w:rPr>
      <w:sz w:val="24"/>
      <w:szCs w:val="24"/>
      <w:lang w:val="es-CO" w:eastAsia="es-CO"/>
    </w:rPr>
  </w:style>
  <w:style w:type="character" w:customStyle="1" w:styleId="FooterChar">
    <w:name w:val="Footer Char"/>
    <w:basedOn w:val="DefaultParagraphFont"/>
    <w:link w:val="Footer"/>
    <w:rsid w:val="003C2F70"/>
    <w:rPr>
      <w:sz w:val="24"/>
      <w:szCs w:val="24"/>
      <w:lang w:val="es-CO" w:eastAsia="es-CO"/>
    </w:rPr>
  </w:style>
  <w:style w:type="paragraph" w:customStyle="1" w:styleId="prj1">
    <w:name w:val="prj1"/>
    <w:basedOn w:val="Normal"/>
    <w:rsid w:val="003C2F70"/>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9268">
      <w:bodyDiv w:val="1"/>
      <w:marLeft w:val="0"/>
      <w:marRight w:val="0"/>
      <w:marTop w:val="0"/>
      <w:marBottom w:val="0"/>
      <w:divBdr>
        <w:top w:val="none" w:sz="0" w:space="0" w:color="auto"/>
        <w:left w:val="none" w:sz="0" w:space="0" w:color="auto"/>
        <w:bottom w:val="none" w:sz="0" w:space="0" w:color="auto"/>
        <w:right w:val="none" w:sz="0" w:space="0" w:color="auto"/>
      </w:divBdr>
    </w:div>
    <w:div w:id="69082100">
      <w:bodyDiv w:val="1"/>
      <w:marLeft w:val="0"/>
      <w:marRight w:val="0"/>
      <w:marTop w:val="0"/>
      <w:marBottom w:val="0"/>
      <w:divBdr>
        <w:top w:val="none" w:sz="0" w:space="0" w:color="auto"/>
        <w:left w:val="none" w:sz="0" w:space="0" w:color="auto"/>
        <w:bottom w:val="none" w:sz="0" w:space="0" w:color="auto"/>
        <w:right w:val="none" w:sz="0" w:space="0" w:color="auto"/>
      </w:divBdr>
    </w:div>
    <w:div w:id="79446392">
      <w:bodyDiv w:val="1"/>
      <w:marLeft w:val="0"/>
      <w:marRight w:val="0"/>
      <w:marTop w:val="0"/>
      <w:marBottom w:val="0"/>
      <w:divBdr>
        <w:top w:val="none" w:sz="0" w:space="0" w:color="auto"/>
        <w:left w:val="none" w:sz="0" w:space="0" w:color="auto"/>
        <w:bottom w:val="none" w:sz="0" w:space="0" w:color="auto"/>
        <w:right w:val="none" w:sz="0" w:space="0" w:color="auto"/>
      </w:divBdr>
    </w:div>
    <w:div w:id="80955102">
      <w:bodyDiv w:val="1"/>
      <w:marLeft w:val="0"/>
      <w:marRight w:val="0"/>
      <w:marTop w:val="0"/>
      <w:marBottom w:val="0"/>
      <w:divBdr>
        <w:top w:val="none" w:sz="0" w:space="0" w:color="auto"/>
        <w:left w:val="none" w:sz="0" w:space="0" w:color="auto"/>
        <w:bottom w:val="none" w:sz="0" w:space="0" w:color="auto"/>
        <w:right w:val="none" w:sz="0" w:space="0" w:color="auto"/>
      </w:divBdr>
    </w:div>
    <w:div w:id="127094196">
      <w:bodyDiv w:val="1"/>
      <w:marLeft w:val="0"/>
      <w:marRight w:val="0"/>
      <w:marTop w:val="0"/>
      <w:marBottom w:val="0"/>
      <w:divBdr>
        <w:top w:val="none" w:sz="0" w:space="0" w:color="auto"/>
        <w:left w:val="none" w:sz="0" w:space="0" w:color="auto"/>
        <w:bottom w:val="none" w:sz="0" w:space="0" w:color="auto"/>
        <w:right w:val="none" w:sz="0" w:space="0" w:color="auto"/>
      </w:divBdr>
    </w:div>
    <w:div w:id="138765305">
      <w:bodyDiv w:val="1"/>
      <w:marLeft w:val="0"/>
      <w:marRight w:val="0"/>
      <w:marTop w:val="0"/>
      <w:marBottom w:val="0"/>
      <w:divBdr>
        <w:top w:val="none" w:sz="0" w:space="0" w:color="auto"/>
        <w:left w:val="none" w:sz="0" w:space="0" w:color="auto"/>
        <w:bottom w:val="none" w:sz="0" w:space="0" w:color="auto"/>
        <w:right w:val="none" w:sz="0" w:space="0" w:color="auto"/>
      </w:divBdr>
    </w:div>
    <w:div w:id="217980052">
      <w:bodyDiv w:val="1"/>
      <w:marLeft w:val="0"/>
      <w:marRight w:val="0"/>
      <w:marTop w:val="0"/>
      <w:marBottom w:val="0"/>
      <w:divBdr>
        <w:top w:val="none" w:sz="0" w:space="0" w:color="auto"/>
        <w:left w:val="none" w:sz="0" w:space="0" w:color="auto"/>
        <w:bottom w:val="none" w:sz="0" w:space="0" w:color="auto"/>
        <w:right w:val="none" w:sz="0" w:space="0" w:color="auto"/>
      </w:divBdr>
      <w:divsChild>
        <w:div w:id="1919555099">
          <w:marLeft w:val="0"/>
          <w:marRight w:val="0"/>
          <w:marTop w:val="0"/>
          <w:marBottom w:val="0"/>
          <w:divBdr>
            <w:top w:val="none" w:sz="0" w:space="0" w:color="auto"/>
            <w:left w:val="none" w:sz="0" w:space="0" w:color="auto"/>
            <w:bottom w:val="none" w:sz="0" w:space="0" w:color="auto"/>
            <w:right w:val="none" w:sz="0" w:space="0" w:color="auto"/>
          </w:divBdr>
        </w:div>
      </w:divsChild>
    </w:div>
    <w:div w:id="347103241">
      <w:bodyDiv w:val="1"/>
      <w:marLeft w:val="0"/>
      <w:marRight w:val="0"/>
      <w:marTop w:val="0"/>
      <w:marBottom w:val="0"/>
      <w:divBdr>
        <w:top w:val="none" w:sz="0" w:space="0" w:color="auto"/>
        <w:left w:val="none" w:sz="0" w:space="0" w:color="auto"/>
        <w:bottom w:val="none" w:sz="0" w:space="0" w:color="auto"/>
        <w:right w:val="none" w:sz="0" w:space="0" w:color="auto"/>
      </w:divBdr>
    </w:div>
    <w:div w:id="378745793">
      <w:bodyDiv w:val="1"/>
      <w:marLeft w:val="0"/>
      <w:marRight w:val="0"/>
      <w:marTop w:val="0"/>
      <w:marBottom w:val="0"/>
      <w:divBdr>
        <w:top w:val="none" w:sz="0" w:space="0" w:color="auto"/>
        <w:left w:val="none" w:sz="0" w:space="0" w:color="auto"/>
        <w:bottom w:val="none" w:sz="0" w:space="0" w:color="auto"/>
        <w:right w:val="none" w:sz="0" w:space="0" w:color="auto"/>
      </w:divBdr>
    </w:div>
    <w:div w:id="396981571">
      <w:bodyDiv w:val="1"/>
      <w:marLeft w:val="0"/>
      <w:marRight w:val="0"/>
      <w:marTop w:val="0"/>
      <w:marBottom w:val="0"/>
      <w:divBdr>
        <w:top w:val="none" w:sz="0" w:space="0" w:color="auto"/>
        <w:left w:val="none" w:sz="0" w:space="0" w:color="auto"/>
        <w:bottom w:val="none" w:sz="0" w:space="0" w:color="auto"/>
        <w:right w:val="none" w:sz="0" w:space="0" w:color="auto"/>
      </w:divBdr>
    </w:div>
    <w:div w:id="424766236">
      <w:bodyDiv w:val="1"/>
      <w:marLeft w:val="0"/>
      <w:marRight w:val="0"/>
      <w:marTop w:val="0"/>
      <w:marBottom w:val="0"/>
      <w:divBdr>
        <w:top w:val="none" w:sz="0" w:space="0" w:color="auto"/>
        <w:left w:val="none" w:sz="0" w:space="0" w:color="auto"/>
        <w:bottom w:val="none" w:sz="0" w:space="0" w:color="auto"/>
        <w:right w:val="none" w:sz="0" w:space="0" w:color="auto"/>
      </w:divBdr>
    </w:div>
    <w:div w:id="474221556">
      <w:bodyDiv w:val="1"/>
      <w:marLeft w:val="0"/>
      <w:marRight w:val="0"/>
      <w:marTop w:val="0"/>
      <w:marBottom w:val="0"/>
      <w:divBdr>
        <w:top w:val="none" w:sz="0" w:space="0" w:color="auto"/>
        <w:left w:val="none" w:sz="0" w:space="0" w:color="auto"/>
        <w:bottom w:val="none" w:sz="0" w:space="0" w:color="auto"/>
        <w:right w:val="none" w:sz="0" w:space="0" w:color="auto"/>
      </w:divBdr>
    </w:div>
    <w:div w:id="486358014">
      <w:bodyDiv w:val="1"/>
      <w:marLeft w:val="0"/>
      <w:marRight w:val="0"/>
      <w:marTop w:val="0"/>
      <w:marBottom w:val="0"/>
      <w:divBdr>
        <w:top w:val="none" w:sz="0" w:space="0" w:color="auto"/>
        <w:left w:val="none" w:sz="0" w:space="0" w:color="auto"/>
        <w:bottom w:val="none" w:sz="0" w:space="0" w:color="auto"/>
        <w:right w:val="none" w:sz="0" w:space="0" w:color="auto"/>
      </w:divBdr>
    </w:div>
    <w:div w:id="490677117">
      <w:bodyDiv w:val="1"/>
      <w:marLeft w:val="0"/>
      <w:marRight w:val="0"/>
      <w:marTop w:val="0"/>
      <w:marBottom w:val="0"/>
      <w:divBdr>
        <w:top w:val="none" w:sz="0" w:space="0" w:color="auto"/>
        <w:left w:val="none" w:sz="0" w:space="0" w:color="auto"/>
        <w:bottom w:val="none" w:sz="0" w:space="0" w:color="auto"/>
        <w:right w:val="none" w:sz="0" w:space="0" w:color="auto"/>
      </w:divBdr>
    </w:div>
    <w:div w:id="552546252">
      <w:bodyDiv w:val="1"/>
      <w:marLeft w:val="0"/>
      <w:marRight w:val="0"/>
      <w:marTop w:val="0"/>
      <w:marBottom w:val="0"/>
      <w:divBdr>
        <w:top w:val="none" w:sz="0" w:space="0" w:color="auto"/>
        <w:left w:val="none" w:sz="0" w:space="0" w:color="auto"/>
        <w:bottom w:val="none" w:sz="0" w:space="0" w:color="auto"/>
        <w:right w:val="none" w:sz="0" w:space="0" w:color="auto"/>
      </w:divBdr>
    </w:div>
    <w:div w:id="561870842">
      <w:bodyDiv w:val="1"/>
      <w:marLeft w:val="0"/>
      <w:marRight w:val="0"/>
      <w:marTop w:val="0"/>
      <w:marBottom w:val="0"/>
      <w:divBdr>
        <w:top w:val="none" w:sz="0" w:space="0" w:color="auto"/>
        <w:left w:val="none" w:sz="0" w:space="0" w:color="auto"/>
        <w:bottom w:val="none" w:sz="0" w:space="0" w:color="auto"/>
        <w:right w:val="none" w:sz="0" w:space="0" w:color="auto"/>
      </w:divBdr>
    </w:div>
    <w:div w:id="564294777">
      <w:bodyDiv w:val="1"/>
      <w:marLeft w:val="0"/>
      <w:marRight w:val="0"/>
      <w:marTop w:val="0"/>
      <w:marBottom w:val="0"/>
      <w:divBdr>
        <w:top w:val="none" w:sz="0" w:space="0" w:color="auto"/>
        <w:left w:val="none" w:sz="0" w:space="0" w:color="auto"/>
        <w:bottom w:val="none" w:sz="0" w:space="0" w:color="auto"/>
        <w:right w:val="none" w:sz="0" w:space="0" w:color="auto"/>
      </w:divBdr>
      <w:divsChild>
        <w:div w:id="949316359">
          <w:marLeft w:val="0"/>
          <w:marRight w:val="0"/>
          <w:marTop w:val="0"/>
          <w:marBottom w:val="0"/>
          <w:divBdr>
            <w:top w:val="none" w:sz="0" w:space="0" w:color="auto"/>
            <w:left w:val="none" w:sz="0" w:space="0" w:color="auto"/>
            <w:bottom w:val="none" w:sz="0" w:space="0" w:color="auto"/>
            <w:right w:val="none" w:sz="0" w:space="0" w:color="auto"/>
          </w:divBdr>
          <w:divsChild>
            <w:div w:id="1850679233">
              <w:marLeft w:val="0"/>
              <w:marRight w:val="0"/>
              <w:marTop w:val="0"/>
              <w:marBottom w:val="0"/>
              <w:divBdr>
                <w:top w:val="none" w:sz="0" w:space="0" w:color="auto"/>
                <w:left w:val="none" w:sz="0" w:space="0" w:color="auto"/>
                <w:bottom w:val="none" w:sz="0" w:space="0" w:color="auto"/>
                <w:right w:val="none" w:sz="0" w:space="0" w:color="auto"/>
              </w:divBdr>
            </w:div>
          </w:divsChild>
        </w:div>
        <w:div w:id="1977831430">
          <w:marLeft w:val="0"/>
          <w:marRight w:val="0"/>
          <w:marTop w:val="0"/>
          <w:marBottom w:val="0"/>
          <w:divBdr>
            <w:top w:val="none" w:sz="0" w:space="0" w:color="auto"/>
            <w:left w:val="none" w:sz="0" w:space="0" w:color="auto"/>
            <w:bottom w:val="none" w:sz="0" w:space="0" w:color="auto"/>
            <w:right w:val="none" w:sz="0" w:space="0" w:color="auto"/>
          </w:divBdr>
          <w:divsChild>
            <w:div w:id="771241420">
              <w:marLeft w:val="0"/>
              <w:marRight w:val="0"/>
              <w:marTop w:val="0"/>
              <w:marBottom w:val="0"/>
              <w:divBdr>
                <w:top w:val="none" w:sz="0" w:space="0" w:color="auto"/>
                <w:left w:val="none" w:sz="0" w:space="0" w:color="auto"/>
                <w:bottom w:val="none" w:sz="0" w:space="0" w:color="auto"/>
                <w:right w:val="none" w:sz="0" w:space="0" w:color="auto"/>
              </w:divBdr>
            </w:div>
            <w:div w:id="1188181859">
              <w:marLeft w:val="0"/>
              <w:marRight w:val="0"/>
              <w:marTop w:val="0"/>
              <w:marBottom w:val="0"/>
              <w:divBdr>
                <w:top w:val="none" w:sz="0" w:space="0" w:color="auto"/>
                <w:left w:val="none" w:sz="0" w:space="0" w:color="auto"/>
                <w:bottom w:val="none" w:sz="0" w:space="0" w:color="auto"/>
                <w:right w:val="none" w:sz="0" w:space="0" w:color="auto"/>
              </w:divBdr>
            </w:div>
            <w:div w:id="20350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055">
      <w:bodyDiv w:val="1"/>
      <w:marLeft w:val="0"/>
      <w:marRight w:val="0"/>
      <w:marTop w:val="0"/>
      <w:marBottom w:val="0"/>
      <w:divBdr>
        <w:top w:val="none" w:sz="0" w:space="0" w:color="auto"/>
        <w:left w:val="none" w:sz="0" w:space="0" w:color="auto"/>
        <w:bottom w:val="none" w:sz="0" w:space="0" w:color="auto"/>
        <w:right w:val="none" w:sz="0" w:space="0" w:color="auto"/>
      </w:divBdr>
    </w:div>
    <w:div w:id="581060390">
      <w:bodyDiv w:val="1"/>
      <w:marLeft w:val="0"/>
      <w:marRight w:val="0"/>
      <w:marTop w:val="0"/>
      <w:marBottom w:val="0"/>
      <w:divBdr>
        <w:top w:val="none" w:sz="0" w:space="0" w:color="auto"/>
        <w:left w:val="none" w:sz="0" w:space="0" w:color="auto"/>
        <w:bottom w:val="none" w:sz="0" w:space="0" w:color="auto"/>
        <w:right w:val="none" w:sz="0" w:space="0" w:color="auto"/>
      </w:divBdr>
    </w:div>
    <w:div w:id="583689273">
      <w:bodyDiv w:val="1"/>
      <w:marLeft w:val="0"/>
      <w:marRight w:val="0"/>
      <w:marTop w:val="0"/>
      <w:marBottom w:val="0"/>
      <w:divBdr>
        <w:top w:val="none" w:sz="0" w:space="0" w:color="auto"/>
        <w:left w:val="none" w:sz="0" w:space="0" w:color="auto"/>
        <w:bottom w:val="none" w:sz="0" w:space="0" w:color="auto"/>
        <w:right w:val="none" w:sz="0" w:space="0" w:color="auto"/>
      </w:divBdr>
    </w:div>
    <w:div w:id="584653413">
      <w:bodyDiv w:val="1"/>
      <w:marLeft w:val="0"/>
      <w:marRight w:val="0"/>
      <w:marTop w:val="0"/>
      <w:marBottom w:val="0"/>
      <w:divBdr>
        <w:top w:val="none" w:sz="0" w:space="0" w:color="auto"/>
        <w:left w:val="none" w:sz="0" w:space="0" w:color="auto"/>
        <w:bottom w:val="none" w:sz="0" w:space="0" w:color="auto"/>
        <w:right w:val="none" w:sz="0" w:space="0" w:color="auto"/>
      </w:divBdr>
    </w:div>
    <w:div w:id="618924499">
      <w:bodyDiv w:val="1"/>
      <w:marLeft w:val="0"/>
      <w:marRight w:val="0"/>
      <w:marTop w:val="0"/>
      <w:marBottom w:val="0"/>
      <w:divBdr>
        <w:top w:val="none" w:sz="0" w:space="0" w:color="auto"/>
        <w:left w:val="none" w:sz="0" w:space="0" w:color="auto"/>
        <w:bottom w:val="none" w:sz="0" w:space="0" w:color="auto"/>
        <w:right w:val="none" w:sz="0" w:space="0" w:color="auto"/>
      </w:divBdr>
    </w:div>
    <w:div w:id="648750465">
      <w:bodyDiv w:val="1"/>
      <w:marLeft w:val="0"/>
      <w:marRight w:val="0"/>
      <w:marTop w:val="0"/>
      <w:marBottom w:val="0"/>
      <w:divBdr>
        <w:top w:val="none" w:sz="0" w:space="0" w:color="auto"/>
        <w:left w:val="none" w:sz="0" w:space="0" w:color="auto"/>
        <w:bottom w:val="none" w:sz="0" w:space="0" w:color="auto"/>
        <w:right w:val="none" w:sz="0" w:space="0" w:color="auto"/>
      </w:divBdr>
    </w:div>
    <w:div w:id="666859436">
      <w:bodyDiv w:val="1"/>
      <w:marLeft w:val="0"/>
      <w:marRight w:val="0"/>
      <w:marTop w:val="0"/>
      <w:marBottom w:val="0"/>
      <w:divBdr>
        <w:top w:val="none" w:sz="0" w:space="0" w:color="auto"/>
        <w:left w:val="none" w:sz="0" w:space="0" w:color="auto"/>
        <w:bottom w:val="none" w:sz="0" w:space="0" w:color="auto"/>
        <w:right w:val="none" w:sz="0" w:space="0" w:color="auto"/>
      </w:divBdr>
    </w:div>
    <w:div w:id="682977019">
      <w:bodyDiv w:val="1"/>
      <w:marLeft w:val="0"/>
      <w:marRight w:val="0"/>
      <w:marTop w:val="0"/>
      <w:marBottom w:val="0"/>
      <w:divBdr>
        <w:top w:val="none" w:sz="0" w:space="0" w:color="auto"/>
        <w:left w:val="none" w:sz="0" w:space="0" w:color="auto"/>
        <w:bottom w:val="none" w:sz="0" w:space="0" w:color="auto"/>
        <w:right w:val="none" w:sz="0" w:space="0" w:color="auto"/>
      </w:divBdr>
    </w:div>
    <w:div w:id="720398080">
      <w:bodyDiv w:val="1"/>
      <w:marLeft w:val="0"/>
      <w:marRight w:val="0"/>
      <w:marTop w:val="0"/>
      <w:marBottom w:val="0"/>
      <w:divBdr>
        <w:top w:val="none" w:sz="0" w:space="0" w:color="auto"/>
        <w:left w:val="none" w:sz="0" w:space="0" w:color="auto"/>
        <w:bottom w:val="none" w:sz="0" w:space="0" w:color="auto"/>
        <w:right w:val="none" w:sz="0" w:space="0" w:color="auto"/>
      </w:divBdr>
    </w:div>
    <w:div w:id="724180430">
      <w:bodyDiv w:val="1"/>
      <w:marLeft w:val="0"/>
      <w:marRight w:val="0"/>
      <w:marTop w:val="0"/>
      <w:marBottom w:val="0"/>
      <w:divBdr>
        <w:top w:val="none" w:sz="0" w:space="0" w:color="auto"/>
        <w:left w:val="none" w:sz="0" w:space="0" w:color="auto"/>
        <w:bottom w:val="none" w:sz="0" w:space="0" w:color="auto"/>
        <w:right w:val="none" w:sz="0" w:space="0" w:color="auto"/>
      </w:divBdr>
    </w:div>
    <w:div w:id="773013861">
      <w:bodyDiv w:val="1"/>
      <w:marLeft w:val="0"/>
      <w:marRight w:val="0"/>
      <w:marTop w:val="0"/>
      <w:marBottom w:val="0"/>
      <w:divBdr>
        <w:top w:val="none" w:sz="0" w:space="0" w:color="auto"/>
        <w:left w:val="none" w:sz="0" w:space="0" w:color="auto"/>
        <w:bottom w:val="none" w:sz="0" w:space="0" w:color="auto"/>
        <w:right w:val="none" w:sz="0" w:space="0" w:color="auto"/>
      </w:divBdr>
    </w:div>
    <w:div w:id="776213648">
      <w:bodyDiv w:val="1"/>
      <w:marLeft w:val="0"/>
      <w:marRight w:val="0"/>
      <w:marTop w:val="0"/>
      <w:marBottom w:val="0"/>
      <w:divBdr>
        <w:top w:val="none" w:sz="0" w:space="0" w:color="auto"/>
        <w:left w:val="none" w:sz="0" w:space="0" w:color="auto"/>
        <w:bottom w:val="none" w:sz="0" w:space="0" w:color="auto"/>
        <w:right w:val="none" w:sz="0" w:space="0" w:color="auto"/>
      </w:divBdr>
    </w:div>
    <w:div w:id="778644396">
      <w:bodyDiv w:val="1"/>
      <w:marLeft w:val="0"/>
      <w:marRight w:val="0"/>
      <w:marTop w:val="0"/>
      <w:marBottom w:val="0"/>
      <w:divBdr>
        <w:top w:val="none" w:sz="0" w:space="0" w:color="auto"/>
        <w:left w:val="none" w:sz="0" w:space="0" w:color="auto"/>
        <w:bottom w:val="none" w:sz="0" w:space="0" w:color="auto"/>
        <w:right w:val="none" w:sz="0" w:space="0" w:color="auto"/>
      </w:divBdr>
    </w:div>
    <w:div w:id="823933089">
      <w:bodyDiv w:val="1"/>
      <w:marLeft w:val="0"/>
      <w:marRight w:val="0"/>
      <w:marTop w:val="0"/>
      <w:marBottom w:val="0"/>
      <w:divBdr>
        <w:top w:val="none" w:sz="0" w:space="0" w:color="auto"/>
        <w:left w:val="none" w:sz="0" w:space="0" w:color="auto"/>
        <w:bottom w:val="none" w:sz="0" w:space="0" w:color="auto"/>
        <w:right w:val="none" w:sz="0" w:space="0" w:color="auto"/>
      </w:divBdr>
    </w:div>
    <w:div w:id="829563176">
      <w:bodyDiv w:val="1"/>
      <w:marLeft w:val="0"/>
      <w:marRight w:val="0"/>
      <w:marTop w:val="0"/>
      <w:marBottom w:val="0"/>
      <w:divBdr>
        <w:top w:val="none" w:sz="0" w:space="0" w:color="auto"/>
        <w:left w:val="none" w:sz="0" w:space="0" w:color="auto"/>
        <w:bottom w:val="none" w:sz="0" w:space="0" w:color="auto"/>
        <w:right w:val="none" w:sz="0" w:space="0" w:color="auto"/>
      </w:divBdr>
    </w:div>
    <w:div w:id="839469512">
      <w:bodyDiv w:val="1"/>
      <w:marLeft w:val="0"/>
      <w:marRight w:val="0"/>
      <w:marTop w:val="0"/>
      <w:marBottom w:val="0"/>
      <w:divBdr>
        <w:top w:val="none" w:sz="0" w:space="0" w:color="auto"/>
        <w:left w:val="none" w:sz="0" w:space="0" w:color="auto"/>
        <w:bottom w:val="none" w:sz="0" w:space="0" w:color="auto"/>
        <w:right w:val="none" w:sz="0" w:space="0" w:color="auto"/>
      </w:divBdr>
    </w:div>
    <w:div w:id="874999682">
      <w:bodyDiv w:val="1"/>
      <w:marLeft w:val="0"/>
      <w:marRight w:val="0"/>
      <w:marTop w:val="0"/>
      <w:marBottom w:val="0"/>
      <w:divBdr>
        <w:top w:val="none" w:sz="0" w:space="0" w:color="auto"/>
        <w:left w:val="none" w:sz="0" w:space="0" w:color="auto"/>
        <w:bottom w:val="none" w:sz="0" w:space="0" w:color="auto"/>
        <w:right w:val="none" w:sz="0" w:space="0" w:color="auto"/>
      </w:divBdr>
    </w:div>
    <w:div w:id="888109818">
      <w:bodyDiv w:val="1"/>
      <w:marLeft w:val="0"/>
      <w:marRight w:val="0"/>
      <w:marTop w:val="0"/>
      <w:marBottom w:val="0"/>
      <w:divBdr>
        <w:top w:val="none" w:sz="0" w:space="0" w:color="auto"/>
        <w:left w:val="none" w:sz="0" w:space="0" w:color="auto"/>
        <w:bottom w:val="none" w:sz="0" w:space="0" w:color="auto"/>
        <w:right w:val="none" w:sz="0" w:space="0" w:color="auto"/>
      </w:divBdr>
    </w:div>
    <w:div w:id="948003262">
      <w:bodyDiv w:val="1"/>
      <w:marLeft w:val="0"/>
      <w:marRight w:val="0"/>
      <w:marTop w:val="0"/>
      <w:marBottom w:val="0"/>
      <w:divBdr>
        <w:top w:val="none" w:sz="0" w:space="0" w:color="auto"/>
        <w:left w:val="none" w:sz="0" w:space="0" w:color="auto"/>
        <w:bottom w:val="none" w:sz="0" w:space="0" w:color="auto"/>
        <w:right w:val="none" w:sz="0" w:space="0" w:color="auto"/>
      </w:divBdr>
    </w:div>
    <w:div w:id="948972920">
      <w:bodyDiv w:val="1"/>
      <w:marLeft w:val="0"/>
      <w:marRight w:val="0"/>
      <w:marTop w:val="0"/>
      <w:marBottom w:val="0"/>
      <w:divBdr>
        <w:top w:val="none" w:sz="0" w:space="0" w:color="auto"/>
        <w:left w:val="none" w:sz="0" w:space="0" w:color="auto"/>
        <w:bottom w:val="none" w:sz="0" w:space="0" w:color="auto"/>
        <w:right w:val="none" w:sz="0" w:space="0" w:color="auto"/>
      </w:divBdr>
    </w:div>
    <w:div w:id="1016812565">
      <w:bodyDiv w:val="1"/>
      <w:marLeft w:val="0"/>
      <w:marRight w:val="0"/>
      <w:marTop w:val="0"/>
      <w:marBottom w:val="0"/>
      <w:divBdr>
        <w:top w:val="none" w:sz="0" w:space="0" w:color="auto"/>
        <w:left w:val="none" w:sz="0" w:space="0" w:color="auto"/>
        <w:bottom w:val="none" w:sz="0" w:space="0" w:color="auto"/>
        <w:right w:val="none" w:sz="0" w:space="0" w:color="auto"/>
      </w:divBdr>
    </w:div>
    <w:div w:id="1049766323">
      <w:bodyDiv w:val="1"/>
      <w:marLeft w:val="0"/>
      <w:marRight w:val="0"/>
      <w:marTop w:val="0"/>
      <w:marBottom w:val="0"/>
      <w:divBdr>
        <w:top w:val="none" w:sz="0" w:space="0" w:color="auto"/>
        <w:left w:val="none" w:sz="0" w:space="0" w:color="auto"/>
        <w:bottom w:val="none" w:sz="0" w:space="0" w:color="auto"/>
        <w:right w:val="none" w:sz="0" w:space="0" w:color="auto"/>
      </w:divBdr>
    </w:div>
    <w:div w:id="1068914560">
      <w:bodyDiv w:val="1"/>
      <w:marLeft w:val="0"/>
      <w:marRight w:val="0"/>
      <w:marTop w:val="0"/>
      <w:marBottom w:val="0"/>
      <w:divBdr>
        <w:top w:val="none" w:sz="0" w:space="0" w:color="auto"/>
        <w:left w:val="none" w:sz="0" w:space="0" w:color="auto"/>
        <w:bottom w:val="none" w:sz="0" w:space="0" w:color="auto"/>
        <w:right w:val="none" w:sz="0" w:space="0" w:color="auto"/>
      </w:divBdr>
    </w:div>
    <w:div w:id="1131707870">
      <w:bodyDiv w:val="1"/>
      <w:marLeft w:val="0"/>
      <w:marRight w:val="0"/>
      <w:marTop w:val="0"/>
      <w:marBottom w:val="0"/>
      <w:divBdr>
        <w:top w:val="none" w:sz="0" w:space="0" w:color="auto"/>
        <w:left w:val="none" w:sz="0" w:space="0" w:color="auto"/>
        <w:bottom w:val="none" w:sz="0" w:space="0" w:color="auto"/>
        <w:right w:val="none" w:sz="0" w:space="0" w:color="auto"/>
      </w:divBdr>
    </w:div>
    <w:div w:id="1204291978">
      <w:bodyDiv w:val="1"/>
      <w:marLeft w:val="0"/>
      <w:marRight w:val="0"/>
      <w:marTop w:val="0"/>
      <w:marBottom w:val="0"/>
      <w:divBdr>
        <w:top w:val="none" w:sz="0" w:space="0" w:color="auto"/>
        <w:left w:val="none" w:sz="0" w:space="0" w:color="auto"/>
        <w:bottom w:val="none" w:sz="0" w:space="0" w:color="auto"/>
        <w:right w:val="none" w:sz="0" w:space="0" w:color="auto"/>
      </w:divBdr>
    </w:div>
    <w:div w:id="1206141311">
      <w:bodyDiv w:val="1"/>
      <w:marLeft w:val="0"/>
      <w:marRight w:val="0"/>
      <w:marTop w:val="0"/>
      <w:marBottom w:val="0"/>
      <w:divBdr>
        <w:top w:val="none" w:sz="0" w:space="0" w:color="auto"/>
        <w:left w:val="none" w:sz="0" w:space="0" w:color="auto"/>
        <w:bottom w:val="none" w:sz="0" w:space="0" w:color="auto"/>
        <w:right w:val="none" w:sz="0" w:space="0" w:color="auto"/>
      </w:divBdr>
    </w:div>
    <w:div w:id="1220442073">
      <w:bodyDiv w:val="1"/>
      <w:marLeft w:val="0"/>
      <w:marRight w:val="0"/>
      <w:marTop w:val="0"/>
      <w:marBottom w:val="0"/>
      <w:divBdr>
        <w:top w:val="none" w:sz="0" w:space="0" w:color="auto"/>
        <w:left w:val="none" w:sz="0" w:space="0" w:color="auto"/>
        <w:bottom w:val="none" w:sz="0" w:space="0" w:color="auto"/>
        <w:right w:val="none" w:sz="0" w:space="0" w:color="auto"/>
      </w:divBdr>
    </w:div>
    <w:div w:id="1242908728">
      <w:bodyDiv w:val="1"/>
      <w:marLeft w:val="0"/>
      <w:marRight w:val="0"/>
      <w:marTop w:val="0"/>
      <w:marBottom w:val="0"/>
      <w:divBdr>
        <w:top w:val="none" w:sz="0" w:space="0" w:color="auto"/>
        <w:left w:val="none" w:sz="0" w:space="0" w:color="auto"/>
        <w:bottom w:val="none" w:sz="0" w:space="0" w:color="auto"/>
        <w:right w:val="none" w:sz="0" w:space="0" w:color="auto"/>
      </w:divBdr>
    </w:div>
    <w:div w:id="1275478473">
      <w:bodyDiv w:val="1"/>
      <w:marLeft w:val="0"/>
      <w:marRight w:val="0"/>
      <w:marTop w:val="0"/>
      <w:marBottom w:val="0"/>
      <w:divBdr>
        <w:top w:val="none" w:sz="0" w:space="0" w:color="auto"/>
        <w:left w:val="none" w:sz="0" w:space="0" w:color="auto"/>
        <w:bottom w:val="none" w:sz="0" w:space="0" w:color="auto"/>
        <w:right w:val="none" w:sz="0" w:space="0" w:color="auto"/>
      </w:divBdr>
    </w:div>
    <w:div w:id="1312833819">
      <w:bodyDiv w:val="1"/>
      <w:marLeft w:val="0"/>
      <w:marRight w:val="0"/>
      <w:marTop w:val="0"/>
      <w:marBottom w:val="0"/>
      <w:divBdr>
        <w:top w:val="none" w:sz="0" w:space="0" w:color="auto"/>
        <w:left w:val="none" w:sz="0" w:space="0" w:color="auto"/>
        <w:bottom w:val="none" w:sz="0" w:space="0" w:color="auto"/>
        <w:right w:val="none" w:sz="0" w:space="0" w:color="auto"/>
      </w:divBdr>
    </w:div>
    <w:div w:id="1381587767">
      <w:bodyDiv w:val="1"/>
      <w:marLeft w:val="0"/>
      <w:marRight w:val="0"/>
      <w:marTop w:val="0"/>
      <w:marBottom w:val="0"/>
      <w:divBdr>
        <w:top w:val="none" w:sz="0" w:space="0" w:color="auto"/>
        <w:left w:val="none" w:sz="0" w:space="0" w:color="auto"/>
        <w:bottom w:val="none" w:sz="0" w:space="0" w:color="auto"/>
        <w:right w:val="none" w:sz="0" w:space="0" w:color="auto"/>
      </w:divBdr>
    </w:div>
    <w:div w:id="1382703179">
      <w:bodyDiv w:val="1"/>
      <w:marLeft w:val="0"/>
      <w:marRight w:val="0"/>
      <w:marTop w:val="0"/>
      <w:marBottom w:val="0"/>
      <w:divBdr>
        <w:top w:val="none" w:sz="0" w:space="0" w:color="auto"/>
        <w:left w:val="none" w:sz="0" w:space="0" w:color="auto"/>
        <w:bottom w:val="none" w:sz="0" w:space="0" w:color="auto"/>
        <w:right w:val="none" w:sz="0" w:space="0" w:color="auto"/>
      </w:divBdr>
    </w:div>
    <w:div w:id="1410884010">
      <w:bodyDiv w:val="1"/>
      <w:marLeft w:val="0"/>
      <w:marRight w:val="0"/>
      <w:marTop w:val="0"/>
      <w:marBottom w:val="0"/>
      <w:divBdr>
        <w:top w:val="none" w:sz="0" w:space="0" w:color="auto"/>
        <w:left w:val="none" w:sz="0" w:space="0" w:color="auto"/>
        <w:bottom w:val="none" w:sz="0" w:space="0" w:color="auto"/>
        <w:right w:val="none" w:sz="0" w:space="0" w:color="auto"/>
      </w:divBdr>
    </w:div>
    <w:div w:id="1430853702">
      <w:bodyDiv w:val="1"/>
      <w:marLeft w:val="0"/>
      <w:marRight w:val="0"/>
      <w:marTop w:val="0"/>
      <w:marBottom w:val="0"/>
      <w:divBdr>
        <w:top w:val="none" w:sz="0" w:space="0" w:color="auto"/>
        <w:left w:val="none" w:sz="0" w:space="0" w:color="auto"/>
        <w:bottom w:val="none" w:sz="0" w:space="0" w:color="auto"/>
        <w:right w:val="none" w:sz="0" w:space="0" w:color="auto"/>
      </w:divBdr>
    </w:div>
    <w:div w:id="1448500058">
      <w:bodyDiv w:val="1"/>
      <w:marLeft w:val="0"/>
      <w:marRight w:val="0"/>
      <w:marTop w:val="0"/>
      <w:marBottom w:val="0"/>
      <w:divBdr>
        <w:top w:val="none" w:sz="0" w:space="0" w:color="auto"/>
        <w:left w:val="none" w:sz="0" w:space="0" w:color="auto"/>
        <w:bottom w:val="none" w:sz="0" w:space="0" w:color="auto"/>
        <w:right w:val="none" w:sz="0" w:space="0" w:color="auto"/>
      </w:divBdr>
    </w:div>
    <w:div w:id="1454903882">
      <w:bodyDiv w:val="1"/>
      <w:marLeft w:val="0"/>
      <w:marRight w:val="0"/>
      <w:marTop w:val="0"/>
      <w:marBottom w:val="0"/>
      <w:divBdr>
        <w:top w:val="none" w:sz="0" w:space="0" w:color="auto"/>
        <w:left w:val="none" w:sz="0" w:space="0" w:color="auto"/>
        <w:bottom w:val="none" w:sz="0" w:space="0" w:color="auto"/>
        <w:right w:val="none" w:sz="0" w:space="0" w:color="auto"/>
      </w:divBdr>
    </w:div>
    <w:div w:id="1462529630">
      <w:bodyDiv w:val="1"/>
      <w:marLeft w:val="0"/>
      <w:marRight w:val="0"/>
      <w:marTop w:val="0"/>
      <w:marBottom w:val="0"/>
      <w:divBdr>
        <w:top w:val="none" w:sz="0" w:space="0" w:color="auto"/>
        <w:left w:val="none" w:sz="0" w:space="0" w:color="auto"/>
        <w:bottom w:val="none" w:sz="0" w:space="0" w:color="auto"/>
        <w:right w:val="none" w:sz="0" w:space="0" w:color="auto"/>
      </w:divBdr>
    </w:div>
    <w:div w:id="1477337121">
      <w:bodyDiv w:val="1"/>
      <w:marLeft w:val="0"/>
      <w:marRight w:val="0"/>
      <w:marTop w:val="0"/>
      <w:marBottom w:val="0"/>
      <w:divBdr>
        <w:top w:val="none" w:sz="0" w:space="0" w:color="auto"/>
        <w:left w:val="none" w:sz="0" w:space="0" w:color="auto"/>
        <w:bottom w:val="none" w:sz="0" w:space="0" w:color="auto"/>
        <w:right w:val="none" w:sz="0" w:space="0" w:color="auto"/>
      </w:divBdr>
    </w:div>
    <w:div w:id="1481772301">
      <w:bodyDiv w:val="1"/>
      <w:marLeft w:val="0"/>
      <w:marRight w:val="0"/>
      <w:marTop w:val="0"/>
      <w:marBottom w:val="0"/>
      <w:divBdr>
        <w:top w:val="none" w:sz="0" w:space="0" w:color="auto"/>
        <w:left w:val="none" w:sz="0" w:space="0" w:color="auto"/>
        <w:bottom w:val="none" w:sz="0" w:space="0" w:color="auto"/>
        <w:right w:val="none" w:sz="0" w:space="0" w:color="auto"/>
      </w:divBdr>
    </w:div>
    <w:div w:id="1515612415">
      <w:bodyDiv w:val="1"/>
      <w:marLeft w:val="0"/>
      <w:marRight w:val="0"/>
      <w:marTop w:val="0"/>
      <w:marBottom w:val="0"/>
      <w:divBdr>
        <w:top w:val="none" w:sz="0" w:space="0" w:color="auto"/>
        <w:left w:val="none" w:sz="0" w:space="0" w:color="auto"/>
        <w:bottom w:val="none" w:sz="0" w:space="0" w:color="auto"/>
        <w:right w:val="none" w:sz="0" w:space="0" w:color="auto"/>
      </w:divBdr>
    </w:div>
    <w:div w:id="1527016203">
      <w:bodyDiv w:val="1"/>
      <w:marLeft w:val="0"/>
      <w:marRight w:val="0"/>
      <w:marTop w:val="0"/>
      <w:marBottom w:val="0"/>
      <w:divBdr>
        <w:top w:val="none" w:sz="0" w:space="0" w:color="auto"/>
        <w:left w:val="none" w:sz="0" w:space="0" w:color="auto"/>
        <w:bottom w:val="none" w:sz="0" w:space="0" w:color="auto"/>
        <w:right w:val="none" w:sz="0" w:space="0" w:color="auto"/>
      </w:divBdr>
    </w:div>
    <w:div w:id="1539049740">
      <w:bodyDiv w:val="1"/>
      <w:marLeft w:val="0"/>
      <w:marRight w:val="0"/>
      <w:marTop w:val="0"/>
      <w:marBottom w:val="0"/>
      <w:divBdr>
        <w:top w:val="none" w:sz="0" w:space="0" w:color="auto"/>
        <w:left w:val="none" w:sz="0" w:space="0" w:color="auto"/>
        <w:bottom w:val="none" w:sz="0" w:space="0" w:color="auto"/>
        <w:right w:val="none" w:sz="0" w:space="0" w:color="auto"/>
      </w:divBdr>
    </w:div>
    <w:div w:id="1550649020">
      <w:bodyDiv w:val="1"/>
      <w:marLeft w:val="0"/>
      <w:marRight w:val="0"/>
      <w:marTop w:val="0"/>
      <w:marBottom w:val="0"/>
      <w:divBdr>
        <w:top w:val="none" w:sz="0" w:space="0" w:color="auto"/>
        <w:left w:val="none" w:sz="0" w:space="0" w:color="auto"/>
        <w:bottom w:val="none" w:sz="0" w:space="0" w:color="auto"/>
        <w:right w:val="none" w:sz="0" w:space="0" w:color="auto"/>
      </w:divBdr>
    </w:div>
    <w:div w:id="1588927838">
      <w:bodyDiv w:val="1"/>
      <w:marLeft w:val="0"/>
      <w:marRight w:val="0"/>
      <w:marTop w:val="0"/>
      <w:marBottom w:val="0"/>
      <w:divBdr>
        <w:top w:val="none" w:sz="0" w:space="0" w:color="auto"/>
        <w:left w:val="none" w:sz="0" w:space="0" w:color="auto"/>
        <w:bottom w:val="none" w:sz="0" w:space="0" w:color="auto"/>
        <w:right w:val="none" w:sz="0" w:space="0" w:color="auto"/>
      </w:divBdr>
    </w:div>
    <w:div w:id="1619682871">
      <w:bodyDiv w:val="1"/>
      <w:marLeft w:val="0"/>
      <w:marRight w:val="0"/>
      <w:marTop w:val="0"/>
      <w:marBottom w:val="0"/>
      <w:divBdr>
        <w:top w:val="none" w:sz="0" w:space="0" w:color="auto"/>
        <w:left w:val="none" w:sz="0" w:space="0" w:color="auto"/>
        <w:bottom w:val="none" w:sz="0" w:space="0" w:color="auto"/>
        <w:right w:val="none" w:sz="0" w:space="0" w:color="auto"/>
      </w:divBdr>
    </w:div>
    <w:div w:id="1625234811">
      <w:bodyDiv w:val="1"/>
      <w:marLeft w:val="0"/>
      <w:marRight w:val="0"/>
      <w:marTop w:val="0"/>
      <w:marBottom w:val="0"/>
      <w:divBdr>
        <w:top w:val="none" w:sz="0" w:space="0" w:color="auto"/>
        <w:left w:val="none" w:sz="0" w:space="0" w:color="auto"/>
        <w:bottom w:val="none" w:sz="0" w:space="0" w:color="auto"/>
        <w:right w:val="none" w:sz="0" w:space="0" w:color="auto"/>
      </w:divBdr>
    </w:div>
    <w:div w:id="1626889061">
      <w:bodyDiv w:val="1"/>
      <w:marLeft w:val="0"/>
      <w:marRight w:val="0"/>
      <w:marTop w:val="0"/>
      <w:marBottom w:val="0"/>
      <w:divBdr>
        <w:top w:val="none" w:sz="0" w:space="0" w:color="auto"/>
        <w:left w:val="none" w:sz="0" w:space="0" w:color="auto"/>
        <w:bottom w:val="none" w:sz="0" w:space="0" w:color="auto"/>
        <w:right w:val="none" w:sz="0" w:space="0" w:color="auto"/>
      </w:divBdr>
    </w:div>
    <w:div w:id="1685980761">
      <w:bodyDiv w:val="1"/>
      <w:marLeft w:val="0"/>
      <w:marRight w:val="0"/>
      <w:marTop w:val="0"/>
      <w:marBottom w:val="0"/>
      <w:divBdr>
        <w:top w:val="none" w:sz="0" w:space="0" w:color="auto"/>
        <w:left w:val="none" w:sz="0" w:space="0" w:color="auto"/>
        <w:bottom w:val="none" w:sz="0" w:space="0" w:color="auto"/>
        <w:right w:val="none" w:sz="0" w:space="0" w:color="auto"/>
      </w:divBdr>
    </w:div>
    <w:div w:id="1695422980">
      <w:bodyDiv w:val="1"/>
      <w:marLeft w:val="0"/>
      <w:marRight w:val="0"/>
      <w:marTop w:val="0"/>
      <w:marBottom w:val="0"/>
      <w:divBdr>
        <w:top w:val="none" w:sz="0" w:space="0" w:color="auto"/>
        <w:left w:val="none" w:sz="0" w:space="0" w:color="auto"/>
        <w:bottom w:val="none" w:sz="0" w:space="0" w:color="auto"/>
        <w:right w:val="none" w:sz="0" w:space="0" w:color="auto"/>
      </w:divBdr>
    </w:div>
    <w:div w:id="1807505073">
      <w:bodyDiv w:val="1"/>
      <w:marLeft w:val="0"/>
      <w:marRight w:val="0"/>
      <w:marTop w:val="0"/>
      <w:marBottom w:val="0"/>
      <w:divBdr>
        <w:top w:val="none" w:sz="0" w:space="0" w:color="auto"/>
        <w:left w:val="none" w:sz="0" w:space="0" w:color="auto"/>
        <w:bottom w:val="none" w:sz="0" w:space="0" w:color="auto"/>
        <w:right w:val="none" w:sz="0" w:space="0" w:color="auto"/>
      </w:divBdr>
    </w:div>
    <w:div w:id="1835490003">
      <w:bodyDiv w:val="1"/>
      <w:marLeft w:val="0"/>
      <w:marRight w:val="0"/>
      <w:marTop w:val="0"/>
      <w:marBottom w:val="0"/>
      <w:divBdr>
        <w:top w:val="none" w:sz="0" w:space="0" w:color="auto"/>
        <w:left w:val="none" w:sz="0" w:space="0" w:color="auto"/>
        <w:bottom w:val="none" w:sz="0" w:space="0" w:color="auto"/>
        <w:right w:val="none" w:sz="0" w:space="0" w:color="auto"/>
      </w:divBdr>
    </w:div>
    <w:div w:id="1903715071">
      <w:bodyDiv w:val="1"/>
      <w:marLeft w:val="0"/>
      <w:marRight w:val="0"/>
      <w:marTop w:val="0"/>
      <w:marBottom w:val="0"/>
      <w:divBdr>
        <w:top w:val="none" w:sz="0" w:space="0" w:color="auto"/>
        <w:left w:val="none" w:sz="0" w:space="0" w:color="auto"/>
        <w:bottom w:val="none" w:sz="0" w:space="0" w:color="auto"/>
        <w:right w:val="none" w:sz="0" w:space="0" w:color="auto"/>
      </w:divBdr>
    </w:div>
    <w:div w:id="1903983823">
      <w:bodyDiv w:val="1"/>
      <w:marLeft w:val="0"/>
      <w:marRight w:val="0"/>
      <w:marTop w:val="0"/>
      <w:marBottom w:val="0"/>
      <w:divBdr>
        <w:top w:val="none" w:sz="0" w:space="0" w:color="auto"/>
        <w:left w:val="none" w:sz="0" w:space="0" w:color="auto"/>
        <w:bottom w:val="none" w:sz="0" w:space="0" w:color="auto"/>
        <w:right w:val="none" w:sz="0" w:space="0" w:color="auto"/>
      </w:divBdr>
    </w:div>
    <w:div w:id="1930848542">
      <w:bodyDiv w:val="1"/>
      <w:marLeft w:val="0"/>
      <w:marRight w:val="0"/>
      <w:marTop w:val="0"/>
      <w:marBottom w:val="0"/>
      <w:divBdr>
        <w:top w:val="none" w:sz="0" w:space="0" w:color="auto"/>
        <w:left w:val="none" w:sz="0" w:space="0" w:color="auto"/>
        <w:bottom w:val="none" w:sz="0" w:space="0" w:color="auto"/>
        <w:right w:val="none" w:sz="0" w:space="0" w:color="auto"/>
      </w:divBdr>
    </w:div>
    <w:div w:id="1934585286">
      <w:bodyDiv w:val="1"/>
      <w:marLeft w:val="0"/>
      <w:marRight w:val="0"/>
      <w:marTop w:val="0"/>
      <w:marBottom w:val="0"/>
      <w:divBdr>
        <w:top w:val="none" w:sz="0" w:space="0" w:color="auto"/>
        <w:left w:val="none" w:sz="0" w:space="0" w:color="auto"/>
        <w:bottom w:val="none" w:sz="0" w:space="0" w:color="auto"/>
        <w:right w:val="none" w:sz="0" w:space="0" w:color="auto"/>
      </w:divBdr>
    </w:div>
    <w:div w:id="1941450772">
      <w:bodyDiv w:val="1"/>
      <w:marLeft w:val="0"/>
      <w:marRight w:val="0"/>
      <w:marTop w:val="0"/>
      <w:marBottom w:val="0"/>
      <w:divBdr>
        <w:top w:val="none" w:sz="0" w:space="0" w:color="auto"/>
        <w:left w:val="none" w:sz="0" w:space="0" w:color="auto"/>
        <w:bottom w:val="none" w:sz="0" w:space="0" w:color="auto"/>
        <w:right w:val="none" w:sz="0" w:space="0" w:color="auto"/>
      </w:divBdr>
    </w:div>
    <w:div w:id="20540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cid:image002.jpg@01DA90E7.AE4A972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cid:image002.jpg@01DA9F94.21DAE220"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wmf"/></Relationships>
</file>

<file path=word/_rels/header2.xml.rels><?xml version="1.0" encoding="UTF-8" standalone="yes"?>
<Relationships xmlns="http://schemas.openxmlformats.org/package/2006/relationships"><Relationship Id="rId1" Type="http://schemas.openxmlformats.org/officeDocument/2006/relationships/image" Target="media/image4.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ia.bustamante\AppData\Roaming\Microsoft\Templates\EYWord\General\EY%20A4%20eLetter%201Address.dotx" TargetMode="External"/></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25d0c12-c317-4977-b3ef-6f720e590a9d" xsi:nil="true"/>
    <lcf76f155ced4ddcb4097134ff3c332f xmlns="0ae7d291-656f-4160-a169-578e81e5cbea">
      <Terms xmlns="http://schemas.microsoft.com/office/infopath/2007/PartnerControls"/>
    </lcf76f155ced4ddcb4097134ff3c332f>
    <SharedWithUsers xmlns="a25d0c12-c317-4977-b3ef-6f720e590a9d">
      <UserInfo>
        <DisplayName>Andres Cuadros</DisplayName>
        <AccountId>120</AccountId>
        <AccountType/>
      </UserInfo>
      <UserInfo>
        <DisplayName>Laura M Corredor</DisplayName>
        <AccountId>220</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6814D1DE0664B4F9FE8536E21F539BE" ma:contentTypeVersion="15" ma:contentTypeDescription="Crear nuevo documento." ma:contentTypeScope="" ma:versionID="0fc3497ae3d7f26999e616593c70efac">
  <xsd:schema xmlns:xsd="http://www.w3.org/2001/XMLSchema" xmlns:xs="http://www.w3.org/2001/XMLSchema" xmlns:p="http://schemas.microsoft.com/office/2006/metadata/properties" xmlns:ns2="0ae7d291-656f-4160-a169-578e81e5cbea" xmlns:ns3="a25d0c12-c317-4977-b3ef-6f720e590a9d" targetNamespace="http://schemas.microsoft.com/office/2006/metadata/properties" ma:root="true" ma:fieldsID="3b2596bcb0f499d5d60f7f7a09f9c6c4" ns2:_="" ns3:_="">
    <xsd:import namespace="0ae7d291-656f-4160-a169-578e81e5cbea"/>
    <xsd:import namespace="a25d0c12-c317-4977-b3ef-6f720e590a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7d291-656f-4160-a169-578e81e5c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d0c12-c317-4977-b3ef-6f720e590a9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c90d22b3-341b-4b30-abda-5d8eeb7cb9ca}" ma:internalName="TaxCatchAll" ma:showField="CatchAllData" ma:web="a25d0c12-c317-4977-b3ef-6f720e590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B054A-2BA1-4959-8C80-4007D8C882E4}">
  <ds:schemaRefs>
    <ds:schemaRef ds:uri="http://schemas.microsoft.com/sharepoint/v3/contenttype/forms"/>
  </ds:schemaRefs>
</ds:datastoreItem>
</file>

<file path=customXml/itemProps2.xml><?xml version="1.0" encoding="utf-8"?>
<ds:datastoreItem xmlns:ds="http://schemas.openxmlformats.org/officeDocument/2006/customXml" ds:itemID="{1B9211D2-21CA-4F19-B09B-DE4E878AAA2B}">
  <ds:schemaRefs>
    <ds:schemaRef ds:uri="http://schemas.microsoft.com/office/2006/metadata/properties"/>
    <ds:schemaRef ds:uri="http://schemas.microsoft.com/office/infopath/2007/PartnerControls"/>
    <ds:schemaRef ds:uri="a25d0c12-c317-4977-b3ef-6f720e590a9d"/>
    <ds:schemaRef ds:uri="0ae7d291-656f-4160-a169-578e81e5cbea"/>
  </ds:schemaRefs>
</ds:datastoreItem>
</file>

<file path=customXml/itemProps3.xml><?xml version="1.0" encoding="utf-8"?>
<ds:datastoreItem xmlns:ds="http://schemas.openxmlformats.org/officeDocument/2006/customXml" ds:itemID="{29C4D17A-E056-4A47-AB22-695B0BBF4B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7d291-656f-4160-a169-578e81e5cbea"/>
    <ds:schemaRef ds:uri="a25d0c12-c317-4977-b3ef-6f720e590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6FB070-3DAE-42F8-B6A2-55B9C7789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EY A4 eLetter 1Address.dotx</Template>
  <TotalTime>0</TotalTime>
  <Pages>6</Pages>
  <Words>1354</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2024-05-30T22:47:00Z</dcterms:created>
  <dcterms:modified xsi:type="dcterms:W3CDTF">2024-05-30T22:47:00Z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0x01010056814D1DE0664B4F9FE8536E21F539BE</vt:lpwstr>
  </property>
  <property fmtid="{D5CDD505-2E9C-101B-9397-08002B2CF9AE}" pid="3" name="MediaServiceImageTags">
    <vt:lpwstr/>
  </property>
</Properties>
</file>