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E9BEE" w14:textId="176198C1" w:rsidR="00C44000" w:rsidRDefault="00754C96" w:rsidP="00F32BC5">
      <w:pPr>
        <w:tabs>
          <w:tab w:val="right" w:pos="8460"/>
        </w:tabs>
        <w:rPr>
          <w:rFonts w:ascii="EYInterstate Light" w:hAnsi="EYInterstate Light" w:cs="Arial"/>
          <w:sz w:val="22"/>
          <w:szCs w:val="22"/>
        </w:rPr>
      </w:pPr>
      <w:r w:rsidRPr="6AD19177">
        <w:rPr>
          <w:rFonts w:ascii="EYInterstate Light" w:hAnsi="EYInterstate Light" w:cs="Arial"/>
          <w:sz w:val="22"/>
          <w:szCs w:val="22"/>
        </w:rPr>
        <w:t>Señor</w:t>
      </w:r>
      <w:r w:rsidR="00C22377" w:rsidRPr="6AD19177">
        <w:rPr>
          <w:rFonts w:ascii="EYInterstate Light" w:hAnsi="EYInterstate Light" w:cs="Arial"/>
          <w:sz w:val="22"/>
          <w:szCs w:val="22"/>
        </w:rPr>
        <w:t>es</w:t>
      </w:r>
      <w:r>
        <w:tab/>
      </w:r>
      <w:r w:rsidR="00D448FA" w:rsidRPr="003D5A97">
        <w:rPr>
          <w:rFonts w:ascii="EYInterstate Light" w:hAnsi="EYInterstate Light" w:cs="Arial"/>
          <w:sz w:val="22"/>
          <w:szCs w:val="22"/>
          <w:highlight w:val="yellow"/>
        </w:rPr>
        <w:t>CNS-</w:t>
      </w:r>
      <w:r w:rsidR="003D5A97" w:rsidRPr="003D5A97">
        <w:rPr>
          <w:rFonts w:ascii="EYInterstate Light" w:hAnsi="EYInterstate Light" w:cs="Arial"/>
          <w:sz w:val="22"/>
          <w:szCs w:val="22"/>
          <w:highlight w:val="yellow"/>
        </w:rPr>
        <w:t>xxxx</w:t>
      </w:r>
      <w:r w:rsidR="00D448FA" w:rsidRPr="003D5A97">
        <w:rPr>
          <w:rFonts w:ascii="EYInterstate Light" w:hAnsi="EYInterstate Light" w:cs="Arial"/>
          <w:sz w:val="22"/>
          <w:szCs w:val="22"/>
          <w:highlight w:val="yellow"/>
        </w:rPr>
        <w:t>-</w:t>
      </w:r>
      <w:r w:rsidR="005D6021" w:rsidRPr="003D5A97">
        <w:rPr>
          <w:rFonts w:ascii="EYInterstate Light" w:hAnsi="EYInterstate Light" w:cs="Arial"/>
          <w:sz w:val="22"/>
          <w:szCs w:val="22"/>
          <w:highlight w:val="yellow"/>
        </w:rPr>
        <w:t>2</w:t>
      </w:r>
      <w:r w:rsidR="006E66E4" w:rsidRPr="003D5A97">
        <w:rPr>
          <w:rFonts w:ascii="EYInterstate Light" w:hAnsi="EYInterstate Light" w:cs="Arial"/>
          <w:sz w:val="22"/>
          <w:szCs w:val="22"/>
          <w:highlight w:val="yellow"/>
        </w:rPr>
        <w:t>4</w:t>
      </w:r>
    </w:p>
    <w:p w14:paraId="01E2C7B3" w14:textId="7279366F" w:rsidR="00754C96" w:rsidRPr="00752E2B" w:rsidRDefault="00735AAE" w:rsidP="00F32BC5">
      <w:pPr>
        <w:tabs>
          <w:tab w:val="right" w:pos="8460"/>
        </w:tabs>
        <w:rPr>
          <w:rFonts w:ascii="EYInterstate Light" w:hAnsi="EYInterstate Light" w:cs="Arial"/>
          <w:sz w:val="22"/>
          <w:szCs w:val="22"/>
        </w:rPr>
      </w:pPr>
      <w:r w:rsidRPr="6AD19177">
        <w:rPr>
          <w:rFonts w:ascii="EYInterstate Light" w:hAnsi="EYInterstate Light" w:cs="Arial"/>
          <w:sz w:val="22"/>
          <w:szCs w:val="22"/>
        </w:rPr>
        <w:t>Germán Morante</w:t>
      </w:r>
      <w:r w:rsidR="00C22377" w:rsidRPr="6AD19177">
        <w:rPr>
          <w:rFonts w:ascii="EYInterstate Light" w:hAnsi="EYInterstate Light" w:cs="Arial"/>
          <w:sz w:val="22"/>
          <w:szCs w:val="22"/>
        </w:rPr>
        <w:t xml:space="preserve"> / </w:t>
      </w:r>
      <w:r w:rsidR="13515600" w:rsidRPr="6AD19177">
        <w:rPr>
          <w:rFonts w:ascii="EYInterstate Light" w:hAnsi="EYInterstate Light" w:cs="Arial"/>
          <w:sz w:val="22"/>
          <w:szCs w:val="22"/>
        </w:rPr>
        <w:t>É</w:t>
      </w:r>
      <w:r w:rsidRPr="6AD19177">
        <w:rPr>
          <w:rFonts w:ascii="EYInterstate Light" w:hAnsi="EYInterstate Light" w:cs="Arial"/>
          <w:sz w:val="22"/>
          <w:szCs w:val="22"/>
        </w:rPr>
        <w:t>dgar Arias</w:t>
      </w:r>
      <w:r>
        <w:tab/>
      </w:r>
      <w:r w:rsidR="00357AC8">
        <w:rPr>
          <w:rFonts w:ascii="EYInterstate Light" w:hAnsi="EYInterstate Light" w:cs="Arial"/>
          <w:sz w:val="22"/>
          <w:szCs w:val="22"/>
        </w:rPr>
        <w:t xml:space="preserve">30 </w:t>
      </w:r>
      <w:r w:rsidR="00D448FA" w:rsidRPr="006863F7">
        <w:rPr>
          <w:rFonts w:ascii="EYInterstate Light" w:hAnsi="EYInterstate Light" w:cs="Arial"/>
          <w:sz w:val="22"/>
          <w:szCs w:val="22"/>
        </w:rPr>
        <w:t xml:space="preserve">de </w:t>
      </w:r>
      <w:r w:rsidR="003D5A97">
        <w:rPr>
          <w:rFonts w:ascii="EYInterstate Light" w:hAnsi="EYInterstate Light" w:cs="Arial"/>
          <w:sz w:val="22"/>
          <w:szCs w:val="22"/>
        </w:rPr>
        <w:t>mayo</w:t>
      </w:r>
      <w:r w:rsidR="00234CA3">
        <w:rPr>
          <w:rFonts w:ascii="EYInterstate Light" w:hAnsi="EYInterstate Light" w:cs="Arial"/>
          <w:sz w:val="22"/>
          <w:szCs w:val="22"/>
        </w:rPr>
        <w:t xml:space="preserve"> </w:t>
      </w:r>
      <w:r w:rsidR="00D448FA" w:rsidRPr="006863F7">
        <w:rPr>
          <w:rFonts w:ascii="EYInterstate Light" w:hAnsi="EYInterstate Light" w:cs="Arial"/>
          <w:sz w:val="22"/>
          <w:szCs w:val="22"/>
        </w:rPr>
        <w:t>2024</w:t>
      </w:r>
    </w:p>
    <w:p w14:paraId="3109139C" w14:textId="77777777" w:rsidR="00B55D9B" w:rsidRDefault="00CC259B" w:rsidP="00F32BC5">
      <w:pPr>
        <w:rPr>
          <w:rFonts w:ascii="EYInterstate Light" w:hAnsi="EYInterstate Light" w:cs="Arial"/>
          <w:sz w:val="22"/>
          <w:szCs w:val="22"/>
        </w:rPr>
      </w:pPr>
      <w:r>
        <w:rPr>
          <w:rFonts w:ascii="EYInterstate Light" w:hAnsi="EYInterstate Light" w:cs="Arial"/>
          <w:sz w:val="22"/>
          <w:szCs w:val="22"/>
        </w:rPr>
        <w:t>Representa</w:t>
      </w:r>
      <w:r w:rsidR="00B55D9B">
        <w:rPr>
          <w:rFonts w:ascii="EYInterstate Light" w:hAnsi="EYInterstate Light" w:cs="Arial"/>
          <w:sz w:val="22"/>
          <w:szCs w:val="22"/>
        </w:rPr>
        <w:t xml:space="preserve">ción legal del Consorcio </w:t>
      </w:r>
      <w:r w:rsidR="00C22377">
        <w:rPr>
          <w:rFonts w:ascii="EYInterstate Light" w:hAnsi="EYInterstate Light" w:cs="Arial"/>
          <w:sz w:val="22"/>
          <w:szCs w:val="22"/>
        </w:rPr>
        <w:t>para el proyecto DATAR</w:t>
      </w:r>
      <w:r w:rsidR="009B40CA">
        <w:rPr>
          <w:rFonts w:ascii="EYInterstate Light" w:hAnsi="EYInterstate Light" w:cs="Arial"/>
          <w:sz w:val="22"/>
          <w:szCs w:val="22"/>
        </w:rPr>
        <w:t xml:space="preserve"> </w:t>
      </w:r>
    </w:p>
    <w:p w14:paraId="01D49748" w14:textId="3A75CC6E" w:rsidR="00754C96" w:rsidRPr="00F26FBD" w:rsidRDefault="00B2676B" w:rsidP="00F32BC5">
      <w:pPr>
        <w:rPr>
          <w:rFonts w:ascii="EYInterstate Light" w:hAnsi="EYInterstate Light" w:cs="Arial"/>
          <w:bCs/>
          <w:sz w:val="22"/>
          <w:szCs w:val="22"/>
        </w:rPr>
      </w:pPr>
      <w:r>
        <w:rPr>
          <w:rFonts w:ascii="EYInterstate Light" w:hAnsi="EYInterstate Light" w:cs="Arial"/>
          <w:bCs/>
          <w:sz w:val="22"/>
          <w:szCs w:val="22"/>
        </w:rPr>
        <w:t>M&amp;Q</w:t>
      </w:r>
      <w:r w:rsidR="00AB398B">
        <w:rPr>
          <w:rFonts w:ascii="EYInterstate Light" w:hAnsi="EYInterstate Light" w:cs="Arial"/>
          <w:bCs/>
          <w:sz w:val="22"/>
          <w:szCs w:val="22"/>
        </w:rPr>
        <w:t xml:space="preserve"> </w:t>
      </w:r>
      <w:r w:rsidR="00C22377">
        <w:rPr>
          <w:rFonts w:ascii="EYInterstate Light" w:hAnsi="EYInterstate Light" w:cs="Arial"/>
          <w:bCs/>
          <w:sz w:val="22"/>
          <w:szCs w:val="22"/>
        </w:rPr>
        <w:t>/</w:t>
      </w:r>
      <w:r w:rsidR="00AB398B">
        <w:rPr>
          <w:rFonts w:ascii="EYInterstate Light" w:hAnsi="EYInterstate Light" w:cs="Arial"/>
          <w:bCs/>
          <w:sz w:val="22"/>
          <w:szCs w:val="22"/>
        </w:rPr>
        <w:t xml:space="preserve"> </w:t>
      </w:r>
      <w:r w:rsidR="00C22377">
        <w:rPr>
          <w:rFonts w:ascii="EYInterstate Light" w:hAnsi="EYInterstate Light" w:cs="Arial"/>
          <w:bCs/>
          <w:sz w:val="22"/>
          <w:szCs w:val="22"/>
        </w:rPr>
        <w:t>PWC</w:t>
      </w:r>
    </w:p>
    <w:p w14:paraId="68038BF5" w14:textId="10636383" w:rsidR="00754C96" w:rsidRPr="00F26FBD" w:rsidRDefault="00754C96" w:rsidP="00F32BC5">
      <w:pPr>
        <w:rPr>
          <w:rFonts w:ascii="EYInterstate Light" w:hAnsi="EYInterstate Light" w:cs="Arial"/>
          <w:sz w:val="22"/>
          <w:szCs w:val="22"/>
        </w:rPr>
      </w:pPr>
      <w:r w:rsidRPr="00F26FBD">
        <w:rPr>
          <w:rFonts w:ascii="EYInterstate Light" w:hAnsi="EYInterstate Light" w:cs="Arial"/>
          <w:sz w:val="22"/>
          <w:szCs w:val="22"/>
        </w:rPr>
        <w:t>Bogotá, D.C.</w:t>
      </w:r>
    </w:p>
    <w:p w14:paraId="5C0B93EF" w14:textId="1BFE6D0C" w:rsidR="000C4087" w:rsidRDefault="000C4087" w:rsidP="00F32BC5">
      <w:pPr>
        <w:rPr>
          <w:rFonts w:ascii="EYInterstate Light" w:hAnsi="EYInterstate Light" w:cs="Arial"/>
          <w:sz w:val="22"/>
          <w:szCs w:val="22"/>
        </w:rPr>
      </w:pPr>
    </w:p>
    <w:p w14:paraId="402133C2" w14:textId="77777777" w:rsidR="00656FFE" w:rsidRDefault="00656FFE" w:rsidP="00F32BC5">
      <w:pPr>
        <w:rPr>
          <w:rFonts w:ascii="EYInterstate Light" w:hAnsi="EYInterstate Light" w:cs="Arial"/>
          <w:sz w:val="22"/>
          <w:szCs w:val="22"/>
        </w:rPr>
      </w:pPr>
    </w:p>
    <w:p w14:paraId="796577B3" w14:textId="653736FC" w:rsidR="00651972" w:rsidRDefault="002D6F89" w:rsidP="00E61614">
      <w:pPr>
        <w:rPr>
          <w:rFonts w:ascii="EYInterstate Light" w:hAnsi="EYInterstate Light" w:cs="Arial"/>
          <w:b/>
          <w:kern w:val="12"/>
          <w:sz w:val="22"/>
          <w:szCs w:val="22"/>
          <w:lang w:eastAsia="en-US"/>
        </w:rPr>
      </w:pPr>
      <w:r>
        <w:rPr>
          <w:rFonts w:ascii="EYInterstate Light" w:hAnsi="EYInterstate Light" w:cs="Arial"/>
          <w:b/>
          <w:kern w:val="12"/>
          <w:sz w:val="22"/>
          <w:szCs w:val="22"/>
          <w:lang w:eastAsia="en-US"/>
        </w:rPr>
        <w:t>Re</w:t>
      </w:r>
      <w:r w:rsidR="00D74F67">
        <w:rPr>
          <w:rFonts w:ascii="EYInterstate Light" w:hAnsi="EYInterstate Light" w:cs="Arial"/>
          <w:b/>
          <w:kern w:val="12"/>
          <w:sz w:val="22"/>
          <w:szCs w:val="22"/>
          <w:lang w:eastAsia="en-US"/>
        </w:rPr>
        <w:t xml:space="preserve">spuesta del </w:t>
      </w:r>
      <w:r w:rsidR="00A17370" w:rsidRPr="7FE6BAD0">
        <w:rPr>
          <w:rFonts w:ascii="EYInterstate Light" w:hAnsi="EYInterstate Light" w:cs="Arial"/>
          <w:b/>
          <w:kern w:val="12"/>
          <w:sz w:val="22"/>
          <w:szCs w:val="22"/>
          <w:lang w:eastAsia="en-US"/>
        </w:rPr>
        <w:t xml:space="preserve">Interventor </w:t>
      </w:r>
      <w:r w:rsidR="006107B8" w:rsidRPr="7FE6BAD0">
        <w:rPr>
          <w:rFonts w:ascii="EYInterstate Light" w:hAnsi="EYInterstate Light" w:cs="Arial"/>
          <w:b/>
          <w:kern w:val="12"/>
          <w:sz w:val="22"/>
          <w:szCs w:val="22"/>
          <w:lang w:eastAsia="en-US"/>
        </w:rPr>
        <w:t xml:space="preserve">del </w:t>
      </w:r>
      <w:r w:rsidR="0034205C">
        <w:rPr>
          <w:rFonts w:ascii="EYInterstate Light" w:hAnsi="EYInterstate Light" w:cs="Arial"/>
          <w:b/>
          <w:kern w:val="12"/>
          <w:sz w:val="22"/>
          <w:szCs w:val="22"/>
          <w:lang w:eastAsia="en-US"/>
        </w:rPr>
        <w:t>C</w:t>
      </w:r>
      <w:r w:rsidR="006107B8" w:rsidRPr="7FE6BAD0">
        <w:rPr>
          <w:rFonts w:ascii="EYInterstate Light" w:hAnsi="EYInterstate Light" w:cs="Arial"/>
          <w:b/>
          <w:kern w:val="12"/>
          <w:sz w:val="22"/>
          <w:szCs w:val="22"/>
          <w:lang w:eastAsia="en-US"/>
        </w:rPr>
        <w:t xml:space="preserve">ontrato de </w:t>
      </w:r>
      <w:r w:rsidR="0034205C">
        <w:rPr>
          <w:rFonts w:ascii="EYInterstate Light" w:hAnsi="EYInterstate Light" w:cs="Arial"/>
          <w:b/>
          <w:kern w:val="12"/>
          <w:sz w:val="22"/>
          <w:szCs w:val="22"/>
          <w:lang w:eastAsia="en-US"/>
        </w:rPr>
        <w:t>S</w:t>
      </w:r>
      <w:r w:rsidR="006107B8" w:rsidRPr="7FE6BAD0">
        <w:rPr>
          <w:rFonts w:ascii="EYInterstate Light" w:hAnsi="EYInterstate Light" w:cs="Arial"/>
          <w:b/>
          <w:kern w:val="12"/>
          <w:sz w:val="22"/>
          <w:szCs w:val="22"/>
          <w:lang w:eastAsia="en-US"/>
        </w:rPr>
        <w:t>ervicios 92872-025-2022</w:t>
      </w:r>
      <w:r w:rsidR="006107B8">
        <w:rPr>
          <w:rFonts w:ascii="EYInterstate Light" w:hAnsi="EYInterstate Light" w:cs="Arial"/>
          <w:b/>
          <w:kern w:val="12"/>
          <w:sz w:val="22"/>
          <w:szCs w:val="22"/>
          <w:lang w:eastAsia="en-US"/>
        </w:rPr>
        <w:t xml:space="preserve">, </w:t>
      </w:r>
      <w:r w:rsidR="006107B8" w:rsidRPr="7FE6BAD0">
        <w:rPr>
          <w:rFonts w:ascii="EYInterstate Light" w:hAnsi="EYInterstate Light" w:cs="Arial"/>
          <w:b/>
          <w:kern w:val="12"/>
          <w:sz w:val="22"/>
          <w:szCs w:val="22"/>
          <w:lang w:eastAsia="en-US"/>
        </w:rPr>
        <w:t xml:space="preserve">celebrado </w:t>
      </w:r>
      <w:r w:rsidR="006107B8">
        <w:rPr>
          <w:rFonts w:ascii="EYInterstate Light" w:hAnsi="EYInterstate Light" w:cs="Arial"/>
          <w:b/>
          <w:kern w:val="12"/>
          <w:sz w:val="22"/>
          <w:szCs w:val="22"/>
          <w:lang w:eastAsia="en-US"/>
        </w:rPr>
        <w:t>entre</w:t>
      </w:r>
      <w:r w:rsidR="006107B8" w:rsidRPr="7FE6BAD0">
        <w:rPr>
          <w:rFonts w:ascii="EYInterstate Light" w:hAnsi="EYInterstate Light" w:cs="Arial"/>
          <w:b/>
          <w:kern w:val="12"/>
          <w:sz w:val="22"/>
          <w:szCs w:val="22"/>
          <w:lang w:eastAsia="en-US"/>
        </w:rPr>
        <w:t xml:space="preserve"> el Fondo DIAN</w:t>
      </w:r>
      <w:r w:rsidR="006107B8">
        <w:rPr>
          <w:rFonts w:ascii="EYInterstate Light" w:hAnsi="EYInterstate Light" w:cs="Arial"/>
          <w:b/>
          <w:kern w:val="12"/>
          <w:sz w:val="22"/>
          <w:szCs w:val="22"/>
          <w:lang w:eastAsia="en-US"/>
        </w:rPr>
        <w:t xml:space="preserve"> para Colombia y el C</w:t>
      </w:r>
      <w:r w:rsidR="006107B8" w:rsidRPr="7FE6BAD0">
        <w:rPr>
          <w:rFonts w:ascii="EYInterstate Light" w:hAnsi="EYInterstate Light" w:cs="Arial"/>
          <w:b/>
          <w:kern w:val="12"/>
          <w:sz w:val="22"/>
          <w:szCs w:val="22"/>
          <w:lang w:eastAsia="en-US"/>
        </w:rPr>
        <w:t xml:space="preserve">onsorcio </w:t>
      </w:r>
      <w:r w:rsidR="006107B8" w:rsidRPr="00851C3C">
        <w:rPr>
          <w:rFonts w:ascii="EYInterstate Light" w:hAnsi="EYInterstate Light" w:cs="Arial"/>
          <w:b/>
          <w:kern w:val="12"/>
          <w:sz w:val="22"/>
          <w:szCs w:val="22"/>
          <w:lang w:eastAsia="en-US"/>
        </w:rPr>
        <w:t>M&amp;Q – PWC – DATAR</w:t>
      </w:r>
      <w:r w:rsidR="00A17370" w:rsidRPr="7FE6BAD0">
        <w:rPr>
          <w:rFonts w:ascii="EYInterstate Light" w:hAnsi="EYInterstate Light" w:cs="Arial"/>
          <w:b/>
          <w:kern w:val="12"/>
          <w:sz w:val="22"/>
          <w:szCs w:val="22"/>
          <w:lang w:eastAsia="en-US"/>
        </w:rPr>
        <w:t xml:space="preserve">, </w:t>
      </w:r>
      <w:r w:rsidR="00D74F67">
        <w:rPr>
          <w:rFonts w:ascii="EYInterstate Light" w:hAnsi="EYInterstate Light" w:cs="Arial"/>
          <w:b/>
          <w:kern w:val="12"/>
          <w:sz w:val="22"/>
          <w:szCs w:val="22"/>
          <w:lang w:eastAsia="en-US"/>
        </w:rPr>
        <w:t xml:space="preserve">respecto de comunicación enviada por el Contratista el </w:t>
      </w:r>
      <w:r w:rsidR="004067F8">
        <w:rPr>
          <w:rFonts w:ascii="EYInterstate Light" w:hAnsi="EYInterstate Light" w:cs="Arial"/>
          <w:b/>
          <w:kern w:val="12"/>
          <w:sz w:val="22"/>
          <w:szCs w:val="22"/>
          <w:lang w:eastAsia="en-US"/>
        </w:rPr>
        <w:t>29</w:t>
      </w:r>
      <w:r w:rsidR="00E15FCD">
        <w:rPr>
          <w:rFonts w:ascii="EYInterstate Light" w:hAnsi="EYInterstate Light" w:cs="Arial"/>
          <w:b/>
          <w:kern w:val="12"/>
          <w:sz w:val="22"/>
          <w:szCs w:val="22"/>
          <w:lang w:eastAsia="en-US"/>
        </w:rPr>
        <w:t>/04/2024</w:t>
      </w:r>
      <w:r w:rsidR="008F0F08">
        <w:rPr>
          <w:rFonts w:ascii="EYInterstate Light" w:hAnsi="EYInterstate Light" w:cs="Arial"/>
          <w:b/>
          <w:kern w:val="12"/>
          <w:sz w:val="22"/>
          <w:szCs w:val="22"/>
          <w:lang w:eastAsia="en-US"/>
        </w:rPr>
        <w:t>,</w:t>
      </w:r>
      <w:r w:rsidR="00E15FCD">
        <w:rPr>
          <w:rFonts w:ascii="EYInterstate Light" w:hAnsi="EYInterstate Light" w:cs="Arial"/>
          <w:b/>
          <w:kern w:val="12"/>
          <w:sz w:val="22"/>
          <w:szCs w:val="22"/>
          <w:lang w:eastAsia="en-US"/>
        </w:rPr>
        <w:t xml:space="preserve"> con </w:t>
      </w:r>
      <w:r w:rsidR="008F0F08">
        <w:rPr>
          <w:rFonts w:ascii="EYInterstate Light" w:hAnsi="EYInterstate Light" w:cs="Arial"/>
          <w:b/>
          <w:kern w:val="12"/>
          <w:sz w:val="22"/>
          <w:szCs w:val="22"/>
          <w:lang w:eastAsia="en-US"/>
        </w:rPr>
        <w:t>asunto</w:t>
      </w:r>
      <w:r w:rsidR="00651972">
        <w:rPr>
          <w:rFonts w:ascii="EYInterstate Light" w:hAnsi="EYInterstate Light" w:cs="Arial"/>
          <w:b/>
          <w:kern w:val="12"/>
          <w:sz w:val="22"/>
          <w:szCs w:val="22"/>
          <w:lang w:eastAsia="en-US"/>
        </w:rPr>
        <w:t>:</w:t>
      </w:r>
    </w:p>
    <w:p w14:paraId="7F7B52C5" w14:textId="77777777" w:rsidR="00651972" w:rsidRDefault="00651972" w:rsidP="00E61614">
      <w:pPr>
        <w:rPr>
          <w:rFonts w:ascii="EYInterstate Light" w:hAnsi="EYInterstate Light" w:cs="Arial"/>
          <w:b/>
          <w:kern w:val="12"/>
          <w:sz w:val="22"/>
          <w:szCs w:val="22"/>
          <w:lang w:eastAsia="en-US"/>
        </w:rPr>
      </w:pPr>
    </w:p>
    <w:p w14:paraId="4B29F6B0" w14:textId="77777777" w:rsidR="00A56E62" w:rsidRPr="00B11439" w:rsidRDefault="00E15FCD" w:rsidP="00120580">
      <w:pPr>
        <w:ind w:left="426" w:right="49"/>
        <w:rPr>
          <w:rFonts w:ascii="EYInterstate Light" w:hAnsi="EYInterstate Light" w:cs="Arial"/>
          <w:b/>
          <w:i/>
          <w:iCs/>
          <w:kern w:val="12"/>
          <w:sz w:val="22"/>
          <w:szCs w:val="22"/>
          <w:lang w:eastAsia="en-US"/>
        </w:rPr>
      </w:pPr>
      <w:r w:rsidRPr="00E15FCD">
        <w:rPr>
          <w:rFonts w:ascii="EYInterstate Light" w:hAnsi="EYInterstate Light" w:cs="Arial"/>
          <w:b/>
          <w:i/>
          <w:iCs/>
          <w:kern w:val="12"/>
          <w:sz w:val="22"/>
          <w:szCs w:val="22"/>
          <w:lang w:eastAsia="en-US"/>
        </w:rPr>
        <w:t>“</w:t>
      </w:r>
      <w:r w:rsidR="00A56E62" w:rsidRPr="00B11439">
        <w:rPr>
          <w:rFonts w:ascii="EYInterstate Light" w:hAnsi="EYInterstate Light" w:cs="Arial"/>
          <w:b/>
          <w:i/>
          <w:iCs/>
          <w:kern w:val="12"/>
          <w:sz w:val="22"/>
          <w:szCs w:val="22"/>
          <w:lang w:eastAsia="en-US"/>
        </w:rPr>
        <w:t xml:space="preserve">Respuesta a comunicados “Comunicación del Interventor del Contrato de </w:t>
      </w:r>
    </w:p>
    <w:p w14:paraId="0C375BE2" w14:textId="4A8B51DB" w:rsidR="00A17370" w:rsidRPr="00B11439" w:rsidRDefault="00A56E62" w:rsidP="00120580">
      <w:pPr>
        <w:ind w:left="426" w:right="49"/>
        <w:rPr>
          <w:rFonts w:ascii="EYInterstate Light" w:hAnsi="EYInterstate Light" w:cs="Arial"/>
          <w:b/>
          <w:i/>
          <w:iCs/>
          <w:kern w:val="12"/>
          <w:sz w:val="22"/>
          <w:szCs w:val="22"/>
          <w:lang w:eastAsia="en-US"/>
        </w:rPr>
      </w:pPr>
      <w:r w:rsidRPr="00B11439">
        <w:rPr>
          <w:rFonts w:ascii="EYInterstate Light" w:hAnsi="EYInterstate Light" w:cs="Arial"/>
          <w:b/>
          <w:i/>
          <w:iCs/>
          <w:kern w:val="12"/>
          <w:sz w:val="22"/>
          <w:szCs w:val="22"/>
          <w:lang w:eastAsia="en-US"/>
        </w:rPr>
        <w:t>Servicios 92872-025-2022, celebrado entre el Fondo DIAN para Colombia y el Consorcio M&amp;Q – PWC – DATAR, relacionado con el estado de cierre del sprint 3, 4, 5, 6, 7 del requerimiento de “Cifras de recaudo”.”.</w:t>
      </w:r>
    </w:p>
    <w:p w14:paraId="6EBA81E1" w14:textId="2FAD0ABA" w:rsidR="00DE1F99" w:rsidRDefault="00DE1F99" w:rsidP="00AB398B">
      <w:pPr>
        <w:rPr>
          <w:rFonts w:ascii="EYInterstate Light" w:hAnsi="EYInterstate Light" w:cs="Arial"/>
          <w:b/>
          <w:kern w:val="12"/>
          <w:sz w:val="22"/>
          <w:szCs w:val="22"/>
          <w:lang w:eastAsia="en-US"/>
        </w:rPr>
      </w:pPr>
    </w:p>
    <w:p w14:paraId="7A6328C6" w14:textId="77777777" w:rsidR="00D96D5F" w:rsidRDefault="00D96D5F" w:rsidP="00AB398B">
      <w:pPr>
        <w:rPr>
          <w:rFonts w:ascii="EYInterstate Light" w:hAnsi="EYInterstate Light" w:cs="Arial"/>
          <w:b/>
          <w:kern w:val="12"/>
          <w:sz w:val="22"/>
          <w:szCs w:val="22"/>
          <w:lang w:eastAsia="en-US"/>
        </w:rPr>
      </w:pPr>
    </w:p>
    <w:p w14:paraId="31C9B125" w14:textId="635C4E91" w:rsidR="0020110F" w:rsidRDefault="0020110F" w:rsidP="00AB398B">
      <w:pPr>
        <w:rPr>
          <w:rFonts w:ascii="EYInterstate Light" w:hAnsi="EYInterstate Light" w:cs="Arial"/>
          <w:sz w:val="22"/>
          <w:szCs w:val="22"/>
        </w:rPr>
      </w:pPr>
      <w:r>
        <w:rPr>
          <w:rFonts w:ascii="EYInterstate Light" w:hAnsi="EYInterstate Light" w:cs="Arial"/>
          <w:sz w:val="22"/>
          <w:szCs w:val="22"/>
        </w:rPr>
        <w:t xml:space="preserve">Estimados Germán y </w:t>
      </w:r>
      <w:r w:rsidR="004D2A1E">
        <w:rPr>
          <w:rFonts w:ascii="EYInterstate Light" w:hAnsi="EYInterstate Light" w:cs="Arial"/>
          <w:sz w:val="22"/>
          <w:szCs w:val="22"/>
        </w:rPr>
        <w:t>É</w:t>
      </w:r>
      <w:r>
        <w:rPr>
          <w:rFonts w:ascii="EYInterstate Light" w:hAnsi="EYInterstate Light" w:cs="Arial"/>
          <w:sz w:val="22"/>
          <w:szCs w:val="22"/>
        </w:rPr>
        <w:t>dgar:</w:t>
      </w:r>
    </w:p>
    <w:p w14:paraId="3B2855FE" w14:textId="77777777" w:rsidR="00BB3F81" w:rsidRDefault="00BB3F81" w:rsidP="00AB398B">
      <w:pPr>
        <w:rPr>
          <w:rStyle w:val="normaltextrun"/>
          <w:rFonts w:ascii="EYInterstate Light" w:hAnsi="EYInterstate Light"/>
          <w:color w:val="000000"/>
          <w:sz w:val="22"/>
          <w:szCs w:val="22"/>
          <w:shd w:val="clear" w:color="auto" w:fill="FFFFFF"/>
        </w:rPr>
      </w:pPr>
    </w:p>
    <w:p w14:paraId="1ABB7FC6" w14:textId="77777777" w:rsidR="00291BD1" w:rsidRPr="00291BD1" w:rsidRDefault="00291BD1" w:rsidP="00291BD1">
      <w:pPr>
        <w:rPr>
          <w:rStyle w:val="normaltextrun"/>
          <w:rFonts w:ascii="EYInterstate Light" w:hAnsi="EYInterstate Light"/>
          <w:color w:val="000000"/>
          <w:sz w:val="22"/>
          <w:szCs w:val="22"/>
          <w:shd w:val="clear" w:color="auto" w:fill="FFFFFF"/>
        </w:rPr>
      </w:pPr>
      <w:r w:rsidRPr="00291BD1">
        <w:rPr>
          <w:rStyle w:val="normaltextrun"/>
          <w:rFonts w:ascii="EYInterstate Light" w:hAnsi="EYInterstate Light"/>
          <w:color w:val="000000"/>
          <w:sz w:val="22"/>
          <w:szCs w:val="22"/>
          <w:shd w:val="clear" w:color="auto" w:fill="FFFFFF"/>
        </w:rPr>
        <w:t xml:space="preserve">En ejercicio de nuestras funciones y en calidad de Interventor del Contrato de Servicios </w:t>
      </w:r>
    </w:p>
    <w:p w14:paraId="26217D8A" w14:textId="77777777" w:rsidR="00291BD1" w:rsidRPr="00291BD1" w:rsidRDefault="00291BD1" w:rsidP="00291BD1">
      <w:pPr>
        <w:rPr>
          <w:rStyle w:val="normaltextrun"/>
          <w:rFonts w:ascii="EYInterstate Light" w:hAnsi="EYInterstate Light"/>
          <w:color w:val="000000"/>
          <w:sz w:val="22"/>
          <w:szCs w:val="22"/>
          <w:shd w:val="clear" w:color="auto" w:fill="FFFFFF"/>
        </w:rPr>
      </w:pPr>
      <w:r w:rsidRPr="00291BD1">
        <w:rPr>
          <w:rStyle w:val="normaltextrun"/>
          <w:rFonts w:ascii="EYInterstate Light" w:hAnsi="EYInterstate Light"/>
          <w:color w:val="000000"/>
          <w:sz w:val="22"/>
          <w:szCs w:val="22"/>
          <w:shd w:val="clear" w:color="auto" w:fill="FFFFFF"/>
        </w:rPr>
        <w:t xml:space="preserve">de Consultoría 92872-025-2022, celebrado entre el Patrimonio Autónomo Fondo DIAN </w:t>
      </w:r>
    </w:p>
    <w:p w14:paraId="6DD9E0DC" w14:textId="77777777" w:rsidR="00291BD1" w:rsidRPr="00291BD1" w:rsidRDefault="00291BD1" w:rsidP="00291BD1">
      <w:pPr>
        <w:rPr>
          <w:rStyle w:val="normaltextrun"/>
          <w:rFonts w:ascii="EYInterstate Light" w:hAnsi="EYInterstate Light"/>
          <w:color w:val="000000"/>
          <w:sz w:val="22"/>
          <w:szCs w:val="22"/>
          <w:shd w:val="clear" w:color="auto" w:fill="FFFFFF"/>
        </w:rPr>
      </w:pPr>
      <w:r w:rsidRPr="00291BD1">
        <w:rPr>
          <w:rStyle w:val="normaltextrun"/>
          <w:rFonts w:ascii="EYInterstate Light" w:hAnsi="EYInterstate Light"/>
          <w:color w:val="000000"/>
          <w:sz w:val="22"/>
          <w:szCs w:val="22"/>
          <w:shd w:val="clear" w:color="auto" w:fill="FFFFFF"/>
        </w:rPr>
        <w:t xml:space="preserve">para Colombia y el Consorcio M&amp;Q – PWC – DATAR, nos permitimos dar respuesta sobre </w:t>
      </w:r>
    </w:p>
    <w:p w14:paraId="5A944DEF" w14:textId="2737BC7D" w:rsidR="00291BD1" w:rsidRPr="00291BD1" w:rsidRDefault="00291BD1" w:rsidP="00291BD1">
      <w:pPr>
        <w:rPr>
          <w:rStyle w:val="normaltextrun"/>
          <w:rFonts w:ascii="EYInterstate Light" w:hAnsi="EYInterstate Light"/>
          <w:color w:val="000000"/>
          <w:sz w:val="22"/>
          <w:szCs w:val="22"/>
          <w:shd w:val="clear" w:color="auto" w:fill="FFFFFF"/>
        </w:rPr>
      </w:pPr>
      <w:r w:rsidRPr="00291BD1">
        <w:rPr>
          <w:rStyle w:val="normaltextrun"/>
          <w:rFonts w:ascii="EYInterstate Light" w:hAnsi="EYInterstate Light"/>
          <w:color w:val="000000"/>
          <w:sz w:val="22"/>
          <w:szCs w:val="22"/>
          <w:shd w:val="clear" w:color="auto" w:fill="FFFFFF"/>
        </w:rPr>
        <w:t>los puntos referidos en comunicación del 2</w:t>
      </w:r>
      <w:r>
        <w:rPr>
          <w:rStyle w:val="normaltextrun"/>
          <w:rFonts w:ascii="EYInterstate Light" w:hAnsi="EYInterstate Light"/>
          <w:color w:val="000000"/>
          <w:sz w:val="22"/>
          <w:szCs w:val="22"/>
          <w:shd w:val="clear" w:color="auto" w:fill="FFFFFF"/>
        </w:rPr>
        <w:t>9</w:t>
      </w:r>
      <w:r w:rsidR="001524F4">
        <w:rPr>
          <w:rStyle w:val="normaltextrun"/>
          <w:rFonts w:ascii="EYInterstate Light" w:hAnsi="EYInterstate Light"/>
          <w:color w:val="000000"/>
          <w:sz w:val="22"/>
          <w:szCs w:val="22"/>
          <w:shd w:val="clear" w:color="auto" w:fill="FFFFFF"/>
        </w:rPr>
        <w:t>/04/</w:t>
      </w:r>
      <w:r>
        <w:rPr>
          <w:rStyle w:val="normaltextrun"/>
          <w:rFonts w:ascii="EYInterstate Light" w:hAnsi="EYInterstate Light"/>
          <w:color w:val="000000"/>
          <w:sz w:val="22"/>
          <w:szCs w:val="22"/>
          <w:shd w:val="clear" w:color="auto" w:fill="FFFFFF"/>
        </w:rPr>
        <w:t>2024</w:t>
      </w:r>
      <w:r w:rsidRPr="00291BD1">
        <w:rPr>
          <w:rStyle w:val="normaltextrun"/>
          <w:rFonts w:ascii="EYInterstate Light" w:hAnsi="EYInterstate Light"/>
          <w:color w:val="000000"/>
          <w:sz w:val="22"/>
          <w:szCs w:val="22"/>
          <w:shd w:val="clear" w:color="auto" w:fill="FFFFFF"/>
        </w:rPr>
        <w:t xml:space="preserve">, remitida por el Consorcio </w:t>
      </w:r>
    </w:p>
    <w:p w14:paraId="4B20F86A" w14:textId="067EA6F7" w:rsidR="00291BD1" w:rsidRDefault="00291BD1" w:rsidP="00291BD1">
      <w:pPr>
        <w:rPr>
          <w:rStyle w:val="normaltextrun"/>
          <w:rFonts w:ascii="EYInterstate Light" w:hAnsi="EYInterstate Light"/>
          <w:color w:val="000000"/>
          <w:sz w:val="22"/>
          <w:szCs w:val="22"/>
          <w:shd w:val="clear" w:color="auto" w:fill="FFFFFF"/>
        </w:rPr>
      </w:pPr>
      <w:r w:rsidRPr="00291BD1">
        <w:rPr>
          <w:rStyle w:val="normaltextrun"/>
          <w:rFonts w:ascii="EYInterstate Light" w:hAnsi="EYInterstate Light"/>
          <w:color w:val="000000"/>
          <w:sz w:val="22"/>
          <w:szCs w:val="22"/>
          <w:shd w:val="clear" w:color="auto" w:fill="FFFFFF"/>
        </w:rPr>
        <w:t>así:</w:t>
      </w:r>
    </w:p>
    <w:p w14:paraId="72ED6B38" w14:textId="77777777" w:rsidR="006100F3" w:rsidRDefault="006100F3" w:rsidP="00291BD1">
      <w:pPr>
        <w:rPr>
          <w:rStyle w:val="normaltextrun"/>
          <w:rFonts w:ascii="EYInterstate Light" w:hAnsi="EYInterstate Light"/>
          <w:color w:val="000000"/>
          <w:sz w:val="22"/>
          <w:szCs w:val="22"/>
          <w:shd w:val="clear" w:color="auto" w:fill="FFFFFF"/>
        </w:rPr>
      </w:pPr>
    </w:p>
    <w:tbl>
      <w:tblPr>
        <w:tblStyle w:val="TableGrid"/>
        <w:tblW w:w="0" w:type="auto"/>
        <w:tblLook w:val="04A0" w:firstRow="1" w:lastRow="0" w:firstColumn="1" w:lastColumn="0" w:noHBand="0" w:noVBand="1"/>
      </w:tblPr>
      <w:tblGrid>
        <w:gridCol w:w="8828"/>
      </w:tblGrid>
      <w:tr w:rsidR="006100F3" w:rsidRPr="00006780" w14:paraId="373F074E" w14:textId="77777777" w:rsidTr="002B3F78">
        <w:tc>
          <w:tcPr>
            <w:tcW w:w="8828" w:type="dxa"/>
            <w:shd w:val="clear" w:color="auto" w:fill="auto"/>
          </w:tcPr>
          <w:p w14:paraId="43B168A5" w14:textId="1865158B" w:rsidR="00430EAA" w:rsidRPr="00357AC8" w:rsidRDefault="00430EAA" w:rsidP="006100F3">
            <w:pPr>
              <w:rPr>
                <w:rStyle w:val="normaltextrun"/>
                <w:rFonts w:ascii="EYInterstate Light" w:hAnsi="EYInterstate Light"/>
                <w:b/>
                <w:bCs/>
                <w:color w:val="000000"/>
                <w:sz w:val="22"/>
                <w:szCs w:val="22"/>
                <w:shd w:val="clear" w:color="auto" w:fill="FFFFFF"/>
              </w:rPr>
            </w:pPr>
            <w:r w:rsidRPr="00357AC8">
              <w:rPr>
                <w:rStyle w:val="normaltextrun"/>
                <w:rFonts w:ascii="EYInterstate Light" w:hAnsi="EYInterstate Light"/>
                <w:b/>
                <w:bCs/>
                <w:color w:val="000000"/>
                <w:sz w:val="22"/>
                <w:szCs w:val="22"/>
                <w:shd w:val="clear" w:color="auto" w:fill="FFFFFF"/>
              </w:rPr>
              <w:t>Comunicación del Consorcio:</w:t>
            </w:r>
          </w:p>
          <w:p w14:paraId="5FA823FB" w14:textId="77777777" w:rsidR="00430EAA" w:rsidRDefault="00430EAA" w:rsidP="006100F3">
            <w:pPr>
              <w:rPr>
                <w:rStyle w:val="normaltextrun"/>
                <w:rFonts w:ascii="EYInterstate Light" w:hAnsi="EYInterstate Light"/>
                <w:color w:val="000000"/>
                <w:sz w:val="22"/>
                <w:szCs w:val="22"/>
                <w:shd w:val="clear" w:color="auto" w:fill="FFFFFF"/>
              </w:rPr>
            </w:pPr>
          </w:p>
          <w:p w14:paraId="2EE8E251" w14:textId="3981CD65" w:rsidR="006100F3" w:rsidRPr="00006780" w:rsidRDefault="006100F3" w:rsidP="006100F3">
            <w:pPr>
              <w:rPr>
                <w:rStyle w:val="normaltextrun"/>
                <w:rFonts w:ascii="EYInterstate Light" w:hAnsi="EYInterstate Light"/>
                <w:color w:val="000000"/>
                <w:sz w:val="22"/>
                <w:szCs w:val="22"/>
                <w:shd w:val="clear" w:color="auto" w:fill="FFFFFF"/>
              </w:rPr>
            </w:pPr>
            <w:r w:rsidRPr="00006780">
              <w:rPr>
                <w:rStyle w:val="normaltextrun"/>
                <w:rFonts w:ascii="EYInterstate Light" w:hAnsi="EYInterstate Light"/>
                <w:color w:val="000000"/>
                <w:sz w:val="22"/>
                <w:szCs w:val="22"/>
                <w:shd w:val="clear" w:color="auto" w:fill="FFFFFF"/>
              </w:rPr>
              <w:t>En nuestra respuesta inicial a este comunicado, donde se incluía un plan de acción adjunto, el Consorcio delineó claramente los componentes esenciales de un plan detallado, incluyendo tareas, fechas, responsables y observaciones pertinentes. Solicitamos a la Interventoría que realice una revisión cuidadosa y oportuna de la información proporcionada en nuestros correos anteriores para garantizar una comprensión y coordinación efectivas.</w:t>
            </w:r>
          </w:p>
        </w:tc>
      </w:tr>
    </w:tbl>
    <w:p w14:paraId="7718EFC2" w14:textId="77777777" w:rsidR="006100F3" w:rsidRDefault="006100F3" w:rsidP="00291BD1">
      <w:pPr>
        <w:rPr>
          <w:rStyle w:val="normaltextrun"/>
          <w:rFonts w:ascii="EYInterstate Light" w:hAnsi="EYInterstate Light"/>
          <w:color w:val="000000"/>
          <w:sz w:val="22"/>
          <w:szCs w:val="22"/>
          <w:shd w:val="clear" w:color="auto" w:fill="FFFFFF"/>
        </w:rPr>
      </w:pPr>
    </w:p>
    <w:p w14:paraId="3173215F" w14:textId="69A31341" w:rsidR="002B3F78" w:rsidRPr="002B3F78" w:rsidRDefault="002B3F78" w:rsidP="00291BD1">
      <w:pPr>
        <w:rPr>
          <w:rStyle w:val="normaltextrun"/>
          <w:rFonts w:ascii="EYInterstate Light" w:hAnsi="EYInterstate Light"/>
          <w:b/>
          <w:bCs/>
          <w:color w:val="000000"/>
          <w:sz w:val="22"/>
          <w:szCs w:val="22"/>
          <w:shd w:val="clear" w:color="auto" w:fill="FFFFFF"/>
        </w:rPr>
      </w:pPr>
      <w:r w:rsidRPr="002B3F78">
        <w:rPr>
          <w:rStyle w:val="normaltextrun"/>
          <w:rFonts w:ascii="EYInterstate Light" w:hAnsi="EYInterstate Light"/>
          <w:b/>
          <w:bCs/>
          <w:color w:val="000000"/>
          <w:sz w:val="22"/>
          <w:szCs w:val="22"/>
          <w:shd w:val="clear" w:color="auto" w:fill="FFFFFF"/>
        </w:rPr>
        <w:t xml:space="preserve">Respuesta del Interventor: </w:t>
      </w:r>
    </w:p>
    <w:p w14:paraId="537CCF65" w14:textId="77777777" w:rsidR="002B3F78" w:rsidRDefault="002B3F78" w:rsidP="00291BD1">
      <w:pPr>
        <w:rPr>
          <w:rStyle w:val="normaltextrun"/>
          <w:rFonts w:ascii="EYInterstate Light" w:hAnsi="EYInterstate Light"/>
          <w:color w:val="000000"/>
          <w:sz w:val="22"/>
          <w:szCs w:val="22"/>
          <w:shd w:val="clear" w:color="auto" w:fill="FFFFFF"/>
        </w:rPr>
      </w:pPr>
    </w:p>
    <w:p w14:paraId="3D1B1660" w14:textId="7A32590D" w:rsidR="002B3F78" w:rsidRDefault="002B3F78" w:rsidP="00291BD1">
      <w:p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Con relación a lo anterior nos permitimos aclarar lo siguiente:</w:t>
      </w:r>
    </w:p>
    <w:p w14:paraId="57A40622" w14:textId="77777777" w:rsidR="00751A36" w:rsidRDefault="00751A36" w:rsidP="00291BD1">
      <w:pPr>
        <w:rPr>
          <w:rStyle w:val="normaltextrun"/>
          <w:rFonts w:ascii="EYInterstate Light" w:hAnsi="EYInterstate Light"/>
          <w:color w:val="000000"/>
          <w:sz w:val="22"/>
          <w:szCs w:val="22"/>
          <w:shd w:val="clear" w:color="auto" w:fill="FFFFFF"/>
        </w:rPr>
      </w:pPr>
    </w:p>
    <w:p w14:paraId="50E9D2DF" w14:textId="26950A9D" w:rsidR="008F7553" w:rsidRDefault="00736A2B" w:rsidP="00991FCC">
      <w:pPr>
        <w:pStyle w:val="ListParagraph"/>
        <w:numPr>
          <w:ilvl w:val="0"/>
          <w:numId w:val="18"/>
        </w:num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lastRenderedPageBreak/>
        <w:t xml:space="preserve">La Interventoría </w:t>
      </w:r>
      <w:r w:rsidR="00A47B71">
        <w:rPr>
          <w:rStyle w:val="normaltextrun"/>
          <w:rFonts w:ascii="EYInterstate Light" w:hAnsi="EYInterstate Light"/>
          <w:color w:val="000000"/>
          <w:sz w:val="22"/>
          <w:szCs w:val="22"/>
          <w:shd w:val="clear" w:color="auto" w:fill="FFFFFF"/>
        </w:rPr>
        <w:t>solicitó en sesión de seguimiento táctico</w:t>
      </w:r>
      <w:r w:rsidR="00F232E4">
        <w:rPr>
          <w:rStyle w:val="normaltextrun"/>
          <w:rFonts w:ascii="EYInterstate Light" w:hAnsi="EYInterstate Light"/>
          <w:color w:val="000000"/>
          <w:sz w:val="22"/>
          <w:szCs w:val="22"/>
          <w:shd w:val="clear" w:color="auto" w:fill="FFFFFF"/>
        </w:rPr>
        <w:t xml:space="preserve"> </w:t>
      </w:r>
      <w:r w:rsidR="00FD6677">
        <w:rPr>
          <w:rStyle w:val="normaltextrun"/>
          <w:rFonts w:ascii="EYInterstate Light" w:hAnsi="EYInterstate Light"/>
          <w:color w:val="000000"/>
          <w:sz w:val="22"/>
          <w:szCs w:val="22"/>
          <w:shd w:val="clear" w:color="auto" w:fill="FFFFFF"/>
        </w:rPr>
        <w:t xml:space="preserve">del 17/04/2024, </w:t>
      </w:r>
      <w:r w:rsidR="00F232E4">
        <w:rPr>
          <w:rStyle w:val="normaltextrun"/>
          <w:rFonts w:ascii="EYInterstate Light" w:hAnsi="EYInterstate Light"/>
          <w:color w:val="000000"/>
          <w:sz w:val="22"/>
          <w:szCs w:val="22"/>
          <w:shd w:val="clear" w:color="auto" w:fill="FFFFFF"/>
        </w:rPr>
        <w:t xml:space="preserve">con los representantes legales del </w:t>
      </w:r>
      <w:r w:rsidR="008D10F7">
        <w:rPr>
          <w:rStyle w:val="normaltextrun"/>
          <w:rFonts w:ascii="EYInterstate Light" w:hAnsi="EYInterstate Light"/>
          <w:color w:val="000000"/>
          <w:sz w:val="22"/>
          <w:szCs w:val="22"/>
          <w:shd w:val="clear" w:color="auto" w:fill="FFFFFF"/>
        </w:rPr>
        <w:t xml:space="preserve">Consorcio, </w:t>
      </w:r>
      <w:r w:rsidR="00A47B71">
        <w:rPr>
          <w:rStyle w:val="normaltextrun"/>
          <w:rFonts w:ascii="EYInterstate Light" w:hAnsi="EYInterstate Light"/>
          <w:color w:val="000000"/>
          <w:sz w:val="22"/>
          <w:szCs w:val="22"/>
          <w:shd w:val="clear" w:color="auto" w:fill="FFFFFF"/>
        </w:rPr>
        <w:t xml:space="preserve">un </w:t>
      </w:r>
      <w:r w:rsidR="00A47B71" w:rsidRPr="00F232E4">
        <w:rPr>
          <w:rStyle w:val="normaltextrun"/>
          <w:rFonts w:ascii="EYInterstate Light" w:hAnsi="EYInterstate Light"/>
          <w:b/>
          <w:bCs/>
          <w:color w:val="000000"/>
          <w:sz w:val="22"/>
          <w:szCs w:val="22"/>
          <w:shd w:val="clear" w:color="auto" w:fill="FFFFFF"/>
        </w:rPr>
        <w:t xml:space="preserve">plan </w:t>
      </w:r>
      <w:r w:rsidR="00621F67" w:rsidRPr="00F232E4">
        <w:rPr>
          <w:rStyle w:val="normaltextrun"/>
          <w:rFonts w:ascii="EYInterstate Light" w:hAnsi="EYInterstate Light"/>
          <w:b/>
          <w:bCs/>
          <w:color w:val="000000"/>
          <w:sz w:val="22"/>
          <w:szCs w:val="22"/>
          <w:shd w:val="clear" w:color="auto" w:fill="FFFFFF"/>
        </w:rPr>
        <w:t>de choque</w:t>
      </w:r>
      <w:r w:rsidR="00621F67">
        <w:rPr>
          <w:rStyle w:val="normaltextrun"/>
          <w:rFonts w:ascii="EYInterstate Light" w:hAnsi="EYInterstate Light"/>
          <w:color w:val="000000"/>
          <w:sz w:val="22"/>
          <w:szCs w:val="22"/>
          <w:shd w:val="clear" w:color="auto" w:fill="FFFFFF"/>
        </w:rPr>
        <w:t xml:space="preserve"> para remediar los atrasos que se tenían hasta ese momento</w:t>
      </w:r>
      <w:r w:rsidR="008A3198">
        <w:rPr>
          <w:rStyle w:val="normaltextrun"/>
          <w:rFonts w:ascii="EYInterstate Light" w:hAnsi="EYInterstate Light"/>
          <w:color w:val="000000"/>
          <w:sz w:val="22"/>
          <w:szCs w:val="22"/>
          <w:shd w:val="clear" w:color="auto" w:fill="FFFFFF"/>
        </w:rPr>
        <w:t xml:space="preserve"> en el proyecto</w:t>
      </w:r>
      <w:r w:rsidR="00FD6677">
        <w:rPr>
          <w:rStyle w:val="normaltextrun"/>
          <w:rFonts w:ascii="EYInterstate Light" w:hAnsi="EYInterstate Light"/>
          <w:color w:val="000000"/>
          <w:sz w:val="22"/>
          <w:szCs w:val="22"/>
          <w:shd w:val="clear" w:color="auto" w:fill="FFFFFF"/>
        </w:rPr>
        <w:t xml:space="preserve">. Dicho plan debía </w:t>
      </w:r>
      <w:r w:rsidR="00E074BA" w:rsidRPr="00FD6677">
        <w:rPr>
          <w:rStyle w:val="normaltextrun"/>
          <w:rFonts w:ascii="EYInterstate Light" w:hAnsi="EYInterstate Light"/>
          <w:color w:val="000000"/>
          <w:sz w:val="22"/>
          <w:szCs w:val="22"/>
          <w:shd w:val="clear" w:color="auto" w:fill="FFFFFF"/>
        </w:rPr>
        <w:t>abordar varios aspectos clave para recuperar</w:t>
      </w:r>
      <w:r w:rsidR="00FD6677">
        <w:rPr>
          <w:rStyle w:val="normaltextrun"/>
          <w:rFonts w:ascii="EYInterstate Light" w:hAnsi="EYInterstate Light"/>
          <w:color w:val="000000"/>
          <w:sz w:val="22"/>
          <w:szCs w:val="22"/>
          <w:shd w:val="clear" w:color="auto" w:fill="FFFFFF"/>
        </w:rPr>
        <w:t xml:space="preserve"> los </w:t>
      </w:r>
      <w:r w:rsidR="00713686">
        <w:rPr>
          <w:rStyle w:val="normaltextrun"/>
          <w:rFonts w:ascii="EYInterstate Light" w:hAnsi="EYInterstate Light"/>
          <w:color w:val="000000"/>
          <w:sz w:val="22"/>
          <w:szCs w:val="22"/>
          <w:shd w:val="clear" w:color="auto" w:fill="FFFFFF"/>
        </w:rPr>
        <w:t xml:space="preserve">atrasos y </w:t>
      </w:r>
      <w:r w:rsidR="00FD6677">
        <w:rPr>
          <w:rStyle w:val="normaltextrun"/>
          <w:rFonts w:ascii="EYInterstate Light" w:hAnsi="EYInterstate Light"/>
          <w:color w:val="000000"/>
          <w:sz w:val="22"/>
          <w:szCs w:val="22"/>
          <w:shd w:val="clear" w:color="auto" w:fill="FFFFFF"/>
        </w:rPr>
        <w:t xml:space="preserve">desplazamientos del </w:t>
      </w:r>
      <w:r w:rsidR="00E074BA" w:rsidRPr="00FD6677">
        <w:rPr>
          <w:rStyle w:val="normaltextrun"/>
          <w:rFonts w:ascii="EYInterstate Light" w:hAnsi="EYInterstate Light"/>
          <w:color w:val="000000"/>
          <w:sz w:val="22"/>
          <w:szCs w:val="22"/>
          <w:shd w:val="clear" w:color="auto" w:fill="FFFFFF"/>
        </w:rPr>
        <w:t>cronograma</w:t>
      </w:r>
      <w:r w:rsidR="00FD6677">
        <w:rPr>
          <w:rStyle w:val="normaltextrun"/>
          <w:rFonts w:ascii="EYInterstate Light" w:hAnsi="EYInterstate Light"/>
          <w:color w:val="000000"/>
          <w:sz w:val="22"/>
          <w:szCs w:val="22"/>
          <w:shd w:val="clear" w:color="auto" w:fill="FFFFFF"/>
        </w:rPr>
        <w:t xml:space="preserve"> planeado </w:t>
      </w:r>
      <w:r w:rsidR="00E074BA" w:rsidRPr="00FD6677">
        <w:rPr>
          <w:rStyle w:val="normaltextrun"/>
          <w:rFonts w:ascii="EYInterstate Light" w:hAnsi="EYInterstate Light"/>
          <w:color w:val="000000"/>
          <w:sz w:val="22"/>
          <w:szCs w:val="22"/>
          <w:shd w:val="clear" w:color="auto" w:fill="FFFFFF"/>
        </w:rPr>
        <w:t xml:space="preserve">y </w:t>
      </w:r>
      <w:r w:rsidR="00743B86">
        <w:rPr>
          <w:rStyle w:val="normaltextrun"/>
          <w:rFonts w:ascii="EYInterstate Light" w:hAnsi="EYInterstate Light"/>
          <w:color w:val="000000"/>
          <w:sz w:val="22"/>
          <w:szCs w:val="22"/>
          <w:shd w:val="clear" w:color="auto" w:fill="FFFFFF"/>
        </w:rPr>
        <w:t xml:space="preserve">propender por </w:t>
      </w:r>
      <w:r w:rsidR="00E34520">
        <w:rPr>
          <w:rStyle w:val="normaltextrun"/>
          <w:rFonts w:ascii="EYInterstate Light" w:hAnsi="EYInterstate Light"/>
          <w:color w:val="000000"/>
          <w:sz w:val="22"/>
          <w:szCs w:val="22"/>
          <w:shd w:val="clear" w:color="auto" w:fill="FFFFFF"/>
        </w:rPr>
        <w:t xml:space="preserve">cumplir </w:t>
      </w:r>
      <w:r w:rsidR="00E074BA" w:rsidRPr="00FD6677">
        <w:rPr>
          <w:rStyle w:val="normaltextrun"/>
          <w:rFonts w:ascii="EYInterstate Light" w:hAnsi="EYInterstate Light"/>
          <w:color w:val="000000"/>
          <w:sz w:val="22"/>
          <w:szCs w:val="22"/>
          <w:shd w:val="clear" w:color="auto" w:fill="FFFFFF"/>
        </w:rPr>
        <w:t>los objetivos establecidos</w:t>
      </w:r>
      <w:r w:rsidR="00CE4B17">
        <w:rPr>
          <w:rStyle w:val="normaltextrun"/>
          <w:rFonts w:ascii="EYInterstate Light" w:hAnsi="EYInterstate Light"/>
          <w:color w:val="000000"/>
          <w:sz w:val="22"/>
          <w:szCs w:val="22"/>
          <w:shd w:val="clear" w:color="auto" w:fill="FFFFFF"/>
        </w:rPr>
        <w:t xml:space="preserve"> en el requerimiento </w:t>
      </w:r>
      <w:r w:rsidR="00056983">
        <w:rPr>
          <w:rStyle w:val="normaltextrun"/>
          <w:rFonts w:ascii="EYInterstate Light" w:hAnsi="EYInterstate Light"/>
          <w:color w:val="000000"/>
          <w:sz w:val="22"/>
          <w:szCs w:val="22"/>
          <w:shd w:val="clear" w:color="auto" w:fill="FFFFFF"/>
        </w:rPr>
        <w:t>“</w:t>
      </w:r>
      <w:r w:rsidR="00CE4B17" w:rsidRPr="00871B5F">
        <w:rPr>
          <w:rStyle w:val="normaltextrun"/>
          <w:rFonts w:ascii="EYInterstate Light" w:hAnsi="EYInterstate Light"/>
          <w:i/>
          <w:iCs/>
          <w:color w:val="000000"/>
          <w:sz w:val="22"/>
          <w:szCs w:val="22"/>
          <w:shd w:val="clear" w:color="auto" w:fill="FFFFFF"/>
        </w:rPr>
        <w:t>Cifras de recaudo</w:t>
      </w:r>
      <w:r w:rsidR="00056983">
        <w:rPr>
          <w:rStyle w:val="normaltextrun"/>
          <w:rFonts w:ascii="EYInterstate Light" w:hAnsi="EYInterstate Light"/>
          <w:color w:val="000000"/>
          <w:sz w:val="22"/>
          <w:szCs w:val="22"/>
          <w:shd w:val="clear" w:color="auto" w:fill="FFFFFF"/>
        </w:rPr>
        <w:t>”</w:t>
      </w:r>
      <w:r w:rsidR="00E074BA" w:rsidRPr="00FD6677">
        <w:rPr>
          <w:rStyle w:val="normaltextrun"/>
          <w:rFonts w:ascii="EYInterstate Light" w:hAnsi="EYInterstate Light"/>
          <w:color w:val="000000"/>
          <w:sz w:val="22"/>
          <w:szCs w:val="22"/>
          <w:shd w:val="clear" w:color="auto" w:fill="FFFFFF"/>
        </w:rPr>
        <w:t xml:space="preserve">. </w:t>
      </w:r>
      <w:r w:rsidR="0035304F">
        <w:rPr>
          <w:rStyle w:val="normaltextrun"/>
          <w:rFonts w:ascii="EYInterstate Light" w:hAnsi="EYInterstate Light"/>
          <w:color w:val="000000"/>
          <w:sz w:val="22"/>
          <w:szCs w:val="22"/>
          <w:shd w:val="clear" w:color="auto" w:fill="FFFFFF"/>
        </w:rPr>
        <w:t>En consecuencia, se esperaba</w:t>
      </w:r>
      <w:r w:rsidR="003D413E">
        <w:rPr>
          <w:rStyle w:val="normaltextrun"/>
          <w:rFonts w:ascii="EYInterstate Light" w:hAnsi="EYInterstate Light"/>
          <w:color w:val="000000"/>
          <w:sz w:val="22"/>
          <w:szCs w:val="22"/>
          <w:shd w:val="clear" w:color="auto" w:fill="FFFFFF"/>
        </w:rPr>
        <w:t xml:space="preserve"> que en Consorcio informar</w:t>
      </w:r>
      <w:r w:rsidR="00E34520">
        <w:rPr>
          <w:rStyle w:val="normaltextrun"/>
          <w:rFonts w:ascii="EYInterstate Light" w:hAnsi="EYInterstate Light"/>
          <w:color w:val="000000"/>
          <w:sz w:val="22"/>
          <w:szCs w:val="22"/>
          <w:shd w:val="clear" w:color="auto" w:fill="FFFFFF"/>
        </w:rPr>
        <w:t>á</w:t>
      </w:r>
      <w:r w:rsidR="00731659">
        <w:rPr>
          <w:rStyle w:val="normaltextrun"/>
          <w:rFonts w:ascii="EYInterstate Light" w:hAnsi="EYInterstate Light"/>
          <w:color w:val="000000"/>
          <w:sz w:val="22"/>
          <w:szCs w:val="22"/>
          <w:shd w:val="clear" w:color="auto" w:fill="FFFFFF"/>
        </w:rPr>
        <w:t xml:space="preserve"> los </w:t>
      </w:r>
      <w:r w:rsidR="009D53F3">
        <w:rPr>
          <w:rStyle w:val="normaltextrun"/>
          <w:rFonts w:ascii="EYInterstate Light" w:hAnsi="EYInterstate Light"/>
          <w:color w:val="000000"/>
          <w:sz w:val="22"/>
          <w:szCs w:val="22"/>
          <w:shd w:val="clear" w:color="auto" w:fill="FFFFFF"/>
        </w:rPr>
        <w:t>siguientes puntos</w:t>
      </w:r>
      <w:r w:rsidR="008F7553">
        <w:rPr>
          <w:rStyle w:val="normaltextrun"/>
          <w:rFonts w:ascii="EYInterstate Light" w:hAnsi="EYInterstate Light"/>
          <w:color w:val="000000"/>
          <w:sz w:val="22"/>
          <w:szCs w:val="22"/>
          <w:shd w:val="clear" w:color="auto" w:fill="FFFFFF"/>
        </w:rPr>
        <w:t xml:space="preserve">: </w:t>
      </w:r>
    </w:p>
    <w:p w14:paraId="6DE77A4E" w14:textId="77777777" w:rsidR="008F7553" w:rsidRDefault="008F7553" w:rsidP="008F7553">
      <w:pPr>
        <w:pStyle w:val="ListParagraph"/>
        <w:rPr>
          <w:rStyle w:val="normaltextrun"/>
          <w:rFonts w:ascii="EYInterstate Light" w:hAnsi="EYInterstate Light"/>
          <w:color w:val="000000"/>
          <w:sz w:val="22"/>
          <w:szCs w:val="22"/>
          <w:shd w:val="clear" w:color="auto" w:fill="FFFFFF"/>
        </w:rPr>
      </w:pPr>
    </w:p>
    <w:p w14:paraId="33A4642E" w14:textId="6F29F7E2" w:rsidR="00D2369E" w:rsidRDefault="008F7553" w:rsidP="001E51E9">
      <w:pPr>
        <w:pStyle w:val="ListParagraph"/>
        <w:numPr>
          <w:ilvl w:val="1"/>
          <w:numId w:val="18"/>
        </w:numPr>
        <w:rPr>
          <w:rStyle w:val="normaltextrun"/>
          <w:rFonts w:ascii="EYInterstate Light" w:hAnsi="EYInterstate Light"/>
          <w:color w:val="000000"/>
          <w:sz w:val="22"/>
          <w:szCs w:val="22"/>
          <w:shd w:val="clear" w:color="auto" w:fill="FFFFFF"/>
        </w:rPr>
      </w:pPr>
      <w:r w:rsidRPr="001E51E9">
        <w:rPr>
          <w:rStyle w:val="normaltextrun"/>
          <w:rFonts w:ascii="EYInterstate Light" w:hAnsi="EYInterstate Light"/>
          <w:color w:val="000000"/>
          <w:sz w:val="22"/>
          <w:szCs w:val="22"/>
          <w:shd w:val="clear" w:color="auto" w:fill="FFFFFF"/>
        </w:rPr>
        <w:t xml:space="preserve">El </w:t>
      </w:r>
      <w:r w:rsidR="0035304F" w:rsidRPr="001E51E9">
        <w:rPr>
          <w:rStyle w:val="normaltextrun"/>
          <w:rFonts w:ascii="EYInterstate Light" w:hAnsi="EYInterstate Light"/>
          <w:b/>
          <w:bCs/>
          <w:color w:val="000000"/>
          <w:sz w:val="22"/>
          <w:szCs w:val="22"/>
          <w:shd w:val="clear" w:color="auto" w:fill="FFFFFF"/>
        </w:rPr>
        <w:t xml:space="preserve">detalle y priorización de actividades </w:t>
      </w:r>
      <w:r w:rsidR="00482762" w:rsidRPr="001E51E9">
        <w:rPr>
          <w:rStyle w:val="normaltextrun"/>
          <w:rFonts w:ascii="EYInterstate Light" w:hAnsi="EYInterstate Light"/>
          <w:b/>
          <w:bCs/>
          <w:color w:val="000000"/>
          <w:sz w:val="22"/>
          <w:szCs w:val="22"/>
          <w:shd w:val="clear" w:color="auto" w:fill="FFFFFF"/>
        </w:rPr>
        <w:t>críticas</w:t>
      </w:r>
      <w:r w:rsidR="00C0385A" w:rsidRPr="001E51E9">
        <w:rPr>
          <w:rStyle w:val="normaltextrun"/>
          <w:rFonts w:ascii="EYInterstate Light" w:hAnsi="EYInterstate Light"/>
          <w:color w:val="000000"/>
          <w:sz w:val="22"/>
          <w:szCs w:val="22"/>
          <w:shd w:val="clear" w:color="auto" w:fill="FFFFFF"/>
        </w:rPr>
        <w:t xml:space="preserve"> que debían ser ejecutadas</w:t>
      </w:r>
      <w:r w:rsidRPr="001E51E9">
        <w:rPr>
          <w:rStyle w:val="normaltextrun"/>
          <w:rFonts w:ascii="EYInterstate Light" w:hAnsi="EYInterstate Light"/>
          <w:color w:val="000000"/>
          <w:sz w:val="22"/>
          <w:szCs w:val="22"/>
          <w:shd w:val="clear" w:color="auto" w:fill="FFFFFF"/>
        </w:rPr>
        <w:t xml:space="preserve"> por los </w:t>
      </w:r>
      <w:r w:rsidRPr="001E51E9">
        <w:rPr>
          <w:rStyle w:val="normaltextrun"/>
          <w:rFonts w:ascii="EYInterstate Light" w:hAnsi="EYInterstate Light"/>
          <w:i/>
          <w:iCs/>
          <w:color w:val="000000"/>
          <w:sz w:val="22"/>
          <w:szCs w:val="22"/>
          <w:shd w:val="clear" w:color="auto" w:fill="FFFFFF"/>
        </w:rPr>
        <w:t>stakeholders</w:t>
      </w:r>
      <w:r w:rsidRPr="001E51E9">
        <w:rPr>
          <w:rStyle w:val="normaltextrun"/>
          <w:rFonts w:ascii="EYInterstate Light" w:hAnsi="EYInterstate Light"/>
          <w:color w:val="000000"/>
          <w:sz w:val="22"/>
          <w:szCs w:val="22"/>
          <w:shd w:val="clear" w:color="auto" w:fill="FFFFFF"/>
        </w:rPr>
        <w:t xml:space="preserve"> del proyecto</w:t>
      </w:r>
      <w:r w:rsidR="00A25F24" w:rsidRPr="001E51E9">
        <w:rPr>
          <w:rStyle w:val="normaltextrun"/>
          <w:rFonts w:ascii="EYInterstate Light" w:hAnsi="EYInterstate Light"/>
          <w:color w:val="000000"/>
          <w:sz w:val="22"/>
          <w:szCs w:val="22"/>
          <w:shd w:val="clear" w:color="auto" w:fill="FFFFFF"/>
        </w:rPr>
        <w:t xml:space="preserve"> (Consorcio, DIAN, Interventoría)</w:t>
      </w:r>
      <w:r w:rsidRPr="001E51E9">
        <w:rPr>
          <w:rStyle w:val="normaltextrun"/>
          <w:rFonts w:ascii="EYInterstate Light" w:hAnsi="EYInterstate Light"/>
          <w:color w:val="000000"/>
          <w:sz w:val="22"/>
          <w:szCs w:val="22"/>
          <w:shd w:val="clear" w:color="auto" w:fill="FFFFFF"/>
        </w:rPr>
        <w:t xml:space="preserve"> para </w:t>
      </w:r>
      <w:r w:rsidR="00C0385A" w:rsidRPr="001E51E9">
        <w:rPr>
          <w:rStyle w:val="normaltextrun"/>
          <w:rFonts w:ascii="EYInterstate Light" w:hAnsi="EYInterstate Light"/>
          <w:color w:val="000000"/>
          <w:sz w:val="22"/>
          <w:szCs w:val="22"/>
          <w:shd w:val="clear" w:color="auto" w:fill="FFFFFF"/>
        </w:rPr>
        <w:t xml:space="preserve">cada una de las HU atrasadas con los </w:t>
      </w:r>
      <w:r w:rsidR="00482762" w:rsidRPr="001E51E9">
        <w:rPr>
          <w:rStyle w:val="normaltextrun"/>
          <w:rFonts w:ascii="EYInterstate Light" w:hAnsi="EYInterstate Light"/>
          <w:color w:val="000000"/>
          <w:sz w:val="22"/>
          <w:szCs w:val="22"/>
          <w:shd w:val="clear" w:color="auto" w:fill="FFFFFF"/>
        </w:rPr>
        <w:t xml:space="preserve">respectivos </w:t>
      </w:r>
      <w:r w:rsidR="00CE4B17" w:rsidRPr="001E51E9">
        <w:rPr>
          <w:rStyle w:val="normaltextrun"/>
          <w:rFonts w:ascii="EYInterstate Light" w:hAnsi="EYInterstate Light"/>
          <w:color w:val="000000"/>
          <w:sz w:val="22"/>
          <w:szCs w:val="22"/>
          <w:shd w:val="clear" w:color="auto" w:fill="FFFFFF"/>
        </w:rPr>
        <w:t>responsables</w:t>
      </w:r>
      <w:r w:rsidR="00C0385A" w:rsidRPr="001E51E9">
        <w:rPr>
          <w:rStyle w:val="normaltextrun"/>
          <w:rFonts w:ascii="EYInterstate Light" w:hAnsi="EYInterstate Light"/>
          <w:color w:val="000000"/>
          <w:sz w:val="22"/>
          <w:szCs w:val="22"/>
          <w:shd w:val="clear" w:color="auto" w:fill="FFFFFF"/>
        </w:rPr>
        <w:t xml:space="preserve"> y tiempos de ejecución. </w:t>
      </w:r>
    </w:p>
    <w:p w14:paraId="6AF0CEFC" w14:textId="77777777" w:rsidR="00056983" w:rsidRPr="001E51E9" w:rsidRDefault="00056983" w:rsidP="00056983">
      <w:pPr>
        <w:pStyle w:val="ListParagraph"/>
        <w:ind w:left="1440"/>
        <w:rPr>
          <w:rStyle w:val="normaltextrun"/>
          <w:rFonts w:ascii="EYInterstate Light" w:hAnsi="EYInterstate Light"/>
          <w:color w:val="000000"/>
          <w:sz w:val="22"/>
          <w:szCs w:val="22"/>
          <w:shd w:val="clear" w:color="auto" w:fill="FFFFFF"/>
        </w:rPr>
      </w:pPr>
    </w:p>
    <w:p w14:paraId="58282840" w14:textId="7B0960A5" w:rsidR="00D54DF4" w:rsidRDefault="00C165E0" w:rsidP="00D2369E">
      <w:pPr>
        <w:pStyle w:val="ListParagraph"/>
        <w:numPr>
          <w:ilvl w:val="1"/>
          <w:numId w:val="18"/>
        </w:numPr>
        <w:rPr>
          <w:rStyle w:val="normaltextrun"/>
          <w:rFonts w:ascii="EYInterstate Light" w:hAnsi="EYInterstate Light"/>
          <w:color w:val="000000"/>
          <w:sz w:val="22"/>
          <w:szCs w:val="22"/>
          <w:shd w:val="clear" w:color="auto" w:fill="FFFFFF"/>
        </w:rPr>
      </w:pPr>
      <w:r w:rsidRPr="00D83351">
        <w:rPr>
          <w:rStyle w:val="normaltextrun"/>
          <w:rFonts w:ascii="EYInterstate Light" w:hAnsi="EYInterstate Light"/>
          <w:color w:val="000000"/>
          <w:sz w:val="22"/>
          <w:szCs w:val="22"/>
          <w:shd w:val="clear" w:color="auto" w:fill="FFFFFF"/>
        </w:rPr>
        <w:t xml:space="preserve">Identificación de </w:t>
      </w:r>
      <w:r w:rsidRPr="00D83351">
        <w:rPr>
          <w:rStyle w:val="normaltextrun"/>
          <w:rFonts w:ascii="EYInterstate Light" w:hAnsi="EYInterstate Light"/>
          <w:b/>
          <w:bCs/>
          <w:color w:val="000000"/>
          <w:sz w:val="22"/>
          <w:szCs w:val="22"/>
          <w:shd w:val="clear" w:color="auto" w:fill="FFFFFF"/>
        </w:rPr>
        <w:t>acciones específicas para abordar las causas subyacentes de los atrasos recurrentes</w:t>
      </w:r>
      <w:r w:rsidRPr="00D83351">
        <w:rPr>
          <w:rStyle w:val="normaltextrun"/>
          <w:rFonts w:ascii="EYInterstate Light" w:hAnsi="EYInterstate Light"/>
          <w:color w:val="000000"/>
          <w:sz w:val="22"/>
          <w:szCs w:val="22"/>
          <w:shd w:val="clear" w:color="auto" w:fill="FFFFFF"/>
        </w:rPr>
        <w:t xml:space="preserve"> </w:t>
      </w:r>
      <w:r w:rsidR="00231D4C" w:rsidRPr="00D83351">
        <w:rPr>
          <w:rStyle w:val="normaltextrun"/>
          <w:rFonts w:ascii="EYInterstate Light" w:hAnsi="EYInterstate Light"/>
          <w:color w:val="000000"/>
          <w:sz w:val="22"/>
          <w:szCs w:val="22"/>
          <w:shd w:val="clear" w:color="auto" w:fill="FFFFFF"/>
        </w:rPr>
        <w:t xml:space="preserve">para cada uno de los sprints comprometidos </w:t>
      </w:r>
      <w:r w:rsidR="009F2805" w:rsidRPr="00D83351">
        <w:rPr>
          <w:rStyle w:val="normaltextrun"/>
          <w:rFonts w:ascii="EYInterstate Light" w:hAnsi="EYInterstate Light"/>
          <w:color w:val="000000"/>
          <w:sz w:val="22"/>
          <w:szCs w:val="22"/>
          <w:shd w:val="clear" w:color="auto" w:fill="FFFFFF"/>
        </w:rPr>
        <w:t xml:space="preserve">y tareas asociadas </w:t>
      </w:r>
      <w:r w:rsidR="00231D4C" w:rsidRPr="00D83351">
        <w:rPr>
          <w:rStyle w:val="normaltextrun"/>
          <w:rFonts w:ascii="EYInterstate Light" w:hAnsi="EYInterstate Light"/>
          <w:color w:val="000000"/>
          <w:sz w:val="22"/>
          <w:szCs w:val="22"/>
          <w:shd w:val="clear" w:color="auto" w:fill="FFFFFF"/>
        </w:rPr>
        <w:t>por parte del Consorcio</w:t>
      </w:r>
      <w:r w:rsidRPr="00C165E0">
        <w:rPr>
          <w:rStyle w:val="normaltextrun"/>
          <w:rFonts w:ascii="EYInterstate Light" w:hAnsi="EYInterstate Light"/>
          <w:color w:val="000000"/>
          <w:sz w:val="22"/>
          <w:szCs w:val="22"/>
          <w:shd w:val="clear" w:color="auto" w:fill="FFFFFF"/>
        </w:rPr>
        <w:t>.</w:t>
      </w:r>
      <w:r>
        <w:rPr>
          <w:rStyle w:val="normaltextrun"/>
          <w:rFonts w:ascii="EYInterstate Light" w:hAnsi="EYInterstate Light"/>
          <w:color w:val="000000"/>
          <w:sz w:val="22"/>
          <w:szCs w:val="22"/>
          <w:shd w:val="clear" w:color="auto" w:fill="FFFFFF"/>
        </w:rPr>
        <w:t xml:space="preserve"> En </w:t>
      </w:r>
      <w:r w:rsidR="00520D48">
        <w:rPr>
          <w:rStyle w:val="normaltextrun"/>
          <w:rFonts w:ascii="EYInterstate Light" w:hAnsi="EYInterstate Light"/>
          <w:color w:val="000000"/>
          <w:sz w:val="22"/>
          <w:szCs w:val="22"/>
          <w:shd w:val="clear" w:color="auto" w:fill="FFFFFF"/>
        </w:rPr>
        <w:t xml:space="preserve">específico, </w:t>
      </w:r>
      <w:r>
        <w:rPr>
          <w:rStyle w:val="normaltextrun"/>
          <w:rFonts w:ascii="EYInterstate Light" w:hAnsi="EYInterstate Light"/>
          <w:color w:val="000000"/>
          <w:sz w:val="22"/>
          <w:szCs w:val="22"/>
          <w:shd w:val="clear" w:color="auto" w:fill="FFFFFF"/>
        </w:rPr>
        <w:t>la Interventoría se refiere a</w:t>
      </w:r>
      <w:r w:rsidR="00042BE5">
        <w:rPr>
          <w:rStyle w:val="normaltextrun"/>
          <w:rFonts w:ascii="EYInterstate Light" w:hAnsi="EYInterstate Light"/>
          <w:color w:val="000000"/>
          <w:sz w:val="22"/>
          <w:szCs w:val="22"/>
          <w:shd w:val="clear" w:color="auto" w:fill="FFFFFF"/>
        </w:rPr>
        <w:t xml:space="preserve"> los siguientes aspectos</w:t>
      </w:r>
      <w:r>
        <w:rPr>
          <w:rStyle w:val="normaltextrun"/>
          <w:rFonts w:ascii="EYInterstate Light" w:hAnsi="EYInterstate Light"/>
          <w:color w:val="000000"/>
          <w:sz w:val="22"/>
          <w:szCs w:val="22"/>
          <w:shd w:val="clear" w:color="auto" w:fill="FFFFFF"/>
        </w:rPr>
        <w:t xml:space="preserve">: </w:t>
      </w:r>
    </w:p>
    <w:p w14:paraId="179D0F58" w14:textId="77777777" w:rsidR="00D54DF4" w:rsidRPr="00D54DF4" w:rsidRDefault="00D54DF4" w:rsidP="00357AC8">
      <w:pPr>
        <w:pStyle w:val="ListParagraph"/>
        <w:rPr>
          <w:rStyle w:val="normaltextrun"/>
          <w:rFonts w:ascii="EYInterstate Light" w:hAnsi="EYInterstate Light"/>
          <w:color w:val="000000"/>
          <w:sz w:val="22"/>
          <w:szCs w:val="22"/>
          <w:shd w:val="clear" w:color="auto" w:fill="FFFFFF"/>
        </w:rPr>
      </w:pPr>
    </w:p>
    <w:p w14:paraId="7CADB768" w14:textId="338CD93B" w:rsidR="00F20246" w:rsidRDefault="00BE71B2" w:rsidP="00D54DF4">
      <w:pPr>
        <w:pStyle w:val="ListParagraph"/>
        <w:numPr>
          <w:ilvl w:val="0"/>
          <w:numId w:val="21"/>
        </w:num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 xml:space="preserve">Durante las sesiones de </w:t>
      </w:r>
      <w:r w:rsidR="009138A9" w:rsidRPr="00EE71E2">
        <w:rPr>
          <w:rStyle w:val="normaltextrun"/>
          <w:rFonts w:ascii="EYInterstate Light" w:hAnsi="EYInterstate Light"/>
          <w:i/>
          <w:iCs/>
          <w:color w:val="000000"/>
          <w:sz w:val="22"/>
          <w:szCs w:val="22"/>
          <w:shd w:val="clear" w:color="auto" w:fill="FFFFFF"/>
        </w:rPr>
        <w:t xml:space="preserve">sprint </w:t>
      </w:r>
      <w:r w:rsidRPr="00EE71E2">
        <w:rPr>
          <w:rStyle w:val="normaltextrun"/>
          <w:rFonts w:ascii="EYInterstate Light" w:hAnsi="EYInterstate Light"/>
          <w:i/>
          <w:iCs/>
          <w:color w:val="000000"/>
          <w:sz w:val="22"/>
          <w:szCs w:val="22"/>
          <w:shd w:val="clear" w:color="auto" w:fill="FFFFFF"/>
        </w:rPr>
        <w:t xml:space="preserve">Weekly </w:t>
      </w:r>
      <w:r>
        <w:rPr>
          <w:rStyle w:val="normaltextrun"/>
          <w:rFonts w:ascii="EYInterstate Light" w:hAnsi="EYInterstate Light"/>
          <w:color w:val="000000"/>
          <w:sz w:val="22"/>
          <w:szCs w:val="22"/>
          <w:shd w:val="clear" w:color="auto" w:fill="FFFFFF"/>
        </w:rPr>
        <w:t>se ha evidenciado progreso y avance insuficiente en la ejecución de tareas por parte del Consorcio</w:t>
      </w:r>
      <w:r w:rsidR="008530ED">
        <w:rPr>
          <w:rStyle w:val="normaltextrun"/>
          <w:rFonts w:ascii="EYInterstate Light" w:hAnsi="EYInterstate Light"/>
          <w:color w:val="000000"/>
          <w:sz w:val="22"/>
          <w:szCs w:val="22"/>
          <w:shd w:val="clear" w:color="auto" w:fill="FFFFFF"/>
        </w:rPr>
        <w:t xml:space="preserve">, </w:t>
      </w:r>
      <w:r w:rsidR="00DA20B2">
        <w:rPr>
          <w:rStyle w:val="normaltextrun"/>
          <w:rFonts w:ascii="EYInterstate Light" w:hAnsi="EYInterstate Light"/>
          <w:color w:val="000000"/>
          <w:sz w:val="22"/>
          <w:szCs w:val="22"/>
          <w:shd w:val="clear" w:color="auto" w:fill="FFFFFF"/>
        </w:rPr>
        <w:t xml:space="preserve">recordamos que en estas sesiones la </w:t>
      </w:r>
      <w:r>
        <w:rPr>
          <w:rStyle w:val="normaltextrun"/>
          <w:rFonts w:ascii="EYInterstate Light" w:hAnsi="EYInterstate Light"/>
          <w:color w:val="000000"/>
          <w:sz w:val="22"/>
          <w:szCs w:val="22"/>
          <w:shd w:val="clear" w:color="auto" w:fill="FFFFFF"/>
        </w:rPr>
        <w:t xml:space="preserve">DIAN </w:t>
      </w:r>
      <w:r w:rsidR="00DA20B2">
        <w:rPr>
          <w:rStyle w:val="normaltextrun"/>
          <w:rFonts w:ascii="EYInterstate Light" w:hAnsi="EYInterstate Light"/>
          <w:color w:val="000000"/>
          <w:sz w:val="22"/>
          <w:szCs w:val="22"/>
          <w:shd w:val="clear" w:color="auto" w:fill="FFFFFF"/>
        </w:rPr>
        <w:t xml:space="preserve">e </w:t>
      </w:r>
      <w:r w:rsidR="00BA6405">
        <w:rPr>
          <w:rStyle w:val="normaltextrun"/>
          <w:rFonts w:ascii="EYInterstate Light" w:hAnsi="EYInterstate Light"/>
          <w:color w:val="000000"/>
          <w:sz w:val="22"/>
          <w:szCs w:val="22"/>
          <w:shd w:val="clear" w:color="auto" w:fill="FFFFFF"/>
        </w:rPr>
        <w:t>Interventoría esperan un avance del 50%</w:t>
      </w:r>
      <w:r w:rsidR="008530ED">
        <w:rPr>
          <w:rStyle w:val="normaltextrun"/>
          <w:rFonts w:ascii="EYInterstate Light" w:hAnsi="EYInterstate Light"/>
          <w:color w:val="000000"/>
          <w:sz w:val="22"/>
          <w:szCs w:val="22"/>
          <w:shd w:val="clear" w:color="auto" w:fill="FFFFFF"/>
        </w:rPr>
        <w:t>.</w:t>
      </w:r>
    </w:p>
    <w:p w14:paraId="0F4169C3" w14:textId="77777777" w:rsidR="007B4F24" w:rsidRDefault="007B4F24" w:rsidP="007B4F24">
      <w:pPr>
        <w:pStyle w:val="ListParagraph"/>
        <w:ind w:left="2160"/>
        <w:rPr>
          <w:rStyle w:val="normaltextrun"/>
          <w:rFonts w:ascii="EYInterstate Light" w:hAnsi="EYInterstate Light"/>
          <w:color w:val="000000"/>
          <w:sz w:val="22"/>
          <w:szCs w:val="22"/>
          <w:shd w:val="clear" w:color="auto" w:fill="FFFFFF"/>
        </w:rPr>
      </w:pPr>
    </w:p>
    <w:p w14:paraId="772F6A49" w14:textId="5B9580F9" w:rsidR="00EE71E2" w:rsidRDefault="00EE71E2" w:rsidP="00D54DF4">
      <w:pPr>
        <w:pStyle w:val="ListParagraph"/>
        <w:numPr>
          <w:ilvl w:val="0"/>
          <w:numId w:val="21"/>
        </w:numPr>
        <w:rPr>
          <w:rStyle w:val="normaltextrun"/>
          <w:rFonts w:ascii="EYInterstate Light" w:hAnsi="EYInterstate Light"/>
          <w:color w:val="000000"/>
          <w:sz w:val="22"/>
          <w:szCs w:val="22"/>
          <w:shd w:val="clear" w:color="auto" w:fill="FFFFFF"/>
        </w:rPr>
      </w:pPr>
      <w:r w:rsidRPr="00EE71E2">
        <w:rPr>
          <w:rStyle w:val="normaltextrun"/>
          <w:rFonts w:ascii="EYInterstate Light" w:hAnsi="EYInterstate Light"/>
          <w:color w:val="000000"/>
          <w:sz w:val="22"/>
          <w:szCs w:val="22"/>
          <w:shd w:val="clear" w:color="auto" w:fill="FFFFFF"/>
        </w:rPr>
        <w:t xml:space="preserve">Se ha observado que, durante las sesiones de </w:t>
      </w:r>
      <w:r w:rsidRPr="00EE71E2">
        <w:rPr>
          <w:rStyle w:val="normaltextrun"/>
          <w:rFonts w:ascii="EYInterstate Light" w:hAnsi="EYInterstate Light"/>
          <w:i/>
          <w:iCs/>
          <w:color w:val="000000"/>
          <w:sz w:val="22"/>
          <w:szCs w:val="22"/>
          <w:shd w:val="clear" w:color="auto" w:fill="FFFFFF"/>
        </w:rPr>
        <w:t>sprint review</w:t>
      </w:r>
      <w:r w:rsidRPr="00EE71E2">
        <w:rPr>
          <w:rStyle w:val="normaltextrun"/>
          <w:rFonts w:ascii="EYInterstate Light" w:hAnsi="EYInterstate Light"/>
          <w:color w:val="000000"/>
          <w:sz w:val="22"/>
          <w:szCs w:val="22"/>
          <w:shd w:val="clear" w:color="auto" w:fill="FFFFFF"/>
        </w:rPr>
        <w:t xml:space="preserve">, el Consorcio no alcanza el avance del 100% esperado. Además, agrava la situación el hecho de que las Historias de Usuario (HU) no se están liberando para la </w:t>
      </w:r>
      <w:r w:rsidR="004F101D">
        <w:rPr>
          <w:rStyle w:val="normaltextrun"/>
          <w:rFonts w:ascii="EYInterstate Light" w:hAnsi="EYInterstate Light"/>
          <w:color w:val="000000"/>
          <w:sz w:val="22"/>
          <w:szCs w:val="22"/>
          <w:shd w:val="clear" w:color="auto" w:fill="FFFFFF"/>
        </w:rPr>
        <w:t xml:space="preserve">revisión </w:t>
      </w:r>
      <w:r w:rsidRPr="00EE71E2">
        <w:rPr>
          <w:rStyle w:val="normaltextrun"/>
          <w:rFonts w:ascii="EYInterstate Light" w:hAnsi="EYInterstate Light"/>
          <w:color w:val="000000"/>
          <w:sz w:val="22"/>
          <w:szCs w:val="22"/>
          <w:shd w:val="clear" w:color="auto" w:fill="FFFFFF"/>
        </w:rPr>
        <w:t>de la DIAN e Interventoría dentro de los plazos acordados</w:t>
      </w:r>
      <w:r w:rsidR="005D0737">
        <w:rPr>
          <w:rStyle w:val="normaltextrun"/>
          <w:rFonts w:ascii="EYInterstate Light" w:hAnsi="EYInterstate Light"/>
          <w:color w:val="000000"/>
          <w:sz w:val="22"/>
          <w:szCs w:val="22"/>
          <w:shd w:val="clear" w:color="auto" w:fill="FFFFFF"/>
        </w:rPr>
        <w:t xml:space="preserve"> de ejecución de cada sprint</w:t>
      </w:r>
      <w:r w:rsidRPr="00EE71E2">
        <w:rPr>
          <w:rStyle w:val="normaltextrun"/>
          <w:rFonts w:ascii="EYInterstate Light" w:hAnsi="EYInterstate Light"/>
          <w:color w:val="000000"/>
          <w:sz w:val="22"/>
          <w:szCs w:val="22"/>
          <w:shd w:val="clear" w:color="auto" w:fill="FFFFFF"/>
        </w:rPr>
        <w:t>. Esta problemática se ve acentuada por la liberación repetida de HU que no cumplen con los criterios mínimos de aprobación, un hallazgo persistente y previamente identificado que el Consorcio se había comprometido a mejorar</w:t>
      </w:r>
      <w:r w:rsidR="00FB2080">
        <w:rPr>
          <w:rStyle w:val="normaltextrun"/>
          <w:rFonts w:ascii="EYInterstate Light" w:hAnsi="EYInterstate Light"/>
          <w:color w:val="000000"/>
          <w:sz w:val="22"/>
          <w:szCs w:val="22"/>
          <w:shd w:val="clear" w:color="auto" w:fill="FFFFFF"/>
        </w:rPr>
        <w:t xml:space="preserve">. </w:t>
      </w:r>
      <w:r w:rsidRPr="00EE71E2">
        <w:rPr>
          <w:rStyle w:val="normaltextrun"/>
          <w:rFonts w:ascii="EYInterstate Light" w:hAnsi="EYInterstate Light"/>
          <w:color w:val="000000"/>
          <w:sz w:val="22"/>
          <w:szCs w:val="22"/>
          <w:shd w:val="clear" w:color="auto" w:fill="FFFFFF"/>
        </w:rPr>
        <w:t>La falta de una validación previa interna de QA por parte del Consorcio está generando un ciclo de reprocesos y devoluciones de las HU liberadas.</w:t>
      </w:r>
    </w:p>
    <w:p w14:paraId="710D62E9" w14:textId="77777777" w:rsidR="00EE71E2" w:rsidRPr="00EE71E2" w:rsidRDefault="00EE71E2" w:rsidP="00EE71E2">
      <w:pPr>
        <w:pStyle w:val="ListParagraph"/>
        <w:rPr>
          <w:rStyle w:val="normaltextrun"/>
          <w:rFonts w:ascii="EYInterstate Light" w:hAnsi="EYInterstate Light"/>
          <w:color w:val="000000"/>
          <w:sz w:val="22"/>
          <w:szCs w:val="22"/>
          <w:shd w:val="clear" w:color="auto" w:fill="FFFFFF"/>
        </w:rPr>
      </w:pPr>
    </w:p>
    <w:p w14:paraId="42D1588F" w14:textId="229A06ED" w:rsidR="00D64ED0" w:rsidRDefault="001E42AB" w:rsidP="00D54DF4">
      <w:pPr>
        <w:pStyle w:val="ListParagraph"/>
        <w:numPr>
          <w:ilvl w:val="0"/>
          <w:numId w:val="21"/>
        </w:num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 xml:space="preserve">Falencias en </w:t>
      </w:r>
      <w:r w:rsidR="006963ED">
        <w:rPr>
          <w:rStyle w:val="normaltextrun"/>
          <w:rFonts w:ascii="EYInterstate Light" w:hAnsi="EYInterstate Light"/>
          <w:color w:val="000000"/>
          <w:sz w:val="22"/>
          <w:szCs w:val="22"/>
          <w:shd w:val="clear" w:color="auto" w:fill="FFFFFF"/>
        </w:rPr>
        <w:t xml:space="preserve">el </w:t>
      </w:r>
      <w:r w:rsidR="00633018" w:rsidRPr="00633018">
        <w:rPr>
          <w:rStyle w:val="normaltextrun"/>
          <w:rFonts w:ascii="EYInterstate Light" w:hAnsi="EYInterstate Light"/>
          <w:color w:val="000000"/>
          <w:sz w:val="22"/>
          <w:szCs w:val="22"/>
          <w:shd w:val="clear" w:color="auto" w:fill="FFFFFF"/>
        </w:rPr>
        <w:t xml:space="preserve">registro de evidencias </w:t>
      </w:r>
      <w:r w:rsidR="006008C0">
        <w:rPr>
          <w:rStyle w:val="normaltextrun"/>
          <w:rFonts w:ascii="EYInterstate Light" w:hAnsi="EYInterstate Light"/>
          <w:color w:val="000000"/>
          <w:sz w:val="22"/>
          <w:szCs w:val="22"/>
          <w:shd w:val="clear" w:color="auto" w:fill="FFFFFF"/>
        </w:rPr>
        <w:t xml:space="preserve">en DevOps </w:t>
      </w:r>
      <w:r w:rsidR="006963ED">
        <w:rPr>
          <w:rStyle w:val="normaltextrun"/>
          <w:rFonts w:ascii="EYInterstate Light" w:hAnsi="EYInterstate Light"/>
          <w:color w:val="000000"/>
          <w:sz w:val="22"/>
          <w:szCs w:val="22"/>
          <w:shd w:val="clear" w:color="auto" w:fill="FFFFFF"/>
        </w:rPr>
        <w:t xml:space="preserve">de las tareas realizadas por parte del </w:t>
      </w:r>
      <w:r w:rsidR="00F20CDD">
        <w:rPr>
          <w:rStyle w:val="normaltextrun"/>
          <w:rFonts w:ascii="EYInterstate Light" w:hAnsi="EYInterstate Light"/>
          <w:color w:val="000000"/>
          <w:sz w:val="22"/>
          <w:szCs w:val="22"/>
          <w:shd w:val="clear" w:color="auto" w:fill="FFFFFF"/>
        </w:rPr>
        <w:t>Consorcio</w:t>
      </w:r>
      <w:r w:rsidR="008B12FA">
        <w:rPr>
          <w:rStyle w:val="normaltextrun"/>
          <w:rFonts w:ascii="EYInterstate Light" w:hAnsi="EYInterstate Light"/>
          <w:color w:val="000000"/>
          <w:sz w:val="22"/>
          <w:szCs w:val="22"/>
          <w:shd w:val="clear" w:color="auto" w:fill="FFFFFF"/>
        </w:rPr>
        <w:t>, en donde se evi</w:t>
      </w:r>
      <w:r w:rsidR="00B20E30">
        <w:rPr>
          <w:rStyle w:val="normaltextrun"/>
          <w:rFonts w:ascii="EYInterstate Light" w:hAnsi="EYInterstate Light"/>
          <w:color w:val="000000"/>
          <w:sz w:val="22"/>
          <w:szCs w:val="22"/>
          <w:shd w:val="clear" w:color="auto" w:fill="FFFFFF"/>
        </w:rPr>
        <w:t>dencian soportes incompletos y/o sin la</w:t>
      </w:r>
      <w:r w:rsidR="008B5F08">
        <w:rPr>
          <w:rStyle w:val="normaltextrun"/>
          <w:rFonts w:ascii="EYInterstate Light" w:hAnsi="EYInterstate Light"/>
          <w:color w:val="000000"/>
          <w:sz w:val="22"/>
          <w:szCs w:val="22"/>
          <w:shd w:val="clear" w:color="auto" w:fill="FFFFFF"/>
        </w:rPr>
        <w:t xml:space="preserve"> actualización </w:t>
      </w:r>
      <w:r w:rsidR="00080372">
        <w:rPr>
          <w:rStyle w:val="normaltextrun"/>
          <w:rFonts w:ascii="EYInterstate Light" w:hAnsi="EYInterstate Light"/>
          <w:color w:val="000000"/>
          <w:sz w:val="22"/>
          <w:szCs w:val="22"/>
          <w:shd w:val="clear" w:color="auto" w:fill="FFFFFF"/>
        </w:rPr>
        <w:t xml:space="preserve">sobre los </w:t>
      </w:r>
      <w:r w:rsidR="008B5F08">
        <w:rPr>
          <w:rStyle w:val="normaltextrun"/>
          <w:rFonts w:ascii="EYInterstate Light" w:hAnsi="EYInterstate Light"/>
          <w:color w:val="000000"/>
          <w:sz w:val="22"/>
          <w:szCs w:val="22"/>
          <w:shd w:val="clear" w:color="auto" w:fill="FFFFFF"/>
        </w:rPr>
        <w:t>últimos ajustes realizados</w:t>
      </w:r>
      <w:r w:rsidR="00D64ED0">
        <w:rPr>
          <w:rStyle w:val="normaltextrun"/>
          <w:rFonts w:ascii="EYInterstate Light" w:hAnsi="EYInterstate Light"/>
          <w:color w:val="000000"/>
          <w:sz w:val="22"/>
          <w:szCs w:val="22"/>
          <w:shd w:val="clear" w:color="auto" w:fill="FFFFFF"/>
        </w:rPr>
        <w:t xml:space="preserve"> por el Consorcio.</w:t>
      </w:r>
    </w:p>
    <w:p w14:paraId="743F37E1" w14:textId="77777777" w:rsidR="00D64ED0" w:rsidRPr="00D64ED0" w:rsidRDefault="00D64ED0" w:rsidP="00D64ED0">
      <w:pPr>
        <w:pStyle w:val="ListParagraph"/>
        <w:rPr>
          <w:rStyle w:val="normaltextrun"/>
          <w:rFonts w:ascii="EYInterstate Light" w:hAnsi="EYInterstate Light"/>
          <w:color w:val="000000"/>
          <w:sz w:val="22"/>
          <w:szCs w:val="22"/>
          <w:shd w:val="clear" w:color="auto" w:fill="FFFFFF"/>
        </w:rPr>
      </w:pPr>
    </w:p>
    <w:p w14:paraId="36AA2B9C" w14:textId="60344A80" w:rsidR="00C165E0" w:rsidRDefault="00F00C63" w:rsidP="00D54DF4">
      <w:pPr>
        <w:pStyle w:val="ListParagraph"/>
        <w:numPr>
          <w:ilvl w:val="0"/>
          <w:numId w:val="21"/>
        </w:num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S</w:t>
      </w:r>
      <w:r w:rsidR="003C2D5C">
        <w:rPr>
          <w:rStyle w:val="normaltextrun"/>
          <w:rFonts w:ascii="EYInterstate Light" w:hAnsi="EYInterstate Light"/>
          <w:color w:val="000000"/>
          <w:sz w:val="22"/>
          <w:szCs w:val="22"/>
          <w:shd w:val="clear" w:color="auto" w:fill="FFFFFF"/>
        </w:rPr>
        <w:t>oluciones tardías</w:t>
      </w:r>
      <w:r w:rsidR="001D0087">
        <w:rPr>
          <w:rStyle w:val="normaltextrun"/>
          <w:rFonts w:ascii="EYInterstate Light" w:hAnsi="EYInterstate Light"/>
          <w:color w:val="000000"/>
          <w:sz w:val="22"/>
          <w:szCs w:val="22"/>
          <w:shd w:val="clear" w:color="auto" w:fill="FFFFFF"/>
        </w:rPr>
        <w:t xml:space="preserve"> </w:t>
      </w:r>
      <w:r w:rsidR="009E1B58">
        <w:rPr>
          <w:rStyle w:val="normaltextrun"/>
          <w:rFonts w:ascii="EYInterstate Light" w:hAnsi="EYInterstate Light"/>
          <w:color w:val="000000"/>
          <w:sz w:val="22"/>
          <w:szCs w:val="22"/>
          <w:shd w:val="clear" w:color="auto" w:fill="FFFFFF"/>
        </w:rPr>
        <w:t xml:space="preserve">por parte del Consorcio </w:t>
      </w:r>
      <w:r w:rsidR="00361342">
        <w:rPr>
          <w:rStyle w:val="normaltextrun"/>
          <w:rFonts w:ascii="EYInterstate Light" w:hAnsi="EYInterstate Light"/>
          <w:color w:val="000000"/>
          <w:sz w:val="22"/>
          <w:szCs w:val="22"/>
          <w:shd w:val="clear" w:color="auto" w:fill="FFFFFF"/>
        </w:rPr>
        <w:t xml:space="preserve">sobre los </w:t>
      </w:r>
      <w:r w:rsidR="00D05E76">
        <w:rPr>
          <w:rStyle w:val="normaltextrun"/>
          <w:rFonts w:ascii="EYInterstate Light" w:hAnsi="EYInterstate Light"/>
          <w:color w:val="000000"/>
          <w:sz w:val="22"/>
          <w:szCs w:val="22"/>
          <w:shd w:val="clear" w:color="auto" w:fill="FFFFFF"/>
        </w:rPr>
        <w:t xml:space="preserve">hallazgos </w:t>
      </w:r>
      <w:r w:rsidR="008F2622">
        <w:rPr>
          <w:rStyle w:val="normaltextrun"/>
          <w:rFonts w:ascii="EYInterstate Light" w:hAnsi="EYInterstate Light"/>
          <w:color w:val="000000"/>
          <w:sz w:val="22"/>
          <w:szCs w:val="22"/>
          <w:shd w:val="clear" w:color="auto" w:fill="FFFFFF"/>
        </w:rPr>
        <w:t>evidenciados</w:t>
      </w:r>
      <w:r w:rsidR="0059511E">
        <w:rPr>
          <w:rStyle w:val="normaltextrun"/>
          <w:rFonts w:ascii="EYInterstate Light" w:hAnsi="EYInterstate Light"/>
          <w:color w:val="000000"/>
          <w:sz w:val="22"/>
          <w:szCs w:val="22"/>
          <w:shd w:val="clear" w:color="auto" w:fill="FFFFFF"/>
        </w:rPr>
        <w:t xml:space="preserve"> en las HU</w:t>
      </w:r>
      <w:r w:rsidR="00DA299F">
        <w:rPr>
          <w:rStyle w:val="normaltextrun"/>
          <w:rFonts w:ascii="EYInterstate Light" w:hAnsi="EYInterstate Light"/>
          <w:color w:val="000000"/>
          <w:sz w:val="22"/>
          <w:szCs w:val="22"/>
          <w:shd w:val="clear" w:color="auto" w:fill="FFFFFF"/>
        </w:rPr>
        <w:t>.</w:t>
      </w:r>
    </w:p>
    <w:p w14:paraId="4AEF343E" w14:textId="77777777" w:rsidR="00F03A00" w:rsidRPr="00F03A00" w:rsidRDefault="00F03A00" w:rsidP="00F03A00">
      <w:pPr>
        <w:pStyle w:val="ListParagraph"/>
        <w:rPr>
          <w:rStyle w:val="normaltextrun"/>
          <w:rFonts w:ascii="EYInterstate Light" w:hAnsi="EYInterstate Light"/>
          <w:color w:val="000000"/>
          <w:sz w:val="22"/>
          <w:szCs w:val="22"/>
          <w:shd w:val="clear" w:color="auto" w:fill="FFFFFF"/>
        </w:rPr>
      </w:pPr>
    </w:p>
    <w:p w14:paraId="72164132" w14:textId="334B2127" w:rsidR="005D1F3C" w:rsidRDefault="005D1F3C" w:rsidP="005D1F3C">
      <w:pPr>
        <w:pStyle w:val="ListParagraph"/>
        <w:numPr>
          <w:ilvl w:val="1"/>
          <w:numId w:val="18"/>
        </w:num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Formalización de la r</w:t>
      </w:r>
      <w:r w:rsidR="00645A55">
        <w:rPr>
          <w:rStyle w:val="normaltextrun"/>
          <w:rFonts w:ascii="EYInterstate Light" w:hAnsi="EYInterstate Light"/>
          <w:color w:val="000000"/>
          <w:sz w:val="22"/>
          <w:szCs w:val="22"/>
          <w:shd w:val="clear" w:color="auto" w:fill="FFFFFF"/>
        </w:rPr>
        <w:t>espuesta</w:t>
      </w:r>
      <w:r w:rsidR="00395E08">
        <w:rPr>
          <w:rStyle w:val="normaltextrun"/>
          <w:rFonts w:ascii="EYInterstate Light" w:hAnsi="EYInterstate Light"/>
          <w:color w:val="000000"/>
          <w:sz w:val="22"/>
          <w:szCs w:val="22"/>
          <w:shd w:val="clear" w:color="auto" w:fill="FFFFFF"/>
        </w:rPr>
        <w:t xml:space="preserve"> del Consorcio </w:t>
      </w:r>
      <w:r w:rsidR="00645A55">
        <w:rPr>
          <w:rStyle w:val="normaltextrun"/>
          <w:rFonts w:ascii="EYInterstate Light" w:hAnsi="EYInterstate Light"/>
          <w:color w:val="000000"/>
          <w:sz w:val="22"/>
          <w:szCs w:val="22"/>
          <w:shd w:val="clear" w:color="auto" w:fill="FFFFFF"/>
        </w:rPr>
        <w:t xml:space="preserve">sobre </w:t>
      </w:r>
      <w:r w:rsidR="007C1A9B">
        <w:rPr>
          <w:rStyle w:val="normaltextrun"/>
          <w:rFonts w:ascii="EYInterstate Light" w:hAnsi="EYInterstate Light"/>
          <w:color w:val="000000"/>
          <w:sz w:val="22"/>
          <w:szCs w:val="22"/>
          <w:shd w:val="clear" w:color="auto" w:fill="FFFFFF"/>
        </w:rPr>
        <w:t xml:space="preserve">cada una de las </w:t>
      </w:r>
      <w:r>
        <w:rPr>
          <w:rStyle w:val="normaltextrun"/>
          <w:rFonts w:ascii="EYInterstate Light" w:hAnsi="EYInterstate Light"/>
          <w:color w:val="000000"/>
          <w:sz w:val="22"/>
          <w:szCs w:val="22"/>
          <w:shd w:val="clear" w:color="auto" w:fill="FFFFFF"/>
        </w:rPr>
        <w:t xml:space="preserve">observaciones </w:t>
      </w:r>
      <w:r w:rsidR="00645A55">
        <w:rPr>
          <w:rStyle w:val="normaltextrun"/>
          <w:rFonts w:ascii="EYInterstate Light" w:hAnsi="EYInterstate Light"/>
          <w:color w:val="000000"/>
          <w:sz w:val="22"/>
          <w:szCs w:val="22"/>
          <w:shd w:val="clear" w:color="auto" w:fill="FFFFFF"/>
        </w:rPr>
        <w:t xml:space="preserve">socializadas </w:t>
      </w:r>
      <w:r>
        <w:rPr>
          <w:rStyle w:val="normaltextrun"/>
          <w:rFonts w:ascii="EYInterstate Light" w:hAnsi="EYInterstate Light"/>
          <w:color w:val="000000"/>
          <w:sz w:val="22"/>
          <w:szCs w:val="22"/>
          <w:shd w:val="clear" w:color="auto" w:fill="FFFFFF"/>
        </w:rPr>
        <w:t>por la Interventoría en la reunión táctica</w:t>
      </w:r>
      <w:r w:rsidR="00F20327">
        <w:rPr>
          <w:rStyle w:val="normaltextrun"/>
          <w:rFonts w:ascii="EYInterstate Light" w:hAnsi="EYInterstate Light"/>
          <w:color w:val="000000"/>
          <w:sz w:val="22"/>
          <w:szCs w:val="22"/>
          <w:shd w:val="clear" w:color="auto" w:fill="FFFFFF"/>
        </w:rPr>
        <w:t xml:space="preserve"> del 17/04/2024</w:t>
      </w:r>
      <w:r w:rsidR="00395E08">
        <w:rPr>
          <w:rStyle w:val="normaltextrun"/>
          <w:rFonts w:ascii="EYInterstate Light" w:hAnsi="EYInterstate Light"/>
          <w:color w:val="000000"/>
          <w:sz w:val="22"/>
          <w:szCs w:val="22"/>
          <w:shd w:val="clear" w:color="auto" w:fill="FFFFFF"/>
        </w:rPr>
        <w:t>, c</w:t>
      </w:r>
      <w:r w:rsidR="007C1A9B">
        <w:rPr>
          <w:rStyle w:val="normaltextrun"/>
          <w:rFonts w:ascii="EYInterstate Light" w:hAnsi="EYInterstate Light"/>
          <w:color w:val="000000"/>
          <w:sz w:val="22"/>
          <w:szCs w:val="22"/>
          <w:shd w:val="clear" w:color="auto" w:fill="FFFFFF"/>
        </w:rPr>
        <w:t>orrespondientes a:</w:t>
      </w:r>
    </w:p>
    <w:p w14:paraId="01BD7B39" w14:textId="24842832" w:rsidR="005D1F3C" w:rsidRDefault="005D1F3C" w:rsidP="005D1F3C">
      <w:pPr>
        <w:pStyle w:val="ListParagraph"/>
        <w:ind w:left="1440"/>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w:t>
      </w:r>
    </w:p>
    <w:p w14:paraId="11A4390E" w14:textId="77777777" w:rsidR="005D1F3C" w:rsidRPr="005D1F3C" w:rsidRDefault="005D1F3C" w:rsidP="005D1F3C">
      <w:pPr>
        <w:pStyle w:val="ListParagraph"/>
        <w:numPr>
          <w:ilvl w:val="2"/>
          <w:numId w:val="18"/>
        </w:numPr>
        <w:ind w:right="333"/>
        <w:rPr>
          <w:rStyle w:val="normaltextrun"/>
          <w:rFonts w:ascii="EYInterstate Light" w:hAnsi="EYInterstate Light"/>
          <w:i/>
          <w:iCs/>
          <w:color w:val="000000"/>
          <w:sz w:val="22"/>
          <w:szCs w:val="22"/>
          <w:shd w:val="clear" w:color="auto" w:fill="FFFFFF"/>
        </w:rPr>
      </w:pPr>
      <w:r w:rsidRPr="005D1F3C">
        <w:rPr>
          <w:rStyle w:val="normaltextrun"/>
          <w:rFonts w:ascii="EYInterstate Light" w:hAnsi="EYInterstate Light"/>
          <w:i/>
          <w:iCs/>
          <w:color w:val="000000"/>
          <w:sz w:val="22"/>
          <w:szCs w:val="22"/>
          <w:shd w:val="clear" w:color="auto" w:fill="FFFFFF"/>
        </w:rPr>
        <w:t xml:space="preserve">¿Cuál es la proyección final de las HU restantes hasta el sprint 14?, ¿cuándo se realizará sesión de validación en conjunto con DIAN e Interventoría? </w:t>
      </w:r>
    </w:p>
    <w:p w14:paraId="09A733E2" w14:textId="77777777" w:rsidR="005D1F3C" w:rsidRPr="005D1F3C" w:rsidRDefault="005D1F3C" w:rsidP="005D1F3C">
      <w:pPr>
        <w:pStyle w:val="ListParagraph"/>
        <w:numPr>
          <w:ilvl w:val="2"/>
          <w:numId w:val="18"/>
        </w:numPr>
        <w:ind w:right="333"/>
        <w:rPr>
          <w:rStyle w:val="normaltextrun"/>
          <w:rFonts w:ascii="EYInterstate Light" w:hAnsi="EYInterstate Light"/>
          <w:i/>
          <w:iCs/>
          <w:color w:val="000000"/>
          <w:sz w:val="22"/>
          <w:szCs w:val="22"/>
          <w:shd w:val="clear" w:color="auto" w:fill="FFFFFF"/>
        </w:rPr>
      </w:pPr>
      <w:r w:rsidRPr="005D1F3C">
        <w:rPr>
          <w:rStyle w:val="normaltextrun"/>
          <w:rFonts w:ascii="EYInterstate Light" w:hAnsi="EYInterstate Light"/>
          <w:i/>
          <w:iCs/>
          <w:color w:val="000000"/>
          <w:sz w:val="22"/>
          <w:szCs w:val="22"/>
          <w:shd w:val="clear" w:color="auto" w:fill="FFFFFF"/>
        </w:rPr>
        <w:t xml:space="preserve">Confirmar si existe dependencia entre las HU en atraso y restantes, ¿cuál es la estrategia para mitigar impactos? </w:t>
      </w:r>
    </w:p>
    <w:p w14:paraId="4A661C2B" w14:textId="77777777" w:rsidR="005D1F3C" w:rsidRPr="005D1F3C" w:rsidRDefault="005D1F3C" w:rsidP="005D1F3C">
      <w:pPr>
        <w:pStyle w:val="ListParagraph"/>
        <w:numPr>
          <w:ilvl w:val="2"/>
          <w:numId w:val="18"/>
        </w:numPr>
        <w:ind w:right="333"/>
        <w:rPr>
          <w:rStyle w:val="normaltextrun"/>
          <w:rFonts w:ascii="EYInterstate Light" w:hAnsi="EYInterstate Light"/>
          <w:i/>
          <w:iCs/>
          <w:color w:val="000000"/>
          <w:sz w:val="22"/>
          <w:szCs w:val="22"/>
          <w:shd w:val="clear" w:color="auto" w:fill="FFFFFF"/>
        </w:rPr>
      </w:pPr>
      <w:r w:rsidRPr="005D1F3C">
        <w:rPr>
          <w:rStyle w:val="normaltextrun"/>
          <w:rFonts w:ascii="EYInterstate Light" w:hAnsi="EYInterstate Light"/>
          <w:i/>
          <w:iCs/>
          <w:color w:val="000000"/>
          <w:sz w:val="22"/>
          <w:szCs w:val="22"/>
          <w:shd w:val="clear" w:color="auto" w:fill="FFFFFF"/>
        </w:rPr>
        <w:t>Se evidencian incumplimientos recurrentes en el cierre de las HU y tareas asociadas en los sprints review. ¿Cuál es el plan de acción por parte del Consorcio para subsanar estos incumplimientos?</w:t>
      </w:r>
    </w:p>
    <w:p w14:paraId="6F294163" w14:textId="77777777" w:rsidR="005D1F3C" w:rsidRPr="005D1F3C" w:rsidRDefault="005D1F3C" w:rsidP="005D1F3C">
      <w:pPr>
        <w:pStyle w:val="ListParagraph"/>
        <w:numPr>
          <w:ilvl w:val="2"/>
          <w:numId w:val="18"/>
        </w:numPr>
        <w:ind w:right="333"/>
        <w:rPr>
          <w:rStyle w:val="normaltextrun"/>
          <w:rFonts w:ascii="EYInterstate Light" w:hAnsi="EYInterstate Light"/>
          <w:i/>
          <w:iCs/>
          <w:color w:val="000000"/>
          <w:sz w:val="22"/>
          <w:szCs w:val="22"/>
          <w:shd w:val="clear" w:color="auto" w:fill="FFFFFF"/>
        </w:rPr>
      </w:pPr>
      <w:r w:rsidRPr="005D1F3C">
        <w:rPr>
          <w:rStyle w:val="normaltextrun"/>
          <w:rFonts w:ascii="EYInterstate Light" w:hAnsi="EYInterstate Light"/>
          <w:i/>
          <w:iCs/>
          <w:color w:val="000000"/>
          <w:sz w:val="22"/>
          <w:szCs w:val="22"/>
          <w:shd w:val="clear" w:color="auto" w:fill="FFFFFF"/>
        </w:rPr>
        <w:t>Se evidencia la necesidad de realizar un fortalecimiento del equipo técnico para dar atención oportuna y cierre a los atrasos y próximas actividades de la implementación del requerimiento.</w:t>
      </w:r>
    </w:p>
    <w:p w14:paraId="43E10483" w14:textId="52A8901B" w:rsidR="0035304F" w:rsidRPr="005D1F3C" w:rsidRDefault="005D1F3C" w:rsidP="005D1F3C">
      <w:pPr>
        <w:pStyle w:val="ListParagraph"/>
        <w:numPr>
          <w:ilvl w:val="2"/>
          <w:numId w:val="18"/>
        </w:numPr>
        <w:ind w:right="333"/>
        <w:rPr>
          <w:rStyle w:val="normaltextrun"/>
          <w:rFonts w:ascii="EYInterstate Light" w:hAnsi="EYInterstate Light"/>
          <w:i/>
          <w:iCs/>
          <w:color w:val="000000"/>
          <w:sz w:val="22"/>
          <w:szCs w:val="22"/>
          <w:shd w:val="clear" w:color="auto" w:fill="FFFFFF"/>
        </w:rPr>
      </w:pPr>
      <w:r w:rsidRPr="005D1F3C">
        <w:rPr>
          <w:rStyle w:val="normaltextrun"/>
          <w:rFonts w:ascii="EYInterstate Light" w:hAnsi="EYInterstate Light"/>
          <w:i/>
          <w:iCs/>
          <w:color w:val="000000"/>
          <w:sz w:val="22"/>
          <w:szCs w:val="22"/>
          <w:shd w:val="clear" w:color="auto" w:fill="FFFFFF"/>
        </w:rPr>
        <w:t>A la fecha no se ha realizado ningún release o despliegue de productos en ambiente preproductivo, generando incumplimiento con los prerrequisitos y proyección acordada para realizar el primer despliegue en el sprint 7. ¿Cuál es el motivo de este incumplimiento?, ¿qué acciones está implementando el Consorcio para mitigar posibles hallazgos que se encuentren en pruebas y su remediación?</w:t>
      </w:r>
      <w:r>
        <w:rPr>
          <w:rStyle w:val="normaltextrun"/>
          <w:rFonts w:ascii="EYInterstate Light" w:hAnsi="EYInterstate Light"/>
          <w:i/>
          <w:iCs/>
          <w:color w:val="000000"/>
          <w:sz w:val="22"/>
          <w:szCs w:val="22"/>
          <w:shd w:val="clear" w:color="auto" w:fill="FFFFFF"/>
        </w:rPr>
        <w:t xml:space="preserve"> …”</w:t>
      </w:r>
    </w:p>
    <w:p w14:paraId="2CE961DF" w14:textId="77777777" w:rsidR="0035304F" w:rsidRDefault="0035304F" w:rsidP="00395E08">
      <w:pPr>
        <w:rPr>
          <w:rStyle w:val="normaltextrun"/>
          <w:rFonts w:ascii="EYInterstate Light" w:hAnsi="EYInterstate Light"/>
          <w:color w:val="000000"/>
          <w:sz w:val="22"/>
          <w:szCs w:val="22"/>
          <w:shd w:val="clear" w:color="auto" w:fill="FFFFFF"/>
        </w:rPr>
      </w:pPr>
    </w:p>
    <w:p w14:paraId="1A65813B" w14:textId="5482C8C8" w:rsidR="00925D04" w:rsidRDefault="00925D04" w:rsidP="00925D04">
      <w:pPr>
        <w:pStyle w:val="ListParagraph"/>
        <w:ind w:left="1440"/>
        <w:rPr>
          <w:rFonts w:ascii="EYInterstate Light" w:hAnsi="EYInterstate Light" w:cs="Arial"/>
          <w:bCs/>
          <w:kern w:val="12"/>
          <w:sz w:val="22"/>
          <w:szCs w:val="22"/>
          <w:lang w:eastAsia="en-US"/>
        </w:rPr>
      </w:pPr>
      <w:r>
        <w:rPr>
          <w:rFonts w:ascii="EYInterstate Light" w:hAnsi="EYInterstate Light" w:cs="Arial"/>
          <w:bCs/>
          <w:kern w:val="12"/>
          <w:sz w:val="22"/>
          <w:szCs w:val="22"/>
          <w:lang w:eastAsia="en-US"/>
        </w:rPr>
        <w:t>Se resalta que</w:t>
      </w:r>
      <w:r w:rsidR="004B2EF5">
        <w:rPr>
          <w:rFonts w:ascii="EYInterstate Light" w:hAnsi="EYInterstate Light" w:cs="Arial"/>
          <w:bCs/>
          <w:kern w:val="12"/>
          <w:sz w:val="22"/>
          <w:szCs w:val="22"/>
          <w:lang w:eastAsia="en-US"/>
        </w:rPr>
        <w:t xml:space="preserve">, </w:t>
      </w:r>
      <w:r>
        <w:rPr>
          <w:rFonts w:ascii="EYInterstate Light" w:hAnsi="EYInterstate Light" w:cs="Arial"/>
          <w:bCs/>
          <w:kern w:val="12"/>
          <w:sz w:val="22"/>
          <w:szCs w:val="22"/>
          <w:lang w:eastAsia="en-US"/>
        </w:rPr>
        <w:t xml:space="preserve">de los puntos anteriores se tiene respuesta del Consorcio de los siguientes: </w:t>
      </w:r>
    </w:p>
    <w:p w14:paraId="5EBE931D" w14:textId="77777777" w:rsidR="006C6BA9" w:rsidRDefault="006C6BA9" w:rsidP="00925D04">
      <w:pPr>
        <w:pStyle w:val="ListParagraph"/>
        <w:ind w:left="1440"/>
        <w:rPr>
          <w:rFonts w:ascii="EYInterstate Light" w:hAnsi="EYInterstate Light" w:cs="Arial"/>
          <w:bCs/>
          <w:kern w:val="12"/>
          <w:sz w:val="22"/>
          <w:szCs w:val="22"/>
          <w:lang w:eastAsia="en-US"/>
        </w:rPr>
      </w:pPr>
    </w:p>
    <w:p w14:paraId="51BF5DE0" w14:textId="1A3AEA89" w:rsidR="00925D04" w:rsidRPr="003E0F75" w:rsidRDefault="006C6BA9" w:rsidP="006C6BA9">
      <w:pPr>
        <w:pStyle w:val="ListParagraph"/>
        <w:numPr>
          <w:ilvl w:val="2"/>
          <w:numId w:val="18"/>
        </w:numPr>
        <w:ind w:right="333"/>
        <w:rPr>
          <w:rFonts w:ascii="EYInterstate Light" w:hAnsi="EYInterstate Light"/>
          <w:i/>
          <w:iCs/>
          <w:color w:val="000000"/>
          <w:sz w:val="22"/>
          <w:szCs w:val="22"/>
          <w:shd w:val="clear" w:color="auto" w:fill="FFFFFF"/>
        </w:rPr>
      </w:pPr>
      <w:r w:rsidRPr="006C6BA9">
        <w:rPr>
          <w:rFonts w:ascii="EYInterstate Light" w:hAnsi="EYInterstate Light" w:cs="Arial"/>
          <w:bCs/>
          <w:kern w:val="12"/>
          <w:sz w:val="22"/>
          <w:szCs w:val="22"/>
          <w:lang w:eastAsia="en-US"/>
        </w:rPr>
        <w:t xml:space="preserve">Sobre la solicitud </w:t>
      </w:r>
      <w:r w:rsidRPr="006C6BA9">
        <w:rPr>
          <w:rFonts w:ascii="EYInterstate Light" w:hAnsi="EYInterstate Light" w:cs="Arial"/>
          <w:bCs/>
          <w:i/>
          <w:iCs/>
          <w:kern w:val="12"/>
          <w:sz w:val="22"/>
          <w:szCs w:val="22"/>
          <w:lang w:eastAsia="en-US"/>
        </w:rPr>
        <w:t>“</w:t>
      </w:r>
      <w:r w:rsidRPr="006C6BA9">
        <w:rPr>
          <w:rStyle w:val="normaltextrun"/>
          <w:rFonts w:ascii="EYInterstate Light" w:hAnsi="EYInterstate Light"/>
          <w:i/>
          <w:iCs/>
          <w:color w:val="000000"/>
          <w:sz w:val="22"/>
          <w:szCs w:val="22"/>
          <w:shd w:val="clear" w:color="auto" w:fill="FFFFFF"/>
        </w:rPr>
        <w:t xml:space="preserve">¿Cuál es la proyección final de las HU restantes hasta el sprint 14?, ¿cuándo se realizará sesión de validación en conjunto con DIAN e </w:t>
      </w:r>
      <w:r w:rsidRPr="006C6BA9">
        <w:rPr>
          <w:rFonts w:ascii="EYInterstate Light" w:hAnsi="EYInterstate Light" w:cs="Arial"/>
          <w:bCs/>
          <w:i/>
          <w:iCs/>
          <w:kern w:val="12"/>
          <w:sz w:val="22"/>
          <w:szCs w:val="22"/>
          <w:lang w:eastAsia="en-US"/>
        </w:rPr>
        <w:t>Interventoría?”.</w:t>
      </w:r>
      <w:r w:rsidRPr="006C6BA9">
        <w:rPr>
          <w:rFonts w:ascii="EYInterstate Light" w:hAnsi="EYInterstate Light" w:cs="Arial"/>
          <w:bCs/>
          <w:kern w:val="12"/>
          <w:sz w:val="22"/>
          <w:szCs w:val="22"/>
          <w:lang w:eastAsia="en-US"/>
        </w:rPr>
        <w:t xml:space="preserve"> E</w:t>
      </w:r>
      <w:r w:rsidR="00925D04" w:rsidRPr="006C6BA9">
        <w:rPr>
          <w:rFonts w:ascii="EYInterstate Light" w:hAnsi="EYInterstate Light" w:cs="Arial"/>
          <w:bCs/>
          <w:kern w:val="12"/>
          <w:sz w:val="22"/>
          <w:szCs w:val="22"/>
          <w:lang w:eastAsia="en-US"/>
        </w:rPr>
        <w:t>l</w:t>
      </w:r>
      <w:r w:rsidR="002B0EEE">
        <w:rPr>
          <w:rFonts w:ascii="EYInterstate Light" w:hAnsi="EYInterstate Light" w:cs="Arial"/>
          <w:bCs/>
          <w:kern w:val="12"/>
          <w:sz w:val="22"/>
          <w:szCs w:val="22"/>
          <w:lang w:eastAsia="en-US"/>
        </w:rPr>
        <w:t xml:space="preserve"> </w:t>
      </w:r>
      <w:r w:rsidR="00925D04" w:rsidRPr="006C6BA9">
        <w:rPr>
          <w:rFonts w:ascii="EYInterstate Light" w:hAnsi="EYInterstate Light" w:cs="Arial"/>
          <w:bCs/>
          <w:kern w:val="12"/>
          <w:sz w:val="22"/>
          <w:szCs w:val="22"/>
          <w:lang w:eastAsia="en-US"/>
        </w:rPr>
        <w:t>Consorcio envío</w:t>
      </w:r>
      <w:r w:rsidR="002B0EEE">
        <w:rPr>
          <w:rFonts w:ascii="EYInterstate Light" w:hAnsi="EYInterstate Light" w:cs="Arial"/>
          <w:bCs/>
          <w:kern w:val="12"/>
          <w:sz w:val="22"/>
          <w:szCs w:val="22"/>
          <w:lang w:eastAsia="en-US"/>
        </w:rPr>
        <w:t xml:space="preserve"> el </w:t>
      </w:r>
      <w:r w:rsidR="002B0EEE" w:rsidRPr="006C6BA9">
        <w:rPr>
          <w:rFonts w:ascii="EYInterstate Light" w:hAnsi="EYInterstate Light" w:cs="Arial"/>
          <w:bCs/>
          <w:kern w:val="12"/>
          <w:sz w:val="22"/>
          <w:szCs w:val="22"/>
          <w:lang w:eastAsia="en-US"/>
        </w:rPr>
        <w:t>26/04/2024</w:t>
      </w:r>
      <w:r w:rsidR="00925D04" w:rsidRPr="006C6BA9">
        <w:rPr>
          <w:rFonts w:ascii="EYInterstate Light" w:hAnsi="EYInterstate Light" w:cs="Arial"/>
          <w:bCs/>
          <w:kern w:val="12"/>
          <w:sz w:val="22"/>
          <w:szCs w:val="22"/>
          <w:lang w:eastAsia="en-US"/>
        </w:rPr>
        <w:t xml:space="preserve"> la proyección final de las HU que se comprometerían del sprint 10 al 14</w:t>
      </w:r>
      <w:r w:rsidR="004B2EF5" w:rsidRPr="006C6BA9">
        <w:rPr>
          <w:rFonts w:ascii="EYInterstate Light" w:hAnsi="EYInterstate Light" w:cs="Arial"/>
          <w:bCs/>
          <w:kern w:val="12"/>
          <w:sz w:val="22"/>
          <w:szCs w:val="22"/>
          <w:lang w:eastAsia="en-US"/>
        </w:rPr>
        <w:t xml:space="preserve">, requerimiento que fue atendido debido a las </w:t>
      </w:r>
      <w:r w:rsidR="00925D04" w:rsidRPr="006C6BA9">
        <w:rPr>
          <w:rFonts w:ascii="EYInterstate Light" w:hAnsi="EYInterstate Light" w:cs="Arial"/>
          <w:bCs/>
          <w:kern w:val="12"/>
          <w:sz w:val="22"/>
          <w:szCs w:val="22"/>
          <w:lang w:eastAsia="en-US"/>
        </w:rPr>
        <w:t xml:space="preserve">reiteradas solicitudes </w:t>
      </w:r>
      <w:r w:rsidR="004B2EF5" w:rsidRPr="006C6BA9">
        <w:rPr>
          <w:rFonts w:ascii="EYInterstate Light" w:hAnsi="EYInterstate Light" w:cs="Arial"/>
          <w:bCs/>
          <w:kern w:val="12"/>
          <w:sz w:val="22"/>
          <w:szCs w:val="22"/>
          <w:lang w:eastAsia="en-US"/>
        </w:rPr>
        <w:t xml:space="preserve">realizadas por la </w:t>
      </w:r>
      <w:r w:rsidR="00925D04" w:rsidRPr="006C6BA9">
        <w:rPr>
          <w:rFonts w:ascii="EYInterstate Light" w:hAnsi="EYInterstate Light" w:cs="Arial"/>
          <w:bCs/>
          <w:kern w:val="12"/>
          <w:sz w:val="22"/>
          <w:szCs w:val="22"/>
          <w:lang w:eastAsia="en-US"/>
        </w:rPr>
        <w:t>Interventoría.</w:t>
      </w:r>
    </w:p>
    <w:p w14:paraId="18820AA4" w14:textId="77777777" w:rsidR="003E0F75" w:rsidRDefault="003E0F75" w:rsidP="003E0F75">
      <w:pPr>
        <w:pStyle w:val="ListParagraph"/>
        <w:ind w:left="2160" w:right="333"/>
        <w:rPr>
          <w:rFonts w:ascii="EYInterstate Light" w:hAnsi="EYInterstate Light" w:cs="Arial"/>
          <w:bCs/>
          <w:kern w:val="12"/>
          <w:sz w:val="22"/>
          <w:szCs w:val="22"/>
          <w:lang w:eastAsia="en-US"/>
        </w:rPr>
      </w:pPr>
    </w:p>
    <w:p w14:paraId="39376660" w14:textId="0B22EC11" w:rsidR="003E0F75" w:rsidRPr="005E6957" w:rsidRDefault="005E6957" w:rsidP="003E0F75">
      <w:pPr>
        <w:pStyle w:val="ListParagraph"/>
        <w:ind w:left="2160" w:right="333"/>
        <w:rPr>
          <w:rFonts w:ascii="EYInterstate Light" w:hAnsi="EYInterstate Light"/>
          <w:color w:val="000000"/>
          <w:sz w:val="22"/>
          <w:szCs w:val="22"/>
          <w:shd w:val="clear" w:color="auto" w:fill="FFFFFF"/>
        </w:rPr>
      </w:pPr>
      <w:r>
        <w:rPr>
          <w:rFonts w:ascii="EYInterstate Light" w:hAnsi="EYInterstate Light"/>
          <w:color w:val="000000"/>
          <w:sz w:val="22"/>
          <w:szCs w:val="22"/>
          <w:shd w:val="clear" w:color="auto" w:fill="FFFFFF"/>
        </w:rPr>
        <w:t>Se re</w:t>
      </w:r>
      <w:r w:rsidR="00403655">
        <w:rPr>
          <w:rFonts w:ascii="EYInterstate Light" w:hAnsi="EYInterstate Light"/>
          <w:color w:val="000000"/>
          <w:sz w:val="22"/>
          <w:szCs w:val="22"/>
          <w:shd w:val="clear" w:color="auto" w:fill="FFFFFF"/>
        </w:rPr>
        <w:t>sal</w:t>
      </w:r>
      <w:r w:rsidR="003A2A52">
        <w:rPr>
          <w:rFonts w:ascii="EYInterstate Light" w:hAnsi="EYInterstate Light"/>
          <w:color w:val="000000"/>
          <w:sz w:val="22"/>
          <w:szCs w:val="22"/>
          <w:shd w:val="clear" w:color="auto" w:fill="FFFFFF"/>
        </w:rPr>
        <w:t>ta que las actividades y/o tareas proyectadas para el sprint 10 y 11 en curso presentan un atraso significativo a la fecha</w:t>
      </w:r>
      <w:r w:rsidR="007122A2">
        <w:rPr>
          <w:rFonts w:ascii="EYInterstate Light" w:hAnsi="EYInterstate Light"/>
          <w:color w:val="000000"/>
          <w:sz w:val="22"/>
          <w:szCs w:val="22"/>
          <w:shd w:val="clear" w:color="auto" w:fill="FFFFFF"/>
        </w:rPr>
        <w:t xml:space="preserve">, </w:t>
      </w:r>
      <w:r w:rsidR="00C43BB2">
        <w:rPr>
          <w:rFonts w:ascii="EYInterstate Light" w:hAnsi="EYInterstate Light"/>
          <w:color w:val="000000"/>
          <w:sz w:val="22"/>
          <w:szCs w:val="22"/>
          <w:shd w:val="clear" w:color="auto" w:fill="FFFFFF"/>
        </w:rPr>
        <w:t>por lo tanto, estos dos sprints no se han podido cerrar.</w:t>
      </w:r>
    </w:p>
    <w:p w14:paraId="59DE0C84" w14:textId="77777777" w:rsidR="00272A6C" w:rsidRPr="006C6BA9" w:rsidRDefault="00272A6C" w:rsidP="00272A6C">
      <w:pPr>
        <w:pStyle w:val="ListParagraph"/>
        <w:ind w:left="2160" w:right="333"/>
        <w:rPr>
          <w:rFonts w:ascii="EYInterstate Light" w:hAnsi="EYInterstate Light"/>
          <w:i/>
          <w:iCs/>
          <w:color w:val="000000"/>
          <w:sz w:val="22"/>
          <w:szCs w:val="22"/>
          <w:shd w:val="clear" w:color="auto" w:fill="FFFFFF"/>
        </w:rPr>
      </w:pPr>
    </w:p>
    <w:p w14:paraId="5A4B92E4" w14:textId="77777777" w:rsidR="00B96909" w:rsidRPr="00B96909" w:rsidRDefault="003819FC" w:rsidP="00B96909">
      <w:pPr>
        <w:pStyle w:val="ListParagraph"/>
        <w:numPr>
          <w:ilvl w:val="0"/>
          <w:numId w:val="22"/>
        </w:numPr>
        <w:rPr>
          <w:rStyle w:val="normaltextrun"/>
          <w:rFonts w:ascii="EYInterstate Light" w:hAnsi="EYInterstate Light" w:cs="Arial"/>
          <w:bCs/>
          <w:kern w:val="12"/>
          <w:sz w:val="22"/>
          <w:szCs w:val="22"/>
          <w:lang w:eastAsia="en-US"/>
        </w:rPr>
      </w:pPr>
      <w:r>
        <w:rPr>
          <w:rFonts w:ascii="EYInterstate Light" w:hAnsi="EYInterstate Light" w:cs="Arial"/>
          <w:bCs/>
          <w:kern w:val="12"/>
          <w:sz w:val="22"/>
          <w:szCs w:val="22"/>
          <w:lang w:eastAsia="en-US"/>
        </w:rPr>
        <w:t>Sobre la solicitud “</w:t>
      </w:r>
      <w:r w:rsidRPr="005D1F3C">
        <w:rPr>
          <w:rStyle w:val="normaltextrun"/>
          <w:rFonts w:ascii="EYInterstate Light" w:hAnsi="EYInterstate Light"/>
          <w:i/>
          <w:iCs/>
          <w:color w:val="000000"/>
          <w:sz w:val="22"/>
          <w:szCs w:val="22"/>
          <w:shd w:val="clear" w:color="auto" w:fill="FFFFFF"/>
        </w:rPr>
        <w:t xml:space="preserve">Se evidencia la necesidad de realizar un fortalecimiento del equipo técnico para dar atención oportuna y </w:t>
      </w:r>
      <w:r w:rsidRPr="005D1F3C">
        <w:rPr>
          <w:rStyle w:val="normaltextrun"/>
          <w:rFonts w:ascii="EYInterstate Light" w:hAnsi="EYInterstate Light"/>
          <w:i/>
          <w:iCs/>
          <w:color w:val="000000"/>
          <w:sz w:val="22"/>
          <w:szCs w:val="22"/>
          <w:shd w:val="clear" w:color="auto" w:fill="FFFFFF"/>
        </w:rPr>
        <w:lastRenderedPageBreak/>
        <w:t>cierre a los atrasos y próximas actividades de la implementación del requerimiento</w:t>
      </w:r>
      <w:r>
        <w:rPr>
          <w:rStyle w:val="normaltextrun"/>
          <w:rFonts w:ascii="EYInterstate Light" w:hAnsi="EYInterstate Light"/>
          <w:i/>
          <w:iCs/>
          <w:color w:val="000000"/>
          <w:sz w:val="22"/>
          <w:szCs w:val="22"/>
          <w:shd w:val="clear" w:color="auto" w:fill="FFFFFF"/>
        </w:rPr>
        <w:t xml:space="preserve">”, </w:t>
      </w:r>
      <w:r w:rsidR="0091706B">
        <w:rPr>
          <w:rStyle w:val="normaltextrun"/>
          <w:rFonts w:ascii="EYInterstate Light" w:hAnsi="EYInterstate Light"/>
          <w:color w:val="000000"/>
          <w:sz w:val="22"/>
          <w:szCs w:val="22"/>
          <w:shd w:val="clear" w:color="auto" w:fill="FFFFFF"/>
        </w:rPr>
        <w:t xml:space="preserve">el Consorcio informó el </w:t>
      </w:r>
      <w:r>
        <w:rPr>
          <w:rStyle w:val="normaltextrun"/>
          <w:rFonts w:ascii="EYInterstate Light" w:hAnsi="EYInterstate Light"/>
          <w:color w:val="000000"/>
          <w:sz w:val="22"/>
          <w:szCs w:val="22"/>
          <w:shd w:val="clear" w:color="auto" w:fill="FFFFFF"/>
        </w:rPr>
        <w:t xml:space="preserve">ingreso de equipo técnico </w:t>
      </w:r>
      <w:r w:rsidR="0091706B">
        <w:rPr>
          <w:rStyle w:val="normaltextrun"/>
          <w:rFonts w:ascii="EYInterstate Light" w:hAnsi="EYInterstate Light"/>
          <w:color w:val="000000"/>
          <w:sz w:val="22"/>
          <w:szCs w:val="22"/>
          <w:shd w:val="clear" w:color="auto" w:fill="FFFFFF"/>
        </w:rPr>
        <w:t>desde el 29/04/2024.</w:t>
      </w:r>
      <w:r w:rsidR="00DF1BAA">
        <w:rPr>
          <w:rStyle w:val="normaltextrun"/>
          <w:rFonts w:ascii="EYInterstate Light" w:hAnsi="EYInterstate Light"/>
          <w:color w:val="000000"/>
          <w:sz w:val="22"/>
          <w:szCs w:val="22"/>
          <w:shd w:val="clear" w:color="auto" w:fill="FFFFFF"/>
        </w:rPr>
        <w:t xml:space="preserve"> </w:t>
      </w:r>
      <w:r w:rsidR="00872E5C" w:rsidRPr="00872E5C">
        <w:rPr>
          <w:rStyle w:val="normaltextrun"/>
          <w:rFonts w:ascii="EYInterstate Light" w:hAnsi="EYInterstate Light"/>
          <w:color w:val="000000"/>
          <w:sz w:val="22"/>
          <w:szCs w:val="22"/>
          <w:shd w:val="clear" w:color="auto" w:fill="FFFFFF"/>
        </w:rPr>
        <w:t>A pesar de que los nuevos miembros han estado trabajando en el requerimiento</w:t>
      </w:r>
      <w:r w:rsidR="00B2039C">
        <w:rPr>
          <w:rStyle w:val="normaltextrun"/>
          <w:rFonts w:ascii="EYInterstate Light" w:hAnsi="EYInterstate Light"/>
          <w:color w:val="000000"/>
          <w:sz w:val="22"/>
          <w:szCs w:val="22"/>
          <w:shd w:val="clear" w:color="auto" w:fill="FFFFFF"/>
        </w:rPr>
        <w:t xml:space="preserve">, tal como lo informa el Consorcio, </w:t>
      </w:r>
      <w:r w:rsidR="00872E5C" w:rsidRPr="00872E5C">
        <w:rPr>
          <w:rStyle w:val="normaltextrun"/>
          <w:rFonts w:ascii="EYInterstate Light" w:hAnsi="EYInterstate Light"/>
          <w:color w:val="000000"/>
          <w:sz w:val="22"/>
          <w:szCs w:val="22"/>
          <w:shd w:val="clear" w:color="auto" w:fill="FFFFFF"/>
        </w:rPr>
        <w:t xml:space="preserve">aún no se ha observado una resolución efectiva o conclusión de las Historias de Usuario (HU) que están pendientes de liberación y </w:t>
      </w:r>
      <w:r w:rsidR="005B0C76">
        <w:rPr>
          <w:rStyle w:val="normaltextrun"/>
          <w:rFonts w:ascii="EYInterstate Light" w:hAnsi="EYInterstate Light"/>
          <w:color w:val="000000"/>
          <w:sz w:val="22"/>
          <w:szCs w:val="22"/>
          <w:shd w:val="clear" w:color="auto" w:fill="FFFFFF"/>
        </w:rPr>
        <w:t>cierre</w:t>
      </w:r>
      <w:r w:rsidR="00872E5C" w:rsidRPr="00872E5C">
        <w:rPr>
          <w:rStyle w:val="normaltextrun"/>
          <w:rFonts w:ascii="EYInterstate Light" w:hAnsi="EYInterstate Light"/>
          <w:color w:val="000000"/>
          <w:sz w:val="22"/>
          <w:szCs w:val="22"/>
          <w:shd w:val="clear" w:color="auto" w:fill="FFFFFF"/>
        </w:rPr>
        <w:t>.</w:t>
      </w:r>
    </w:p>
    <w:p w14:paraId="3AD8321B" w14:textId="77777777" w:rsidR="00B96909" w:rsidRPr="00B96909" w:rsidRDefault="00B96909" w:rsidP="00B96909">
      <w:pPr>
        <w:pStyle w:val="ListParagraph"/>
        <w:ind w:left="2160"/>
        <w:rPr>
          <w:rStyle w:val="normaltextrun"/>
          <w:rFonts w:ascii="EYInterstate Light" w:hAnsi="EYInterstate Light" w:cs="Arial"/>
          <w:bCs/>
          <w:kern w:val="12"/>
          <w:sz w:val="22"/>
          <w:szCs w:val="22"/>
          <w:lang w:eastAsia="en-US"/>
        </w:rPr>
      </w:pPr>
    </w:p>
    <w:p w14:paraId="127D1875" w14:textId="2E903A6C" w:rsidR="00A13E92" w:rsidRPr="00A13E92" w:rsidRDefault="00B96909" w:rsidP="00A13E92">
      <w:pPr>
        <w:pStyle w:val="ListParagraph"/>
        <w:numPr>
          <w:ilvl w:val="0"/>
          <w:numId w:val="22"/>
        </w:numPr>
        <w:rPr>
          <w:rStyle w:val="normaltextrun"/>
          <w:rFonts w:ascii="EYInterstate Light" w:hAnsi="EYInterstate Light" w:cs="Arial"/>
          <w:bCs/>
          <w:kern w:val="12"/>
          <w:sz w:val="22"/>
          <w:szCs w:val="22"/>
          <w:lang w:eastAsia="en-US"/>
        </w:rPr>
      </w:pPr>
      <w:r w:rsidRPr="00B96909">
        <w:rPr>
          <w:rStyle w:val="normaltextrun"/>
          <w:rFonts w:ascii="EYInterstate Light" w:hAnsi="EYInterstate Light"/>
          <w:color w:val="000000"/>
          <w:sz w:val="22"/>
          <w:szCs w:val="22"/>
          <w:shd w:val="clear" w:color="auto" w:fill="FFFFFF"/>
        </w:rPr>
        <w:t>Sobre esta solicitud</w:t>
      </w:r>
      <w:r>
        <w:rPr>
          <w:rStyle w:val="normaltextrun"/>
          <w:rFonts w:ascii="EYInterstate Light" w:hAnsi="EYInterstate Light"/>
          <w:i/>
          <w:iCs/>
          <w:color w:val="000000"/>
          <w:sz w:val="22"/>
          <w:szCs w:val="22"/>
          <w:shd w:val="clear" w:color="auto" w:fill="FFFFFF"/>
        </w:rPr>
        <w:t xml:space="preserve"> “</w:t>
      </w:r>
      <w:r w:rsidRPr="00B96909">
        <w:rPr>
          <w:rStyle w:val="normaltextrun"/>
          <w:rFonts w:ascii="EYInterstate Light" w:hAnsi="EYInterstate Light"/>
          <w:i/>
          <w:iCs/>
          <w:color w:val="000000"/>
          <w:sz w:val="22"/>
          <w:szCs w:val="22"/>
          <w:shd w:val="clear" w:color="auto" w:fill="FFFFFF"/>
        </w:rPr>
        <w:t>A la fecha no se ha realizado ningún release o despliegue de productos en ambiente preproductivo, generando incumplimiento con los prerrequisitos y proyección acordada para realizar el primer despliegue en el sprint 7. ¿Cuál es el motivo de este incumplimiento?, ¿qué acciones está implementando el Consorcio para mitigar posibles hallazgos que se encuentren en pruebas y su remediación? …”</w:t>
      </w:r>
      <w:r>
        <w:rPr>
          <w:rStyle w:val="normaltextrun"/>
          <w:rFonts w:ascii="EYInterstate Light" w:hAnsi="EYInterstate Light"/>
          <w:i/>
          <w:iCs/>
          <w:color w:val="000000"/>
          <w:sz w:val="22"/>
          <w:szCs w:val="22"/>
          <w:shd w:val="clear" w:color="auto" w:fill="FFFFFF"/>
        </w:rPr>
        <w:t xml:space="preserve">. </w:t>
      </w:r>
      <w:r>
        <w:rPr>
          <w:rStyle w:val="normaltextrun"/>
          <w:rFonts w:ascii="EYInterstate Light" w:hAnsi="EYInterstate Light"/>
          <w:color w:val="000000"/>
          <w:sz w:val="22"/>
          <w:szCs w:val="22"/>
          <w:shd w:val="clear" w:color="auto" w:fill="FFFFFF"/>
        </w:rPr>
        <w:t xml:space="preserve">A la fecha se ejecutó el despliegue del primer release del requerimiento los días </w:t>
      </w:r>
      <w:r w:rsidR="00681F4E" w:rsidRPr="00681F4E">
        <w:rPr>
          <w:rStyle w:val="normaltextrun"/>
          <w:rFonts w:ascii="EYInterstate Light" w:hAnsi="EYInterstate Light"/>
          <w:color w:val="000000"/>
          <w:sz w:val="22"/>
          <w:szCs w:val="22"/>
          <w:shd w:val="clear" w:color="auto" w:fill="FFFFFF"/>
        </w:rPr>
        <w:t>23, 24 y 27 del mayo de 2024</w:t>
      </w:r>
      <w:r w:rsidR="00681F4E">
        <w:rPr>
          <w:rStyle w:val="normaltextrun"/>
          <w:rFonts w:ascii="EYInterstate Light" w:hAnsi="EYInterstate Light"/>
          <w:color w:val="000000"/>
          <w:sz w:val="22"/>
          <w:szCs w:val="22"/>
          <w:shd w:val="clear" w:color="auto" w:fill="FFFFFF"/>
        </w:rPr>
        <w:t>.</w:t>
      </w:r>
      <w:r w:rsidR="009742F2">
        <w:rPr>
          <w:rStyle w:val="normaltextrun"/>
          <w:rFonts w:ascii="EYInterstate Light" w:hAnsi="EYInterstate Light"/>
          <w:color w:val="000000"/>
          <w:sz w:val="22"/>
          <w:szCs w:val="22"/>
          <w:shd w:val="clear" w:color="auto" w:fill="FFFFFF"/>
        </w:rPr>
        <w:t xml:space="preserve"> </w:t>
      </w:r>
      <w:r w:rsidR="009742F2" w:rsidRPr="009742F2">
        <w:rPr>
          <w:rStyle w:val="normaltextrun"/>
          <w:rFonts w:ascii="EYInterstate Light" w:hAnsi="EYInterstate Light"/>
          <w:color w:val="000000"/>
          <w:sz w:val="22"/>
          <w:szCs w:val="22"/>
          <w:shd w:val="clear" w:color="auto" w:fill="FFFFFF"/>
        </w:rPr>
        <w:t>Como fue manifestado por la Interventoría, en las sesiones se identificaron oportunidades de mejora y se evidenció</w:t>
      </w:r>
      <w:r w:rsidR="00926BFC">
        <w:rPr>
          <w:rStyle w:val="normaltextrun"/>
          <w:rFonts w:ascii="EYInterstate Light" w:hAnsi="EYInterstate Light"/>
          <w:color w:val="000000"/>
          <w:sz w:val="22"/>
          <w:szCs w:val="22"/>
          <w:shd w:val="clear" w:color="auto" w:fill="FFFFFF"/>
        </w:rPr>
        <w:t xml:space="preserve"> falta de preparación de prerrequisitos para el despliegue y envío tardío de los mismos.</w:t>
      </w:r>
    </w:p>
    <w:p w14:paraId="641FF028" w14:textId="77777777" w:rsidR="00A13E92" w:rsidRPr="00A13E92" w:rsidRDefault="00A13E92" w:rsidP="00A13E92">
      <w:pPr>
        <w:pStyle w:val="ListParagraph"/>
        <w:rPr>
          <w:rStyle w:val="normaltextrun"/>
          <w:rFonts w:ascii="EYInterstate Light" w:hAnsi="EYInterstate Light"/>
          <w:color w:val="000000"/>
          <w:sz w:val="22"/>
          <w:szCs w:val="22"/>
          <w:shd w:val="clear" w:color="auto" w:fill="FFFFFF"/>
        </w:rPr>
      </w:pPr>
    </w:p>
    <w:p w14:paraId="2F88E4F7" w14:textId="1AF70B66" w:rsidR="00872E5C" w:rsidRPr="00A13E92" w:rsidRDefault="00426C67" w:rsidP="00A13E92">
      <w:pPr>
        <w:pStyle w:val="ListParagraph"/>
        <w:ind w:left="2160"/>
        <w:rPr>
          <w:rStyle w:val="normaltextrun"/>
          <w:rFonts w:ascii="EYInterstate Light" w:hAnsi="EYInterstate Light" w:cs="Arial"/>
          <w:bCs/>
          <w:kern w:val="12"/>
          <w:sz w:val="22"/>
          <w:szCs w:val="22"/>
          <w:lang w:eastAsia="en-US"/>
        </w:rPr>
      </w:pPr>
      <w:r w:rsidRPr="00A13E92">
        <w:rPr>
          <w:rStyle w:val="normaltextrun"/>
          <w:rFonts w:ascii="EYInterstate Light" w:hAnsi="EYInterstate Light"/>
          <w:color w:val="000000"/>
          <w:sz w:val="22"/>
          <w:szCs w:val="22"/>
          <w:shd w:val="clear" w:color="auto" w:fill="FFFFFF"/>
        </w:rPr>
        <w:t xml:space="preserve">Sobre las demás observaciones no se tiene respuesta a la fecha de este comunicado. </w:t>
      </w:r>
    </w:p>
    <w:p w14:paraId="3EDC5C5D" w14:textId="77777777" w:rsidR="00426C67" w:rsidRDefault="00426C67" w:rsidP="00925D04">
      <w:pPr>
        <w:pStyle w:val="ListParagraph"/>
        <w:ind w:left="1440"/>
        <w:rPr>
          <w:rStyle w:val="normaltextrun"/>
          <w:rFonts w:ascii="EYInterstate Light" w:hAnsi="EYInterstate Light"/>
          <w:color w:val="000000"/>
          <w:sz w:val="22"/>
          <w:szCs w:val="22"/>
          <w:shd w:val="clear" w:color="auto" w:fill="FFFFFF"/>
        </w:rPr>
      </w:pPr>
    </w:p>
    <w:p w14:paraId="28D6BFDE" w14:textId="77777777" w:rsidR="006965BF" w:rsidRDefault="000D094C" w:rsidP="006965BF">
      <w:pPr>
        <w:rPr>
          <w:rFonts w:ascii="EYInterstate Light" w:hAnsi="EYInterstate Light" w:cs="Arial"/>
          <w:bCs/>
          <w:kern w:val="12"/>
          <w:sz w:val="22"/>
          <w:szCs w:val="22"/>
          <w:lang w:eastAsia="en-US"/>
        </w:rPr>
      </w:pPr>
      <w:r>
        <w:rPr>
          <w:rStyle w:val="normaltextrun"/>
          <w:rFonts w:ascii="EYInterstate Light" w:hAnsi="EYInterstate Light"/>
          <w:color w:val="000000"/>
          <w:sz w:val="22"/>
          <w:szCs w:val="22"/>
          <w:shd w:val="clear" w:color="auto" w:fill="FFFFFF"/>
        </w:rPr>
        <w:t xml:space="preserve">Tomando como base los </w:t>
      </w:r>
      <w:r w:rsidR="00395E08">
        <w:rPr>
          <w:rStyle w:val="normaltextrun"/>
          <w:rFonts w:ascii="EYInterstate Light" w:hAnsi="EYInterstate Light"/>
          <w:color w:val="000000"/>
          <w:sz w:val="22"/>
          <w:szCs w:val="22"/>
          <w:shd w:val="clear" w:color="auto" w:fill="FFFFFF"/>
        </w:rPr>
        <w:t xml:space="preserve">puntos </w:t>
      </w:r>
      <w:r>
        <w:rPr>
          <w:rStyle w:val="normaltextrun"/>
          <w:rFonts w:ascii="EYInterstate Light" w:hAnsi="EYInterstate Light"/>
          <w:color w:val="000000"/>
          <w:sz w:val="22"/>
          <w:szCs w:val="22"/>
          <w:shd w:val="clear" w:color="auto" w:fill="FFFFFF"/>
        </w:rPr>
        <w:t>informados anteriormente</w:t>
      </w:r>
      <w:r w:rsidR="00395E08">
        <w:rPr>
          <w:rStyle w:val="normaltextrun"/>
          <w:rFonts w:ascii="EYInterstate Light" w:hAnsi="EYInterstate Light"/>
          <w:color w:val="000000"/>
          <w:sz w:val="22"/>
          <w:szCs w:val="22"/>
          <w:shd w:val="clear" w:color="auto" w:fill="FFFFFF"/>
        </w:rPr>
        <w:t xml:space="preserve">, </w:t>
      </w:r>
      <w:r w:rsidR="00871B5F">
        <w:rPr>
          <w:rStyle w:val="normaltextrun"/>
          <w:rFonts w:ascii="EYInterstate Light" w:hAnsi="EYInterstate Light"/>
          <w:color w:val="000000"/>
          <w:sz w:val="22"/>
          <w:szCs w:val="22"/>
          <w:shd w:val="clear" w:color="auto" w:fill="FFFFFF"/>
        </w:rPr>
        <w:t xml:space="preserve">se aclara que </w:t>
      </w:r>
      <w:r w:rsidR="00395E08">
        <w:rPr>
          <w:rStyle w:val="normaltextrun"/>
          <w:rFonts w:ascii="EYInterstate Light" w:hAnsi="EYInterstate Light"/>
          <w:color w:val="000000"/>
          <w:sz w:val="22"/>
          <w:szCs w:val="22"/>
          <w:shd w:val="clear" w:color="auto" w:fill="FFFFFF"/>
        </w:rPr>
        <w:t>la Interventoría realizó la revisi</w:t>
      </w:r>
      <w:r w:rsidR="00645604">
        <w:rPr>
          <w:rStyle w:val="normaltextrun"/>
          <w:rFonts w:ascii="EYInterstate Light" w:hAnsi="EYInterstate Light"/>
          <w:color w:val="000000"/>
          <w:sz w:val="22"/>
          <w:szCs w:val="22"/>
          <w:shd w:val="clear" w:color="auto" w:fill="FFFFFF"/>
        </w:rPr>
        <w:t xml:space="preserve">ón </w:t>
      </w:r>
      <w:r w:rsidR="00395E08" w:rsidRPr="00006780">
        <w:rPr>
          <w:rStyle w:val="normaltextrun"/>
          <w:rFonts w:ascii="EYInterstate Light" w:hAnsi="EYInterstate Light"/>
          <w:color w:val="000000"/>
          <w:sz w:val="22"/>
          <w:szCs w:val="22"/>
          <w:shd w:val="clear" w:color="auto" w:fill="FFFFFF"/>
        </w:rPr>
        <w:t xml:space="preserve">cuidadosa y oportuna de la información proporcionada </w:t>
      </w:r>
      <w:r w:rsidR="00645604">
        <w:rPr>
          <w:rStyle w:val="normaltextrun"/>
          <w:rFonts w:ascii="EYInterstate Light" w:hAnsi="EYInterstate Light"/>
          <w:color w:val="000000"/>
          <w:sz w:val="22"/>
          <w:szCs w:val="22"/>
          <w:shd w:val="clear" w:color="auto" w:fill="FFFFFF"/>
        </w:rPr>
        <w:t xml:space="preserve">por el </w:t>
      </w:r>
      <w:r w:rsidR="00E91737">
        <w:rPr>
          <w:rStyle w:val="normaltextrun"/>
          <w:rFonts w:ascii="EYInterstate Light" w:hAnsi="EYInterstate Light"/>
          <w:color w:val="000000"/>
          <w:sz w:val="22"/>
          <w:szCs w:val="22"/>
          <w:shd w:val="clear" w:color="auto" w:fill="FFFFFF"/>
        </w:rPr>
        <w:t>C</w:t>
      </w:r>
      <w:r w:rsidR="00645604">
        <w:rPr>
          <w:rStyle w:val="normaltextrun"/>
          <w:rFonts w:ascii="EYInterstate Light" w:hAnsi="EYInterstate Light"/>
          <w:color w:val="000000"/>
          <w:sz w:val="22"/>
          <w:szCs w:val="22"/>
          <w:shd w:val="clear" w:color="auto" w:fill="FFFFFF"/>
        </w:rPr>
        <w:t xml:space="preserve">onsorcio en comunicación del </w:t>
      </w:r>
      <w:r w:rsidR="00E91737">
        <w:rPr>
          <w:rStyle w:val="normaltextrun"/>
          <w:rFonts w:ascii="EYInterstate Light" w:hAnsi="EYInterstate Light"/>
          <w:color w:val="000000"/>
          <w:sz w:val="22"/>
          <w:szCs w:val="22"/>
          <w:shd w:val="clear" w:color="auto" w:fill="FFFFFF"/>
        </w:rPr>
        <w:t xml:space="preserve">18/04/2024, </w:t>
      </w:r>
      <w:r w:rsidR="00EB78B9">
        <w:rPr>
          <w:rStyle w:val="normaltextrun"/>
          <w:rFonts w:ascii="EYInterstate Light" w:hAnsi="EYInterstate Light"/>
          <w:color w:val="000000"/>
          <w:sz w:val="22"/>
          <w:szCs w:val="22"/>
          <w:shd w:val="clear" w:color="auto" w:fill="FFFFFF"/>
        </w:rPr>
        <w:t xml:space="preserve">por lo que fue posible concluir que lo </w:t>
      </w:r>
      <w:r w:rsidR="00CC0771">
        <w:rPr>
          <w:rStyle w:val="normaltextrun"/>
          <w:rFonts w:ascii="EYInterstate Light" w:hAnsi="EYInterstate Light"/>
          <w:color w:val="000000"/>
          <w:sz w:val="22"/>
          <w:szCs w:val="22"/>
          <w:shd w:val="clear" w:color="auto" w:fill="FFFFFF"/>
        </w:rPr>
        <w:t xml:space="preserve">entregado no </w:t>
      </w:r>
      <w:r w:rsidR="00871B5F">
        <w:rPr>
          <w:rStyle w:val="normaltextrun"/>
          <w:rFonts w:ascii="EYInterstate Light" w:hAnsi="EYInterstate Light"/>
          <w:color w:val="000000"/>
          <w:sz w:val="22"/>
          <w:szCs w:val="22"/>
          <w:shd w:val="clear" w:color="auto" w:fill="FFFFFF"/>
        </w:rPr>
        <w:t>respondía</w:t>
      </w:r>
      <w:r w:rsidR="00CC0771">
        <w:rPr>
          <w:rStyle w:val="normaltextrun"/>
          <w:rFonts w:ascii="EYInterstate Light" w:hAnsi="EYInterstate Light"/>
          <w:color w:val="000000"/>
          <w:sz w:val="22"/>
          <w:szCs w:val="22"/>
          <w:shd w:val="clear" w:color="auto" w:fill="FFFFFF"/>
        </w:rPr>
        <w:t xml:space="preserve"> a las </w:t>
      </w:r>
      <w:r w:rsidR="00871B5F">
        <w:rPr>
          <w:rStyle w:val="normaltextrun"/>
          <w:rFonts w:ascii="EYInterstate Light" w:hAnsi="EYInterstate Light"/>
          <w:color w:val="000000"/>
          <w:sz w:val="22"/>
          <w:szCs w:val="22"/>
          <w:shd w:val="clear" w:color="auto" w:fill="FFFFFF"/>
        </w:rPr>
        <w:t>solicitud</w:t>
      </w:r>
      <w:r w:rsidR="00613D9F">
        <w:rPr>
          <w:rStyle w:val="normaltextrun"/>
          <w:rFonts w:ascii="EYInterstate Light" w:hAnsi="EYInterstate Light"/>
          <w:color w:val="000000"/>
          <w:sz w:val="22"/>
          <w:szCs w:val="22"/>
          <w:shd w:val="clear" w:color="auto" w:fill="FFFFFF"/>
        </w:rPr>
        <w:t>es</w:t>
      </w:r>
      <w:r w:rsidR="00871B5F">
        <w:rPr>
          <w:rStyle w:val="normaltextrun"/>
          <w:rFonts w:ascii="EYInterstate Light" w:hAnsi="EYInterstate Light"/>
          <w:color w:val="000000"/>
          <w:sz w:val="22"/>
          <w:szCs w:val="22"/>
          <w:shd w:val="clear" w:color="auto" w:fill="FFFFFF"/>
        </w:rPr>
        <w:t xml:space="preserve"> </w:t>
      </w:r>
      <w:r w:rsidR="00CC0771">
        <w:rPr>
          <w:rStyle w:val="normaltextrun"/>
          <w:rFonts w:ascii="EYInterstate Light" w:hAnsi="EYInterstate Light"/>
          <w:color w:val="000000"/>
          <w:sz w:val="22"/>
          <w:szCs w:val="22"/>
          <w:shd w:val="clear" w:color="auto" w:fill="FFFFFF"/>
        </w:rPr>
        <w:t>realizadas por la Interventoría</w:t>
      </w:r>
      <w:r w:rsidR="00613D9F">
        <w:rPr>
          <w:rStyle w:val="normaltextrun"/>
          <w:rFonts w:ascii="EYInterstate Light" w:hAnsi="EYInterstate Light"/>
          <w:color w:val="000000"/>
          <w:sz w:val="22"/>
          <w:szCs w:val="22"/>
          <w:shd w:val="clear" w:color="auto" w:fill="FFFFFF"/>
        </w:rPr>
        <w:t xml:space="preserve">. Es </w:t>
      </w:r>
      <w:r w:rsidR="007F69A9">
        <w:rPr>
          <w:rStyle w:val="normaltextrun"/>
          <w:rFonts w:ascii="EYInterstate Light" w:hAnsi="EYInterstate Light"/>
          <w:color w:val="000000"/>
          <w:sz w:val="22"/>
          <w:szCs w:val="22"/>
          <w:shd w:val="clear" w:color="auto" w:fill="FFFFFF"/>
        </w:rPr>
        <w:t xml:space="preserve">por ello </w:t>
      </w:r>
      <w:proofErr w:type="gramStart"/>
      <w:r w:rsidR="007F69A9">
        <w:rPr>
          <w:rStyle w:val="normaltextrun"/>
          <w:rFonts w:ascii="EYInterstate Light" w:hAnsi="EYInterstate Light"/>
          <w:color w:val="000000"/>
          <w:sz w:val="22"/>
          <w:szCs w:val="22"/>
          <w:shd w:val="clear" w:color="auto" w:fill="FFFFFF"/>
        </w:rPr>
        <w:t>que</w:t>
      </w:r>
      <w:proofErr w:type="gramEnd"/>
      <w:r w:rsidR="00413CB4">
        <w:rPr>
          <w:rStyle w:val="normaltextrun"/>
          <w:rFonts w:ascii="EYInterstate Light" w:hAnsi="EYInterstate Light"/>
          <w:color w:val="000000"/>
          <w:sz w:val="22"/>
          <w:szCs w:val="22"/>
          <w:shd w:val="clear" w:color="auto" w:fill="FFFFFF"/>
        </w:rPr>
        <w:t xml:space="preserve">, </w:t>
      </w:r>
      <w:r w:rsidR="00CC0771">
        <w:rPr>
          <w:rStyle w:val="normaltextrun"/>
          <w:rFonts w:ascii="EYInterstate Light" w:hAnsi="EYInterstate Light"/>
          <w:color w:val="000000"/>
          <w:sz w:val="22"/>
          <w:szCs w:val="22"/>
          <w:shd w:val="clear" w:color="auto" w:fill="FFFFFF"/>
        </w:rPr>
        <w:t>por medio de</w:t>
      </w:r>
      <w:r w:rsidR="00613D9F">
        <w:rPr>
          <w:rStyle w:val="normaltextrun"/>
          <w:rFonts w:ascii="EYInterstate Light" w:hAnsi="EYInterstate Light"/>
          <w:color w:val="000000"/>
          <w:sz w:val="22"/>
          <w:szCs w:val="22"/>
          <w:shd w:val="clear" w:color="auto" w:fill="FFFFFF"/>
        </w:rPr>
        <w:t>l</w:t>
      </w:r>
      <w:r w:rsidR="00CC0771">
        <w:rPr>
          <w:rStyle w:val="normaltextrun"/>
          <w:rFonts w:ascii="EYInterstate Light" w:hAnsi="EYInterstate Light"/>
          <w:color w:val="000000"/>
          <w:sz w:val="22"/>
          <w:szCs w:val="22"/>
          <w:shd w:val="clear" w:color="auto" w:fill="FFFFFF"/>
        </w:rPr>
        <w:t xml:space="preserve"> comunicado </w:t>
      </w:r>
      <w:r w:rsidR="00C54732" w:rsidRPr="00C54732">
        <w:rPr>
          <w:rStyle w:val="normaltextrun"/>
          <w:rFonts w:ascii="EYInterstate Light" w:hAnsi="EYInterstate Light"/>
          <w:color w:val="000000"/>
          <w:sz w:val="22"/>
          <w:szCs w:val="22"/>
          <w:shd w:val="clear" w:color="auto" w:fill="FFFFFF"/>
        </w:rPr>
        <w:t>CNS-0321-24</w:t>
      </w:r>
      <w:r w:rsidR="00C54732">
        <w:rPr>
          <w:rStyle w:val="normaltextrun"/>
          <w:rFonts w:ascii="EYInterstate Light" w:hAnsi="EYInterstate Light"/>
          <w:color w:val="000000"/>
          <w:sz w:val="22"/>
          <w:szCs w:val="22"/>
          <w:shd w:val="clear" w:color="auto" w:fill="FFFFFF"/>
        </w:rPr>
        <w:t xml:space="preserve"> del 24/04/2024 se solicitó</w:t>
      </w:r>
      <w:r w:rsidR="00613D9F">
        <w:rPr>
          <w:rStyle w:val="normaltextrun"/>
          <w:rFonts w:ascii="EYInterstate Light" w:hAnsi="EYInterstate Light"/>
          <w:color w:val="000000"/>
          <w:sz w:val="22"/>
          <w:szCs w:val="22"/>
          <w:shd w:val="clear" w:color="auto" w:fill="FFFFFF"/>
        </w:rPr>
        <w:t xml:space="preserve"> al Consorcio</w:t>
      </w:r>
      <w:r w:rsidR="00C54732">
        <w:rPr>
          <w:rStyle w:val="normaltextrun"/>
          <w:rFonts w:ascii="EYInterstate Light" w:hAnsi="EYInterstate Light"/>
          <w:color w:val="000000"/>
          <w:sz w:val="22"/>
          <w:szCs w:val="22"/>
          <w:shd w:val="clear" w:color="auto" w:fill="FFFFFF"/>
        </w:rPr>
        <w:t xml:space="preserve"> </w:t>
      </w:r>
      <w:r w:rsidR="001A04C7">
        <w:rPr>
          <w:rStyle w:val="normaltextrun"/>
          <w:rFonts w:ascii="EYInterstate Light" w:hAnsi="EYInterstate Light"/>
          <w:color w:val="000000"/>
          <w:sz w:val="22"/>
          <w:szCs w:val="22"/>
          <w:shd w:val="clear" w:color="auto" w:fill="FFFFFF"/>
        </w:rPr>
        <w:t xml:space="preserve">atender de </w:t>
      </w:r>
      <w:r w:rsidR="001A04C7" w:rsidRPr="00382036">
        <w:rPr>
          <w:rStyle w:val="normaltextrun"/>
          <w:rFonts w:ascii="EYInterstate Light" w:hAnsi="EYInterstate Light"/>
          <w:color w:val="000000"/>
          <w:sz w:val="22"/>
          <w:szCs w:val="22"/>
          <w:shd w:val="clear" w:color="auto" w:fill="FFFFFF"/>
        </w:rPr>
        <w:t>manera inmediata</w:t>
      </w:r>
      <w:r w:rsidR="001A04C7">
        <w:rPr>
          <w:rStyle w:val="normaltextrun"/>
          <w:rFonts w:ascii="EYInterstate Light" w:hAnsi="EYInterstate Light"/>
          <w:color w:val="000000"/>
          <w:sz w:val="22"/>
          <w:szCs w:val="22"/>
          <w:shd w:val="clear" w:color="auto" w:fill="FFFFFF"/>
        </w:rPr>
        <w:t xml:space="preserve"> los compromisos establecidos entre las partes</w:t>
      </w:r>
      <w:r w:rsidR="00613D9F">
        <w:rPr>
          <w:rStyle w:val="normaltextrun"/>
          <w:rFonts w:ascii="EYInterstate Light" w:hAnsi="EYInterstate Light"/>
          <w:color w:val="000000"/>
          <w:sz w:val="22"/>
          <w:szCs w:val="22"/>
          <w:shd w:val="clear" w:color="auto" w:fill="FFFFFF"/>
        </w:rPr>
        <w:t xml:space="preserve">; </w:t>
      </w:r>
      <w:r w:rsidR="001A04C7">
        <w:rPr>
          <w:rStyle w:val="normaltextrun"/>
          <w:rFonts w:ascii="EYInterstate Light" w:hAnsi="EYInterstate Light"/>
          <w:color w:val="000000"/>
          <w:sz w:val="22"/>
          <w:szCs w:val="22"/>
          <w:shd w:val="clear" w:color="auto" w:fill="FFFFFF"/>
        </w:rPr>
        <w:t xml:space="preserve">sin embargo, se obtuvo respuesta </w:t>
      </w:r>
      <w:r w:rsidR="00F256AE">
        <w:rPr>
          <w:rStyle w:val="normaltextrun"/>
          <w:rFonts w:ascii="EYInterstate Light" w:hAnsi="EYInterstate Light"/>
          <w:color w:val="000000"/>
          <w:sz w:val="22"/>
          <w:szCs w:val="22"/>
          <w:shd w:val="clear" w:color="auto" w:fill="FFFFFF"/>
        </w:rPr>
        <w:t xml:space="preserve">hasta el </w:t>
      </w:r>
      <w:r w:rsidR="005B5B24" w:rsidRPr="005B5B24">
        <w:rPr>
          <w:rFonts w:ascii="EYInterstate Light" w:hAnsi="EYInterstate Light" w:cs="Arial"/>
          <w:bCs/>
          <w:kern w:val="12"/>
          <w:sz w:val="22"/>
          <w:szCs w:val="22"/>
          <w:lang w:eastAsia="en-US"/>
        </w:rPr>
        <w:t>29/04/2024.</w:t>
      </w:r>
    </w:p>
    <w:p w14:paraId="1BF6B8BE" w14:textId="77777777" w:rsidR="006965BF" w:rsidRDefault="006965BF" w:rsidP="006965BF">
      <w:pPr>
        <w:rPr>
          <w:rFonts w:ascii="EYInterstate Light" w:hAnsi="EYInterstate Light" w:cs="Arial"/>
          <w:bCs/>
          <w:kern w:val="12"/>
          <w:sz w:val="22"/>
          <w:szCs w:val="22"/>
          <w:lang w:eastAsia="en-US"/>
        </w:rPr>
      </w:pPr>
    </w:p>
    <w:p w14:paraId="74C6EA96" w14:textId="526113DD" w:rsidR="00077954" w:rsidRDefault="00077954" w:rsidP="006965BF">
      <w:pPr>
        <w:rPr>
          <w:rStyle w:val="normaltextrun"/>
          <w:rFonts w:ascii="EYInterstate Light" w:hAnsi="EYInterstate Light"/>
          <w:color w:val="000000"/>
          <w:sz w:val="22"/>
          <w:szCs w:val="22"/>
          <w:shd w:val="clear" w:color="auto" w:fill="FFFFFF"/>
        </w:rPr>
      </w:pPr>
      <w:r w:rsidRPr="006965BF">
        <w:rPr>
          <w:rStyle w:val="normaltextrun"/>
          <w:rFonts w:ascii="EYInterstate Light" w:hAnsi="EYInterstate Light"/>
          <w:color w:val="000000"/>
          <w:sz w:val="22"/>
          <w:szCs w:val="22"/>
          <w:shd w:val="clear" w:color="auto" w:fill="FFFFFF"/>
        </w:rPr>
        <w:t xml:space="preserve">Por otro lado, en </w:t>
      </w:r>
      <w:r w:rsidR="00613D9F" w:rsidRPr="006965BF">
        <w:rPr>
          <w:rStyle w:val="normaltextrun"/>
          <w:rFonts w:ascii="EYInterstate Light" w:hAnsi="EYInterstate Light"/>
          <w:color w:val="000000"/>
          <w:sz w:val="22"/>
          <w:szCs w:val="22"/>
          <w:shd w:val="clear" w:color="auto" w:fill="FFFFFF"/>
        </w:rPr>
        <w:t xml:space="preserve">la </w:t>
      </w:r>
      <w:r w:rsidRPr="006965BF">
        <w:rPr>
          <w:rStyle w:val="normaltextrun"/>
          <w:rFonts w:ascii="EYInterstate Light" w:hAnsi="EYInterstate Light"/>
          <w:color w:val="000000"/>
          <w:sz w:val="22"/>
          <w:szCs w:val="22"/>
          <w:shd w:val="clear" w:color="auto" w:fill="FFFFFF"/>
        </w:rPr>
        <w:t xml:space="preserve">comunicación </w:t>
      </w:r>
      <w:r w:rsidR="00613D9F" w:rsidRPr="006965BF">
        <w:rPr>
          <w:rStyle w:val="normaltextrun"/>
          <w:rFonts w:ascii="EYInterstate Light" w:hAnsi="EYInterstate Light"/>
          <w:color w:val="000000"/>
          <w:sz w:val="22"/>
          <w:szCs w:val="22"/>
          <w:shd w:val="clear" w:color="auto" w:fill="FFFFFF"/>
        </w:rPr>
        <w:t xml:space="preserve">del Consorcio </w:t>
      </w:r>
      <w:r w:rsidRPr="006965BF">
        <w:rPr>
          <w:rStyle w:val="normaltextrun"/>
          <w:rFonts w:ascii="EYInterstate Light" w:hAnsi="EYInterstate Light"/>
          <w:color w:val="000000"/>
          <w:sz w:val="22"/>
          <w:szCs w:val="22"/>
          <w:shd w:val="clear" w:color="auto" w:fill="FFFFFF"/>
        </w:rPr>
        <w:t xml:space="preserve">del 29/04/2024, </w:t>
      </w:r>
      <w:r w:rsidR="00613D9F" w:rsidRPr="006965BF">
        <w:rPr>
          <w:rStyle w:val="normaltextrun"/>
          <w:rFonts w:ascii="EYInterstate Light" w:hAnsi="EYInterstate Light"/>
          <w:color w:val="000000"/>
          <w:sz w:val="22"/>
          <w:szCs w:val="22"/>
          <w:shd w:val="clear" w:color="auto" w:fill="FFFFFF"/>
        </w:rPr>
        <w:t xml:space="preserve">se </w:t>
      </w:r>
      <w:r w:rsidRPr="006965BF">
        <w:rPr>
          <w:rStyle w:val="normaltextrun"/>
          <w:rFonts w:ascii="EYInterstate Light" w:hAnsi="EYInterstate Light"/>
          <w:color w:val="000000"/>
          <w:sz w:val="22"/>
          <w:szCs w:val="22"/>
          <w:shd w:val="clear" w:color="auto" w:fill="FFFFFF"/>
        </w:rPr>
        <w:t>solicita revisar el documento "</w:t>
      </w:r>
      <w:r w:rsidRPr="006965BF">
        <w:rPr>
          <w:rStyle w:val="normaltextrun"/>
          <w:rFonts w:ascii="EYInterstate Light" w:hAnsi="EYInterstate Light"/>
          <w:i/>
          <w:iCs/>
          <w:color w:val="000000"/>
          <w:sz w:val="22"/>
          <w:szCs w:val="22"/>
          <w:shd w:val="clear" w:color="auto" w:fill="FFFFFF"/>
        </w:rPr>
        <w:t>Anexo Plan de trabajo.xlsx</w:t>
      </w:r>
      <w:r w:rsidRPr="006965BF">
        <w:rPr>
          <w:rStyle w:val="normaltextrun"/>
          <w:rFonts w:ascii="EYInterstate Light" w:hAnsi="EYInterstate Light"/>
          <w:color w:val="000000"/>
          <w:sz w:val="22"/>
          <w:szCs w:val="22"/>
          <w:shd w:val="clear" w:color="auto" w:fill="FFFFFF"/>
        </w:rPr>
        <w:t xml:space="preserve">", </w:t>
      </w:r>
      <w:r w:rsidR="000A3E8B" w:rsidRPr="006965BF">
        <w:rPr>
          <w:rStyle w:val="normaltextrun"/>
          <w:rFonts w:ascii="EYInterstate Light" w:hAnsi="EYInterstate Light"/>
          <w:color w:val="000000"/>
          <w:sz w:val="22"/>
          <w:szCs w:val="22"/>
          <w:shd w:val="clear" w:color="auto" w:fill="FFFFFF"/>
        </w:rPr>
        <w:t xml:space="preserve">el cual </w:t>
      </w:r>
      <w:r w:rsidR="00494845">
        <w:rPr>
          <w:rStyle w:val="normaltextrun"/>
          <w:rFonts w:ascii="EYInterstate Light" w:hAnsi="EYInterstate Light"/>
          <w:color w:val="000000"/>
          <w:sz w:val="22"/>
          <w:szCs w:val="22"/>
          <w:shd w:val="clear" w:color="auto" w:fill="FFFFFF"/>
        </w:rPr>
        <w:t xml:space="preserve">a la fecha se encuentra desactualizado y </w:t>
      </w:r>
      <w:r w:rsidRPr="006965BF">
        <w:rPr>
          <w:rStyle w:val="normaltextrun"/>
          <w:rFonts w:ascii="EYInterstate Light" w:hAnsi="EYInterstate Light"/>
          <w:color w:val="000000"/>
          <w:sz w:val="22"/>
          <w:szCs w:val="22"/>
          <w:shd w:val="clear" w:color="auto" w:fill="FFFFFF"/>
        </w:rPr>
        <w:t xml:space="preserve">desconoce los desplazamientos adicionales que deben ser considerados </w:t>
      </w:r>
      <w:r w:rsidR="00613D9F" w:rsidRPr="006965BF">
        <w:rPr>
          <w:rStyle w:val="normaltextrun"/>
          <w:rFonts w:ascii="EYInterstate Light" w:hAnsi="EYInterstate Light"/>
          <w:color w:val="000000"/>
          <w:sz w:val="22"/>
          <w:szCs w:val="22"/>
          <w:shd w:val="clear" w:color="auto" w:fill="FFFFFF"/>
        </w:rPr>
        <w:t>dada</w:t>
      </w:r>
      <w:r w:rsidRPr="006965BF">
        <w:rPr>
          <w:rStyle w:val="normaltextrun"/>
          <w:rFonts w:ascii="EYInterstate Light" w:hAnsi="EYInterstate Light"/>
          <w:color w:val="000000"/>
          <w:sz w:val="22"/>
          <w:szCs w:val="22"/>
          <w:shd w:val="clear" w:color="auto" w:fill="FFFFFF"/>
        </w:rPr>
        <w:t xml:space="preserve"> la ejecución</w:t>
      </w:r>
      <w:r w:rsidR="00680592" w:rsidRPr="006965BF">
        <w:rPr>
          <w:rStyle w:val="normaltextrun"/>
          <w:rFonts w:ascii="EYInterstate Light" w:hAnsi="EYInterstate Light"/>
          <w:color w:val="000000"/>
          <w:sz w:val="22"/>
          <w:szCs w:val="22"/>
          <w:shd w:val="clear" w:color="auto" w:fill="FFFFFF"/>
        </w:rPr>
        <w:t xml:space="preserve"> </w:t>
      </w:r>
      <w:r w:rsidRPr="006965BF">
        <w:rPr>
          <w:rStyle w:val="normaltextrun"/>
          <w:rFonts w:ascii="EYInterstate Light" w:hAnsi="EYInterstate Light"/>
          <w:color w:val="000000"/>
          <w:sz w:val="22"/>
          <w:szCs w:val="22"/>
          <w:shd w:val="clear" w:color="auto" w:fill="FFFFFF"/>
        </w:rPr>
        <w:t xml:space="preserve">del proyecto. </w:t>
      </w:r>
      <w:r w:rsidR="00EB4BB1">
        <w:rPr>
          <w:rStyle w:val="normaltextrun"/>
          <w:rFonts w:ascii="EYInterstate Light" w:hAnsi="EYInterstate Light"/>
          <w:color w:val="000000"/>
          <w:sz w:val="22"/>
          <w:szCs w:val="22"/>
          <w:shd w:val="clear" w:color="auto" w:fill="FFFFFF"/>
        </w:rPr>
        <w:t>En consecuencia</w:t>
      </w:r>
      <w:r w:rsidRPr="006965BF">
        <w:rPr>
          <w:rStyle w:val="normaltextrun"/>
          <w:rFonts w:ascii="EYInterstate Light" w:hAnsi="EYInterstate Light"/>
          <w:color w:val="000000"/>
          <w:sz w:val="22"/>
          <w:szCs w:val="22"/>
          <w:shd w:val="clear" w:color="auto" w:fill="FFFFFF"/>
        </w:rPr>
        <w:t xml:space="preserve">, es </w:t>
      </w:r>
      <w:r w:rsidR="00EB4BB1">
        <w:rPr>
          <w:rStyle w:val="normaltextrun"/>
          <w:rFonts w:ascii="EYInterstate Light" w:hAnsi="EYInterstate Light"/>
          <w:color w:val="000000"/>
          <w:sz w:val="22"/>
          <w:szCs w:val="22"/>
          <w:shd w:val="clear" w:color="auto" w:fill="FFFFFF"/>
        </w:rPr>
        <w:t xml:space="preserve">importante </w:t>
      </w:r>
      <w:r w:rsidRPr="006965BF">
        <w:rPr>
          <w:rStyle w:val="normaltextrun"/>
          <w:rFonts w:ascii="EYInterstate Light" w:hAnsi="EYInterstate Light"/>
          <w:color w:val="000000"/>
          <w:sz w:val="22"/>
          <w:szCs w:val="22"/>
          <w:shd w:val="clear" w:color="auto" w:fill="FFFFFF"/>
        </w:rPr>
        <w:t>poder evaluar información actualizada que permita tomar decisiones acertadas y abordar aspectos específicos que ayuden a cerrar las tareas pendientes de manera</w:t>
      </w:r>
      <w:r w:rsidR="00680592" w:rsidRPr="006965BF">
        <w:rPr>
          <w:rStyle w:val="normaltextrun"/>
          <w:rFonts w:ascii="EYInterstate Light" w:hAnsi="EYInterstate Light"/>
          <w:color w:val="000000"/>
          <w:sz w:val="22"/>
          <w:szCs w:val="22"/>
          <w:shd w:val="clear" w:color="auto" w:fill="FFFFFF"/>
        </w:rPr>
        <w:t xml:space="preserve"> rápida y </w:t>
      </w:r>
      <w:r w:rsidRPr="006965BF">
        <w:rPr>
          <w:rStyle w:val="normaltextrun"/>
          <w:rFonts w:ascii="EYInterstate Light" w:hAnsi="EYInterstate Light"/>
          <w:color w:val="000000"/>
          <w:sz w:val="22"/>
          <w:szCs w:val="22"/>
          <w:shd w:val="clear" w:color="auto" w:fill="FFFFFF"/>
        </w:rPr>
        <w:t>efectiva.</w:t>
      </w:r>
    </w:p>
    <w:p w14:paraId="05F97753" w14:textId="77777777" w:rsidR="00CE336D" w:rsidRDefault="00CE336D" w:rsidP="006965BF">
      <w:pPr>
        <w:rPr>
          <w:rStyle w:val="normaltextrun"/>
          <w:rFonts w:ascii="EYInterstate Light" w:hAnsi="EYInterstate Light"/>
          <w:color w:val="000000"/>
          <w:sz w:val="22"/>
          <w:szCs w:val="22"/>
          <w:shd w:val="clear" w:color="auto" w:fill="FFFFFF"/>
        </w:rPr>
      </w:pPr>
    </w:p>
    <w:p w14:paraId="56D00589" w14:textId="77777777" w:rsidR="00CE336D" w:rsidRDefault="00CE336D" w:rsidP="006965BF">
      <w:pPr>
        <w:rPr>
          <w:rStyle w:val="normaltextrun"/>
          <w:rFonts w:ascii="EYInterstate Light" w:hAnsi="EYInterstate Light"/>
          <w:color w:val="000000"/>
          <w:sz w:val="22"/>
          <w:szCs w:val="22"/>
          <w:shd w:val="clear" w:color="auto" w:fill="FFFFFF"/>
        </w:rPr>
      </w:pPr>
    </w:p>
    <w:p w14:paraId="65ABF9F1" w14:textId="77777777" w:rsidR="00CE336D" w:rsidRPr="006965BF" w:rsidRDefault="00CE336D" w:rsidP="006965BF">
      <w:pPr>
        <w:rPr>
          <w:rStyle w:val="normaltextrun"/>
          <w:rFonts w:ascii="EYInterstate Light" w:hAnsi="EYInterstate Light" w:cs="Arial"/>
          <w:bCs/>
          <w:kern w:val="12"/>
          <w:sz w:val="22"/>
          <w:szCs w:val="22"/>
          <w:lang w:eastAsia="en-US"/>
        </w:rPr>
      </w:pPr>
    </w:p>
    <w:p w14:paraId="449C12A6" w14:textId="77777777" w:rsidR="00680592" w:rsidRPr="007F69A9" w:rsidRDefault="00680592" w:rsidP="007F69A9">
      <w:pPr>
        <w:pStyle w:val="ListParagraph"/>
        <w:rPr>
          <w:rStyle w:val="normaltextrun"/>
          <w:rFonts w:ascii="EYInterstate Light" w:hAnsi="EYInterstate Light" w:cs="Arial"/>
          <w:bCs/>
          <w:kern w:val="12"/>
          <w:sz w:val="22"/>
          <w:szCs w:val="22"/>
          <w:lang w:eastAsia="en-US"/>
        </w:rPr>
      </w:pPr>
    </w:p>
    <w:tbl>
      <w:tblPr>
        <w:tblStyle w:val="TableGrid"/>
        <w:tblW w:w="0" w:type="auto"/>
        <w:tblLook w:val="04A0" w:firstRow="1" w:lastRow="0" w:firstColumn="1" w:lastColumn="0" w:noHBand="0" w:noVBand="1"/>
      </w:tblPr>
      <w:tblGrid>
        <w:gridCol w:w="8828"/>
      </w:tblGrid>
      <w:tr w:rsidR="00200018" w:rsidRPr="00006780" w14:paraId="399F13D8" w14:textId="77777777">
        <w:tc>
          <w:tcPr>
            <w:tcW w:w="8828" w:type="dxa"/>
            <w:shd w:val="clear" w:color="auto" w:fill="auto"/>
          </w:tcPr>
          <w:p w14:paraId="56B85CE6" w14:textId="77777777" w:rsidR="00613D9F" w:rsidRPr="0003349D" w:rsidRDefault="00613D9F" w:rsidP="00613D9F">
            <w:pPr>
              <w:rPr>
                <w:rStyle w:val="normaltextrun"/>
                <w:rFonts w:ascii="EYInterstate Light" w:hAnsi="EYInterstate Light"/>
                <w:b/>
                <w:bCs/>
                <w:color w:val="000000"/>
                <w:sz w:val="22"/>
                <w:szCs w:val="22"/>
                <w:shd w:val="clear" w:color="auto" w:fill="FFFFFF"/>
              </w:rPr>
            </w:pPr>
            <w:bookmarkStart w:id="0" w:name="_Hlk166055564"/>
            <w:r w:rsidRPr="0003349D">
              <w:rPr>
                <w:rStyle w:val="normaltextrun"/>
                <w:rFonts w:ascii="EYInterstate Light" w:hAnsi="EYInterstate Light"/>
                <w:b/>
                <w:bCs/>
                <w:color w:val="000000"/>
                <w:sz w:val="22"/>
                <w:szCs w:val="22"/>
                <w:shd w:val="clear" w:color="auto" w:fill="FFFFFF"/>
              </w:rPr>
              <w:lastRenderedPageBreak/>
              <w:t>Comunicación del Consorcio:</w:t>
            </w:r>
          </w:p>
          <w:p w14:paraId="4C3C33E6" w14:textId="77777777" w:rsidR="00613D9F" w:rsidRDefault="00613D9F" w:rsidP="00013DF8">
            <w:pPr>
              <w:rPr>
                <w:rStyle w:val="normaltextrun"/>
                <w:rFonts w:ascii="EYInterstate Light" w:hAnsi="EYInterstate Light"/>
                <w:color w:val="000000"/>
                <w:sz w:val="22"/>
                <w:szCs w:val="22"/>
                <w:shd w:val="clear" w:color="auto" w:fill="FFFFFF"/>
              </w:rPr>
            </w:pPr>
          </w:p>
          <w:p w14:paraId="62BC744C" w14:textId="108EAAD4" w:rsidR="00751A36" w:rsidRDefault="00751A36" w:rsidP="00013DF8">
            <w:pPr>
              <w:rPr>
                <w:rStyle w:val="normaltextrun"/>
                <w:rFonts w:ascii="EYInterstate Light" w:hAnsi="EYInterstate Light"/>
                <w:color w:val="000000"/>
                <w:sz w:val="22"/>
                <w:szCs w:val="22"/>
                <w:shd w:val="clear" w:color="auto" w:fill="FFFFFF"/>
              </w:rPr>
            </w:pPr>
            <w:r w:rsidRPr="00006780">
              <w:rPr>
                <w:rStyle w:val="normaltextrun"/>
                <w:rFonts w:ascii="EYInterstate Light" w:hAnsi="EYInterstate Light"/>
                <w:color w:val="000000"/>
                <w:sz w:val="22"/>
                <w:szCs w:val="22"/>
                <w:shd w:val="clear" w:color="auto" w:fill="FFFFFF"/>
              </w:rPr>
              <w:t>A continuación, complementaremos la respuesta inicial al comunicado con los elementos que han impactado significativamente el cierre de las Historias de Usuario (HU), afectando el plan de trabajo inicial y las expectativas del proyecto. Además, responderemos específicamente al correo enviado por la Interventoría el pasado jueves 25 de abril a las 12:53 PM, con el fin de clarificar cualquier malentendido y avanzar de manera constructiva.</w:t>
            </w:r>
          </w:p>
          <w:p w14:paraId="4A879ABC" w14:textId="77777777" w:rsidR="00751A36" w:rsidRDefault="00751A36" w:rsidP="00013DF8">
            <w:pPr>
              <w:rPr>
                <w:rStyle w:val="normaltextrun"/>
                <w:rFonts w:ascii="EYInterstate Light" w:hAnsi="EYInterstate Light"/>
                <w:b/>
                <w:bCs/>
                <w:color w:val="000000"/>
                <w:sz w:val="22"/>
                <w:szCs w:val="22"/>
                <w:shd w:val="clear" w:color="auto" w:fill="FFFFFF"/>
              </w:rPr>
            </w:pPr>
          </w:p>
          <w:p w14:paraId="17E5CA95" w14:textId="3607C279" w:rsidR="00013DF8" w:rsidRPr="00013DF8" w:rsidRDefault="00CD5C78" w:rsidP="00013DF8">
            <w:pPr>
              <w:rPr>
                <w:rStyle w:val="normaltextrun"/>
                <w:rFonts w:ascii="EYInterstate Light" w:hAnsi="EYInterstate Light"/>
                <w:color w:val="000000"/>
                <w:sz w:val="22"/>
                <w:szCs w:val="22"/>
                <w:shd w:val="clear" w:color="auto" w:fill="FFFFFF"/>
              </w:rPr>
            </w:pPr>
            <w:r w:rsidRPr="00CD5C78">
              <w:rPr>
                <w:rStyle w:val="normaltextrun"/>
                <w:rFonts w:ascii="EYInterstate Light" w:hAnsi="EYInterstate Light"/>
                <w:b/>
                <w:bCs/>
                <w:color w:val="000000"/>
                <w:sz w:val="22"/>
                <w:szCs w:val="22"/>
                <w:shd w:val="clear" w:color="auto" w:fill="FFFFFF"/>
              </w:rPr>
              <w:t xml:space="preserve">Ajustes </w:t>
            </w:r>
            <w:proofErr w:type="spellStart"/>
            <w:r w:rsidRPr="00CD5C78">
              <w:rPr>
                <w:rStyle w:val="normaltextrun"/>
                <w:rFonts w:ascii="EYInterstate Light" w:hAnsi="EYInterstate Light"/>
                <w:b/>
                <w:bCs/>
                <w:color w:val="000000"/>
                <w:sz w:val="22"/>
                <w:szCs w:val="22"/>
                <w:shd w:val="clear" w:color="auto" w:fill="FFFFFF"/>
              </w:rPr>
              <w:t>post-aprobación</w:t>
            </w:r>
            <w:proofErr w:type="spellEnd"/>
            <w:r w:rsidRPr="00CD5C78">
              <w:rPr>
                <w:rStyle w:val="normaltextrun"/>
                <w:rFonts w:ascii="EYInterstate Light" w:hAnsi="EYInterstate Light"/>
                <w:b/>
                <w:bCs/>
                <w:color w:val="000000"/>
                <w:sz w:val="22"/>
                <w:szCs w:val="22"/>
                <w:shd w:val="clear" w:color="auto" w:fill="FFFFFF"/>
              </w:rPr>
              <w:t>:</w:t>
            </w:r>
            <w:r w:rsidRPr="00CD5C78">
              <w:rPr>
                <w:rStyle w:val="normaltextrun"/>
                <w:rFonts w:ascii="EYInterstate Light" w:hAnsi="EYInterstate Light"/>
                <w:color w:val="000000"/>
                <w:sz w:val="22"/>
                <w:szCs w:val="22"/>
                <w:shd w:val="clear" w:color="auto" w:fill="FFFFFF"/>
              </w:rPr>
              <w:t xml:space="preserve"> Durante las ceremonias de planeación de sprints, la</w:t>
            </w:r>
            <w:r>
              <w:rPr>
                <w:rStyle w:val="normaltextrun"/>
                <w:rFonts w:ascii="EYInterstate Light" w:hAnsi="EYInterstate Light"/>
                <w:color w:val="000000"/>
                <w:sz w:val="22"/>
                <w:szCs w:val="22"/>
                <w:shd w:val="clear" w:color="auto" w:fill="FFFFFF"/>
              </w:rPr>
              <w:t xml:space="preserve"> </w:t>
            </w:r>
            <w:r w:rsidRPr="00CD5C78">
              <w:rPr>
                <w:rStyle w:val="normaltextrun"/>
                <w:rFonts w:ascii="EYInterstate Light" w:hAnsi="EYInterstate Light"/>
                <w:color w:val="000000"/>
                <w:sz w:val="22"/>
                <w:szCs w:val="22"/>
                <w:shd w:val="clear" w:color="auto" w:fill="FFFFFF"/>
              </w:rPr>
              <w:t>Interventoría nos solicita detallar las historias y tareas. Sin embargo, con frecuencia</w:t>
            </w:r>
            <w:r>
              <w:rPr>
                <w:rStyle w:val="normaltextrun"/>
                <w:rFonts w:ascii="EYInterstate Light" w:hAnsi="EYInterstate Light"/>
                <w:color w:val="000000"/>
                <w:sz w:val="22"/>
                <w:szCs w:val="22"/>
                <w:shd w:val="clear" w:color="auto" w:fill="FFFFFF"/>
              </w:rPr>
              <w:t xml:space="preserve"> </w:t>
            </w:r>
            <w:r w:rsidRPr="00CD5C78">
              <w:rPr>
                <w:rStyle w:val="normaltextrun"/>
                <w:rFonts w:ascii="EYInterstate Light" w:hAnsi="EYInterstate Light"/>
                <w:color w:val="000000"/>
                <w:sz w:val="22"/>
                <w:szCs w:val="22"/>
                <w:shd w:val="clear" w:color="auto" w:fill="FFFFFF"/>
              </w:rPr>
              <w:t xml:space="preserve">experimentamos </w:t>
            </w:r>
            <w:r w:rsidRPr="00205DFA">
              <w:rPr>
                <w:rStyle w:val="normaltextrun"/>
                <w:rFonts w:ascii="EYInterstate Light" w:hAnsi="EYInterstate Light"/>
                <w:color w:val="000000"/>
                <w:sz w:val="22"/>
                <w:szCs w:val="22"/>
                <w:shd w:val="clear" w:color="auto" w:fill="FFFFFF"/>
              </w:rPr>
              <w:t>cambios en el alcance y en los elementos acordados para dar aprobación a las HU ya planificadas.</w:t>
            </w:r>
            <w:r w:rsidRPr="00CD5C78">
              <w:rPr>
                <w:rStyle w:val="normaltextrun"/>
                <w:rFonts w:ascii="EYInterstate Light" w:hAnsi="EYInterstate Light"/>
                <w:color w:val="000000"/>
                <w:sz w:val="22"/>
                <w:szCs w:val="22"/>
                <w:shd w:val="clear" w:color="auto" w:fill="FFFFFF"/>
              </w:rPr>
              <w:t xml:space="preserve"> Un ejemplo claro ocurrió con las historias denominadas “</w:t>
            </w:r>
            <w:r w:rsidRPr="00013DF8">
              <w:rPr>
                <w:rStyle w:val="normaltextrun"/>
                <w:rFonts w:ascii="EYInterstate Light" w:hAnsi="EYInterstate Light"/>
                <w:b/>
                <w:bCs/>
                <w:color w:val="000000"/>
                <w:sz w:val="22"/>
                <w:szCs w:val="22"/>
                <w:shd w:val="clear" w:color="auto" w:fill="FFFFFF"/>
              </w:rPr>
              <w:t>Diseñar script de pruebas</w:t>
            </w:r>
            <w:r w:rsidRPr="00CD5C78">
              <w:rPr>
                <w:rStyle w:val="normaltextrun"/>
                <w:rFonts w:ascii="EYInterstate Light" w:hAnsi="EYInterstate Light"/>
                <w:color w:val="000000"/>
                <w:sz w:val="22"/>
                <w:szCs w:val="22"/>
                <w:shd w:val="clear" w:color="auto" w:fill="FFFFFF"/>
              </w:rPr>
              <w:t>…”, comprometidas desde el inicio del Sprint 8 el 04 de abril de 2024 y</w:t>
            </w:r>
            <w:r>
              <w:rPr>
                <w:rStyle w:val="normaltextrun"/>
                <w:rFonts w:ascii="EYInterstate Light" w:hAnsi="EYInterstate Light"/>
                <w:color w:val="000000"/>
                <w:sz w:val="22"/>
                <w:szCs w:val="22"/>
                <w:shd w:val="clear" w:color="auto" w:fill="FFFFFF"/>
              </w:rPr>
              <w:t xml:space="preserve"> </w:t>
            </w:r>
            <w:r w:rsidRPr="00CD5C78">
              <w:rPr>
                <w:rStyle w:val="normaltextrun"/>
                <w:rFonts w:ascii="EYInterstate Light" w:hAnsi="EYInterstate Light"/>
                <w:color w:val="000000"/>
                <w:sz w:val="22"/>
                <w:szCs w:val="22"/>
                <w:shd w:val="clear" w:color="auto" w:fill="FFFFFF"/>
              </w:rPr>
              <w:t>continuadas en el Sprint 9 a partir del 18 de abril de 2024. Tras la liberación de producto</w:t>
            </w:r>
            <w:r>
              <w:rPr>
                <w:rStyle w:val="normaltextrun"/>
                <w:rFonts w:ascii="EYInterstate Light" w:hAnsi="EYInterstate Light"/>
                <w:color w:val="000000"/>
                <w:sz w:val="22"/>
                <w:szCs w:val="22"/>
                <w:shd w:val="clear" w:color="auto" w:fill="FFFFFF"/>
              </w:rPr>
              <w:t xml:space="preserve"> </w:t>
            </w:r>
            <w:r w:rsidRPr="00CD5C78">
              <w:rPr>
                <w:rStyle w:val="normaltextrun"/>
                <w:rFonts w:ascii="EYInterstate Light" w:hAnsi="EYInterstate Light"/>
                <w:color w:val="000000"/>
                <w:sz w:val="22"/>
                <w:szCs w:val="22"/>
                <w:shd w:val="clear" w:color="auto" w:fill="FFFFFF"/>
              </w:rPr>
              <w:t>del Sprint 8, el 19 de abril de 2024 compartimos por correo electrónico los detalles</w:t>
            </w:r>
            <w:r>
              <w:rPr>
                <w:rStyle w:val="normaltextrun"/>
                <w:rFonts w:ascii="EYInterstate Light" w:hAnsi="EYInterstate Light"/>
                <w:color w:val="000000"/>
                <w:sz w:val="22"/>
                <w:szCs w:val="22"/>
                <w:shd w:val="clear" w:color="auto" w:fill="FFFFFF"/>
              </w:rPr>
              <w:t xml:space="preserve"> </w:t>
            </w:r>
            <w:r w:rsidRPr="00CD5C78">
              <w:rPr>
                <w:rStyle w:val="normaltextrun"/>
                <w:rFonts w:ascii="EYInterstate Light" w:hAnsi="EYInterstate Light"/>
                <w:color w:val="000000"/>
                <w:sz w:val="22"/>
                <w:szCs w:val="22"/>
                <w:shd w:val="clear" w:color="auto" w:fill="FFFFFF"/>
              </w:rPr>
              <w:t>comprometidos de una HU referente a pruebas de integridad. El 22 de abril, la DIAN realizó</w:t>
            </w:r>
            <w:r>
              <w:rPr>
                <w:rStyle w:val="normaltextrun"/>
                <w:rFonts w:ascii="EYInterstate Light" w:hAnsi="EYInterstate Light"/>
                <w:color w:val="000000"/>
                <w:sz w:val="22"/>
                <w:szCs w:val="22"/>
                <w:shd w:val="clear" w:color="auto" w:fill="FFFFFF"/>
              </w:rPr>
              <w:t xml:space="preserve"> </w:t>
            </w:r>
            <w:r w:rsidRPr="00CD5C78">
              <w:rPr>
                <w:rStyle w:val="normaltextrun"/>
                <w:rFonts w:ascii="EYInterstate Light" w:hAnsi="EYInterstate Light"/>
                <w:color w:val="000000"/>
                <w:sz w:val="22"/>
                <w:szCs w:val="22"/>
                <w:shd w:val="clear" w:color="auto" w:fill="FFFFFF"/>
              </w:rPr>
              <w:t xml:space="preserve">observaciones sobre esta historia sin mencionar </w:t>
            </w:r>
            <w:r w:rsidRPr="00205DFA">
              <w:rPr>
                <w:rStyle w:val="normaltextrun"/>
                <w:rFonts w:ascii="EYInterstate Light" w:hAnsi="EYInterstate Light"/>
                <w:color w:val="000000"/>
                <w:sz w:val="22"/>
                <w:szCs w:val="22"/>
                <w:shd w:val="clear" w:color="auto" w:fill="FFFFFF"/>
              </w:rPr>
              <w:t>cambios en los criterios o la</w:t>
            </w:r>
            <w:r w:rsidRPr="003B2729">
              <w:rPr>
                <w:rStyle w:val="normaltextrun"/>
                <w:rFonts w:ascii="EYInterstate Light" w:hAnsi="EYInterstate Light"/>
                <w:color w:val="000000"/>
                <w:sz w:val="22"/>
                <w:szCs w:val="22"/>
                <w:shd w:val="clear" w:color="auto" w:fill="FFFFFF"/>
              </w:rPr>
              <w:t xml:space="preserve"> </w:t>
            </w:r>
            <w:r w:rsidRPr="00BE163F">
              <w:rPr>
                <w:rStyle w:val="normaltextrun"/>
                <w:rFonts w:ascii="EYInterstate Light" w:hAnsi="EYInterstate Light"/>
                <w:color w:val="000000"/>
                <w:sz w:val="22"/>
                <w:szCs w:val="22"/>
                <w:shd w:val="clear" w:color="auto" w:fill="FFFFFF"/>
              </w:rPr>
              <w:t>estructura</w:t>
            </w:r>
            <w:r w:rsidR="00013DF8" w:rsidRPr="00BE163F">
              <w:rPr>
                <w:rStyle w:val="normaltextrun"/>
                <w:rFonts w:ascii="EYInterstate Light" w:hAnsi="EYInterstate Light"/>
                <w:color w:val="000000"/>
                <w:sz w:val="22"/>
                <w:szCs w:val="22"/>
                <w:shd w:val="clear" w:color="auto" w:fill="FFFFFF"/>
              </w:rPr>
              <w:t xml:space="preserve"> definida previamente</w:t>
            </w:r>
            <w:r w:rsidR="00013DF8" w:rsidRPr="00013DF8">
              <w:rPr>
                <w:rStyle w:val="normaltextrun"/>
                <w:rFonts w:ascii="EYInterstate Light" w:hAnsi="EYInterstate Light"/>
                <w:color w:val="000000"/>
                <w:sz w:val="22"/>
                <w:szCs w:val="22"/>
                <w:shd w:val="clear" w:color="auto" w:fill="FFFFFF"/>
              </w:rPr>
              <w:t xml:space="preserve">. Sin embargo, cinco días después del inicio del Sprint 9, en la sesión “Scripts de pruebas” del 25 de abril, la Interventoría </w:t>
            </w:r>
            <w:r w:rsidR="00013DF8" w:rsidRPr="002A1FF7">
              <w:rPr>
                <w:rStyle w:val="normaltextrun"/>
                <w:rFonts w:ascii="EYInterstate Light" w:hAnsi="EYInterstate Light"/>
                <w:color w:val="000000"/>
                <w:sz w:val="22"/>
                <w:szCs w:val="22"/>
                <w:shd w:val="clear" w:color="auto" w:fill="FFFFFF"/>
              </w:rPr>
              <w:t>solicitó consolidar estas historias en una única HU, argumentando que se esperaba un manejo diferente de estas actividades.</w:t>
            </w:r>
            <w:r w:rsidR="00013DF8" w:rsidRPr="00013DF8">
              <w:rPr>
                <w:rStyle w:val="normaltextrun"/>
                <w:rFonts w:ascii="EYInterstate Light" w:hAnsi="EYInterstate Light"/>
                <w:color w:val="000000"/>
                <w:sz w:val="22"/>
                <w:szCs w:val="22"/>
                <w:shd w:val="clear" w:color="auto" w:fill="FFFFFF"/>
              </w:rPr>
              <w:t xml:space="preserve"> </w:t>
            </w:r>
          </w:p>
          <w:p w14:paraId="35EF5510" w14:textId="623D6631" w:rsidR="00200018" w:rsidRPr="00006780" w:rsidRDefault="00013DF8" w:rsidP="001B55D9">
            <w:pPr>
              <w:rPr>
                <w:rStyle w:val="normaltextrun"/>
                <w:rFonts w:ascii="EYInterstate Light" w:hAnsi="EYInterstate Light"/>
                <w:color w:val="000000"/>
                <w:sz w:val="22"/>
                <w:szCs w:val="22"/>
                <w:shd w:val="clear" w:color="auto" w:fill="FFFFFF"/>
              </w:rPr>
            </w:pPr>
            <w:r w:rsidRPr="00013DF8">
              <w:rPr>
                <w:rStyle w:val="normaltextrun"/>
                <w:rFonts w:ascii="EYInterstate Light" w:hAnsi="EYInterstate Light"/>
                <w:color w:val="000000"/>
                <w:sz w:val="22"/>
                <w:szCs w:val="22"/>
                <w:shd w:val="clear" w:color="auto" w:fill="FFFFFF"/>
              </w:rPr>
              <w:t xml:space="preserve">Esto implicó que el consorcio tuviera </w:t>
            </w:r>
            <w:r w:rsidRPr="007E771E">
              <w:rPr>
                <w:rStyle w:val="normaltextrun"/>
                <w:rFonts w:ascii="EYInterstate Light" w:hAnsi="EYInterstate Light"/>
                <w:color w:val="000000"/>
                <w:sz w:val="22"/>
                <w:szCs w:val="22"/>
                <w:shd w:val="clear" w:color="auto" w:fill="FFFFFF"/>
              </w:rPr>
              <w:t>que reestructurar el diseño de los scripts para</w:t>
            </w:r>
            <w:r w:rsidRPr="00013DF8">
              <w:rPr>
                <w:rStyle w:val="normaltextrun"/>
                <w:rFonts w:ascii="EYInterstate Light" w:hAnsi="EYInterstate Light"/>
                <w:color w:val="000000"/>
                <w:sz w:val="22"/>
                <w:szCs w:val="22"/>
                <w:shd w:val="clear" w:color="auto" w:fill="FFFFFF"/>
              </w:rPr>
              <w:t xml:space="preserve"> cada tipo de prueba, lo que requirió tiempo adicional y modificaciones a lo implementado en los sprints 8 y 9. </w:t>
            </w:r>
            <w:r w:rsidRPr="001B55D9">
              <w:rPr>
                <w:rStyle w:val="normaltextrun"/>
                <w:rFonts w:ascii="EYInterstate Light" w:hAnsi="EYInterstate Light"/>
                <w:b/>
                <w:bCs/>
                <w:color w:val="000000"/>
                <w:sz w:val="22"/>
                <w:szCs w:val="22"/>
                <w:shd w:val="clear" w:color="auto" w:fill="FFFFFF"/>
              </w:rPr>
              <w:t>Por lo tanto, es crucial que se respete el alcance y los elementos acordados para el cierre de las tareas a lo largo del sprint y no se modifiquen cuando se ha iniciado la ejecución, ocasionando reprocesos y tiempos adicionales.</w:t>
            </w:r>
          </w:p>
        </w:tc>
      </w:tr>
      <w:bookmarkEnd w:id="0"/>
    </w:tbl>
    <w:p w14:paraId="6C0C2D29" w14:textId="77777777" w:rsidR="00975751" w:rsidRDefault="00975751" w:rsidP="00AB398B">
      <w:pPr>
        <w:rPr>
          <w:rStyle w:val="normaltextrun"/>
          <w:rFonts w:ascii="EYInterstate Light" w:hAnsi="EYInterstate Light"/>
          <w:color w:val="000000"/>
          <w:sz w:val="22"/>
          <w:szCs w:val="22"/>
          <w:shd w:val="clear" w:color="auto" w:fill="FFFFFF"/>
        </w:rPr>
      </w:pPr>
    </w:p>
    <w:p w14:paraId="3A39A607" w14:textId="77777777" w:rsidR="001B55D9" w:rsidRPr="002B3F78" w:rsidRDefault="001B55D9" w:rsidP="001B55D9">
      <w:pPr>
        <w:rPr>
          <w:rStyle w:val="normaltextrun"/>
          <w:rFonts w:ascii="EYInterstate Light" w:hAnsi="EYInterstate Light"/>
          <w:b/>
          <w:bCs/>
          <w:color w:val="000000"/>
          <w:sz w:val="22"/>
          <w:szCs w:val="22"/>
          <w:shd w:val="clear" w:color="auto" w:fill="FFFFFF"/>
        </w:rPr>
      </w:pPr>
      <w:r w:rsidRPr="002B3F78">
        <w:rPr>
          <w:rStyle w:val="normaltextrun"/>
          <w:rFonts w:ascii="EYInterstate Light" w:hAnsi="EYInterstate Light"/>
          <w:b/>
          <w:bCs/>
          <w:color w:val="000000"/>
          <w:sz w:val="22"/>
          <w:szCs w:val="22"/>
          <w:shd w:val="clear" w:color="auto" w:fill="FFFFFF"/>
        </w:rPr>
        <w:t xml:space="preserve">Respuesta del Interventor: </w:t>
      </w:r>
    </w:p>
    <w:p w14:paraId="50A31C2E" w14:textId="77777777" w:rsidR="001B55D9" w:rsidRDefault="001B55D9" w:rsidP="001B55D9">
      <w:pPr>
        <w:rPr>
          <w:rStyle w:val="normaltextrun"/>
          <w:rFonts w:ascii="EYInterstate Light" w:hAnsi="EYInterstate Light"/>
          <w:color w:val="000000"/>
          <w:sz w:val="22"/>
          <w:szCs w:val="22"/>
          <w:shd w:val="clear" w:color="auto" w:fill="FFFFFF"/>
        </w:rPr>
      </w:pPr>
    </w:p>
    <w:p w14:paraId="1C7CEF0C" w14:textId="77777777" w:rsidR="001B55D9" w:rsidRDefault="001B55D9" w:rsidP="001B55D9">
      <w:p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Con relación a lo anterior nos permitimos aclarar lo siguiente:</w:t>
      </w:r>
    </w:p>
    <w:p w14:paraId="53571626" w14:textId="77777777" w:rsidR="00B54193" w:rsidRDefault="00B54193" w:rsidP="001B55D9">
      <w:pPr>
        <w:rPr>
          <w:rStyle w:val="normaltextrun"/>
          <w:rFonts w:ascii="EYInterstate Light" w:hAnsi="EYInterstate Light"/>
          <w:color w:val="000000"/>
          <w:sz w:val="22"/>
          <w:szCs w:val="22"/>
          <w:shd w:val="clear" w:color="auto" w:fill="FFFFFF"/>
        </w:rPr>
      </w:pPr>
    </w:p>
    <w:p w14:paraId="0389D069" w14:textId="6F8B8BE1" w:rsidR="00145BAE" w:rsidRDefault="00261EF9" w:rsidP="00E51149">
      <w:pPr>
        <w:pStyle w:val="ListParagraph"/>
        <w:numPr>
          <w:ilvl w:val="0"/>
          <w:numId w:val="18"/>
        </w:num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R</w:t>
      </w:r>
      <w:r w:rsidR="004C2FD8">
        <w:rPr>
          <w:rStyle w:val="normaltextrun"/>
          <w:rFonts w:ascii="EYInterstate Light" w:hAnsi="EYInterstate Light"/>
          <w:color w:val="000000"/>
          <w:sz w:val="22"/>
          <w:szCs w:val="22"/>
          <w:shd w:val="clear" w:color="auto" w:fill="FFFFFF"/>
        </w:rPr>
        <w:t>ecordamos que</w:t>
      </w:r>
      <w:r>
        <w:rPr>
          <w:rStyle w:val="normaltextrun"/>
          <w:rFonts w:ascii="EYInterstate Light" w:hAnsi="EYInterstate Light"/>
          <w:color w:val="000000"/>
          <w:sz w:val="22"/>
          <w:szCs w:val="22"/>
          <w:shd w:val="clear" w:color="auto" w:fill="FFFFFF"/>
        </w:rPr>
        <w:t xml:space="preserve"> </w:t>
      </w:r>
      <w:r w:rsidR="004C2FD8">
        <w:rPr>
          <w:rStyle w:val="normaltextrun"/>
          <w:rFonts w:ascii="EYInterstate Light" w:hAnsi="EYInterstate Light"/>
          <w:color w:val="000000"/>
          <w:sz w:val="22"/>
          <w:szCs w:val="22"/>
          <w:shd w:val="clear" w:color="auto" w:fill="FFFFFF"/>
        </w:rPr>
        <w:t xml:space="preserve">la </w:t>
      </w:r>
      <w:r w:rsidR="00750987">
        <w:rPr>
          <w:rStyle w:val="normaltextrun"/>
          <w:rFonts w:ascii="EYInterstate Light" w:hAnsi="EYInterstate Light"/>
          <w:color w:val="000000"/>
          <w:sz w:val="22"/>
          <w:szCs w:val="22"/>
          <w:shd w:val="clear" w:color="auto" w:fill="FFFFFF"/>
        </w:rPr>
        <w:t>Interventoría durante la sesión</w:t>
      </w:r>
      <w:r w:rsidR="00D705EC">
        <w:rPr>
          <w:rStyle w:val="normaltextrun"/>
          <w:rFonts w:ascii="EYInterstate Light" w:hAnsi="EYInterstate Light"/>
          <w:color w:val="000000"/>
          <w:sz w:val="22"/>
          <w:szCs w:val="22"/>
          <w:shd w:val="clear" w:color="auto" w:fill="FFFFFF"/>
        </w:rPr>
        <w:t xml:space="preserve"> del </w:t>
      </w:r>
      <w:r w:rsidR="00145BAE">
        <w:rPr>
          <w:rStyle w:val="normaltextrun"/>
          <w:rFonts w:ascii="EYInterstate Light" w:hAnsi="EYInterstate Light"/>
          <w:color w:val="000000"/>
          <w:sz w:val="22"/>
          <w:szCs w:val="22"/>
          <w:shd w:val="clear" w:color="auto" w:fill="FFFFFF"/>
        </w:rPr>
        <w:t xml:space="preserve">25/04/2024 </w:t>
      </w:r>
      <w:r w:rsidR="00750987">
        <w:rPr>
          <w:rStyle w:val="normaltextrun"/>
          <w:rFonts w:ascii="EYInterstate Light" w:hAnsi="EYInterstate Light"/>
          <w:color w:val="000000"/>
          <w:sz w:val="22"/>
          <w:szCs w:val="22"/>
          <w:shd w:val="clear" w:color="auto" w:fill="FFFFFF"/>
        </w:rPr>
        <w:t xml:space="preserve">informó </w:t>
      </w:r>
      <w:r w:rsidR="00B1705B">
        <w:rPr>
          <w:rStyle w:val="normaltextrun"/>
          <w:rFonts w:ascii="EYInterstate Light" w:hAnsi="EYInterstate Light"/>
          <w:color w:val="000000"/>
          <w:sz w:val="22"/>
          <w:szCs w:val="22"/>
          <w:shd w:val="clear" w:color="auto" w:fill="FFFFFF"/>
        </w:rPr>
        <w:t>y reiteró los siguientes mensajes</w:t>
      </w:r>
      <w:r w:rsidR="004C2FD8">
        <w:rPr>
          <w:rStyle w:val="normaltextrun"/>
          <w:rFonts w:ascii="EYInterstate Light" w:hAnsi="EYInterstate Light"/>
          <w:color w:val="000000"/>
          <w:sz w:val="22"/>
          <w:szCs w:val="22"/>
          <w:shd w:val="clear" w:color="auto" w:fill="FFFFFF"/>
        </w:rPr>
        <w:t xml:space="preserve"> hacia el Consorcio</w:t>
      </w:r>
      <w:r>
        <w:rPr>
          <w:rStyle w:val="normaltextrun"/>
          <w:rFonts w:ascii="EYInterstate Light" w:hAnsi="EYInterstate Light"/>
          <w:color w:val="000000"/>
          <w:sz w:val="22"/>
          <w:szCs w:val="22"/>
          <w:shd w:val="clear" w:color="auto" w:fill="FFFFFF"/>
        </w:rPr>
        <w:t xml:space="preserve">, los cuales </w:t>
      </w:r>
      <w:r w:rsidR="00707646">
        <w:rPr>
          <w:rStyle w:val="normaltextrun"/>
          <w:rFonts w:ascii="EYInterstate Light" w:hAnsi="EYInterstate Light"/>
          <w:color w:val="000000"/>
          <w:sz w:val="22"/>
          <w:szCs w:val="22"/>
          <w:shd w:val="clear" w:color="auto" w:fill="FFFFFF"/>
        </w:rPr>
        <w:t xml:space="preserve">podrán </w:t>
      </w:r>
      <w:r>
        <w:rPr>
          <w:rStyle w:val="normaltextrun"/>
          <w:rFonts w:ascii="EYInterstate Light" w:hAnsi="EYInterstate Light"/>
          <w:color w:val="000000"/>
          <w:sz w:val="22"/>
          <w:szCs w:val="22"/>
          <w:shd w:val="clear" w:color="auto" w:fill="FFFFFF"/>
        </w:rPr>
        <w:t>evidenciar en la grabación “</w:t>
      </w:r>
      <w:r w:rsidR="007076ED" w:rsidRPr="007076ED">
        <w:rPr>
          <w:rStyle w:val="normaltextrun"/>
          <w:rFonts w:ascii="EYInterstate Light" w:hAnsi="EYInterstate Light"/>
          <w:i/>
          <w:iCs/>
          <w:color w:val="000000"/>
          <w:sz w:val="22"/>
          <w:szCs w:val="22"/>
          <w:shd w:val="clear" w:color="auto" w:fill="FFFFFF"/>
        </w:rPr>
        <w:t>Scripts de pruebas-20240425_093442-Grabación de la reunión.mp4</w:t>
      </w:r>
      <w:r w:rsidR="007076ED">
        <w:rPr>
          <w:rStyle w:val="normaltextrun"/>
          <w:rFonts w:ascii="EYInterstate Light" w:hAnsi="EYInterstate Light"/>
          <w:color w:val="000000"/>
          <w:sz w:val="22"/>
          <w:szCs w:val="22"/>
          <w:shd w:val="clear" w:color="auto" w:fill="FFFFFF"/>
        </w:rPr>
        <w:t xml:space="preserve"> “</w:t>
      </w:r>
      <w:r>
        <w:rPr>
          <w:rStyle w:val="normaltextrun"/>
          <w:rFonts w:ascii="EYInterstate Light" w:hAnsi="EYInterstate Light"/>
          <w:color w:val="000000"/>
          <w:sz w:val="22"/>
          <w:szCs w:val="22"/>
          <w:shd w:val="clear" w:color="auto" w:fill="FFFFFF"/>
        </w:rPr>
        <w:t>, que reposa en el SharePoint de la DIAN</w:t>
      </w:r>
      <w:r w:rsidR="00750987">
        <w:rPr>
          <w:rStyle w:val="normaltextrun"/>
          <w:rFonts w:ascii="EYInterstate Light" w:hAnsi="EYInterstate Light"/>
          <w:color w:val="000000"/>
          <w:sz w:val="22"/>
          <w:szCs w:val="22"/>
          <w:shd w:val="clear" w:color="auto" w:fill="FFFFFF"/>
        </w:rPr>
        <w:t xml:space="preserve">: </w:t>
      </w:r>
    </w:p>
    <w:p w14:paraId="27623144" w14:textId="77777777" w:rsidR="007076ED" w:rsidRDefault="007076ED" w:rsidP="007076ED">
      <w:pPr>
        <w:pStyle w:val="ListParagraph"/>
        <w:rPr>
          <w:rStyle w:val="normaltextrun"/>
          <w:rFonts w:ascii="EYInterstate Light" w:hAnsi="EYInterstate Light"/>
          <w:color w:val="000000"/>
          <w:sz w:val="22"/>
          <w:szCs w:val="22"/>
          <w:shd w:val="clear" w:color="auto" w:fill="FFFFFF"/>
        </w:rPr>
      </w:pPr>
    </w:p>
    <w:p w14:paraId="1637A9B0" w14:textId="77777777" w:rsidR="007A5C15" w:rsidRDefault="005F1906" w:rsidP="007A5C15">
      <w:pPr>
        <w:pStyle w:val="ListParagraph"/>
        <w:numPr>
          <w:ilvl w:val="0"/>
          <w:numId w:val="19"/>
        </w:numPr>
        <w:ind w:left="1276" w:hanging="196"/>
        <w:rPr>
          <w:rStyle w:val="normaltextrun"/>
          <w:rFonts w:ascii="EYInterstate Light" w:hAnsi="EYInterstate Light"/>
          <w:color w:val="000000"/>
          <w:sz w:val="22"/>
          <w:szCs w:val="22"/>
          <w:shd w:val="clear" w:color="auto" w:fill="FFFFFF"/>
        </w:rPr>
      </w:pPr>
      <w:r w:rsidRPr="005F1906">
        <w:rPr>
          <w:rStyle w:val="normaltextrun"/>
          <w:rFonts w:ascii="EYInterstate Light" w:hAnsi="EYInterstate Light"/>
          <w:color w:val="000000"/>
          <w:sz w:val="22"/>
          <w:szCs w:val="22"/>
          <w:shd w:val="clear" w:color="auto" w:fill="FFFFFF"/>
        </w:rPr>
        <w:t xml:space="preserve">En relación con la propuesta de agrupar las Historias de Usuario (HU) vinculadas a la creación del </w:t>
      </w:r>
      <w:r w:rsidRPr="00991DD4">
        <w:rPr>
          <w:rStyle w:val="normaltextrun"/>
          <w:rFonts w:ascii="EYInterstate Light" w:hAnsi="EYInterstate Light"/>
          <w:i/>
          <w:iCs/>
          <w:color w:val="000000"/>
          <w:sz w:val="22"/>
          <w:szCs w:val="22"/>
          <w:shd w:val="clear" w:color="auto" w:fill="FFFFFF"/>
        </w:rPr>
        <w:t>"script de pruebas"</w:t>
      </w:r>
      <w:r w:rsidRPr="005F1906">
        <w:rPr>
          <w:rStyle w:val="normaltextrun"/>
          <w:rFonts w:ascii="EYInterstate Light" w:hAnsi="EYInterstate Light"/>
          <w:color w:val="000000"/>
          <w:sz w:val="22"/>
          <w:szCs w:val="22"/>
          <w:shd w:val="clear" w:color="auto" w:fill="FFFFFF"/>
        </w:rPr>
        <w:t xml:space="preserve"> programadas para los sprints 8 y 9, </w:t>
      </w:r>
      <w:r w:rsidR="005A4145">
        <w:rPr>
          <w:rStyle w:val="normaltextrun"/>
          <w:rFonts w:ascii="EYInterstate Light" w:hAnsi="EYInterstate Light"/>
          <w:color w:val="000000"/>
          <w:sz w:val="22"/>
          <w:szCs w:val="22"/>
          <w:shd w:val="clear" w:color="auto" w:fill="FFFFFF"/>
        </w:rPr>
        <w:t xml:space="preserve">las </w:t>
      </w:r>
      <w:r w:rsidRPr="005F1906">
        <w:rPr>
          <w:rStyle w:val="normaltextrun"/>
          <w:rFonts w:ascii="EYInterstate Light" w:hAnsi="EYInterstate Light"/>
          <w:color w:val="000000"/>
          <w:sz w:val="22"/>
          <w:szCs w:val="22"/>
          <w:shd w:val="clear" w:color="auto" w:fill="FFFFFF"/>
        </w:rPr>
        <w:t xml:space="preserve">partes acordaron proceder con dicha agrupación. Se confirmó durante la sesión que esta acción no tendría impacto en el alcance </w:t>
      </w:r>
      <w:r w:rsidRPr="005F1906">
        <w:rPr>
          <w:rStyle w:val="normaltextrun"/>
          <w:rFonts w:ascii="EYInterstate Light" w:hAnsi="EYInterstate Light"/>
          <w:color w:val="000000"/>
          <w:sz w:val="22"/>
          <w:szCs w:val="22"/>
          <w:shd w:val="clear" w:color="auto" w:fill="FFFFFF"/>
        </w:rPr>
        <w:lastRenderedPageBreak/>
        <w:t>de</w:t>
      </w:r>
      <w:r w:rsidR="00245161">
        <w:rPr>
          <w:rStyle w:val="normaltextrun"/>
          <w:rFonts w:ascii="EYInterstate Light" w:hAnsi="EYInterstate Light"/>
          <w:color w:val="000000"/>
          <w:sz w:val="22"/>
          <w:szCs w:val="22"/>
          <w:shd w:val="clear" w:color="auto" w:fill="FFFFFF"/>
        </w:rPr>
        <w:t xml:space="preserve"> lo planeado</w:t>
      </w:r>
      <w:r w:rsidRPr="005F1906">
        <w:rPr>
          <w:rStyle w:val="normaltextrun"/>
          <w:rFonts w:ascii="EYInterstate Light" w:hAnsi="EYInterstate Light"/>
          <w:color w:val="000000"/>
          <w:sz w:val="22"/>
          <w:szCs w:val="22"/>
          <w:shd w:val="clear" w:color="auto" w:fill="FFFFFF"/>
        </w:rPr>
        <w:t>. Además, se consultó directamente al equipo del Consorcio sobre su acuerdo con la recomendación propuesta, y expresaron su conformidad con la decisión.</w:t>
      </w:r>
    </w:p>
    <w:p w14:paraId="5E85E6A1" w14:textId="77777777" w:rsidR="007A5C15" w:rsidRDefault="007A5C15" w:rsidP="007A5C15">
      <w:pPr>
        <w:pStyle w:val="ListParagraph"/>
        <w:ind w:left="1276"/>
        <w:rPr>
          <w:rStyle w:val="normaltextrun"/>
          <w:rFonts w:ascii="EYInterstate Light" w:hAnsi="EYInterstate Light"/>
          <w:color w:val="000000"/>
          <w:sz w:val="22"/>
          <w:szCs w:val="22"/>
          <w:shd w:val="clear" w:color="auto" w:fill="FFFFFF"/>
        </w:rPr>
      </w:pPr>
    </w:p>
    <w:p w14:paraId="37CC83D2" w14:textId="604587FA" w:rsidR="00156AC8" w:rsidRDefault="005E7EE5" w:rsidP="007A5C15">
      <w:pPr>
        <w:pStyle w:val="ListParagraph"/>
        <w:ind w:left="1276"/>
        <w:rPr>
          <w:rStyle w:val="normaltextrun"/>
          <w:rFonts w:ascii="EYInterstate Light" w:hAnsi="EYInterstate Light"/>
          <w:color w:val="000000"/>
          <w:sz w:val="22"/>
          <w:szCs w:val="22"/>
          <w:shd w:val="clear" w:color="auto" w:fill="FFFFFF"/>
        </w:rPr>
      </w:pPr>
      <w:r w:rsidRPr="007A1856">
        <w:rPr>
          <w:rStyle w:val="normaltextrun"/>
          <w:rFonts w:ascii="EYInterstate Light" w:hAnsi="EYInterstate Light"/>
          <w:color w:val="000000"/>
          <w:sz w:val="22"/>
          <w:szCs w:val="22"/>
          <w:shd w:val="clear" w:color="auto" w:fill="FFFFFF"/>
        </w:rPr>
        <w:t xml:space="preserve">Se </w:t>
      </w:r>
      <w:r>
        <w:rPr>
          <w:rStyle w:val="normaltextrun"/>
          <w:rFonts w:ascii="EYInterstate Light" w:hAnsi="EYInterstate Light"/>
          <w:color w:val="000000"/>
          <w:sz w:val="22"/>
          <w:szCs w:val="22"/>
          <w:shd w:val="clear" w:color="auto" w:fill="FFFFFF"/>
        </w:rPr>
        <w:t xml:space="preserve">aclara </w:t>
      </w:r>
      <w:r w:rsidRPr="007A1856">
        <w:rPr>
          <w:rStyle w:val="normaltextrun"/>
          <w:rFonts w:ascii="EYInterstate Light" w:hAnsi="EYInterstate Light"/>
          <w:color w:val="000000"/>
          <w:sz w:val="22"/>
          <w:szCs w:val="22"/>
          <w:shd w:val="clear" w:color="auto" w:fill="FFFFFF"/>
        </w:rPr>
        <w:t xml:space="preserve">que la decisión de agrupar las Historias de Usuario (HU) relacionadas con la creación del "script de pruebas" se tomó después de una validación interna realizada </w:t>
      </w:r>
      <w:r>
        <w:rPr>
          <w:rStyle w:val="normaltextrun"/>
          <w:rFonts w:ascii="EYInterstate Light" w:hAnsi="EYInterstate Light"/>
          <w:color w:val="000000"/>
          <w:sz w:val="22"/>
          <w:szCs w:val="22"/>
          <w:shd w:val="clear" w:color="auto" w:fill="FFFFFF"/>
        </w:rPr>
        <w:t xml:space="preserve">entre </w:t>
      </w:r>
      <w:r w:rsidRPr="007A1856">
        <w:rPr>
          <w:rStyle w:val="normaltextrun"/>
          <w:rFonts w:ascii="EYInterstate Light" w:hAnsi="EYInterstate Light"/>
          <w:color w:val="000000"/>
          <w:sz w:val="22"/>
          <w:szCs w:val="22"/>
          <w:shd w:val="clear" w:color="auto" w:fill="FFFFFF"/>
        </w:rPr>
        <w:t>la DIAN y la interventoría</w:t>
      </w:r>
      <w:r w:rsidR="002A1A85">
        <w:rPr>
          <w:rStyle w:val="normaltextrun"/>
          <w:rFonts w:ascii="EYInterstate Light" w:hAnsi="EYInterstate Light"/>
          <w:color w:val="000000"/>
          <w:sz w:val="22"/>
          <w:szCs w:val="22"/>
          <w:shd w:val="clear" w:color="auto" w:fill="FFFFFF"/>
        </w:rPr>
        <w:t xml:space="preserve">, </w:t>
      </w:r>
      <w:r w:rsidR="004560C6" w:rsidRPr="007A5C15">
        <w:rPr>
          <w:rStyle w:val="normaltextrun"/>
          <w:rFonts w:ascii="EYInterstate Light" w:hAnsi="EYInterstate Light"/>
          <w:color w:val="000000"/>
          <w:sz w:val="22"/>
          <w:szCs w:val="22"/>
          <w:shd w:val="clear" w:color="auto" w:fill="FFFFFF"/>
        </w:rPr>
        <w:t xml:space="preserve">en donde se identificó </w:t>
      </w:r>
      <w:r w:rsidR="002A1A85">
        <w:rPr>
          <w:rStyle w:val="normaltextrun"/>
          <w:rFonts w:ascii="EYInterstate Light" w:hAnsi="EYInterstate Light"/>
          <w:color w:val="000000"/>
          <w:sz w:val="22"/>
          <w:szCs w:val="22"/>
          <w:shd w:val="clear" w:color="auto" w:fill="FFFFFF"/>
        </w:rPr>
        <w:t xml:space="preserve">que la </w:t>
      </w:r>
      <w:r w:rsidR="00FB5E6D" w:rsidRPr="007A5C15">
        <w:rPr>
          <w:rStyle w:val="normaltextrun"/>
          <w:rFonts w:ascii="EYInterstate Light" w:hAnsi="EYInterstate Light"/>
          <w:color w:val="000000"/>
          <w:sz w:val="22"/>
          <w:szCs w:val="22"/>
          <w:shd w:val="clear" w:color="auto" w:fill="FFFFFF"/>
        </w:rPr>
        <w:t>desagregación y creación de múltiples HU</w:t>
      </w:r>
      <w:r w:rsidR="00BC4AC2">
        <w:rPr>
          <w:rStyle w:val="normaltextrun"/>
          <w:rFonts w:ascii="EYInterstate Light" w:hAnsi="EYInterstate Light"/>
          <w:color w:val="000000"/>
          <w:sz w:val="22"/>
          <w:szCs w:val="22"/>
          <w:shd w:val="clear" w:color="auto" w:fill="FFFFFF"/>
        </w:rPr>
        <w:t xml:space="preserve"> (16)</w:t>
      </w:r>
      <w:r w:rsidR="00FB5E6D" w:rsidRPr="007A5C15">
        <w:rPr>
          <w:rStyle w:val="normaltextrun"/>
          <w:rFonts w:ascii="EYInterstate Light" w:hAnsi="EYInterstate Light"/>
          <w:color w:val="000000"/>
          <w:sz w:val="22"/>
          <w:szCs w:val="22"/>
          <w:shd w:val="clear" w:color="auto" w:fill="FFFFFF"/>
        </w:rPr>
        <w:t xml:space="preserve"> asociadas a una actividad especifica como era la creación de un </w:t>
      </w:r>
      <w:r w:rsidR="00C770D1">
        <w:rPr>
          <w:rStyle w:val="normaltextrun"/>
          <w:rFonts w:ascii="EYInterstate Light" w:hAnsi="EYInterstate Light"/>
          <w:color w:val="000000"/>
          <w:sz w:val="22"/>
          <w:szCs w:val="22"/>
          <w:shd w:val="clear" w:color="auto" w:fill="FFFFFF"/>
        </w:rPr>
        <w:t>“</w:t>
      </w:r>
      <w:r w:rsidR="00FB5E6D" w:rsidRPr="00C770D1">
        <w:rPr>
          <w:rStyle w:val="normaltextrun"/>
          <w:rFonts w:ascii="EYInterstate Light" w:hAnsi="EYInterstate Light"/>
          <w:i/>
          <w:iCs/>
          <w:color w:val="000000"/>
          <w:sz w:val="22"/>
          <w:szCs w:val="22"/>
          <w:shd w:val="clear" w:color="auto" w:fill="FFFFFF"/>
        </w:rPr>
        <w:t>script de pruebas</w:t>
      </w:r>
      <w:r w:rsidR="00C770D1">
        <w:rPr>
          <w:rStyle w:val="normaltextrun"/>
          <w:rFonts w:ascii="EYInterstate Light" w:hAnsi="EYInterstate Light"/>
          <w:color w:val="000000"/>
          <w:sz w:val="22"/>
          <w:szCs w:val="22"/>
          <w:shd w:val="clear" w:color="auto" w:fill="FFFFFF"/>
        </w:rPr>
        <w:t>”</w:t>
      </w:r>
      <w:r w:rsidR="00D20463">
        <w:rPr>
          <w:rStyle w:val="normaltextrun"/>
          <w:rFonts w:ascii="EYInterstate Light" w:hAnsi="EYInterstate Light"/>
          <w:color w:val="000000"/>
          <w:sz w:val="22"/>
          <w:szCs w:val="22"/>
          <w:shd w:val="clear" w:color="auto" w:fill="FFFFFF"/>
        </w:rPr>
        <w:t xml:space="preserve"> no eran necesarias. En consecuencia, </w:t>
      </w:r>
      <w:r w:rsidR="00897729">
        <w:rPr>
          <w:rStyle w:val="normaltextrun"/>
          <w:rFonts w:ascii="EYInterstate Light" w:hAnsi="EYInterstate Light"/>
          <w:color w:val="000000"/>
          <w:sz w:val="22"/>
          <w:szCs w:val="22"/>
          <w:shd w:val="clear" w:color="auto" w:fill="FFFFFF"/>
        </w:rPr>
        <w:t xml:space="preserve">se llevó </w:t>
      </w:r>
      <w:r w:rsidR="002D6CF0">
        <w:rPr>
          <w:rStyle w:val="normaltextrun"/>
          <w:rFonts w:ascii="EYInterstate Light" w:hAnsi="EYInterstate Light"/>
          <w:color w:val="000000"/>
          <w:sz w:val="22"/>
          <w:szCs w:val="22"/>
          <w:shd w:val="clear" w:color="auto" w:fill="FFFFFF"/>
        </w:rPr>
        <w:t xml:space="preserve">a cabo </w:t>
      </w:r>
      <w:r w:rsidR="00332E42" w:rsidRPr="007A5C15">
        <w:rPr>
          <w:rStyle w:val="normaltextrun"/>
          <w:rFonts w:ascii="EYInterstate Light" w:hAnsi="EYInterstate Light"/>
          <w:color w:val="000000"/>
          <w:sz w:val="22"/>
          <w:szCs w:val="22"/>
          <w:shd w:val="clear" w:color="auto" w:fill="FFFFFF"/>
        </w:rPr>
        <w:t>la sesión mencionada</w:t>
      </w:r>
      <w:r w:rsidR="00C770D1">
        <w:rPr>
          <w:rStyle w:val="normaltextrun"/>
          <w:rFonts w:ascii="EYInterstate Light" w:hAnsi="EYInterstate Light"/>
          <w:color w:val="000000"/>
          <w:sz w:val="22"/>
          <w:szCs w:val="22"/>
          <w:shd w:val="clear" w:color="auto" w:fill="FFFFFF"/>
        </w:rPr>
        <w:t xml:space="preserve">, </w:t>
      </w:r>
      <w:r w:rsidR="00332E42" w:rsidRPr="007A5C15">
        <w:rPr>
          <w:rStyle w:val="normaltextrun"/>
          <w:rFonts w:ascii="EYInterstate Light" w:hAnsi="EYInterstate Light"/>
          <w:color w:val="000000"/>
          <w:sz w:val="22"/>
          <w:szCs w:val="22"/>
          <w:shd w:val="clear" w:color="auto" w:fill="FFFFFF"/>
        </w:rPr>
        <w:t xml:space="preserve">en la cual se </w:t>
      </w:r>
      <w:r w:rsidR="00FB5E6D" w:rsidRPr="007A5C15">
        <w:rPr>
          <w:rStyle w:val="normaltextrun"/>
          <w:rFonts w:ascii="EYInterstate Light" w:hAnsi="EYInterstate Light"/>
          <w:color w:val="000000"/>
          <w:sz w:val="22"/>
          <w:szCs w:val="22"/>
          <w:shd w:val="clear" w:color="auto" w:fill="FFFFFF"/>
        </w:rPr>
        <w:t xml:space="preserve">acordó </w:t>
      </w:r>
      <w:r w:rsidR="00332E42" w:rsidRPr="007A5C15">
        <w:rPr>
          <w:rStyle w:val="normaltextrun"/>
          <w:rFonts w:ascii="EYInterstate Light" w:hAnsi="EYInterstate Light"/>
          <w:color w:val="000000"/>
          <w:sz w:val="22"/>
          <w:szCs w:val="22"/>
          <w:shd w:val="clear" w:color="auto" w:fill="FFFFFF"/>
        </w:rPr>
        <w:t xml:space="preserve">en conjunto con el Consorcio </w:t>
      </w:r>
      <w:r w:rsidR="00FB5E6D" w:rsidRPr="007A5C15">
        <w:rPr>
          <w:rStyle w:val="normaltextrun"/>
          <w:rFonts w:ascii="EYInterstate Light" w:hAnsi="EYInterstate Light"/>
          <w:color w:val="000000"/>
          <w:sz w:val="22"/>
          <w:szCs w:val="22"/>
          <w:shd w:val="clear" w:color="auto" w:fill="FFFFFF"/>
        </w:rPr>
        <w:t>eliminar las HU asociadas a</w:t>
      </w:r>
      <w:r w:rsidR="004A0D10">
        <w:rPr>
          <w:rStyle w:val="normaltextrun"/>
          <w:rFonts w:ascii="EYInterstate Light" w:hAnsi="EYInterstate Light"/>
          <w:color w:val="000000"/>
          <w:sz w:val="22"/>
          <w:szCs w:val="22"/>
          <w:shd w:val="clear" w:color="auto" w:fill="FFFFFF"/>
        </w:rPr>
        <w:t>l</w:t>
      </w:r>
      <w:r w:rsidR="00FB5E6D" w:rsidRPr="007A5C15">
        <w:rPr>
          <w:rStyle w:val="normaltextrun"/>
          <w:rFonts w:ascii="EYInterstate Light" w:hAnsi="EYInterstate Light"/>
          <w:color w:val="000000"/>
          <w:sz w:val="22"/>
          <w:szCs w:val="22"/>
          <w:shd w:val="clear" w:color="auto" w:fill="FFFFFF"/>
        </w:rPr>
        <w:t xml:space="preserve"> </w:t>
      </w:r>
      <w:r w:rsidR="00C770D1">
        <w:rPr>
          <w:rStyle w:val="normaltextrun"/>
          <w:rFonts w:ascii="EYInterstate Light" w:hAnsi="EYInterstate Light"/>
          <w:color w:val="000000"/>
          <w:sz w:val="22"/>
          <w:szCs w:val="22"/>
          <w:shd w:val="clear" w:color="auto" w:fill="FFFFFF"/>
        </w:rPr>
        <w:t>“</w:t>
      </w:r>
      <w:r w:rsidR="00920851" w:rsidRPr="00C770D1">
        <w:rPr>
          <w:rStyle w:val="normaltextrun"/>
          <w:rFonts w:ascii="EYInterstate Light" w:hAnsi="EYInterstate Light"/>
          <w:i/>
          <w:iCs/>
          <w:color w:val="000000"/>
          <w:sz w:val="22"/>
          <w:szCs w:val="22"/>
          <w:shd w:val="clear" w:color="auto" w:fill="FFFFFF"/>
        </w:rPr>
        <w:t>script de pruebas</w:t>
      </w:r>
      <w:r w:rsidR="00C770D1">
        <w:rPr>
          <w:rStyle w:val="normaltextrun"/>
          <w:rFonts w:ascii="EYInterstate Light" w:hAnsi="EYInterstate Light"/>
          <w:color w:val="000000"/>
          <w:sz w:val="22"/>
          <w:szCs w:val="22"/>
          <w:shd w:val="clear" w:color="auto" w:fill="FFFFFF"/>
        </w:rPr>
        <w:t>”</w:t>
      </w:r>
      <w:r w:rsidR="00920851" w:rsidRPr="007A5C15">
        <w:rPr>
          <w:rStyle w:val="normaltextrun"/>
          <w:rFonts w:ascii="EYInterstate Light" w:hAnsi="EYInterstate Light"/>
          <w:color w:val="000000"/>
          <w:sz w:val="22"/>
          <w:szCs w:val="22"/>
          <w:shd w:val="clear" w:color="auto" w:fill="FFFFFF"/>
        </w:rPr>
        <w:t xml:space="preserve"> </w:t>
      </w:r>
      <w:r w:rsidR="004A0D10">
        <w:rPr>
          <w:rStyle w:val="normaltextrun"/>
          <w:rFonts w:ascii="EYInterstate Light" w:hAnsi="EYInterstate Light"/>
          <w:color w:val="000000"/>
          <w:sz w:val="22"/>
          <w:szCs w:val="22"/>
          <w:shd w:val="clear" w:color="auto" w:fill="FFFFFF"/>
        </w:rPr>
        <w:t xml:space="preserve">que se habían comprometido </w:t>
      </w:r>
      <w:r w:rsidR="00D21E68" w:rsidRPr="007A5C15">
        <w:rPr>
          <w:rStyle w:val="normaltextrun"/>
          <w:rFonts w:ascii="EYInterstate Light" w:hAnsi="EYInterstate Light"/>
          <w:color w:val="000000"/>
          <w:sz w:val="22"/>
          <w:szCs w:val="22"/>
          <w:shd w:val="clear" w:color="auto" w:fill="FFFFFF"/>
        </w:rPr>
        <w:t xml:space="preserve">para el sprint 8 </w:t>
      </w:r>
      <w:r w:rsidR="00E213A1" w:rsidRPr="007A5C15">
        <w:rPr>
          <w:rStyle w:val="normaltextrun"/>
          <w:rFonts w:ascii="EYInterstate Light" w:hAnsi="EYInterstate Light"/>
          <w:color w:val="000000"/>
          <w:sz w:val="22"/>
          <w:szCs w:val="22"/>
          <w:shd w:val="clear" w:color="auto" w:fill="FFFFFF"/>
        </w:rPr>
        <w:t xml:space="preserve">y </w:t>
      </w:r>
      <w:r w:rsidR="00C76172">
        <w:rPr>
          <w:rStyle w:val="normaltextrun"/>
          <w:rFonts w:ascii="EYInterstate Light" w:hAnsi="EYInterstate Light"/>
          <w:color w:val="000000"/>
          <w:sz w:val="22"/>
          <w:szCs w:val="22"/>
          <w:shd w:val="clear" w:color="auto" w:fill="FFFFFF"/>
        </w:rPr>
        <w:t>las</w:t>
      </w:r>
      <w:r w:rsidR="00E213A1" w:rsidRPr="007A5C15">
        <w:rPr>
          <w:rStyle w:val="normaltextrun"/>
          <w:rFonts w:ascii="EYInterstate Light" w:hAnsi="EYInterstate Light"/>
          <w:color w:val="000000"/>
          <w:sz w:val="22"/>
          <w:szCs w:val="22"/>
          <w:shd w:val="clear" w:color="auto" w:fill="FFFFFF"/>
        </w:rPr>
        <w:t xml:space="preserve"> cuales </w:t>
      </w:r>
      <w:r w:rsidR="00D21E68" w:rsidRPr="007A5C15">
        <w:rPr>
          <w:rStyle w:val="normaltextrun"/>
          <w:rFonts w:ascii="EYInterstate Light" w:hAnsi="EYInterstate Light"/>
          <w:color w:val="000000"/>
          <w:sz w:val="22"/>
          <w:szCs w:val="22"/>
          <w:shd w:val="clear" w:color="auto" w:fill="FFFFFF"/>
        </w:rPr>
        <w:t>se encontraba</w:t>
      </w:r>
      <w:r w:rsidR="00B707CE" w:rsidRPr="007A5C15">
        <w:rPr>
          <w:rStyle w:val="normaltextrun"/>
          <w:rFonts w:ascii="EYInterstate Light" w:hAnsi="EYInterstate Light"/>
          <w:color w:val="000000"/>
          <w:sz w:val="22"/>
          <w:szCs w:val="22"/>
          <w:shd w:val="clear" w:color="auto" w:fill="FFFFFF"/>
        </w:rPr>
        <w:t>n</w:t>
      </w:r>
      <w:r w:rsidR="00D21E68" w:rsidRPr="007A5C15">
        <w:rPr>
          <w:rStyle w:val="normaltextrun"/>
          <w:rFonts w:ascii="EYInterstate Light" w:hAnsi="EYInterstate Light"/>
          <w:color w:val="000000"/>
          <w:sz w:val="22"/>
          <w:szCs w:val="22"/>
          <w:shd w:val="clear" w:color="auto" w:fill="FFFFFF"/>
        </w:rPr>
        <w:t xml:space="preserve"> e</w:t>
      </w:r>
      <w:r w:rsidR="00460D74">
        <w:rPr>
          <w:rStyle w:val="normaltextrun"/>
          <w:rFonts w:ascii="EYInterstate Light" w:hAnsi="EYInterstate Light"/>
          <w:color w:val="000000"/>
          <w:sz w:val="22"/>
          <w:szCs w:val="22"/>
          <w:shd w:val="clear" w:color="auto" w:fill="FFFFFF"/>
        </w:rPr>
        <w:t xml:space="preserve">n </w:t>
      </w:r>
      <w:r w:rsidR="00D21E68" w:rsidRPr="007A5C15">
        <w:rPr>
          <w:rStyle w:val="normaltextrun"/>
          <w:rFonts w:ascii="EYInterstate Light" w:hAnsi="EYInterstate Light"/>
          <w:color w:val="000000"/>
          <w:sz w:val="22"/>
          <w:szCs w:val="22"/>
          <w:shd w:val="clear" w:color="auto" w:fill="FFFFFF"/>
        </w:rPr>
        <w:t>atraso</w:t>
      </w:r>
      <w:r w:rsidR="00C76172">
        <w:rPr>
          <w:rStyle w:val="normaltextrun"/>
          <w:rFonts w:ascii="EYInterstate Light" w:hAnsi="EYInterstate Light"/>
          <w:color w:val="000000"/>
          <w:sz w:val="22"/>
          <w:szCs w:val="22"/>
          <w:shd w:val="clear" w:color="auto" w:fill="FFFFFF"/>
        </w:rPr>
        <w:t xml:space="preserve">. Adicionalmente, </w:t>
      </w:r>
      <w:r w:rsidR="00B707CE" w:rsidRPr="007A5C15">
        <w:rPr>
          <w:rStyle w:val="normaltextrun"/>
          <w:rFonts w:ascii="EYInterstate Light" w:hAnsi="EYInterstate Light"/>
          <w:color w:val="000000"/>
          <w:sz w:val="22"/>
          <w:szCs w:val="22"/>
          <w:shd w:val="clear" w:color="auto" w:fill="FFFFFF"/>
        </w:rPr>
        <w:t xml:space="preserve">se acordó </w:t>
      </w:r>
      <w:r w:rsidR="00F50E1D" w:rsidRPr="007A5C15">
        <w:rPr>
          <w:rStyle w:val="normaltextrun"/>
          <w:rFonts w:ascii="EYInterstate Light" w:hAnsi="EYInterstate Light"/>
          <w:color w:val="000000"/>
          <w:sz w:val="22"/>
          <w:szCs w:val="22"/>
          <w:shd w:val="clear" w:color="auto" w:fill="FFFFFF"/>
        </w:rPr>
        <w:t>la agrupación de las HU</w:t>
      </w:r>
      <w:r w:rsidR="005E733C" w:rsidRPr="007A5C15">
        <w:rPr>
          <w:rStyle w:val="normaltextrun"/>
          <w:rFonts w:ascii="EYInterstate Light" w:hAnsi="EYInterstate Light"/>
          <w:color w:val="000000"/>
          <w:sz w:val="22"/>
          <w:szCs w:val="22"/>
          <w:shd w:val="clear" w:color="auto" w:fill="FFFFFF"/>
        </w:rPr>
        <w:t xml:space="preserve"> de </w:t>
      </w:r>
      <w:r w:rsidR="00460D74">
        <w:rPr>
          <w:rStyle w:val="normaltextrun"/>
          <w:rFonts w:ascii="EYInterstate Light" w:hAnsi="EYInterstate Light"/>
          <w:color w:val="000000"/>
          <w:sz w:val="22"/>
          <w:szCs w:val="22"/>
          <w:shd w:val="clear" w:color="auto" w:fill="FFFFFF"/>
        </w:rPr>
        <w:t>“</w:t>
      </w:r>
      <w:r w:rsidR="005E733C" w:rsidRPr="00460D74">
        <w:rPr>
          <w:rStyle w:val="normaltextrun"/>
          <w:rFonts w:ascii="EYInterstate Light" w:hAnsi="EYInterstate Light"/>
          <w:i/>
          <w:iCs/>
          <w:color w:val="000000"/>
          <w:sz w:val="22"/>
          <w:szCs w:val="22"/>
          <w:shd w:val="clear" w:color="auto" w:fill="FFFFFF"/>
        </w:rPr>
        <w:t>script de pruebas</w:t>
      </w:r>
      <w:r w:rsidR="00460D74" w:rsidRPr="00460D74">
        <w:rPr>
          <w:rStyle w:val="normaltextrun"/>
          <w:rFonts w:ascii="EYInterstate Light" w:hAnsi="EYInterstate Light"/>
          <w:i/>
          <w:iCs/>
          <w:color w:val="000000"/>
          <w:sz w:val="22"/>
          <w:szCs w:val="22"/>
          <w:shd w:val="clear" w:color="auto" w:fill="FFFFFF"/>
        </w:rPr>
        <w:t>”</w:t>
      </w:r>
      <w:r w:rsidR="00D41172" w:rsidRPr="007A5C15">
        <w:rPr>
          <w:rStyle w:val="normaltextrun"/>
          <w:rFonts w:ascii="EYInterstate Light" w:hAnsi="EYInterstate Light"/>
          <w:color w:val="000000"/>
          <w:sz w:val="22"/>
          <w:szCs w:val="22"/>
          <w:shd w:val="clear" w:color="auto" w:fill="FFFFFF"/>
        </w:rPr>
        <w:t xml:space="preserve"> en una sola HU </w:t>
      </w:r>
      <w:r w:rsidR="0060708E" w:rsidRPr="007A5C15">
        <w:rPr>
          <w:rStyle w:val="normaltextrun"/>
          <w:rFonts w:ascii="EYInterstate Light" w:hAnsi="EYInterstate Light"/>
          <w:color w:val="000000"/>
          <w:sz w:val="22"/>
          <w:szCs w:val="22"/>
          <w:shd w:val="clear" w:color="auto" w:fill="FFFFFF"/>
        </w:rPr>
        <w:t xml:space="preserve">para </w:t>
      </w:r>
      <w:r w:rsidR="00156AC8">
        <w:rPr>
          <w:rStyle w:val="normaltextrun"/>
          <w:rFonts w:ascii="EYInterstate Light" w:hAnsi="EYInterstate Light"/>
          <w:color w:val="000000"/>
          <w:sz w:val="22"/>
          <w:szCs w:val="22"/>
          <w:shd w:val="clear" w:color="auto" w:fill="FFFFFF"/>
        </w:rPr>
        <w:t xml:space="preserve">ser ejecutada en el </w:t>
      </w:r>
      <w:r w:rsidR="0060708E" w:rsidRPr="007A5C15">
        <w:rPr>
          <w:rStyle w:val="normaltextrun"/>
          <w:rFonts w:ascii="EYInterstate Light" w:hAnsi="EYInterstate Light"/>
          <w:color w:val="000000"/>
          <w:sz w:val="22"/>
          <w:szCs w:val="22"/>
          <w:shd w:val="clear" w:color="auto" w:fill="FFFFFF"/>
        </w:rPr>
        <w:t>sprint 9</w:t>
      </w:r>
      <w:r w:rsidR="00D67016" w:rsidRPr="007A5C15">
        <w:rPr>
          <w:rStyle w:val="normaltextrun"/>
          <w:rFonts w:ascii="EYInterstate Light" w:hAnsi="EYInterstate Light"/>
          <w:color w:val="000000"/>
          <w:sz w:val="22"/>
          <w:szCs w:val="22"/>
          <w:shd w:val="clear" w:color="auto" w:fill="FFFFFF"/>
        </w:rPr>
        <w:t xml:space="preserve">. </w:t>
      </w:r>
    </w:p>
    <w:p w14:paraId="7976517B" w14:textId="77777777" w:rsidR="00156AC8" w:rsidRDefault="00156AC8" w:rsidP="007A5C15">
      <w:pPr>
        <w:pStyle w:val="ListParagraph"/>
        <w:ind w:left="1276"/>
        <w:rPr>
          <w:rStyle w:val="normaltextrun"/>
          <w:rFonts w:ascii="EYInterstate Light" w:hAnsi="EYInterstate Light"/>
          <w:color w:val="000000"/>
          <w:sz w:val="22"/>
          <w:szCs w:val="22"/>
          <w:shd w:val="clear" w:color="auto" w:fill="FFFFFF"/>
        </w:rPr>
      </w:pPr>
    </w:p>
    <w:p w14:paraId="65D275B6" w14:textId="16B510CB" w:rsidR="00204C14" w:rsidRPr="007A5C15" w:rsidRDefault="00156AC8" w:rsidP="007A5C15">
      <w:pPr>
        <w:pStyle w:val="ListParagraph"/>
        <w:ind w:left="1276"/>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Esta medida, como se in</w:t>
      </w:r>
      <w:r w:rsidR="000A6F8A">
        <w:rPr>
          <w:rStyle w:val="normaltextrun"/>
          <w:rFonts w:ascii="EYInterstate Light" w:hAnsi="EYInterstate Light"/>
          <w:color w:val="000000"/>
          <w:sz w:val="22"/>
          <w:szCs w:val="22"/>
          <w:shd w:val="clear" w:color="auto" w:fill="FFFFFF"/>
        </w:rPr>
        <w:t xml:space="preserve">formó anteriormente no implicó </w:t>
      </w:r>
      <w:r w:rsidR="005628DA" w:rsidRPr="007A5C15">
        <w:rPr>
          <w:rStyle w:val="normaltextrun"/>
          <w:rFonts w:ascii="EYInterstate Light" w:hAnsi="EYInterstate Light"/>
          <w:color w:val="000000"/>
          <w:sz w:val="22"/>
          <w:szCs w:val="22"/>
          <w:shd w:val="clear" w:color="auto" w:fill="FFFFFF"/>
        </w:rPr>
        <w:t>ningún cambio de alcance</w:t>
      </w:r>
      <w:r w:rsidR="00A722AB">
        <w:rPr>
          <w:rStyle w:val="normaltextrun"/>
          <w:rFonts w:ascii="EYInterstate Light" w:hAnsi="EYInterstate Light"/>
          <w:color w:val="000000"/>
          <w:sz w:val="22"/>
          <w:szCs w:val="22"/>
          <w:shd w:val="clear" w:color="auto" w:fill="FFFFFF"/>
        </w:rPr>
        <w:t xml:space="preserve"> sobre lo planeado. Por el contrario, resultó </w:t>
      </w:r>
      <w:r w:rsidR="007D2469">
        <w:rPr>
          <w:rStyle w:val="normaltextrun"/>
          <w:rFonts w:ascii="EYInterstate Light" w:hAnsi="EYInterstate Light"/>
          <w:color w:val="000000"/>
          <w:sz w:val="22"/>
          <w:szCs w:val="22"/>
          <w:shd w:val="clear" w:color="auto" w:fill="FFFFFF"/>
        </w:rPr>
        <w:t>ser beneficiosa para el Consorcio</w:t>
      </w:r>
      <w:r w:rsidR="00AC365E">
        <w:rPr>
          <w:rStyle w:val="normaltextrun"/>
          <w:rFonts w:ascii="EYInterstate Light" w:hAnsi="EYInterstate Light"/>
          <w:color w:val="000000"/>
          <w:sz w:val="22"/>
          <w:szCs w:val="22"/>
          <w:shd w:val="clear" w:color="auto" w:fill="FFFFFF"/>
        </w:rPr>
        <w:t xml:space="preserve"> </w:t>
      </w:r>
      <w:r w:rsidR="00433BFE" w:rsidRPr="007A5C15">
        <w:rPr>
          <w:rStyle w:val="normaltextrun"/>
          <w:rFonts w:ascii="EYInterstate Light" w:hAnsi="EYInterstate Light"/>
          <w:color w:val="000000"/>
          <w:sz w:val="22"/>
          <w:szCs w:val="22"/>
          <w:shd w:val="clear" w:color="auto" w:fill="FFFFFF"/>
        </w:rPr>
        <w:t xml:space="preserve">al pasar de múltiples HU </w:t>
      </w:r>
      <w:r w:rsidR="00B412CB" w:rsidRPr="007A5C15">
        <w:rPr>
          <w:rStyle w:val="normaltextrun"/>
          <w:rFonts w:ascii="EYInterstate Light" w:hAnsi="EYInterstate Light"/>
          <w:color w:val="000000"/>
          <w:sz w:val="22"/>
          <w:szCs w:val="22"/>
          <w:shd w:val="clear" w:color="auto" w:fill="FFFFFF"/>
        </w:rPr>
        <w:t>a una sola HU</w:t>
      </w:r>
      <w:r w:rsidR="00313635" w:rsidRPr="007A5C15">
        <w:rPr>
          <w:rStyle w:val="normaltextrun"/>
          <w:rFonts w:ascii="EYInterstate Light" w:hAnsi="EYInterstate Light"/>
          <w:color w:val="000000"/>
          <w:sz w:val="22"/>
          <w:szCs w:val="22"/>
          <w:shd w:val="clear" w:color="auto" w:fill="FFFFFF"/>
        </w:rPr>
        <w:t xml:space="preserve">. </w:t>
      </w:r>
      <w:r w:rsidR="00C42C25">
        <w:rPr>
          <w:rStyle w:val="normaltextrun"/>
          <w:rFonts w:ascii="EYInterstate Light" w:hAnsi="EYInterstate Light"/>
          <w:color w:val="000000"/>
          <w:sz w:val="22"/>
          <w:szCs w:val="22"/>
          <w:shd w:val="clear" w:color="auto" w:fill="FFFFFF"/>
        </w:rPr>
        <w:t xml:space="preserve">Así mismo, </w:t>
      </w:r>
      <w:r w:rsidR="007A0F33" w:rsidRPr="007A5C15">
        <w:rPr>
          <w:rStyle w:val="normaltextrun"/>
          <w:rFonts w:ascii="EYInterstate Light" w:hAnsi="EYInterstate Light"/>
          <w:color w:val="000000"/>
          <w:sz w:val="22"/>
          <w:szCs w:val="22"/>
          <w:shd w:val="clear" w:color="auto" w:fill="FFFFFF"/>
        </w:rPr>
        <w:t xml:space="preserve">las HU que se encontraban en atraso </w:t>
      </w:r>
      <w:r w:rsidR="00821695" w:rsidRPr="007A5C15">
        <w:rPr>
          <w:rStyle w:val="normaltextrun"/>
          <w:rFonts w:ascii="EYInterstate Light" w:hAnsi="EYInterstate Light"/>
          <w:color w:val="000000"/>
          <w:sz w:val="22"/>
          <w:szCs w:val="22"/>
          <w:shd w:val="clear" w:color="auto" w:fill="FFFFFF"/>
        </w:rPr>
        <w:t>por parte del Consorcio en el</w:t>
      </w:r>
      <w:r w:rsidR="007A0F33" w:rsidRPr="007A5C15">
        <w:rPr>
          <w:rStyle w:val="normaltextrun"/>
          <w:rFonts w:ascii="EYInterstate Light" w:hAnsi="EYInterstate Light"/>
          <w:color w:val="000000"/>
          <w:sz w:val="22"/>
          <w:szCs w:val="22"/>
          <w:shd w:val="clear" w:color="auto" w:fill="FFFFFF"/>
        </w:rPr>
        <w:t xml:space="preserve"> sprint 8</w:t>
      </w:r>
      <w:r w:rsidR="000F7AA7" w:rsidRPr="007A5C15">
        <w:rPr>
          <w:rStyle w:val="normaltextrun"/>
          <w:rFonts w:ascii="EYInterstate Light" w:hAnsi="EYInterstate Light"/>
          <w:color w:val="000000"/>
          <w:sz w:val="22"/>
          <w:szCs w:val="22"/>
          <w:shd w:val="clear" w:color="auto" w:fill="FFFFFF"/>
        </w:rPr>
        <w:t xml:space="preserve">, </w:t>
      </w:r>
      <w:r w:rsidR="004B6987" w:rsidRPr="007A5C15">
        <w:rPr>
          <w:rStyle w:val="normaltextrun"/>
          <w:rFonts w:ascii="EYInterstate Light" w:hAnsi="EYInterstate Light"/>
          <w:color w:val="000000"/>
          <w:sz w:val="22"/>
          <w:szCs w:val="22"/>
          <w:shd w:val="clear" w:color="auto" w:fill="FFFFFF"/>
        </w:rPr>
        <w:t xml:space="preserve">se </w:t>
      </w:r>
      <w:r w:rsidR="00615939" w:rsidRPr="007A5C15">
        <w:rPr>
          <w:rStyle w:val="normaltextrun"/>
          <w:rFonts w:ascii="EYInterstate Light" w:hAnsi="EYInterstate Light"/>
          <w:color w:val="000000"/>
          <w:sz w:val="22"/>
          <w:szCs w:val="22"/>
          <w:shd w:val="clear" w:color="auto" w:fill="FFFFFF"/>
        </w:rPr>
        <w:t>acordó fueran entregadas en el sprint</w:t>
      </w:r>
      <w:r w:rsidR="00430A23" w:rsidRPr="007A5C15">
        <w:rPr>
          <w:rStyle w:val="normaltextrun"/>
          <w:rFonts w:ascii="EYInterstate Light" w:hAnsi="EYInterstate Light"/>
          <w:color w:val="000000"/>
          <w:sz w:val="22"/>
          <w:szCs w:val="22"/>
          <w:shd w:val="clear" w:color="auto" w:fill="FFFFFF"/>
        </w:rPr>
        <w:t xml:space="preserve"> 9</w:t>
      </w:r>
      <w:r w:rsidR="00C64F33" w:rsidRPr="007A5C15">
        <w:rPr>
          <w:rStyle w:val="normaltextrun"/>
          <w:rFonts w:ascii="EYInterstate Light" w:hAnsi="EYInterstate Light"/>
          <w:color w:val="000000"/>
          <w:sz w:val="22"/>
          <w:szCs w:val="22"/>
          <w:shd w:val="clear" w:color="auto" w:fill="FFFFFF"/>
        </w:rPr>
        <w:t xml:space="preserve">, dando mayor tiempo </w:t>
      </w:r>
      <w:r w:rsidR="00543D8E">
        <w:rPr>
          <w:rStyle w:val="normaltextrun"/>
          <w:rFonts w:ascii="EYInterstate Light" w:hAnsi="EYInterstate Light"/>
          <w:color w:val="000000"/>
          <w:sz w:val="22"/>
          <w:szCs w:val="22"/>
          <w:shd w:val="clear" w:color="auto" w:fill="FFFFFF"/>
        </w:rPr>
        <w:t>al</w:t>
      </w:r>
      <w:r w:rsidR="00C64F33" w:rsidRPr="007A5C15">
        <w:rPr>
          <w:rStyle w:val="normaltextrun"/>
          <w:rFonts w:ascii="EYInterstate Light" w:hAnsi="EYInterstate Light"/>
          <w:color w:val="000000"/>
          <w:sz w:val="22"/>
          <w:szCs w:val="22"/>
          <w:shd w:val="clear" w:color="auto" w:fill="FFFFFF"/>
        </w:rPr>
        <w:t xml:space="preserve"> Consorcio para </w:t>
      </w:r>
      <w:r w:rsidR="00543D8E">
        <w:rPr>
          <w:rStyle w:val="normaltextrun"/>
          <w:rFonts w:ascii="EYInterstate Light" w:hAnsi="EYInterstate Light"/>
          <w:color w:val="000000"/>
          <w:sz w:val="22"/>
          <w:szCs w:val="22"/>
          <w:shd w:val="clear" w:color="auto" w:fill="FFFFFF"/>
        </w:rPr>
        <w:t xml:space="preserve">culminar y cerrar </w:t>
      </w:r>
      <w:r w:rsidR="001D571D" w:rsidRPr="007A5C15">
        <w:rPr>
          <w:rStyle w:val="normaltextrun"/>
          <w:rFonts w:ascii="EYInterstate Light" w:hAnsi="EYInterstate Light"/>
          <w:color w:val="000000"/>
          <w:sz w:val="22"/>
          <w:szCs w:val="22"/>
          <w:shd w:val="clear" w:color="auto" w:fill="FFFFFF"/>
        </w:rPr>
        <w:t>esta</w:t>
      </w:r>
      <w:r w:rsidR="00C64F33" w:rsidRPr="007A5C15">
        <w:rPr>
          <w:rStyle w:val="normaltextrun"/>
          <w:rFonts w:ascii="EYInterstate Light" w:hAnsi="EYInterstate Light"/>
          <w:color w:val="000000"/>
          <w:sz w:val="22"/>
          <w:szCs w:val="22"/>
          <w:shd w:val="clear" w:color="auto" w:fill="FFFFFF"/>
        </w:rPr>
        <w:t xml:space="preserve"> actividad</w:t>
      </w:r>
      <w:r w:rsidR="00350E6C">
        <w:rPr>
          <w:rStyle w:val="normaltextrun"/>
          <w:rFonts w:ascii="EYInterstate Light" w:hAnsi="EYInterstate Light"/>
          <w:color w:val="000000"/>
          <w:sz w:val="22"/>
          <w:szCs w:val="22"/>
          <w:shd w:val="clear" w:color="auto" w:fill="FFFFFF"/>
        </w:rPr>
        <w:t>.</w:t>
      </w:r>
    </w:p>
    <w:p w14:paraId="793C1CAE" w14:textId="77777777" w:rsidR="007A1856" w:rsidRPr="007A1856" w:rsidRDefault="007A1856" w:rsidP="007A1856">
      <w:pPr>
        <w:pStyle w:val="ListParagraph"/>
        <w:ind w:left="1276"/>
        <w:rPr>
          <w:rStyle w:val="normaltextrun"/>
          <w:rFonts w:ascii="EYInterstate Light" w:hAnsi="EYInterstate Light"/>
          <w:color w:val="000000"/>
          <w:sz w:val="22"/>
          <w:szCs w:val="22"/>
          <w:shd w:val="clear" w:color="auto" w:fill="FFFFFF"/>
        </w:rPr>
      </w:pPr>
    </w:p>
    <w:p w14:paraId="3BB388AC" w14:textId="33F551F8" w:rsidR="001D571D" w:rsidRDefault="001D571D" w:rsidP="00361D94">
      <w:pPr>
        <w:pStyle w:val="ListParagraph"/>
        <w:ind w:left="1276"/>
        <w:rPr>
          <w:rStyle w:val="normaltextrun"/>
          <w:rFonts w:ascii="EYInterstate Light" w:hAnsi="EYInterstate Light"/>
          <w:color w:val="000000"/>
          <w:sz w:val="22"/>
          <w:szCs w:val="22"/>
          <w:shd w:val="clear" w:color="auto" w:fill="FFFFFF"/>
        </w:rPr>
      </w:pPr>
      <w:r w:rsidRPr="00D73B57">
        <w:rPr>
          <w:rStyle w:val="normaltextrun"/>
          <w:rFonts w:ascii="EYInterstate Light" w:hAnsi="EYInterstate Light"/>
          <w:color w:val="000000"/>
          <w:sz w:val="22"/>
          <w:szCs w:val="22"/>
          <w:shd w:val="clear" w:color="auto" w:fill="FFFFFF"/>
        </w:rPr>
        <w:t xml:space="preserve">Finalmente es importante </w:t>
      </w:r>
      <w:r w:rsidR="00FE3B3A" w:rsidRPr="00D73B57">
        <w:rPr>
          <w:rStyle w:val="normaltextrun"/>
          <w:rFonts w:ascii="EYInterstate Light" w:hAnsi="EYInterstate Light"/>
          <w:color w:val="000000"/>
          <w:sz w:val="22"/>
          <w:szCs w:val="22"/>
          <w:shd w:val="clear" w:color="auto" w:fill="FFFFFF"/>
        </w:rPr>
        <w:t xml:space="preserve">resaltar y mencionar que </w:t>
      </w:r>
      <w:r w:rsidR="006D1CEB" w:rsidRPr="00D73B57">
        <w:rPr>
          <w:rStyle w:val="normaltextrun"/>
          <w:rFonts w:ascii="EYInterstate Light" w:hAnsi="EYInterstate Light"/>
          <w:color w:val="000000"/>
          <w:sz w:val="22"/>
          <w:szCs w:val="22"/>
          <w:shd w:val="clear" w:color="auto" w:fill="FFFFFF"/>
        </w:rPr>
        <w:t>finalizados los tiempos</w:t>
      </w:r>
      <w:r w:rsidR="00942F91" w:rsidRPr="00D73B57">
        <w:rPr>
          <w:rStyle w:val="normaltextrun"/>
          <w:rFonts w:ascii="EYInterstate Light" w:hAnsi="EYInterstate Light"/>
          <w:color w:val="000000"/>
          <w:sz w:val="22"/>
          <w:szCs w:val="22"/>
          <w:shd w:val="clear" w:color="auto" w:fill="FFFFFF"/>
        </w:rPr>
        <w:t xml:space="preserve"> de</w:t>
      </w:r>
      <w:r w:rsidR="001431B3">
        <w:rPr>
          <w:rStyle w:val="normaltextrun"/>
          <w:rFonts w:ascii="EYInterstate Light" w:hAnsi="EYInterstate Light"/>
          <w:color w:val="000000"/>
          <w:sz w:val="22"/>
          <w:szCs w:val="22"/>
          <w:shd w:val="clear" w:color="auto" w:fill="FFFFFF"/>
        </w:rPr>
        <w:t xml:space="preserve"> ejecución del </w:t>
      </w:r>
      <w:r w:rsidR="00FE3B3A" w:rsidRPr="00D73B57">
        <w:rPr>
          <w:rStyle w:val="normaltextrun"/>
          <w:rFonts w:ascii="EYInterstate Light" w:hAnsi="EYInterstate Light"/>
          <w:color w:val="000000"/>
          <w:sz w:val="22"/>
          <w:szCs w:val="22"/>
          <w:shd w:val="clear" w:color="auto" w:fill="FFFFFF"/>
        </w:rPr>
        <w:t xml:space="preserve">sprint </w:t>
      </w:r>
      <w:r w:rsidR="0078461A" w:rsidRPr="00D73B57">
        <w:rPr>
          <w:rStyle w:val="normaltextrun"/>
          <w:rFonts w:ascii="EYInterstate Light" w:hAnsi="EYInterstate Light"/>
          <w:color w:val="000000"/>
          <w:sz w:val="22"/>
          <w:szCs w:val="22"/>
          <w:shd w:val="clear" w:color="auto" w:fill="FFFFFF"/>
        </w:rPr>
        <w:t>9</w:t>
      </w:r>
      <w:r w:rsidR="00B96E46" w:rsidRPr="00D73B57">
        <w:rPr>
          <w:rStyle w:val="normaltextrun"/>
          <w:rFonts w:ascii="EYInterstate Light" w:hAnsi="EYInterstate Light"/>
          <w:color w:val="000000"/>
          <w:sz w:val="22"/>
          <w:szCs w:val="22"/>
          <w:shd w:val="clear" w:color="auto" w:fill="FFFFFF"/>
        </w:rPr>
        <w:t xml:space="preserve"> (</w:t>
      </w:r>
      <w:r w:rsidR="0066672B" w:rsidRPr="00D73B57">
        <w:rPr>
          <w:rStyle w:val="normaltextrun"/>
          <w:rFonts w:ascii="EYInterstate Light" w:hAnsi="EYInterstate Light"/>
          <w:color w:val="000000"/>
          <w:sz w:val="22"/>
          <w:szCs w:val="22"/>
          <w:shd w:val="clear" w:color="auto" w:fill="FFFFFF"/>
        </w:rPr>
        <w:t>18/02/2024 al 01/05/2024</w:t>
      </w:r>
      <w:r w:rsidR="0066672B" w:rsidRPr="00FA2DCE">
        <w:rPr>
          <w:rStyle w:val="normaltextrun"/>
          <w:rFonts w:ascii="EYInterstate Light" w:hAnsi="EYInterstate Light"/>
          <w:color w:val="000000"/>
          <w:sz w:val="22"/>
          <w:szCs w:val="22"/>
          <w:shd w:val="clear" w:color="auto" w:fill="FFFFFF"/>
        </w:rPr>
        <w:t>)</w:t>
      </w:r>
      <w:r w:rsidR="0014483F" w:rsidRPr="00FA2DCE">
        <w:rPr>
          <w:rStyle w:val="normaltextrun"/>
          <w:rFonts w:ascii="EYInterstate Light" w:hAnsi="EYInterstate Light"/>
          <w:color w:val="000000"/>
          <w:sz w:val="22"/>
          <w:szCs w:val="22"/>
          <w:shd w:val="clear" w:color="auto" w:fill="FFFFFF"/>
        </w:rPr>
        <w:t xml:space="preserve">, el Consorcio </w:t>
      </w:r>
      <w:r w:rsidR="00501D6E" w:rsidRPr="00FA2DCE">
        <w:rPr>
          <w:rStyle w:val="normaltextrun"/>
          <w:rFonts w:ascii="EYInterstate Light" w:hAnsi="EYInterstate Light"/>
          <w:color w:val="000000"/>
          <w:sz w:val="22"/>
          <w:szCs w:val="22"/>
          <w:shd w:val="clear" w:color="auto" w:fill="FFFFFF"/>
        </w:rPr>
        <w:t xml:space="preserve">incumplió </w:t>
      </w:r>
      <w:r w:rsidR="0014483F" w:rsidRPr="00FA2DCE">
        <w:rPr>
          <w:rStyle w:val="normaltextrun"/>
          <w:rFonts w:ascii="EYInterstate Light" w:hAnsi="EYInterstate Light"/>
          <w:color w:val="000000"/>
          <w:sz w:val="22"/>
          <w:szCs w:val="22"/>
          <w:shd w:val="clear" w:color="auto" w:fill="FFFFFF"/>
        </w:rPr>
        <w:t xml:space="preserve">la entrega de </w:t>
      </w:r>
      <w:r w:rsidR="004A1BDA" w:rsidRPr="00FA2DCE">
        <w:rPr>
          <w:rStyle w:val="normaltextrun"/>
          <w:rFonts w:ascii="EYInterstate Light" w:hAnsi="EYInterstate Light"/>
          <w:color w:val="000000"/>
          <w:sz w:val="22"/>
          <w:szCs w:val="22"/>
          <w:shd w:val="clear" w:color="auto" w:fill="FFFFFF"/>
        </w:rPr>
        <w:t>la HU</w:t>
      </w:r>
      <w:r w:rsidR="00EC6957" w:rsidRPr="00FA2DCE">
        <w:rPr>
          <w:rStyle w:val="normaltextrun"/>
          <w:rFonts w:ascii="EYInterstate Light" w:hAnsi="EYInterstate Light"/>
          <w:color w:val="000000"/>
          <w:sz w:val="22"/>
          <w:szCs w:val="22"/>
          <w:shd w:val="clear" w:color="auto" w:fill="FFFFFF"/>
        </w:rPr>
        <w:t xml:space="preserve"> asociada </w:t>
      </w:r>
      <w:r w:rsidR="001431B3" w:rsidRPr="00FA2DCE">
        <w:rPr>
          <w:rStyle w:val="normaltextrun"/>
          <w:rFonts w:ascii="EYInterstate Light" w:hAnsi="EYInterstate Light"/>
          <w:color w:val="000000"/>
          <w:sz w:val="22"/>
          <w:szCs w:val="22"/>
          <w:shd w:val="clear" w:color="auto" w:fill="FFFFFF"/>
        </w:rPr>
        <w:t xml:space="preserve">al </w:t>
      </w:r>
      <w:r w:rsidR="00EC6957" w:rsidRPr="00FA2DCE">
        <w:rPr>
          <w:rStyle w:val="normaltextrun"/>
          <w:rFonts w:ascii="EYInterstate Light" w:hAnsi="EYInterstate Light"/>
          <w:color w:val="000000"/>
          <w:sz w:val="22"/>
          <w:szCs w:val="22"/>
          <w:shd w:val="clear" w:color="auto" w:fill="FFFFFF"/>
        </w:rPr>
        <w:t>script de pruebas</w:t>
      </w:r>
      <w:r w:rsidR="00915B61" w:rsidRPr="00FA2DCE">
        <w:rPr>
          <w:rStyle w:val="normaltextrun"/>
          <w:rFonts w:ascii="EYInterstate Light" w:hAnsi="EYInterstate Light"/>
          <w:color w:val="000000"/>
          <w:sz w:val="22"/>
          <w:szCs w:val="22"/>
          <w:shd w:val="clear" w:color="auto" w:fill="FFFFFF"/>
        </w:rPr>
        <w:t xml:space="preserve">, </w:t>
      </w:r>
      <w:r w:rsidR="00501D6E" w:rsidRPr="00FA2DCE">
        <w:rPr>
          <w:rStyle w:val="normaltextrun"/>
          <w:rFonts w:ascii="EYInterstate Light" w:hAnsi="EYInterstate Light"/>
          <w:color w:val="000000"/>
          <w:sz w:val="22"/>
          <w:szCs w:val="22"/>
          <w:shd w:val="clear" w:color="auto" w:fill="FFFFFF"/>
        </w:rPr>
        <w:t>solo hasta el</w:t>
      </w:r>
      <w:r w:rsidR="00FA2DCE">
        <w:rPr>
          <w:rStyle w:val="normaltextrun"/>
          <w:rFonts w:ascii="EYInterstate Light" w:hAnsi="EYInterstate Light"/>
          <w:color w:val="000000"/>
          <w:sz w:val="22"/>
          <w:szCs w:val="22"/>
          <w:shd w:val="clear" w:color="auto" w:fill="FFFFFF"/>
        </w:rPr>
        <w:t xml:space="preserve"> </w:t>
      </w:r>
      <w:r w:rsidR="005C77F5" w:rsidRPr="00FA2DCE">
        <w:rPr>
          <w:rStyle w:val="normaltextrun"/>
          <w:rFonts w:ascii="EYInterstate Light" w:hAnsi="EYInterstate Light"/>
          <w:color w:val="000000"/>
          <w:sz w:val="22"/>
          <w:szCs w:val="22"/>
          <w:shd w:val="clear" w:color="auto" w:fill="FFFFFF"/>
        </w:rPr>
        <w:t>3</w:t>
      </w:r>
      <w:r w:rsidR="00B96E46" w:rsidRPr="00FA2DCE">
        <w:rPr>
          <w:rStyle w:val="normaltextrun"/>
          <w:rFonts w:ascii="EYInterstate Light" w:hAnsi="EYInterstate Light"/>
          <w:color w:val="000000"/>
          <w:sz w:val="22"/>
          <w:szCs w:val="22"/>
          <w:shd w:val="clear" w:color="auto" w:fill="FFFFFF"/>
        </w:rPr>
        <w:t>/05/2024</w:t>
      </w:r>
      <w:r w:rsidR="005C77F5" w:rsidRPr="00FA2DCE">
        <w:rPr>
          <w:rStyle w:val="normaltextrun"/>
          <w:rFonts w:ascii="EYInterstate Light" w:hAnsi="EYInterstate Light"/>
          <w:color w:val="000000"/>
          <w:sz w:val="22"/>
          <w:szCs w:val="22"/>
          <w:shd w:val="clear" w:color="auto" w:fill="FFFFFF"/>
        </w:rPr>
        <w:t xml:space="preserve"> se </w:t>
      </w:r>
      <w:r w:rsidR="00FA2DCE" w:rsidRPr="00FA2DCE">
        <w:rPr>
          <w:rStyle w:val="normaltextrun"/>
          <w:rFonts w:ascii="EYInterstate Light" w:hAnsi="EYInterstate Light"/>
          <w:color w:val="000000"/>
          <w:sz w:val="22"/>
          <w:szCs w:val="22"/>
          <w:shd w:val="clear" w:color="auto" w:fill="FFFFFF"/>
        </w:rPr>
        <w:t>entregó la primera versión</w:t>
      </w:r>
      <w:r w:rsidR="00B96E46" w:rsidRPr="00FA2DCE">
        <w:rPr>
          <w:rStyle w:val="normaltextrun"/>
          <w:rFonts w:ascii="EYInterstate Light" w:hAnsi="EYInterstate Light"/>
          <w:color w:val="000000"/>
          <w:sz w:val="22"/>
          <w:szCs w:val="22"/>
          <w:shd w:val="clear" w:color="auto" w:fill="FFFFFF"/>
        </w:rPr>
        <w:t>.</w:t>
      </w:r>
      <w:r w:rsidR="00306CBF">
        <w:rPr>
          <w:rStyle w:val="normaltextrun"/>
          <w:rFonts w:ascii="EYInterstate Light" w:hAnsi="EYInterstate Light"/>
          <w:color w:val="000000"/>
          <w:sz w:val="22"/>
          <w:szCs w:val="22"/>
          <w:shd w:val="clear" w:color="auto" w:fill="FFFFFF"/>
        </w:rPr>
        <w:t xml:space="preserve"> </w:t>
      </w:r>
      <w:r w:rsidR="00A64319" w:rsidRPr="00A64319">
        <w:rPr>
          <w:rStyle w:val="normaltextrun"/>
          <w:rFonts w:ascii="EYInterstate Light" w:hAnsi="EYInterstate Light"/>
          <w:color w:val="000000"/>
          <w:sz w:val="22"/>
          <w:szCs w:val="22"/>
          <w:shd w:val="clear" w:color="auto" w:fill="FFFFFF"/>
        </w:rPr>
        <w:t>Dicha versión recibió comentarios y observaciones por parte de la DIAN e Interventoría.</w:t>
      </w:r>
    </w:p>
    <w:p w14:paraId="6A29B215" w14:textId="3DFC83B7" w:rsidR="008811B3" w:rsidRDefault="008811B3" w:rsidP="00E01431">
      <w:pPr>
        <w:pStyle w:val="ListParagraph"/>
        <w:ind w:left="1276"/>
        <w:rPr>
          <w:rStyle w:val="normaltextrun"/>
          <w:rFonts w:ascii="EYInterstate Light" w:hAnsi="EYInterstate Light"/>
          <w:color w:val="000000"/>
          <w:sz w:val="22"/>
          <w:szCs w:val="22"/>
          <w:shd w:val="clear" w:color="auto" w:fill="FFFFFF"/>
        </w:rPr>
      </w:pPr>
    </w:p>
    <w:p w14:paraId="5F2CDE3A" w14:textId="670E9974" w:rsidR="004002DC" w:rsidRPr="008674D8" w:rsidRDefault="004002DC" w:rsidP="004E0D9B">
      <w:pPr>
        <w:pStyle w:val="ListParagraph"/>
        <w:numPr>
          <w:ilvl w:val="0"/>
          <w:numId w:val="19"/>
        </w:numPr>
        <w:ind w:left="1276" w:hanging="196"/>
        <w:rPr>
          <w:rStyle w:val="normaltextrun"/>
          <w:rFonts w:ascii="EYInterstate Light" w:hAnsi="EYInterstate Light"/>
          <w:color w:val="000000"/>
          <w:sz w:val="22"/>
          <w:szCs w:val="22"/>
          <w:shd w:val="clear" w:color="auto" w:fill="FFFFFF"/>
        </w:rPr>
      </w:pPr>
      <w:r w:rsidRPr="008674D8">
        <w:rPr>
          <w:rStyle w:val="normaltextrun"/>
          <w:rFonts w:ascii="EYInterstate Light" w:hAnsi="EYInterstate Light"/>
          <w:color w:val="000000"/>
          <w:sz w:val="22"/>
          <w:szCs w:val="22"/>
          <w:shd w:val="clear" w:color="auto" w:fill="FFFFFF"/>
        </w:rPr>
        <w:t>La Interventoría señaló la existencia de una tarea denominada "</w:t>
      </w:r>
      <w:r w:rsidRPr="008674D8">
        <w:rPr>
          <w:rStyle w:val="normaltextrun"/>
          <w:rFonts w:ascii="EYInterstate Light" w:hAnsi="EYInterstate Light"/>
          <w:i/>
          <w:iCs/>
          <w:color w:val="000000"/>
          <w:sz w:val="22"/>
          <w:szCs w:val="22"/>
          <w:shd w:val="clear" w:color="auto" w:fill="FFFFFF"/>
        </w:rPr>
        <w:t xml:space="preserve">construcción </w:t>
      </w:r>
      <w:r w:rsidR="00722E9B" w:rsidRPr="008674D8">
        <w:rPr>
          <w:rStyle w:val="normaltextrun"/>
          <w:rFonts w:ascii="EYInterstate Light" w:hAnsi="EYInterstate Light"/>
          <w:i/>
          <w:iCs/>
          <w:color w:val="000000"/>
          <w:sz w:val="22"/>
          <w:szCs w:val="22"/>
          <w:shd w:val="clear" w:color="auto" w:fill="FFFFFF"/>
        </w:rPr>
        <w:t>de los scripts</w:t>
      </w:r>
      <w:r w:rsidRPr="008674D8">
        <w:rPr>
          <w:rStyle w:val="normaltextrun"/>
          <w:rFonts w:ascii="EYInterstate Light" w:hAnsi="EYInterstate Light"/>
          <w:color w:val="000000"/>
          <w:sz w:val="22"/>
          <w:szCs w:val="22"/>
          <w:shd w:val="clear" w:color="auto" w:fill="FFFFFF"/>
        </w:rPr>
        <w:t xml:space="preserve">", sobre la que </w:t>
      </w:r>
      <w:r w:rsidR="00722E9B">
        <w:rPr>
          <w:rStyle w:val="normaltextrun"/>
          <w:rFonts w:ascii="EYInterstate Light" w:hAnsi="EYInterstate Light"/>
          <w:color w:val="000000"/>
          <w:sz w:val="22"/>
          <w:szCs w:val="22"/>
          <w:shd w:val="clear" w:color="auto" w:fill="FFFFFF"/>
        </w:rPr>
        <w:t>se</w:t>
      </w:r>
      <w:r w:rsidR="00F27E27" w:rsidRPr="008674D8">
        <w:rPr>
          <w:rStyle w:val="normaltextrun"/>
          <w:rFonts w:ascii="EYInterstate Light" w:hAnsi="EYInterstate Light"/>
          <w:color w:val="000000"/>
          <w:sz w:val="22"/>
          <w:szCs w:val="22"/>
          <w:shd w:val="clear" w:color="auto" w:fill="FFFFFF"/>
        </w:rPr>
        <w:t xml:space="preserve"> </w:t>
      </w:r>
      <w:r w:rsidRPr="008674D8">
        <w:rPr>
          <w:rStyle w:val="normaltextrun"/>
          <w:rFonts w:ascii="EYInterstate Light" w:hAnsi="EYInterstate Light"/>
          <w:color w:val="000000"/>
          <w:sz w:val="22"/>
          <w:szCs w:val="22"/>
          <w:shd w:val="clear" w:color="auto" w:fill="FFFFFF"/>
        </w:rPr>
        <w:t>solicitó aclaración de</w:t>
      </w:r>
      <w:r w:rsidR="00B04817">
        <w:rPr>
          <w:rStyle w:val="normaltextrun"/>
          <w:rFonts w:ascii="EYInterstate Light" w:hAnsi="EYInterstate Light"/>
          <w:color w:val="000000"/>
          <w:sz w:val="22"/>
          <w:szCs w:val="22"/>
          <w:shd w:val="clear" w:color="auto" w:fill="FFFFFF"/>
        </w:rPr>
        <w:t xml:space="preserve">l </w:t>
      </w:r>
      <w:r w:rsidRPr="008674D8">
        <w:rPr>
          <w:rStyle w:val="normaltextrun"/>
          <w:rFonts w:ascii="EYInterstate Light" w:hAnsi="EYInterstate Light"/>
          <w:color w:val="000000"/>
          <w:sz w:val="22"/>
          <w:szCs w:val="22"/>
          <w:shd w:val="clear" w:color="auto" w:fill="FFFFFF"/>
        </w:rPr>
        <w:t xml:space="preserve">alcance, </w:t>
      </w:r>
      <w:r w:rsidR="00B04817">
        <w:rPr>
          <w:rStyle w:val="normaltextrun"/>
          <w:rFonts w:ascii="EYInterstate Light" w:hAnsi="EYInterstate Light"/>
          <w:color w:val="000000"/>
          <w:sz w:val="22"/>
          <w:szCs w:val="22"/>
          <w:shd w:val="clear" w:color="auto" w:fill="FFFFFF"/>
        </w:rPr>
        <w:t>dado</w:t>
      </w:r>
      <w:r w:rsidRPr="008674D8">
        <w:rPr>
          <w:rStyle w:val="normaltextrun"/>
          <w:rFonts w:ascii="EYInterstate Light" w:hAnsi="EYInterstate Light"/>
          <w:color w:val="000000"/>
          <w:sz w:val="22"/>
          <w:szCs w:val="22"/>
          <w:shd w:val="clear" w:color="auto" w:fill="FFFFFF"/>
        </w:rPr>
        <w:t xml:space="preserve"> que</w:t>
      </w:r>
      <w:r w:rsidR="00C31EFF" w:rsidRPr="008674D8">
        <w:rPr>
          <w:rStyle w:val="normaltextrun"/>
          <w:rFonts w:ascii="EYInterstate Light" w:hAnsi="EYInterstate Light"/>
          <w:color w:val="000000"/>
          <w:sz w:val="22"/>
          <w:szCs w:val="22"/>
          <w:shd w:val="clear" w:color="auto" w:fill="FFFFFF"/>
        </w:rPr>
        <w:t xml:space="preserve"> no era</w:t>
      </w:r>
      <w:r w:rsidRPr="008674D8">
        <w:rPr>
          <w:rStyle w:val="normaltextrun"/>
          <w:rFonts w:ascii="EYInterstate Light" w:hAnsi="EYInterstate Light"/>
          <w:color w:val="000000"/>
          <w:sz w:val="22"/>
          <w:szCs w:val="22"/>
          <w:shd w:val="clear" w:color="auto" w:fill="FFFFFF"/>
        </w:rPr>
        <w:t xml:space="preserve"> procede</w:t>
      </w:r>
      <w:r w:rsidR="00FF5ED4">
        <w:rPr>
          <w:rStyle w:val="normaltextrun"/>
          <w:rFonts w:ascii="EYInterstate Light" w:hAnsi="EYInterstate Light"/>
          <w:color w:val="000000"/>
          <w:sz w:val="22"/>
          <w:szCs w:val="22"/>
          <w:shd w:val="clear" w:color="auto" w:fill="FFFFFF"/>
        </w:rPr>
        <w:t xml:space="preserve">nte </w:t>
      </w:r>
      <w:r w:rsidR="001D363E" w:rsidRPr="008674D8">
        <w:rPr>
          <w:rStyle w:val="normaltextrun"/>
          <w:rFonts w:ascii="EYInterstate Light" w:hAnsi="EYInterstate Light"/>
          <w:color w:val="000000"/>
          <w:sz w:val="22"/>
          <w:szCs w:val="22"/>
          <w:shd w:val="clear" w:color="auto" w:fill="FFFFFF"/>
        </w:rPr>
        <w:t xml:space="preserve">iniciar </w:t>
      </w:r>
      <w:r w:rsidRPr="008674D8">
        <w:rPr>
          <w:rStyle w:val="normaltextrun"/>
          <w:rFonts w:ascii="EYInterstate Light" w:hAnsi="EYInterstate Light"/>
          <w:color w:val="000000"/>
          <w:sz w:val="22"/>
          <w:szCs w:val="22"/>
          <w:shd w:val="clear" w:color="auto" w:fill="FFFFFF"/>
        </w:rPr>
        <w:t>la construcción</w:t>
      </w:r>
      <w:r w:rsidR="001D363E" w:rsidRPr="008674D8">
        <w:rPr>
          <w:rStyle w:val="normaltextrun"/>
          <w:rFonts w:ascii="EYInterstate Light" w:hAnsi="EYInterstate Light"/>
          <w:color w:val="000000"/>
          <w:sz w:val="22"/>
          <w:szCs w:val="22"/>
          <w:shd w:val="clear" w:color="auto" w:fill="FFFFFF"/>
        </w:rPr>
        <w:t xml:space="preserve"> y/o implementación</w:t>
      </w:r>
      <w:r w:rsidRPr="008674D8">
        <w:rPr>
          <w:rStyle w:val="normaltextrun"/>
          <w:rFonts w:ascii="EYInterstate Light" w:hAnsi="EYInterstate Light"/>
          <w:color w:val="000000"/>
          <w:sz w:val="22"/>
          <w:szCs w:val="22"/>
          <w:shd w:val="clear" w:color="auto" w:fill="FFFFFF"/>
        </w:rPr>
        <w:t xml:space="preserve"> de un </w:t>
      </w:r>
      <w:r w:rsidRPr="00722E9B">
        <w:rPr>
          <w:rStyle w:val="normaltextrun"/>
          <w:rFonts w:ascii="EYInterstate Light" w:hAnsi="EYInterstate Light"/>
          <w:i/>
          <w:iCs/>
          <w:color w:val="000000"/>
          <w:sz w:val="22"/>
          <w:szCs w:val="22"/>
          <w:shd w:val="clear" w:color="auto" w:fill="FFFFFF"/>
        </w:rPr>
        <w:t>script</w:t>
      </w:r>
      <w:r w:rsidRPr="008674D8">
        <w:rPr>
          <w:rStyle w:val="normaltextrun"/>
          <w:rFonts w:ascii="EYInterstate Light" w:hAnsi="EYInterstate Light"/>
          <w:color w:val="000000"/>
          <w:sz w:val="22"/>
          <w:szCs w:val="22"/>
          <w:shd w:val="clear" w:color="auto" w:fill="FFFFFF"/>
        </w:rPr>
        <w:t xml:space="preserve"> sin la aprobación </w:t>
      </w:r>
      <w:r w:rsidR="008F53A0" w:rsidRPr="008674D8">
        <w:rPr>
          <w:rStyle w:val="normaltextrun"/>
          <w:rFonts w:ascii="EYInterstate Light" w:hAnsi="EYInterstate Light"/>
          <w:color w:val="000000"/>
          <w:sz w:val="22"/>
          <w:szCs w:val="22"/>
          <w:shd w:val="clear" w:color="auto" w:fill="FFFFFF"/>
        </w:rPr>
        <w:t xml:space="preserve">inicial del </w:t>
      </w:r>
      <w:r w:rsidR="001D363E" w:rsidRPr="008674D8">
        <w:rPr>
          <w:rStyle w:val="normaltextrun"/>
          <w:rFonts w:ascii="EYInterstate Light" w:hAnsi="EYInterstate Light"/>
          <w:color w:val="000000"/>
          <w:sz w:val="22"/>
          <w:szCs w:val="22"/>
          <w:shd w:val="clear" w:color="auto" w:fill="FFFFFF"/>
        </w:rPr>
        <w:t>diseño</w:t>
      </w:r>
      <w:r w:rsidR="008F53A0" w:rsidRPr="008674D8">
        <w:rPr>
          <w:rStyle w:val="normaltextrun"/>
          <w:rFonts w:ascii="EYInterstate Light" w:hAnsi="EYInterstate Light"/>
          <w:color w:val="000000"/>
          <w:sz w:val="22"/>
          <w:szCs w:val="22"/>
          <w:shd w:val="clear" w:color="auto" w:fill="FFFFFF"/>
        </w:rPr>
        <w:t xml:space="preserve"> de </w:t>
      </w:r>
      <w:r w:rsidR="00B04817" w:rsidRPr="008674D8">
        <w:rPr>
          <w:rStyle w:val="normaltextrun"/>
          <w:rFonts w:ascii="EYInterstate Light" w:hAnsi="EYInterstate Light"/>
          <w:color w:val="000000"/>
          <w:sz w:val="22"/>
          <w:szCs w:val="22"/>
          <w:shd w:val="clear" w:color="auto" w:fill="FFFFFF"/>
        </w:rPr>
        <w:t>estos</w:t>
      </w:r>
      <w:r w:rsidR="004A7AA0" w:rsidRPr="008674D8">
        <w:rPr>
          <w:rStyle w:val="normaltextrun"/>
          <w:rFonts w:ascii="EYInterstate Light" w:hAnsi="EYInterstate Light"/>
          <w:color w:val="000000"/>
          <w:sz w:val="22"/>
          <w:szCs w:val="22"/>
          <w:shd w:val="clear" w:color="auto" w:fill="FFFFFF"/>
        </w:rPr>
        <w:t xml:space="preserve">; para lo cual el Consorcio </w:t>
      </w:r>
      <w:r w:rsidR="00A73B32" w:rsidRPr="008674D8">
        <w:rPr>
          <w:rStyle w:val="normaltextrun"/>
          <w:rFonts w:ascii="EYInterstate Light" w:hAnsi="EYInterstate Light"/>
          <w:color w:val="000000"/>
          <w:sz w:val="22"/>
          <w:szCs w:val="22"/>
          <w:shd w:val="clear" w:color="auto" w:fill="FFFFFF"/>
        </w:rPr>
        <w:t xml:space="preserve">aclaró que la </w:t>
      </w:r>
      <w:r w:rsidR="001D363E" w:rsidRPr="008674D8">
        <w:rPr>
          <w:rStyle w:val="normaltextrun"/>
          <w:rFonts w:ascii="EYInterstate Light" w:hAnsi="EYInterstate Light"/>
          <w:color w:val="000000"/>
          <w:sz w:val="22"/>
          <w:szCs w:val="22"/>
          <w:shd w:val="clear" w:color="auto" w:fill="FFFFFF"/>
        </w:rPr>
        <w:t>construcción</w:t>
      </w:r>
      <w:r w:rsidR="00A73B32" w:rsidRPr="008674D8">
        <w:rPr>
          <w:rStyle w:val="normaltextrun"/>
          <w:rFonts w:ascii="EYInterstate Light" w:hAnsi="EYInterstate Light"/>
          <w:color w:val="000000"/>
          <w:sz w:val="22"/>
          <w:szCs w:val="22"/>
          <w:shd w:val="clear" w:color="auto" w:fill="FFFFFF"/>
        </w:rPr>
        <w:t xml:space="preserve"> se realizaría posterior al diseño y aprobación de los scripts de pruebas y actividad de se comprometió por parte del Consorcio en el </w:t>
      </w:r>
      <w:r w:rsidR="00A73B32" w:rsidRPr="00B04817">
        <w:rPr>
          <w:rStyle w:val="normaltextrun"/>
          <w:rFonts w:ascii="EYInterstate Light" w:hAnsi="EYInterstate Light"/>
          <w:i/>
          <w:iCs/>
          <w:color w:val="000000"/>
          <w:sz w:val="22"/>
          <w:szCs w:val="22"/>
          <w:shd w:val="clear" w:color="auto" w:fill="FFFFFF"/>
        </w:rPr>
        <w:t>sprint 11</w:t>
      </w:r>
      <w:r w:rsidR="00A73B32" w:rsidRPr="008674D8">
        <w:rPr>
          <w:rStyle w:val="normaltextrun"/>
          <w:rFonts w:ascii="EYInterstate Light" w:hAnsi="EYInterstate Light"/>
          <w:color w:val="000000"/>
          <w:sz w:val="22"/>
          <w:szCs w:val="22"/>
          <w:shd w:val="clear" w:color="auto" w:fill="FFFFFF"/>
        </w:rPr>
        <w:t>.</w:t>
      </w:r>
    </w:p>
    <w:p w14:paraId="2FBBAFC2" w14:textId="280B451B" w:rsidR="00867CAA" w:rsidRDefault="00867CAA" w:rsidP="002726D3">
      <w:pPr>
        <w:pStyle w:val="ListParagraph"/>
        <w:rPr>
          <w:rStyle w:val="normaltextrun"/>
          <w:rFonts w:ascii="EYInterstate Light" w:hAnsi="EYInterstate Light"/>
          <w:color w:val="000000"/>
          <w:sz w:val="22"/>
          <w:szCs w:val="22"/>
          <w:shd w:val="clear" w:color="auto" w:fill="FFFFFF"/>
        </w:rPr>
      </w:pPr>
    </w:p>
    <w:p w14:paraId="5556DB0F" w14:textId="1397ABC7" w:rsidR="00975751" w:rsidRDefault="00C0308E" w:rsidP="00E51149">
      <w:pPr>
        <w:pStyle w:val="ListParagraph"/>
        <w:numPr>
          <w:ilvl w:val="0"/>
          <w:numId w:val="18"/>
        </w:numPr>
        <w:rPr>
          <w:rStyle w:val="normaltextrun"/>
          <w:rFonts w:ascii="EYInterstate Light" w:hAnsi="EYInterstate Light"/>
          <w:color w:val="000000"/>
          <w:sz w:val="22"/>
          <w:szCs w:val="22"/>
          <w:shd w:val="clear" w:color="auto" w:fill="FFFFFF"/>
        </w:rPr>
      </w:pPr>
      <w:r w:rsidRPr="00C0308E">
        <w:rPr>
          <w:rStyle w:val="normaltextrun"/>
          <w:rFonts w:ascii="EYInterstate Light" w:hAnsi="EYInterstate Light"/>
          <w:color w:val="000000"/>
          <w:sz w:val="22"/>
          <w:szCs w:val="22"/>
          <w:shd w:val="clear" w:color="auto" w:fill="FFFFFF"/>
        </w:rPr>
        <w:t xml:space="preserve">La Interventoría </w:t>
      </w:r>
      <w:r w:rsidR="002A6DC9" w:rsidRPr="0041794B">
        <w:rPr>
          <w:rStyle w:val="normaltextrun"/>
          <w:rFonts w:ascii="EYInterstate Light" w:hAnsi="EYInterstate Light"/>
          <w:color w:val="000000"/>
          <w:sz w:val="22"/>
          <w:szCs w:val="22"/>
          <w:u w:val="single"/>
          <w:shd w:val="clear" w:color="auto" w:fill="FFFFFF"/>
        </w:rPr>
        <w:t>no</w:t>
      </w:r>
      <w:r w:rsidRPr="00C0308E">
        <w:rPr>
          <w:rStyle w:val="normaltextrun"/>
          <w:rFonts w:ascii="EYInterstate Light" w:hAnsi="EYInterstate Light"/>
          <w:color w:val="000000"/>
          <w:sz w:val="22"/>
          <w:szCs w:val="22"/>
          <w:shd w:val="clear" w:color="auto" w:fill="FFFFFF"/>
        </w:rPr>
        <w:t xml:space="preserve"> solicitó </w:t>
      </w:r>
      <w:r w:rsidRPr="00C0308E">
        <w:rPr>
          <w:rStyle w:val="normaltextrun"/>
          <w:rFonts w:ascii="EYInterstate Light" w:hAnsi="EYInterstate Light"/>
          <w:i/>
          <w:iCs/>
          <w:color w:val="000000"/>
          <w:sz w:val="22"/>
          <w:szCs w:val="22"/>
          <w:shd w:val="clear" w:color="auto" w:fill="FFFFFF"/>
        </w:rPr>
        <w:t>"cambios de estructura"</w:t>
      </w:r>
      <w:r w:rsidRPr="00C0308E">
        <w:rPr>
          <w:rStyle w:val="normaltextrun"/>
          <w:rFonts w:ascii="EYInterstate Light" w:hAnsi="EYInterstate Light"/>
          <w:color w:val="000000"/>
          <w:sz w:val="22"/>
          <w:szCs w:val="22"/>
          <w:shd w:val="clear" w:color="auto" w:fill="FFFFFF"/>
        </w:rPr>
        <w:t xml:space="preserve"> como lo indica el Consorcio en su comunicación. Es importante recordar que, en etapas previas del proyecto, se llevó a cabo un proceso de definición y </w:t>
      </w:r>
      <w:r w:rsidR="00042E53">
        <w:rPr>
          <w:rStyle w:val="normaltextrun"/>
          <w:rFonts w:ascii="EYInterstate Light" w:hAnsi="EYInterstate Light"/>
          <w:color w:val="000000"/>
          <w:sz w:val="22"/>
          <w:szCs w:val="22"/>
          <w:shd w:val="clear" w:color="auto" w:fill="FFFFFF"/>
        </w:rPr>
        <w:t xml:space="preserve">entrega </w:t>
      </w:r>
      <w:r w:rsidRPr="00C0308E">
        <w:rPr>
          <w:rStyle w:val="normaltextrun"/>
          <w:rFonts w:ascii="EYInterstate Light" w:hAnsi="EYInterstate Light"/>
          <w:color w:val="000000"/>
          <w:sz w:val="22"/>
          <w:szCs w:val="22"/>
          <w:shd w:val="clear" w:color="auto" w:fill="FFFFFF"/>
        </w:rPr>
        <w:t xml:space="preserve">de </w:t>
      </w:r>
      <w:r w:rsidRPr="00357AC8">
        <w:rPr>
          <w:rStyle w:val="normaltextrun"/>
          <w:rFonts w:ascii="EYInterstate Light" w:hAnsi="EYInterstate Light"/>
          <w:i/>
          <w:iCs/>
          <w:color w:val="000000"/>
          <w:sz w:val="22"/>
          <w:szCs w:val="22"/>
          <w:shd w:val="clear" w:color="auto" w:fill="FFFFFF"/>
        </w:rPr>
        <w:t>scripts</w:t>
      </w:r>
      <w:r w:rsidRPr="00C0308E">
        <w:rPr>
          <w:rStyle w:val="normaltextrun"/>
          <w:rFonts w:ascii="EYInterstate Light" w:hAnsi="EYInterstate Light"/>
          <w:color w:val="000000"/>
          <w:sz w:val="22"/>
          <w:szCs w:val="22"/>
          <w:shd w:val="clear" w:color="auto" w:fill="FFFFFF"/>
        </w:rPr>
        <w:t xml:space="preserve"> de pruebas para otros requerimientos,</w:t>
      </w:r>
      <w:r w:rsidR="00042E53">
        <w:rPr>
          <w:rStyle w:val="normaltextrun"/>
          <w:rFonts w:ascii="EYInterstate Light" w:hAnsi="EYInterstate Light"/>
          <w:color w:val="000000"/>
          <w:sz w:val="22"/>
          <w:szCs w:val="22"/>
          <w:shd w:val="clear" w:color="auto" w:fill="FFFFFF"/>
        </w:rPr>
        <w:t xml:space="preserve"> sobre estos se utilizó </w:t>
      </w:r>
      <w:r w:rsidR="001044C1">
        <w:rPr>
          <w:rStyle w:val="normaltextrun"/>
          <w:rFonts w:ascii="EYInterstate Light" w:hAnsi="EYInterstate Light"/>
          <w:color w:val="000000"/>
          <w:sz w:val="22"/>
          <w:szCs w:val="22"/>
          <w:shd w:val="clear" w:color="auto" w:fill="FFFFFF"/>
        </w:rPr>
        <w:t>la plantilla</w:t>
      </w:r>
      <w:r w:rsidR="009F2B84">
        <w:rPr>
          <w:rStyle w:val="normaltextrun"/>
          <w:rFonts w:ascii="EYInterstate Light" w:hAnsi="EYInterstate Light"/>
          <w:color w:val="000000"/>
          <w:sz w:val="22"/>
          <w:szCs w:val="22"/>
          <w:shd w:val="clear" w:color="auto" w:fill="FFFFFF"/>
        </w:rPr>
        <w:t xml:space="preserve"> “script de pruebas”</w:t>
      </w:r>
      <w:r w:rsidR="001044C1">
        <w:rPr>
          <w:rStyle w:val="normaltextrun"/>
          <w:rFonts w:ascii="EYInterstate Light" w:hAnsi="EYInterstate Light"/>
          <w:color w:val="000000"/>
          <w:sz w:val="22"/>
          <w:szCs w:val="22"/>
          <w:shd w:val="clear" w:color="auto" w:fill="FFFFFF"/>
        </w:rPr>
        <w:t xml:space="preserve"> ya conocida por el Consorcio</w:t>
      </w:r>
      <w:r w:rsidRPr="00C0308E">
        <w:rPr>
          <w:rStyle w:val="normaltextrun"/>
          <w:rFonts w:ascii="EYInterstate Light" w:hAnsi="EYInterstate Light"/>
          <w:color w:val="000000"/>
          <w:sz w:val="22"/>
          <w:szCs w:val="22"/>
          <w:shd w:val="clear" w:color="auto" w:fill="FFFFFF"/>
        </w:rPr>
        <w:t xml:space="preserve">. En consecuencia, lo que se solicitó por parte de la </w:t>
      </w:r>
      <w:r w:rsidRPr="00C0308E">
        <w:rPr>
          <w:rStyle w:val="normaltextrun"/>
          <w:rFonts w:ascii="EYInterstate Light" w:hAnsi="EYInterstate Light"/>
          <w:color w:val="000000"/>
          <w:sz w:val="22"/>
          <w:szCs w:val="22"/>
          <w:shd w:val="clear" w:color="auto" w:fill="FFFFFF"/>
        </w:rPr>
        <w:lastRenderedPageBreak/>
        <w:t>Interventoría en la sesión del 25/04/2024 fue el uso continuado de dicha herramienta.</w:t>
      </w:r>
    </w:p>
    <w:p w14:paraId="0DD19BF8" w14:textId="77777777" w:rsidR="004863C1" w:rsidRDefault="004863C1" w:rsidP="004863C1">
      <w:pPr>
        <w:pStyle w:val="ListParagraph"/>
        <w:rPr>
          <w:rStyle w:val="normaltextrun"/>
          <w:rFonts w:ascii="EYInterstate Light" w:hAnsi="EYInterstate Light"/>
          <w:color w:val="000000"/>
          <w:sz w:val="22"/>
          <w:szCs w:val="22"/>
          <w:shd w:val="clear" w:color="auto" w:fill="FFFFFF"/>
        </w:rPr>
      </w:pPr>
    </w:p>
    <w:p w14:paraId="35FD2261" w14:textId="6A74335A" w:rsidR="004863C1" w:rsidRDefault="004863C1" w:rsidP="004863C1">
      <w:pPr>
        <w:pStyle w:val="ListParagraph"/>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P</w:t>
      </w:r>
      <w:r w:rsidRPr="007A5C15">
        <w:rPr>
          <w:rStyle w:val="normaltextrun"/>
          <w:rFonts w:ascii="EYInterstate Light" w:hAnsi="EYInterstate Light"/>
          <w:color w:val="000000"/>
          <w:sz w:val="22"/>
          <w:szCs w:val="22"/>
          <w:shd w:val="clear" w:color="auto" w:fill="FFFFFF"/>
        </w:rPr>
        <w:t xml:space="preserve">or lo </w:t>
      </w:r>
      <w:r>
        <w:rPr>
          <w:rStyle w:val="normaltextrun"/>
          <w:rFonts w:ascii="EYInterstate Light" w:hAnsi="EYInterstate Light"/>
          <w:color w:val="000000"/>
          <w:sz w:val="22"/>
          <w:szCs w:val="22"/>
          <w:shd w:val="clear" w:color="auto" w:fill="FFFFFF"/>
        </w:rPr>
        <w:t xml:space="preserve">anterior, </w:t>
      </w:r>
      <w:r w:rsidRPr="007A5C15">
        <w:rPr>
          <w:rStyle w:val="normaltextrun"/>
          <w:rFonts w:ascii="EYInterstate Light" w:hAnsi="EYInterstate Light"/>
          <w:color w:val="000000"/>
          <w:sz w:val="22"/>
          <w:szCs w:val="22"/>
          <w:u w:val="single"/>
          <w:shd w:val="clear" w:color="auto" w:fill="FFFFFF"/>
        </w:rPr>
        <w:t>no es correcto afirmar que se realizaron cambios en el alcance</w:t>
      </w:r>
      <w:r w:rsidR="00350E6C">
        <w:rPr>
          <w:rStyle w:val="normaltextrun"/>
          <w:rFonts w:ascii="EYInterstate Light" w:hAnsi="EYInterstate Light"/>
          <w:color w:val="000000"/>
          <w:sz w:val="22"/>
          <w:szCs w:val="22"/>
          <w:u w:val="single"/>
          <w:shd w:val="clear" w:color="auto" w:fill="FFFFFF"/>
        </w:rPr>
        <w:t xml:space="preserve"> y los artefactos o elementos acordados entre las partes</w:t>
      </w:r>
      <w:r w:rsidRPr="007A5C15">
        <w:rPr>
          <w:rStyle w:val="normaltextrun"/>
          <w:rFonts w:ascii="EYInterstate Light" w:hAnsi="EYInterstate Light"/>
          <w:color w:val="000000"/>
          <w:sz w:val="22"/>
          <w:szCs w:val="22"/>
          <w:u w:val="single"/>
          <w:shd w:val="clear" w:color="auto" w:fill="FFFFFF"/>
        </w:rPr>
        <w:t>.</w:t>
      </w:r>
    </w:p>
    <w:p w14:paraId="782268EE" w14:textId="77777777" w:rsidR="005C5A2F" w:rsidRDefault="005C5A2F" w:rsidP="005C5A2F">
      <w:pPr>
        <w:pStyle w:val="ListParagraph"/>
        <w:rPr>
          <w:rStyle w:val="normaltextrun"/>
          <w:rFonts w:ascii="EYInterstate Light" w:hAnsi="EYInterstate Light"/>
          <w:color w:val="000000"/>
          <w:sz w:val="22"/>
          <w:szCs w:val="22"/>
          <w:shd w:val="clear" w:color="auto" w:fill="FFFFFF"/>
        </w:rPr>
      </w:pPr>
    </w:p>
    <w:p w14:paraId="06B99FCF" w14:textId="77777777" w:rsidR="00B72AD8" w:rsidRDefault="00B72AD8" w:rsidP="005C5A2F">
      <w:pPr>
        <w:pStyle w:val="ListParagraph"/>
        <w:rPr>
          <w:rStyle w:val="normaltextrun"/>
          <w:rFonts w:ascii="EYInterstate Light" w:hAnsi="EYInterstate Light"/>
          <w:color w:val="000000"/>
          <w:sz w:val="22"/>
          <w:szCs w:val="22"/>
          <w:shd w:val="clear" w:color="auto" w:fill="FFFFFF"/>
        </w:rPr>
      </w:pPr>
    </w:p>
    <w:tbl>
      <w:tblPr>
        <w:tblStyle w:val="TableGrid"/>
        <w:tblW w:w="0" w:type="auto"/>
        <w:tblLook w:val="04A0" w:firstRow="1" w:lastRow="0" w:firstColumn="1" w:lastColumn="0" w:noHBand="0" w:noVBand="1"/>
      </w:tblPr>
      <w:tblGrid>
        <w:gridCol w:w="8828"/>
      </w:tblGrid>
      <w:tr w:rsidR="001B55D9" w:rsidRPr="00006780" w14:paraId="08691CD8" w14:textId="77777777">
        <w:tc>
          <w:tcPr>
            <w:tcW w:w="8828" w:type="dxa"/>
            <w:shd w:val="clear" w:color="auto" w:fill="auto"/>
          </w:tcPr>
          <w:p w14:paraId="2DCC9FAF" w14:textId="77777777" w:rsidR="00B465DE" w:rsidRPr="0003349D" w:rsidRDefault="00B465DE" w:rsidP="00B465DE">
            <w:pPr>
              <w:rPr>
                <w:rStyle w:val="normaltextrun"/>
                <w:rFonts w:ascii="EYInterstate Light" w:hAnsi="EYInterstate Light"/>
                <w:b/>
                <w:bCs/>
                <w:color w:val="000000"/>
                <w:sz w:val="22"/>
                <w:szCs w:val="22"/>
                <w:shd w:val="clear" w:color="auto" w:fill="FFFFFF"/>
              </w:rPr>
            </w:pPr>
            <w:r w:rsidRPr="0003349D">
              <w:rPr>
                <w:rStyle w:val="normaltextrun"/>
                <w:rFonts w:ascii="EYInterstate Light" w:hAnsi="EYInterstate Light"/>
                <w:b/>
                <w:bCs/>
                <w:color w:val="000000"/>
                <w:sz w:val="22"/>
                <w:szCs w:val="22"/>
                <w:shd w:val="clear" w:color="auto" w:fill="FFFFFF"/>
              </w:rPr>
              <w:t>Comunicación del Consorcio:</w:t>
            </w:r>
          </w:p>
          <w:p w14:paraId="708C49DF" w14:textId="77777777" w:rsidR="00B465DE" w:rsidRDefault="00B465DE" w:rsidP="00C438EE">
            <w:pPr>
              <w:rPr>
                <w:rStyle w:val="normaltextrun"/>
                <w:rFonts w:ascii="EYInterstate Light" w:hAnsi="EYInterstate Light"/>
                <w:b/>
                <w:bCs/>
                <w:color w:val="000000"/>
                <w:sz w:val="22"/>
                <w:szCs w:val="22"/>
                <w:shd w:val="clear" w:color="auto" w:fill="FFFFFF"/>
              </w:rPr>
            </w:pPr>
          </w:p>
          <w:p w14:paraId="7169F1AB" w14:textId="2E78EF97" w:rsidR="001B55D9" w:rsidRPr="00006780" w:rsidRDefault="00C438EE" w:rsidP="00C438EE">
            <w:pPr>
              <w:rPr>
                <w:rStyle w:val="normaltextrun"/>
                <w:rFonts w:ascii="EYInterstate Light" w:hAnsi="EYInterstate Light"/>
                <w:color w:val="000000"/>
                <w:sz w:val="22"/>
                <w:szCs w:val="22"/>
                <w:shd w:val="clear" w:color="auto" w:fill="FFFFFF"/>
              </w:rPr>
            </w:pPr>
            <w:r w:rsidRPr="00C438EE">
              <w:rPr>
                <w:rStyle w:val="normaltextrun"/>
                <w:rFonts w:ascii="EYInterstate Light" w:hAnsi="EYInterstate Light"/>
                <w:b/>
                <w:bCs/>
                <w:color w:val="000000"/>
                <w:sz w:val="22"/>
                <w:szCs w:val="22"/>
                <w:shd w:val="clear" w:color="auto" w:fill="FFFFFF"/>
              </w:rPr>
              <w:t xml:space="preserve">Observaciones y correcciones durante validaciones: </w:t>
            </w:r>
            <w:r w:rsidRPr="00C438EE">
              <w:rPr>
                <w:rStyle w:val="normaltextrun"/>
                <w:rFonts w:ascii="EYInterstate Light" w:hAnsi="EYInterstate Light"/>
                <w:color w:val="000000"/>
                <w:sz w:val="22"/>
                <w:szCs w:val="22"/>
                <w:shd w:val="clear" w:color="auto" w:fill="FFFFFF"/>
              </w:rPr>
              <w:t>Hemos notado que nuevas</w:t>
            </w:r>
            <w:r>
              <w:rPr>
                <w:rStyle w:val="normaltextrun"/>
                <w:rFonts w:ascii="EYInterstate Light" w:hAnsi="EYInterstate Light"/>
                <w:color w:val="000000"/>
                <w:sz w:val="22"/>
                <w:szCs w:val="22"/>
                <w:shd w:val="clear" w:color="auto" w:fill="FFFFFF"/>
              </w:rPr>
              <w:t xml:space="preserve"> </w:t>
            </w:r>
            <w:r w:rsidRPr="00C438EE">
              <w:rPr>
                <w:rStyle w:val="normaltextrun"/>
                <w:rFonts w:ascii="EYInterstate Light" w:hAnsi="EYInterstate Light"/>
                <w:color w:val="000000"/>
                <w:sz w:val="22"/>
                <w:szCs w:val="22"/>
                <w:shd w:val="clear" w:color="auto" w:fill="FFFFFF"/>
              </w:rPr>
              <w:t xml:space="preserve">observaciones surgen en </w:t>
            </w:r>
            <w:r w:rsidRPr="00626056">
              <w:rPr>
                <w:rStyle w:val="normaltextrun"/>
                <w:rFonts w:ascii="EYInterstate Light" w:hAnsi="EYInterstate Light"/>
                <w:b/>
                <w:bCs/>
                <w:color w:val="000000"/>
                <w:sz w:val="22"/>
                <w:szCs w:val="22"/>
                <w:shd w:val="clear" w:color="auto" w:fill="FFFFFF"/>
              </w:rPr>
              <w:t xml:space="preserve">iteraciones subsiguientes que no estaban presentes en las </w:t>
            </w:r>
            <w:r w:rsidRPr="00205476">
              <w:rPr>
                <w:rStyle w:val="normaltextrun"/>
                <w:rFonts w:ascii="EYInterstate Light" w:hAnsi="EYInterstate Light"/>
                <w:b/>
                <w:bCs/>
                <w:color w:val="000000"/>
                <w:sz w:val="22"/>
                <w:szCs w:val="22"/>
                <w:shd w:val="clear" w:color="auto" w:fill="FFFFFF"/>
              </w:rPr>
              <w:t>validaciones iniciales y no son parte de las correcciones trabajadas</w:t>
            </w:r>
            <w:r w:rsidRPr="00205476">
              <w:rPr>
                <w:rStyle w:val="normaltextrun"/>
                <w:rFonts w:ascii="EYInterstate Light" w:hAnsi="EYInterstate Light"/>
                <w:color w:val="000000"/>
                <w:sz w:val="22"/>
                <w:szCs w:val="22"/>
                <w:shd w:val="clear" w:color="auto" w:fill="FFFFFF"/>
              </w:rPr>
              <w:t>. Esto ha generado reprocesos significativos y afectado el cierre</w:t>
            </w:r>
            <w:r w:rsidRPr="00C438EE">
              <w:rPr>
                <w:rStyle w:val="normaltextrun"/>
                <w:rFonts w:ascii="EYInterstate Light" w:hAnsi="EYInterstate Light"/>
                <w:color w:val="000000"/>
                <w:sz w:val="22"/>
                <w:szCs w:val="22"/>
                <w:shd w:val="clear" w:color="auto" w:fill="FFFFFF"/>
              </w:rPr>
              <w:t xml:space="preserve"> de las Historias de Usuario (HU).</w:t>
            </w:r>
            <w:r>
              <w:rPr>
                <w:rStyle w:val="normaltextrun"/>
                <w:rFonts w:ascii="EYInterstate Light" w:hAnsi="EYInterstate Light"/>
                <w:color w:val="000000"/>
                <w:sz w:val="22"/>
                <w:szCs w:val="22"/>
                <w:shd w:val="clear" w:color="auto" w:fill="FFFFFF"/>
              </w:rPr>
              <w:t xml:space="preserve"> </w:t>
            </w:r>
            <w:r w:rsidRPr="00120580">
              <w:rPr>
                <w:rStyle w:val="normaltextrun"/>
                <w:rFonts w:ascii="EYInterstate Light" w:hAnsi="EYInterstate Light"/>
                <w:color w:val="000000"/>
                <w:sz w:val="22"/>
                <w:szCs w:val="22"/>
                <w:shd w:val="clear" w:color="auto" w:fill="FFFFFF"/>
              </w:rPr>
              <w:t>Esto se ha evidenciado de manera reiterativa a lo largo del proyecto, principalmente en los casos de la documentación técnica y en el reporte de recaudo diario. En el plan de gestión del proyecto formalizado entre las partes, se estableció la responsabilidad por parte de la interventoría</w:t>
            </w:r>
            <w:r w:rsidRPr="00C438EE">
              <w:rPr>
                <w:rStyle w:val="normaltextrun"/>
                <w:rFonts w:ascii="EYInterstate Light" w:hAnsi="EYInterstate Light"/>
                <w:color w:val="000000"/>
                <w:sz w:val="22"/>
                <w:szCs w:val="22"/>
                <w:shd w:val="clear" w:color="auto" w:fill="FFFFFF"/>
              </w:rPr>
              <w:t xml:space="preserve"> de consolidar todos los comentarios asociados a los ciclos de</w:t>
            </w:r>
            <w:r>
              <w:rPr>
                <w:rStyle w:val="normaltextrun"/>
                <w:rFonts w:ascii="EYInterstate Light" w:hAnsi="EYInterstate Light"/>
                <w:color w:val="000000"/>
                <w:sz w:val="22"/>
                <w:szCs w:val="22"/>
                <w:shd w:val="clear" w:color="auto" w:fill="FFFFFF"/>
              </w:rPr>
              <w:t xml:space="preserve"> </w:t>
            </w:r>
            <w:r w:rsidRPr="00C438EE">
              <w:rPr>
                <w:rStyle w:val="normaltextrun"/>
                <w:rFonts w:ascii="EYInterstate Light" w:hAnsi="EYInterstate Light"/>
                <w:color w:val="000000"/>
                <w:sz w:val="22"/>
                <w:szCs w:val="22"/>
                <w:shd w:val="clear" w:color="auto" w:fill="FFFFFF"/>
              </w:rPr>
              <w:t>revisión, con el fin de no generar comentarios adicionales en ciclos</w:t>
            </w:r>
            <w:r>
              <w:rPr>
                <w:rStyle w:val="normaltextrun"/>
                <w:rFonts w:ascii="EYInterstate Light" w:hAnsi="EYInterstate Light"/>
                <w:color w:val="000000"/>
                <w:sz w:val="22"/>
                <w:szCs w:val="22"/>
                <w:shd w:val="clear" w:color="auto" w:fill="FFFFFF"/>
              </w:rPr>
              <w:t xml:space="preserve"> </w:t>
            </w:r>
            <w:r w:rsidRPr="00C438EE">
              <w:rPr>
                <w:rStyle w:val="normaltextrun"/>
                <w:rFonts w:ascii="EYInterstate Light" w:hAnsi="EYInterstate Light"/>
                <w:color w:val="000000"/>
                <w:sz w:val="22"/>
                <w:szCs w:val="22"/>
                <w:shd w:val="clear" w:color="auto" w:fill="FFFFFF"/>
              </w:rPr>
              <w:t>posteriores de revisión, que pudieran haberse generado desde la primera revisión, y así</w:t>
            </w:r>
            <w:r>
              <w:rPr>
                <w:rStyle w:val="normaltextrun"/>
                <w:rFonts w:ascii="EYInterstate Light" w:hAnsi="EYInterstate Light"/>
                <w:color w:val="000000"/>
                <w:sz w:val="22"/>
                <w:szCs w:val="22"/>
                <w:shd w:val="clear" w:color="auto" w:fill="FFFFFF"/>
              </w:rPr>
              <w:t xml:space="preserve"> </w:t>
            </w:r>
            <w:r w:rsidRPr="00C438EE">
              <w:rPr>
                <w:rStyle w:val="normaltextrun"/>
                <w:rFonts w:ascii="EYInterstate Light" w:hAnsi="EYInterstate Light"/>
                <w:color w:val="000000"/>
                <w:sz w:val="22"/>
                <w:szCs w:val="22"/>
                <w:shd w:val="clear" w:color="auto" w:fill="FFFFFF"/>
              </w:rPr>
              <w:t>evitar que se</w:t>
            </w:r>
            <w:r>
              <w:rPr>
                <w:rStyle w:val="normaltextrun"/>
                <w:rFonts w:ascii="EYInterstate Light" w:hAnsi="EYInterstate Light"/>
                <w:color w:val="000000"/>
                <w:sz w:val="22"/>
                <w:szCs w:val="22"/>
                <w:shd w:val="clear" w:color="auto" w:fill="FFFFFF"/>
              </w:rPr>
              <w:t xml:space="preserve"> </w:t>
            </w:r>
            <w:r w:rsidRPr="00C438EE">
              <w:rPr>
                <w:rStyle w:val="normaltextrun"/>
                <w:rFonts w:ascii="EYInterstate Light" w:hAnsi="EYInterstate Light"/>
                <w:color w:val="000000"/>
                <w:sz w:val="22"/>
                <w:szCs w:val="22"/>
                <w:shd w:val="clear" w:color="auto" w:fill="FFFFFF"/>
              </w:rPr>
              <w:t>generen al realizar los ajustes requeridos múltiples reprocesos y se incurran</w:t>
            </w:r>
            <w:r>
              <w:rPr>
                <w:rStyle w:val="normaltextrun"/>
                <w:rFonts w:ascii="EYInterstate Light" w:hAnsi="EYInterstate Light"/>
                <w:color w:val="000000"/>
                <w:sz w:val="22"/>
                <w:szCs w:val="22"/>
                <w:shd w:val="clear" w:color="auto" w:fill="FFFFFF"/>
              </w:rPr>
              <w:t xml:space="preserve"> </w:t>
            </w:r>
            <w:r w:rsidRPr="00C438EE">
              <w:rPr>
                <w:rStyle w:val="normaltextrun"/>
                <w:rFonts w:ascii="EYInterstate Light" w:hAnsi="EYInterstate Light"/>
                <w:color w:val="000000"/>
                <w:sz w:val="22"/>
                <w:szCs w:val="22"/>
                <w:shd w:val="clear" w:color="auto" w:fill="FFFFFF"/>
              </w:rPr>
              <w:t>en tiempos adicionales</w:t>
            </w:r>
            <w:r>
              <w:rPr>
                <w:rStyle w:val="normaltextrun"/>
                <w:rFonts w:ascii="EYInterstate Light" w:hAnsi="EYInterstate Light"/>
                <w:color w:val="000000"/>
                <w:sz w:val="22"/>
                <w:szCs w:val="22"/>
                <w:shd w:val="clear" w:color="auto" w:fill="FFFFFF"/>
              </w:rPr>
              <w:t>.</w:t>
            </w:r>
          </w:p>
        </w:tc>
      </w:tr>
    </w:tbl>
    <w:p w14:paraId="365E63BB" w14:textId="77777777" w:rsidR="001B55D9" w:rsidRDefault="001B55D9" w:rsidP="00AB398B">
      <w:pPr>
        <w:rPr>
          <w:rStyle w:val="normaltextrun"/>
          <w:rFonts w:ascii="EYInterstate Light" w:hAnsi="EYInterstate Light"/>
          <w:color w:val="000000"/>
          <w:sz w:val="22"/>
          <w:szCs w:val="22"/>
          <w:shd w:val="clear" w:color="auto" w:fill="FFFFFF"/>
        </w:rPr>
      </w:pPr>
    </w:p>
    <w:p w14:paraId="14711BEF" w14:textId="77777777" w:rsidR="00C438EE" w:rsidRPr="002B3F78" w:rsidRDefault="00C438EE" w:rsidP="00C438EE">
      <w:pPr>
        <w:rPr>
          <w:rStyle w:val="normaltextrun"/>
          <w:rFonts w:ascii="EYInterstate Light" w:hAnsi="EYInterstate Light"/>
          <w:b/>
          <w:bCs/>
          <w:color w:val="000000"/>
          <w:sz w:val="22"/>
          <w:szCs w:val="22"/>
          <w:shd w:val="clear" w:color="auto" w:fill="FFFFFF"/>
        </w:rPr>
      </w:pPr>
      <w:r w:rsidRPr="002B3F78">
        <w:rPr>
          <w:rStyle w:val="normaltextrun"/>
          <w:rFonts w:ascii="EYInterstate Light" w:hAnsi="EYInterstate Light"/>
          <w:b/>
          <w:bCs/>
          <w:color w:val="000000"/>
          <w:sz w:val="22"/>
          <w:szCs w:val="22"/>
          <w:shd w:val="clear" w:color="auto" w:fill="FFFFFF"/>
        </w:rPr>
        <w:t xml:space="preserve">Respuesta del Interventor: </w:t>
      </w:r>
    </w:p>
    <w:p w14:paraId="52494CA1" w14:textId="77777777" w:rsidR="00C438EE" w:rsidRDefault="00C438EE" w:rsidP="00C438EE">
      <w:pPr>
        <w:rPr>
          <w:rStyle w:val="normaltextrun"/>
          <w:rFonts w:ascii="EYInterstate Light" w:hAnsi="EYInterstate Light"/>
          <w:color w:val="000000"/>
          <w:sz w:val="22"/>
          <w:szCs w:val="22"/>
          <w:shd w:val="clear" w:color="auto" w:fill="FFFFFF"/>
        </w:rPr>
      </w:pPr>
    </w:p>
    <w:p w14:paraId="1C70E2E3" w14:textId="13CBF100" w:rsidR="007E2B0C" w:rsidRPr="007E2B0C" w:rsidRDefault="009B4ADD" w:rsidP="007E2B0C">
      <w:p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 xml:space="preserve">Las observaciones sobre los productos surgen como </w:t>
      </w:r>
      <w:r w:rsidR="007E2B0C" w:rsidRPr="007E2B0C">
        <w:rPr>
          <w:rStyle w:val="normaltextrun"/>
          <w:rFonts w:ascii="EYInterstate Light" w:hAnsi="EYInterstate Light"/>
          <w:color w:val="000000"/>
          <w:sz w:val="22"/>
          <w:szCs w:val="22"/>
          <w:shd w:val="clear" w:color="auto" w:fill="FFFFFF"/>
        </w:rPr>
        <w:t>consecuencia de las entregas parciales realizadas por el Consorcio, así como de las nuevas validaciones efectuadas por la DIAN y la Interventoría ante las</w:t>
      </w:r>
      <w:r w:rsidR="00170AF8">
        <w:rPr>
          <w:rStyle w:val="normaltextrun"/>
          <w:rFonts w:ascii="EYInterstate Light" w:hAnsi="EYInterstate Light"/>
          <w:color w:val="000000"/>
          <w:sz w:val="22"/>
          <w:szCs w:val="22"/>
          <w:shd w:val="clear" w:color="auto" w:fill="FFFFFF"/>
        </w:rPr>
        <w:t xml:space="preserve"> nuevas liberaciones en las que el Consorcio realiza complemento </w:t>
      </w:r>
      <w:r w:rsidR="00BA49FE">
        <w:rPr>
          <w:rStyle w:val="normaltextrun"/>
          <w:rFonts w:ascii="EYInterstate Light" w:hAnsi="EYInterstate Light"/>
          <w:color w:val="000000"/>
          <w:sz w:val="22"/>
          <w:szCs w:val="22"/>
          <w:shd w:val="clear" w:color="auto" w:fill="FFFFFF"/>
        </w:rPr>
        <w:t>de información</w:t>
      </w:r>
      <w:r w:rsidR="00170AF8">
        <w:rPr>
          <w:rStyle w:val="normaltextrun"/>
          <w:rFonts w:ascii="EYInterstate Light" w:hAnsi="EYInterstate Light"/>
          <w:color w:val="000000"/>
          <w:sz w:val="22"/>
          <w:szCs w:val="22"/>
          <w:shd w:val="clear" w:color="auto" w:fill="FFFFFF"/>
        </w:rPr>
        <w:t xml:space="preserve">. </w:t>
      </w:r>
      <w:r w:rsidR="007E2B0C" w:rsidRPr="007E2B0C">
        <w:rPr>
          <w:rStyle w:val="normaltextrun"/>
          <w:rFonts w:ascii="EYInterstate Light" w:hAnsi="EYInterstate Light"/>
          <w:color w:val="000000"/>
          <w:sz w:val="22"/>
          <w:szCs w:val="22"/>
          <w:shd w:val="clear" w:color="auto" w:fill="FFFFFF"/>
        </w:rPr>
        <w:t>Estas circunstancias han dado lugar a la aparición de nuevos comentarios</w:t>
      </w:r>
      <w:r w:rsidR="00E75B08">
        <w:rPr>
          <w:rStyle w:val="normaltextrun"/>
          <w:rFonts w:ascii="EYInterstate Light" w:hAnsi="EYInterstate Light"/>
          <w:color w:val="000000"/>
          <w:sz w:val="22"/>
          <w:szCs w:val="22"/>
          <w:shd w:val="clear" w:color="auto" w:fill="FFFFFF"/>
        </w:rPr>
        <w:t xml:space="preserve"> que han requerido la subsanación </w:t>
      </w:r>
      <w:r w:rsidR="001224B7">
        <w:rPr>
          <w:rStyle w:val="normaltextrun"/>
          <w:rFonts w:ascii="EYInterstate Light" w:hAnsi="EYInterstate Light"/>
          <w:color w:val="000000"/>
          <w:sz w:val="22"/>
          <w:szCs w:val="22"/>
          <w:shd w:val="clear" w:color="auto" w:fill="FFFFFF"/>
        </w:rPr>
        <w:t>del</w:t>
      </w:r>
      <w:r w:rsidR="00E75B08">
        <w:rPr>
          <w:rStyle w:val="normaltextrun"/>
          <w:rFonts w:ascii="EYInterstate Light" w:hAnsi="EYInterstate Light"/>
          <w:color w:val="000000"/>
          <w:sz w:val="22"/>
          <w:szCs w:val="22"/>
          <w:shd w:val="clear" w:color="auto" w:fill="FFFFFF"/>
        </w:rPr>
        <w:t xml:space="preserve"> Consorcio</w:t>
      </w:r>
      <w:r w:rsidR="007E2B0C" w:rsidRPr="007E2B0C">
        <w:rPr>
          <w:rStyle w:val="normaltextrun"/>
          <w:rFonts w:ascii="EYInterstate Light" w:hAnsi="EYInterstate Light"/>
          <w:color w:val="000000"/>
          <w:sz w:val="22"/>
          <w:szCs w:val="22"/>
          <w:shd w:val="clear" w:color="auto" w:fill="FFFFFF"/>
        </w:rPr>
        <w:t>.</w:t>
      </w:r>
    </w:p>
    <w:p w14:paraId="31BCF2AF" w14:textId="77777777" w:rsidR="007E2B0C" w:rsidRPr="007E2B0C" w:rsidRDefault="007E2B0C" w:rsidP="007E2B0C">
      <w:pPr>
        <w:rPr>
          <w:rStyle w:val="normaltextrun"/>
          <w:rFonts w:ascii="EYInterstate Light" w:hAnsi="EYInterstate Light"/>
          <w:color w:val="000000"/>
          <w:sz w:val="22"/>
          <w:szCs w:val="22"/>
          <w:shd w:val="clear" w:color="auto" w:fill="FFFFFF"/>
        </w:rPr>
      </w:pPr>
    </w:p>
    <w:p w14:paraId="38B703B5" w14:textId="61FE3D87" w:rsidR="007E2B0C" w:rsidRPr="007E2B0C" w:rsidRDefault="007E2B0C" w:rsidP="007E2B0C">
      <w:pPr>
        <w:rPr>
          <w:rStyle w:val="normaltextrun"/>
          <w:rFonts w:ascii="EYInterstate Light" w:hAnsi="EYInterstate Light"/>
          <w:color w:val="000000"/>
          <w:sz w:val="22"/>
          <w:szCs w:val="22"/>
          <w:shd w:val="clear" w:color="auto" w:fill="FFFFFF"/>
        </w:rPr>
      </w:pPr>
      <w:r w:rsidRPr="007E2B0C">
        <w:rPr>
          <w:rStyle w:val="normaltextrun"/>
          <w:rFonts w:ascii="EYInterstate Light" w:hAnsi="EYInterstate Light"/>
          <w:color w:val="000000"/>
          <w:sz w:val="22"/>
          <w:szCs w:val="22"/>
          <w:shd w:val="clear" w:color="auto" w:fill="FFFFFF"/>
        </w:rPr>
        <w:t xml:space="preserve">Es importante enfatizar que la estrategia más efectiva para mitigar la generación de observaciones adicionales es que el Consorcio complete de manera íntegra las tareas asociadas a los requerimientos. De esta forma, se </w:t>
      </w:r>
      <w:r w:rsidR="00173499">
        <w:rPr>
          <w:rStyle w:val="normaltextrun"/>
          <w:rFonts w:ascii="EYInterstate Light" w:hAnsi="EYInterstate Light"/>
          <w:color w:val="000000"/>
          <w:sz w:val="22"/>
          <w:szCs w:val="22"/>
          <w:shd w:val="clear" w:color="auto" w:fill="FFFFFF"/>
        </w:rPr>
        <w:t xml:space="preserve">minimizaría </w:t>
      </w:r>
      <w:r w:rsidR="007B19A3">
        <w:rPr>
          <w:rStyle w:val="normaltextrun"/>
          <w:rFonts w:ascii="EYInterstate Light" w:hAnsi="EYInterstate Light"/>
          <w:color w:val="000000"/>
          <w:sz w:val="22"/>
          <w:szCs w:val="22"/>
          <w:shd w:val="clear" w:color="auto" w:fill="FFFFFF"/>
        </w:rPr>
        <w:t xml:space="preserve">comentarios adicionales </w:t>
      </w:r>
      <w:r w:rsidRPr="007E2B0C">
        <w:rPr>
          <w:rStyle w:val="normaltextrun"/>
          <w:rFonts w:ascii="EYInterstate Light" w:hAnsi="EYInterstate Light"/>
          <w:color w:val="000000"/>
          <w:sz w:val="22"/>
          <w:szCs w:val="22"/>
          <w:shd w:val="clear" w:color="auto" w:fill="FFFFFF"/>
        </w:rPr>
        <w:t>que pudiera surgir</w:t>
      </w:r>
      <w:r w:rsidR="009046D3">
        <w:rPr>
          <w:rStyle w:val="normaltextrun"/>
          <w:rFonts w:ascii="EYInterstate Light" w:hAnsi="EYInterstate Light"/>
          <w:color w:val="000000"/>
          <w:sz w:val="22"/>
          <w:szCs w:val="22"/>
          <w:shd w:val="clear" w:color="auto" w:fill="FFFFFF"/>
        </w:rPr>
        <w:t xml:space="preserve"> </w:t>
      </w:r>
      <w:r w:rsidR="00A27831">
        <w:rPr>
          <w:rStyle w:val="normaltextrun"/>
          <w:rFonts w:ascii="EYInterstate Light" w:hAnsi="EYInterstate Light"/>
          <w:color w:val="000000"/>
          <w:sz w:val="22"/>
          <w:szCs w:val="22"/>
          <w:shd w:val="clear" w:color="auto" w:fill="FFFFFF"/>
        </w:rPr>
        <w:t xml:space="preserve">y serían solamente comentarios sobre entregables </w:t>
      </w:r>
      <w:r w:rsidRPr="007E2B0C">
        <w:rPr>
          <w:rStyle w:val="normaltextrun"/>
          <w:rFonts w:ascii="EYInterstate Light" w:hAnsi="EYInterstate Light"/>
          <w:color w:val="000000"/>
          <w:sz w:val="22"/>
          <w:szCs w:val="22"/>
          <w:shd w:val="clear" w:color="auto" w:fill="FFFFFF"/>
        </w:rPr>
        <w:t>finales</w:t>
      </w:r>
      <w:r w:rsidR="00820B43">
        <w:rPr>
          <w:rStyle w:val="normaltextrun"/>
          <w:rFonts w:ascii="EYInterstate Light" w:hAnsi="EYInterstate Light"/>
          <w:color w:val="000000"/>
          <w:sz w:val="22"/>
          <w:szCs w:val="22"/>
          <w:shd w:val="clear" w:color="auto" w:fill="FFFFFF"/>
        </w:rPr>
        <w:t>.</w:t>
      </w:r>
    </w:p>
    <w:p w14:paraId="60161251" w14:textId="77777777" w:rsidR="007E2B0C" w:rsidRPr="007E2B0C" w:rsidRDefault="007E2B0C" w:rsidP="007E2B0C">
      <w:pPr>
        <w:rPr>
          <w:rStyle w:val="normaltextrun"/>
          <w:rFonts w:ascii="EYInterstate Light" w:hAnsi="EYInterstate Light"/>
          <w:color w:val="000000"/>
          <w:sz w:val="22"/>
          <w:szCs w:val="22"/>
          <w:shd w:val="clear" w:color="auto" w:fill="FFFFFF"/>
        </w:rPr>
      </w:pPr>
    </w:p>
    <w:p w14:paraId="1F53B2D5" w14:textId="49C985EA" w:rsidR="007E2B0C" w:rsidRDefault="007E2B0C" w:rsidP="007E2B0C">
      <w:pPr>
        <w:rPr>
          <w:rStyle w:val="normaltextrun"/>
          <w:rFonts w:ascii="EYInterstate Light" w:hAnsi="EYInterstate Light"/>
          <w:color w:val="000000"/>
          <w:sz w:val="22"/>
          <w:szCs w:val="22"/>
          <w:shd w:val="clear" w:color="auto" w:fill="FFFFFF"/>
        </w:rPr>
      </w:pPr>
      <w:r w:rsidRPr="007E2B0C">
        <w:rPr>
          <w:rStyle w:val="normaltextrun"/>
          <w:rFonts w:ascii="EYInterstate Light" w:hAnsi="EYInterstate Light"/>
          <w:color w:val="000000"/>
          <w:sz w:val="22"/>
          <w:szCs w:val="22"/>
          <w:shd w:val="clear" w:color="auto" w:fill="FFFFFF"/>
        </w:rPr>
        <w:t>En resumen, la entrega completa y a tiempo de las tareas minimizaría la necesidad de múltiples rondas de revisión y permitiría que el proceso de validación final se enfoque exclusivamente en la conformidad y calidad del producto entregado, en lugar de en la corrección de entregas previas incompletas o parciales.</w:t>
      </w:r>
    </w:p>
    <w:p w14:paraId="3AD2DA6A" w14:textId="77777777" w:rsidR="0077144B" w:rsidRDefault="0077144B" w:rsidP="007E2B0C">
      <w:pPr>
        <w:rPr>
          <w:rStyle w:val="normaltextrun"/>
          <w:rFonts w:ascii="EYInterstate Light" w:hAnsi="EYInterstate Light"/>
          <w:color w:val="000000"/>
          <w:sz w:val="22"/>
          <w:szCs w:val="22"/>
          <w:shd w:val="clear" w:color="auto" w:fill="FFFFFF"/>
        </w:rPr>
      </w:pPr>
    </w:p>
    <w:p w14:paraId="505C1188" w14:textId="77777777" w:rsidR="0077144B" w:rsidRDefault="0077144B" w:rsidP="007E2B0C">
      <w:pPr>
        <w:rPr>
          <w:rStyle w:val="normaltextrun"/>
          <w:rFonts w:ascii="EYInterstate Light" w:hAnsi="EYInterstate Light"/>
          <w:color w:val="000000"/>
          <w:sz w:val="22"/>
          <w:szCs w:val="22"/>
          <w:shd w:val="clear" w:color="auto" w:fill="FFFFFF"/>
        </w:rPr>
      </w:pPr>
    </w:p>
    <w:p w14:paraId="2353FAFC" w14:textId="77777777" w:rsidR="0077144B" w:rsidRDefault="0077144B" w:rsidP="007E2B0C">
      <w:pPr>
        <w:rPr>
          <w:rStyle w:val="normaltextrun"/>
          <w:rFonts w:ascii="EYInterstate Light" w:hAnsi="EYInterstate Light"/>
          <w:color w:val="000000"/>
          <w:sz w:val="22"/>
          <w:szCs w:val="22"/>
          <w:shd w:val="clear" w:color="auto" w:fill="FFFFFF"/>
        </w:rPr>
      </w:pPr>
    </w:p>
    <w:tbl>
      <w:tblPr>
        <w:tblStyle w:val="TableGrid"/>
        <w:tblW w:w="0" w:type="auto"/>
        <w:tblLook w:val="04A0" w:firstRow="1" w:lastRow="0" w:firstColumn="1" w:lastColumn="0" w:noHBand="0" w:noVBand="1"/>
      </w:tblPr>
      <w:tblGrid>
        <w:gridCol w:w="8828"/>
      </w:tblGrid>
      <w:tr w:rsidR="00626056" w:rsidRPr="00006780" w14:paraId="1265CF99" w14:textId="77777777">
        <w:tc>
          <w:tcPr>
            <w:tcW w:w="8828" w:type="dxa"/>
            <w:shd w:val="clear" w:color="auto" w:fill="auto"/>
          </w:tcPr>
          <w:p w14:paraId="4FCA5AE5" w14:textId="1770D06E" w:rsidR="00D0754A" w:rsidRDefault="00D0754A" w:rsidP="00626056">
            <w:pPr>
              <w:rPr>
                <w:rStyle w:val="normaltextrun"/>
                <w:rFonts w:ascii="EYInterstate Light" w:hAnsi="EYInterstate Light"/>
                <w:b/>
                <w:bCs/>
                <w:color w:val="000000"/>
                <w:sz w:val="22"/>
                <w:szCs w:val="22"/>
                <w:shd w:val="clear" w:color="auto" w:fill="FFFFFF"/>
              </w:rPr>
            </w:pPr>
            <w:r w:rsidRPr="0003349D">
              <w:rPr>
                <w:rStyle w:val="normaltextrun"/>
                <w:rFonts w:ascii="EYInterstate Light" w:hAnsi="EYInterstate Light"/>
                <w:b/>
                <w:bCs/>
                <w:color w:val="000000"/>
                <w:sz w:val="22"/>
                <w:szCs w:val="22"/>
                <w:shd w:val="clear" w:color="auto" w:fill="FFFFFF"/>
              </w:rPr>
              <w:lastRenderedPageBreak/>
              <w:t>Comunicación del Consorcio:</w:t>
            </w:r>
          </w:p>
          <w:p w14:paraId="442232EB" w14:textId="77777777" w:rsidR="00D0754A" w:rsidRDefault="00D0754A" w:rsidP="00626056">
            <w:pPr>
              <w:rPr>
                <w:rStyle w:val="normaltextrun"/>
                <w:rFonts w:ascii="EYInterstate Light" w:hAnsi="EYInterstate Light"/>
                <w:b/>
                <w:bCs/>
                <w:color w:val="000000"/>
                <w:sz w:val="22"/>
                <w:szCs w:val="22"/>
                <w:shd w:val="clear" w:color="auto" w:fill="FFFFFF"/>
              </w:rPr>
            </w:pPr>
          </w:p>
          <w:p w14:paraId="01F0EAA1" w14:textId="58E429BE" w:rsidR="00626056" w:rsidRPr="00006780" w:rsidRDefault="00626056" w:rsidP="00626056">
            <w:pPr>
              <w:rPr>
                <w:rStyle w:val="normaltextrun"/>
                <w:rFonts w:ascii="EYInterstate Light" w:hAnsi="EYInterstate Light"/>
                <w:color w:val="000000"/>
                <w:sz w:val="22"/>
                <w:szCs w:val="22"/>
                <w:shd w:val="clear" w:color="auto" w:fill="FFFFFF"/>
              </w:rPr>
            </w:pPr>
            <w:r w:rsidRPr="00626056">
              <w:rPr>
                <w:rStyle w:val="normaltextrun"/>
                <w:rFonts w:ascii="EYInterstate Light" w:hAnsi="EYInterstate Light"/>
                <w:b/>
                <w:bCs/>
                <w:color w:val="000000"/>
                <w:sz w:val="22"/>
                <w:szCs w:val="22"/>
                <w:shd w:val="clear" w:color="auto" w:fill="FFFFFF"/>
              </w:rPr>
              <w:t xml:space="preserve">Acceso y métodos de validación de datos: </w:t>
            </w:r>
            <w:r w:rsidRPr="00626056">
              <w:rPr>
                <w:rStyle w:val="normaltextrun"/>
                <w:rFonts w:ascii="EYInterstate Light" w:hAnsi="EYInterstate Light"/>
                <w:color w:val="000000"/>
                <w:sz w:val="22"/>
                <w:szCs w:val="22"/>
                <w:shd w:val="clear" w:color="auto" w:fill="FFFFFF"/>
              </w:rPr>
              <w:t xml:space="preserve">Respecto a la implementación de las reglas de negocio del modelo de </w:t>
            </w:r>
            <w:proofErr w:type="spellStart"/>
            <w:r w:rsidRPr="00626056">
              <w:rPr>
                <w:rStyle w:val="normaltextrun"/>
                <w:rFonts w:ascii="EYInterstate Light" w:hAnsi="EYInterstate Light"/>
                <w:color w:val="000000"/>
                <w:sz w:val="22"/>
                <w:szCs w:val="22"/>
                <w:shd w:val="clear" w:color="auto" w:fill="FFFFFF"/>
              </w:rPr>
              <w:t>EyS</w:t>
            </w:r>
            <w:proofErr w:type="spellEnd"/>
            <w:r w:rsidRPr="00626056">
              <w:rPr>
                <w:rStyle w:val="normaltextrun"/>
                <w:rFonts w:ascii="EYInterstate Light" w:hAnsi="EYInterstate Light"/>
                <w:color w:val="000000"/>
                <w:sz w:val="22"/>
                <w:szCs w:val="22"/>
                <w:shd w:val="clear" w:color="auto" w:fill="FFFFFF"/>
              </w:rPr>
              <w:t>, enfrentamos un desafío significativo debido a la restricción en el acceso a las tablas generadas por los procesos de transformación actuales ejecutados por la DIAN. Esta limitación impide que el Consorcio realice validaciones efectivas y comparaciones necesarias. Actualmente, la validación se lleva a cabo a través de registros en un archivo de Excel sin acceso a las tablas finales del proceso. Solicitamos acceso a las tablas con el objetivo de hacer revisiones más completas que aseguren la correcta ejecución de las reglas implementadas.</w:t>
            </w:r>
            <w:r w:rsidRPr="00626056">
              <w:rPr>
                <w:rStyle w:val="normaltextrun"/>
                <w:rFonts w:ascii="EYInterstate Light" w:hAnsi="EYInterstate Light"/>
                <w:b/>
                <w:bCs/>
                <w:color w:val="000000"/>
                <w:sz w:val="22"/>
                <w:szCs w:val="22"/>
                <w:shd w:val="clear" w:color="auto" w:fill="FFFFFF"/>
              </w:rPr>
              <w:t xml:space="preserve">  </w:t>
            </w:r>
          </w:p>
        </w:tc>
      </w:tr>
    </w:tbl>
    <w:p w14:paraId="7EE88086" w14:textId="77777777" w:rsidR="00626056" w:rsidRDefault="00626056" w:rsidP="00AB398B">
      <w:pPr>
        <w:rPr>
          <w:rStyle w:val="normaltextrun"/>
          <w:rFonts w:ascii="EYInterstate Light" w:hAnsi="EYInterstate Light"/>
          <w:color w:val="000000"/>
          <w:sz w:val="22"/>
          <w:szCs w:val="22"/>
          <w:shd w:val="clear" w:color="auto" w:fill="FFFFFF"/>
        </w:rPr>
      </w:pPr>
    </w:p>
    <w:p w14:paraId="537CB9AF" w14:textId="77777777" w:rsidR="00626056" w:rsidRPr="002B3F78" w:rsidRDefault="00626056" w:rsidP="00626056">
      <w:pPr>
        <w:rPr>
          <w:rStyle w:val="normaltextrun"/>
          <w:rFonts w:ascii="EYInterstate Light" w:hAnsi="EYInterstate Light"/>
          <w:b/>
          <w:bCs/>
          <w:color w:val="000000"/>
          <w:sz w:val="22"/>
          <w:szCs w:val="22"/>
          <w:shd w:val="clear" w:color="auto" w:fill="FFFFFF"/>
        </w:rPr>
      </w:pPr>
      <w:r w:rsidRPr="002B3F78">
        <w:rPr>
          <w:rStyle w:val="normaltextrun"/>
          <w:rFonts w:ascii="EYInterstate Light" w:hAnsi="EYInterstate Light"/>
          <w:b/>
          <w:bCs/>
          <w:color w:val="000000"/>
          <w:sz w:val="22"/>
          <w:szCs w:val="22"/>
          <w:shd w:val="clear" w:color="auto" w:fill="FFFFFF"/>
        </w:rPr>
        <w:t xml:space="preserve">Respuesta del Interventor: </w:t>
      </w:r>
    </w:p>
    <w:p w14:paraId="570C8111" w14:textId="77777777" w:rsidR="00FC4C3E" w:rsidRDefault="00FC4C3E" w:rsidP="00FC4C3E">
      <w:pPr>
        <w:rPr>
          <w:rStyle w:val="normaltextrun"/>
          <w:rFonts w:ascii="EYInterstate Light" w:hAnsi="EYInterstate Light"/>
          <w:color w:val="000000"/>
          <w:sz w:val="22"/>
          <w:szCs w:val="22"/>
          <w:shd w:val="clear" w:color="auto" w:fill="FFFFFF"/>
        </w:rPr>
      </w:pPr>
    </w:p>
    <w:p w14:paraId="0F313136" w14:textId="183244B0" w:rsidR="00DD236B" w:rsidRDefault="00DD236B" w:rsidP="00DD236B">
      <w:pPr>
        <w:rPr>
          <w:rStyle w:val="normaltextrun"/>
          <w:rFonts w:ascii="EYInterstate Light" w:hAnsi="EYInterstate Light"/>
          <w:color w:val="000000"/>
          <w:sz w:val="22"/>
          <w:szCs w:val="22"/>
          <w:shd w:val="clear" w:color="auto" w:fill="FFFFFF"/>
        </w:rPr>
      </w:pPr>
      <w:r w:rsidRPr="00DD236B">
        <w:rPr>
          <w:rStyle w:val="normaltextrun"/>
          <w:rFonts w:ascii="EYInterstate Light" w:hAnsi="EYInterstate Light"/>
          <w:color w:val="000000"/>
          <w:sz w:val="22"/>
          <w:szCs w:val="22"/>
          <w:shd w:val="clear" w:color="auto" w:fill="FFFFFF"/>
        </w:rPr>
        <w:t xml:space="preserve">Recordamos que el Consorcio dispone actualmente de acceso a las fuentes y tiene un conocimiento detallado de las reglas de negocio aplicables. Es importante destacar que las validaciones de los datos </w:t>
      </w:r>
      <w:r w:rsidR="008E4307">
        <w:rPr>
          <w:rStyle w:val="normaltextrun"/>
          <w:rFonts w:ascii="EYInterstate Light" w:hAnsi="EYInterstate Light"/>
          <w:color w:val="000000"/>
          <w:sz w:val="22"/>
          <w:szCs w:val="22"/>
          <w:shd w:val="clear" w:color="auto" w:fill="FFFFFF"/>
        </w:rPr>
        <w:t xml:space="preserve">y reglas de negocio </w:t>
      </w:r>
      <w:r w:rsidRPr="00DD236B">
        <w:rPr>
          <w:rStyle w:val="normaltextrun"/>
          <w:rFonts w:ascii="EYInterstate Light" w:hAnsi="EYInterstate Light"/>
          <w:color w:val="000000"/>
          <w:sz w:val="22"/>
          <w:szCs w:val="22"/>
          <w:shd w:val="clear" w:color="auto" w:fill="FFFFFF"/>
        </w:rPr>
        <w:t xml:space="preserve">deben llevarse a cabo </w:t>
      </w:r>
      <w:r w:rsidR="008E4307">
        <w:rPr>
          <w:rStyle w:val="normaltextrun"/>
          <w:rFonts w:ascii="EYInterstate Light" w:hAnsi="EYInterstate Light"/>
          <w:color w:val="000000"/>
          <w:sz w:val="22"/>
          <w:szCs w:val="22"/>
          <w:shd w:val="clear" w:color="auto" w:fill="FFFFFF"/>
        </w:rPr>
        <w:t xml:space="preserve">por parte del Consorcio </w:t>
      </w:r>
      <w:r w:rsidRPr="00DD236B">
        <w:rPr>
          <w:rStyle w:val="normaltextrun"/>
          <w:rFonts w:ascii="EYInterstate Light" w:hAnsi="EYInterstate Light"/>
          <w:color w:val="000000"/>
          <w:sz w:val="22"/>
          <w:szCs w:val="22"/>
          <w:shd w:val="clear" w:color="auto" w:fill="FFFFFF"/>
        </w:rPr>
        <w:t>utilizando la</w:t>
      </w:r>
      <w:r w:rsidR="008D1DE2">
        <w:rPr>
          <w:rStyle w:val="normaltextrun"/>
          <w:rFonts w:ascii="EYInterstate Light" w:hAnsi="EYInterstate Light"/>
          <w:color w:val="000000"/>
          <w:sz w:val="22"/>
          <w:szCs w:val="22"/>
          <w:shd w:val="clear" w:color="auto" w:fill="FFFFFF"/>
        </w:rPr>
        <w:t>s</w:t>
      </w:r>
      <w:r w:rsidR="00BF4CDE">
        <w:rPr>
          <w:rStyle w:val="normaltextrun"/>
          <w:rFonts w:ascii="EYInterstate Light" w:hAnsi="EYInterstate Light"/>
          <w:color w:val="000000"/>
          <w:sz w:val="22"/>
          <w:szCs w:val="22"/>
          <w:shd w:val="clear" w:color="auto" w:fill="FFFFFF"/>
        </w:rPr>
        <w:t xml:space="preserve"> fuentes</w:t>
      </w:r>
      <w:r w:rsidR="008E4307">
        <w:rPr>
          <w:rStyle w:val="normaltextrun"/>
          <w:rFonts w:ascii="EYInterstate Light" w:hAnsi="EYInterstate Light"/>
          <w:color w:val="000000"/>
          <w:sz w:val="22"/>
          <w:szCs w:val="22"/>
          <w:shd w:val="clear" w:color="auto" w:fill="FFFFFF"/>
        </w:rPr>
        <w:t xml:space="preserve"> actuales</w:t>
      </w:r>
      <w:r w:rsidR="00BF4CDE">
        <w:rPr>
          <w:rStyle w:val="normaltextrun"/>
          <w:rFonts w:ascii="EYInterstate Light" w:hAnsi="EYInterstate Light"/>
          <w:color w:val="000000"/>
          <w:sz w:val="22"/>
          <w:szCs w:val="22"/>
          <w:shd w:val="clear" w:color="auto" w:fill="FFFFFF"/>
        </w:rPr>
        <w:t xml:space="preserve"> </w:t>
      </w:r>
      <w:r w:rsidR="008E4307">
        <w:rPr>
          <w:rStyle w:val="normaltextrun"/>
          <w:rFonts w:ascii="EYInterstate Light" w:hAnsi="EYInterstate Light"/>
          <w:color w:val="000000"/>
          <w:sz w:val="22"/>
          <w:szCs w:val="22"/>
          <w:shd w:val="clear" w:color="auto" w:fill="FFFFFF"/>
        </w:rPr>
        <w:t xml:space="preserve">que </w:t>
      </w:r>
      <w:r w:rsidR="00E90F8A">
        <w:rPr>
          <w:rStyle w:val="normaltextrun"/>
          <w:rFonts w:ascii="EYInterstate Light" w:hAnsi="EYInterstate Light"/>
          <w:color w:val="000000"/>
          <w:sz w:val="22"/>
          <w:szCs w:val="22"/>
          <w:shd w:val="clear" w:color="auto" w:fill="FFFFFF"/>
        </w:rPr>
        <w:t xml:space="preserve">se </w:t>
      </w:r>
      <w:r w:rsidR="008E4307">
        <w:rPr>
          <w:rStyle w:val="normaltextrun"/>
          <w:rFonts w:ascii="EYInterstate Light" w:hAnsi="EYInterstate Light"/>
          <w:color w:val="000000"/>
          <w:sz w:val="22"/>
          <w:szCs w:val="22"/>
          <w:shd w:val="clear" w:color="auto" w:fill="FFFFFF"/>
        </w:rPr>
        <w:t>tiene</w:t>
      </w:r>
      <w:r w:rsidR="00E90F8A">
        <w:rPr>
          <w:rStyle w:val="normaltextrun"/>
          <w:rFonts w:ascii="EYInterstate Light" w:hAnsi="EYInterstate Light"/>
          <w:color w:val="000000"/>
          <w:sz w:val="22"/>
          <w:szCs w:val="22"/>
          <w:shd w:val="clear" w:color="auto" w:fill="FFFFFF"/>
        </w:rPr>
        <w:t>n</w:t>
      </w:r>
      <w:r w:rsidR="008E4307">
        <w:rPr>
          <w:rStyle w:val="normaltextrun"/>
          <w:rFonts w:ascii="EYInterstate Light" w:hAnsi="EYInterstate Light"/>
          <w:color w:val="000000"/>
          <w:sz w:val="22"/>
          <w:szCs w:val="22"/>
          <w:shd w:val="clear" w:color="auto" w:fill="FFFFFF"/>
        </w:rPr>
        <w:t xml:space="preserve"> disponible</w:t>
      </w:r>
      <w:r w:rsidR="009B2473">
        <w:rPr>
          <w:rStyle w:val="normaltextrun"/>
          <w:rFonts w:ascii="EYInterstate Light" w:hAnsi="EYInterstate Light"/>
          <w:color w:val="000000"/>
          <w:sz w:val="22"/>
          <w:szCs w:val="22"/>
          <w:shd w:val="clear" w:color="auto" w:fill="FFFFFF"/>
        </w:rPr>
        <w:t>s</w:t>
      </w:r>
      <w:r w:rsidR="00E90F8A">
        <w:rPr>
          <w:rStyle w:val="normaltextrun"/>
          <w:rFonts w:ascii="EYInterstate Light" w:hAnsi="EYInterstate Light"/>
          <w:color w:val="000000"/>
          <w:sz w:val="22"/>
          <w:szCs w:val="22"/>
          <w:shd w:val="clear" w:color="auto" w:fill="FFFFFF"/>
        </w:rPr>
        <w:t>,</w:t>
      </w:r>
      <w:r w:rsidR="008E4307">
        <w:rPr>
          <w:rStyle w:val="normaltextrun"/>
          <w:rFonts w:ascii="EYInterstate Light" w:hAnsi="EYInterstate Light"/>
          <w:color w:val="000000"/>
          <w:sz w:val="22"/>
          <w:szCs w:val="22"/>
          <w:shd w:val="clear" w:color="auto" w:fill="FFFFFF"/>
        </w:rPr>
        <w:t xml:space="preserve"> </w:t>
      </w:r>
      <w:r w:rsidR="00BC4DA3">
        <w:rPr>
          <w:rStyle w:val="normaltextrun"/>
          <w:rFonts w:ascii="EYInterstate Light" w:hAnsi="EYInterstate Light"/>
          <w:color w:val="000000"/>
          <w:sz w:val="22"/>
          <w:szCs w:val="22"/>
          <w:shd w:val="clear" w:color="auto" w:fill="FFFFFF"/>
        </w:rPr>
        <w:t xml:space="preserve">asegurando que </w:t>
      </w:r>
      <w:r w:rsidR="009B2473">
        <w:rPr>
          <w:rStyle w:val="normaltextrun"/>
          <w:rFonts w:ascii="EYInterstate Light" w:hAnsi="EYInterstate Light"/>
          <w:color w:val="000000"/>
          <w:sz w:val="22"/>
          <w:szCs w:val="22"/>
          <w:shd w:val="clear" w:color="auto" w:fill="FFFFFF"/>
        </w:rPr>
        <w:t xml:space="preserve">la aplicación de </w:t>
      </w:r>
      <w:proofErr w:type="gramStart"/>
      <w:r w:rsidR="009B2473">
        <w:rPr>
          <w:rStyle w:val="normaltextrun"/>
          <w:rFonts w:ascii="EYInterstate Light" w:hAnsi="EYInterstate Light"/>
          <w:color w:val="000000"/>
          <w:sz w:val="22"/>
          <w:szCs w:val="22"/>
          <w:shd w:val="clear" w:color="auto" w:fill="FFFFFF"/>
        </w:rPr>
        <w:t>las mismas</w:t>
      </w:r>
      <w:proofErr w:type="gramEnd"/>
      <w:r w:rsidR="009B2473">
        <w:rPr>
          <w:rStyle w:val="normaltextrun"/>
          <w:rFonts w:ascii="EYInterstate Light" w:hAnsi="EYInterstate Light"/>
          <w:color w:val="000000"/>
          <w:sz w:val="22"/>
          <w:szCs w:val="22"/>
          <w:shd w:val="clear" w:color="auto" w:fill="FFFFFF"/>
        </w:rPr>
        <w:t xml:space="preserve"> cumpla</w:t>
      </w:r>
      <w:r w:rsidR="00C0219E">
        <w:rPr>
          <w:rStyle w:val="normaltextrun"/>
          <w:rFonts w:ascii="EYInterstate Light" w:hAnsi="EYInterstate Light"/>
          <w:color w:val="000000"/>
          <w:sz w:val="22"/>
          <w:szCs w:val="22"/>
          <w:shd w:val="clear" w:color="auto" w:fill="FFFFFF"/>
        </w:rPr>
        <w:t xml:space="preserve"> los </w:t>
      </w:r>
      <w:r w:rsidR="00EE16AC">
        <w:rPr>
          <w:rStyle w:val="normaltextrun"/>
          <w:rFonts w:ascii="EYInterstate Light" w:hAnsi="EYInterstate Light"/>
          <w:color w:val="000000"/>
          <w:sz w:val="22"/>
          <w:szCs w:val="22"/>
          <w:shd w:val="clear" w:color="auto" w:fill="FFFFFF"/>
        </w:rPr>
        <w:t>criterios de aceptación esp</w:t>
      </w:r>
      <w:r w:rsidR="003F737A">
        <w:rPr>
          <w:rStyle w:val="normaltextrun"/>
          <w:rFonts w:ascii="EYInterstate Light" w:hAnsi="EYInterstate Light"/>
          <w:color w:val="000000"/>
          <w:sz w:val="22"/>
          <w:szCs w:val="22"/>
          <w:shd w:val="clear" w:color="auto" w:fill="FFFFFF"/>
        </w:rPr>
        <w:t>e</w:t>
      </w:r>
      <w:r w:rsidR="00EE16AC">
        <w:rPr>
          <w:rStyle w:val="normaltextrun"/>
          <w:rFonts w:ascii="EYInterstate Light" w:hAnsi="EYInterstate Light"/>
          <w:color w:val="000000"/>
          <w:sz w:val="22"/>
          <w:szCs w:val="22"/>
          <w:shd w:val="clear" w:color="auto" w:fill="FFFFFF"/>
        </w:rPr>
        <w:t>rados</w:t>
      </w:r>
      <w:r w:rsidR="003F737A">
        <w:rPr>
          <w:rStyle w:val="normaltextrun"/>
          <w:rFonts w:ascii="EYInterstate Light" w:hAnsi="EYInterstate Light"/>
          <w:color w:val="000000"/>
          <w:sz w:val="22"/>
          <w:szCs w:val="22"/>
          <w:shd w:val="clear" w:color="auto" w:fill="FFFFFF"/>
        </w:rPr>
        <w:t xml:space="preserve"> para estos datos </w:t>
      </w:r>
      <w:proofErr w:type="spellStart"/>
      <w:r w:rsidR="003F737A">
        <w:rPr>
          <w:rStyle w:val="normaltextrun"/>
          <w:rFonts w:ascii="EYInterstate Light" w:hAnsi="EYInterstate Light"/>
          <w:color w:val="000000"/>
          <w:sz w:val="22"/>
          <w:szCs w:val="22"/>
          <w:shd w:val="clear" w:color="auto" w:fill="FFFFFF"/>
        </w:rPr>
        <w:t>disponibilizados</w:t>
      </w:r>
      <w:proofErr w:type="spellEnd"/>
      <w:r w:rsidR="003F737A">
        <w:rPr>
          <w:rStyle w:val="normaltextrun"/>
          <w:rFonts w:ascii="EYInterstate Light" w:hAnsi="EYInterstate Light"/>
          <w:color w:val="000000"/>
          <w:sz w:val="22"/>
          <w:szCs w:val="22"/>
          <w:shd w:val="clear" w:color="auto" w:fill="FFFFFF"/>
        </w:rPr>
        <w:t xml:space="preserve"> por parte de la DIAN</w:t>
      </w:r>
      <w:r w:rsidR="00EE16AC">
        <w:rPr>
          <w:rStyle w:val="normaltextrun"/>
          <w:rFonts w:ascii="EYInterstate Light" w:hAnsi="EYInterstate Light"/>
          <w:color w:val="000000"/>
          <w:sz w:val="22"/>
          <w:szCs w:val="22"/>
          <w:shd w:val="clear" w:color="auto" w:fill="FFFFFF"/>
        </w:rPr>
        <w:t>.</w:t>
      </w:r>
      <w:r w:rsidR="00BC4DA3">
        <w:rPr>
          <w:rStyle w:val="normaltextrun"/>
          <w:rFonts w:ascii="EYInterstate Light" w:hAnsi="EYInterstate Light"/>
          <w:color w:val="000000"/>
          <w:sz w:val="22"/>
          <w:szCs w:val="22"/>
          <w:shd w:val="clear" w:color="auto" w:fill="FFFFFF"/>
        </w:rPr>
        <w:t xml:space="preserve"> </w:t>
      </w:r>
      <w:r w:rsidR="008D1DE2">
        <w:rPr>
          <w:rStyle w:val="normaltextrun"/>
          <w:rFonts w:ascii="EYInterstate Light" w:hAnsi="EYInterstate Light"/>
          <w:color w:val="000000"/>
          <w:sz w:val="22"/>
          <w:szCs w:val="22"/>
          <w:shd w:val="clear" w:color="auto" w:fill="FFFFFF"/>
        </w:rPr>
        <w:t xml:space="preserve"> </w:t>
      </w:r>
      <w:r w:rsidRPr="00DD236B">
        <w:rPr>
          <w:rStyle w:val="normaltextrun"/>
          <w:rFonts w:ascii="EYInterstate Light" w:hAnsi="EYInterstate Light"/>
          <w:color w:val="000000"/>
          <w:sz w:val="22"/>
          <w:szCs w:val="22"/>
          <w:shd w:val="clear" w:color="auto" w:fill="FFFFFF"/>
        </w:rPr>
        <w:t xml:space="preserve"> </w:t>
      </w:r>
    </w:p>
    <w:p w14:paraId="1FFF3A53" w14:textId="77777777" w:rsidR="00DF2070" w:rsidRDefault="00DF2070" w:rsidP="00DD236B">
      <w:pPr>
        <w:rPr>
          <w:rStyle w:val="normaltextrun"/>
          <w:rFonts w:ascii="EYInterstate Light" w:hAnsi="EYInterstate Light"/>
          <w:color w:val="000000"/>
          <w:sz w:val="22"/>
          <w:szCs w:val="22"/>
          <w:shd w:val="clear" w:color="auto" w:fill="FFFFFF"/>
        </w:rPr>
      </w:pPr>
    </w:p>
    <w:p w14:paraId="6B738244" w14:textId="77777777" w:rsidR="00B72AD8" w:rsidRDefault="00B72AD8" w:rsidP="00DD236B">
      <w:pPr>
        <w:rPr>
          <w:rStyle w:val="normaltextrun"/>
          <w:rFonts w:ascii="EYInterstate Light" w:hAnsi="EYInterstate Light"/>
          <w:color w:val="000000"/>
          <w:sz w:val="22"/>
          <w:szCs w:val="22"/>
          <w:shd w:val="clear" w:color="auto" w:fill="FFFFFF"/>
        </w:rPr>
      </w:pPr>
    </w:p>
    <w:tbl>
      <w:tblPr>
        <w:tblStyle w:val="TableGrid"/>
        <w:tblW w:w="0" w:type="auto"/>
        <w:tblLook w:val="04A0" w:firstRow="1" w:lastRow="0" w:firstColumn="1" w:lastColumn="0" w:noHBand="0" w:noVBand="1"/>
      </w:tblPr>
      <w:tblGrid>
        <w:gridCol w:w="8828"/>
      </w:tblGrid>
      <w:tr w:rsidR="00626056" w:rsidRPr="00006780" w14:paraId="1F2D0703" w14:textId="77777777">
        <w:tc>
          <w:tcPr>
            <w:tcW w:w="8828" w:type="dxa"/>
            <w:shd w:val="clear" w:color="auto" w:fill="auto"/>
          </w:tcPr>
          <w:p w14:paraId="53B0B648" w14:textId="231428D8" w:rsidR="00AC6F77" w:rsidRDefault="00AC6F77" w:rsidP="000B3566">
            <w:pPr>
              <w:rPr>
                <w:rStyle w:val="normaltextrun"/>
                <w:rFonts w:ascii="EYInterstate Light" w:hAnsi="EYInterstate Light"/>
                <w:b/>
                <w:bCs/>
                <w:color w:val="000000"/>
                <w:sz w:val="22"/>
                <w:szCs w:val="22"/>
                <w:shd w:val="clear" w:color="auto" w:fill="FFFFFF"/>
              </w:rPr>
            </w:pPr>
            <w:r w:rsidRPr="0003349D">
              <w:rPr>
                <w:rStyle w:val="normaltextrun"/>
                <w:rFonts w:ascii="EYInterstate Light" w:hAnsi="EYInterstate Light"/>
                <w:b/>
                <w:bCs/>
                <w:color w:val="000000"/>
                <w:sz w:val="22"/>
                <w:szCs w:val="22"/>
                <w:shd w:val="clear" w:color="auto" w:fill="FFFFFF"/>
              </w:rPr>
              <w:t>Comunicación del Consorcio:</w:t>
            </w:r>
          </w:p>
          <w:p w14:paraId="71A19687" w14:textId="77777777" w:rsidR="00AC6F77" w:rsidRDefault="00AC6F77" w:rsidP="000B3566">
            <w:pPr>
              <w:rPr>
                <w:rStyle w:val="normaltextrun"/>
                <w:rFonts w:ascii="EYInterstate Light" w:hAnsi="EYInterstate Light"/>
                <w:b/>
                <w:bCs/>
                <w:color w:val="000000"/>
                <w:sz w:val="22"/>
                <w:szCs w:val="22"/>
                <w:shd w:val="clear" w:color="auto" w:fill="FFFFFF"/>
              </w:rPr>
            </w:pPr>
          </w:p>
          <w:p w14:paraId="6615C5C2" w14:textId="54DB06D2" w:rsidR="00626056" w:rsidRDefault="000B3566" w:rsidP="000B3566">
            <w:pPr>
              <w:rPr>
                <w:rStyle w:val="normaltextrun"/>
                <w:rFonts w:ascii="EYInterstate Light" w:hAnsi="EYInterstate Light"/>
                <w:color w:val="000000"/>
                <w:sz w:val="22"/>
                <w:szCs w:val="22"/>
                <w:shd w:val="clear" w:color="auto" w:fill="FFFFFF"/>
              </w:rPr>
            </w:pPr>
            <w:r w:rsidRPr="000B3566">
              <w:rPr>
                <w:rStyle w:val="normaltextrun"/>
                <w:rFonts w:ascii="EYInterstate Light" w:hAnsi="EYInterstate Light"/>
                <w:b/>
                <w:bCs/>
                <w:color w:val="000000"/>
                <w:sz w:val="22"/>
                <w:szCs w:val="22"/>
                <w:shd w:val="clear" w:color="auto" w:fill="FFFFFF"/>
              </w:rPr>
              <w:t xml:space="preserve">Aumento de la capacidad: </w:t>
            </w:r>
            <w:r w:rsidRPr="000B3566">
              <w:rPr>
                <w:rStyle w:val="normaltextrun"/>
                <w:rFonts w:ascii="EYInterstate Light" w:hAnsi="EYInterstate Light"/>
                <w:color w:val="000000"/>
                <w:sz w:val="22"/>
                <w:szCs w:val="22"/>
                <w:shd w:val="clear" w:color="auto" w:fill="FFFFFF"/>
              </w:rPr>
              <w:t>Como se mencionaba en la respuesta anterior, el Consorcio</w:t>
            </w:r>
            <w:r>
              <w:rPr>
                <w:rStyle w:val="normaltextrun"/>
                <w:rFonts w:ascii="EYInterstate Light" w:hAnsi="EYInterstate Light"/>
                <w:color w:val="000000"/>
                <w:sz w:val="22"/>
                <w:szCs w:val="22"/>
                <w:shd w:val="clear" w:color="auto" w:fill="FFFFFF"/>
              </w:rPr>
              <w:t xml:space="preserve"> </w:t>
            </w:r>
            <w:r w:rsidRPr="000B3566">
              <w:rPr>
                <w:rStyle w:val="normaltextrun"/>
                <w:rFonts w:ascii="EYInterstate Light" w:hAnsi="EYInterstate Light"/>
                <w:color w:val="000000"/>
                <w:sz w:val="22"/>
                <w:szCs w:val="22"/>
                <w:shd w:val="clear" w:color="auto" w:fill="FFFFFF"/>
              </w:rPr>
              <w:t>ha involucrado capacidades adicionales para fortalecer el equipo, gestionar los</w:t>
            </w:r>
            <w:r>
              <w:rPr>
                <w:rStyle w:val="normaltextrun"/>
                <w:rFonts w:ascii="EYInterstate Light" w:hAnsi="EYInterstate Light"/>
                <w:color w:val="000000"/>
                <w:sz w:val="22"/>
                <w:szCs w:val="22"/>
                <w:shd w:val="clear" w:color="auto" w:fill="FFFFFF"/>
              </w:rPr>
              <w:t xml:space="preserve"> </w:t>
            </w:r>
            <w:r w:rsidRPr="000B3566">
              <w:rPr>
                <w:rStyle w:val="normaltextrun"/>
                <w:rFonts w:ascii="EYInterstate Light" w:hAnsi="EYInterstate Light"/>
                <w:color w:val="000000"/>
                <w:sz w:val="22"/>
                <w:szCs w:val="22"/>
                <w:shd w:val="clear" w:color="auto" w:fill="FFFFFF"/>
              </w:rPr>
              <w:t>pendientes</w:t>
            </w:r>
            <w:r>
              <w:rPr>
                <w:rStyle w:val="normaltextrun"/>
                <w:rFonts w:ascii="EYInterstate Light" w:hAnsi="EYInterstate Light"/>
                <w:color w:val="000000"/>
                <w:sz w:val="22"/>
                <w:szCs w:val="22"/>
                <w:shd w:val="clear" w:color="auto" w:fill="FFFFFF"/>
              </w:rPr>
              <w:t xml:space="preserve"> </w:t>
            </w:r>
            <w:r w:rsidRPr="000B3566">
              <w:rPr>
                <w:rStyle w:val="normaltextrun"/>
                <w:rFonts w:ascii="EYInterstate Light" w:hAnsi="EYInterstate Light"/>
                <w:color w:val="000000"/>
                <w:sz w:val="22"/>
                <w:szCs w:val="22"/>
                <w:shd w:val="clear" w:color="auto" w:fill="FFFFFF"/>
              </w:rPr>
              <w:t>y avanzar hacia el cumplimiento de las fechas propuestas. Esto incluye la</w:t>
            </w:r>
            <w:r>
              <w:rPr>
                <w:rStyle w:val="normaltextrun"/>
                <w:rFonts w:ascii="EYInterstate Light" w:hAnsi="EYInterstate Light"/>
                <w:color w:val="000000"/>
                <w:sz w:val="22"/>
                <w:szCs w:val="22"/>
                <w:shd w:val="clear" w:color="auto" w:fill="FFFFFF"/>
              </w:rPr>
              <w:t xml:space="preserve"> </w:t>
            </w:r>
            <w:r w:rsidRPr="000B3566">
              <w:rPr>
                <w:rStyle w:val="normaltextrun"/>
                <w:rFonts w:ascii="EYInterstate Light" w:hAnsi="EYInterstate Light"/>
                <w:color w:val="000000"/>
                <w:sz w:val="22"/>
                <w:szCs w:val="22"/>
                <w:shd w:val="clear" w:color="auto" w:fill="FFFFFF"/>
              </w:rPr>
              <w:t>integración de</w:t>
            </w:r>
            <w:r>
              <w:rPr>
                <w:rStyle w:val="normaltextrun"/>
                <w:rFonts w:ascii="EYInterstate Light" w:hAnsi="EYInterstate Light"/>
                <w:color w:val="000000"/>
                <w:sz w:val="22"/>
                <w:szCs w:val="22"/>
                <w:shd w:val="clear" w:color="auto" w:fill="FFFFFF"/>
              </w:rPr>
              <w:t xml:space="preserve"> </w:t>
            </w:r>
            <w:r w:rsidRPr="000B3566">
              <w:rPr>
                <w:rStyle w:val="normaltextrun"/>
                <w:rFonts w:ascii="EYInterstate Light" w:hAnsi="EYInterstate Light"/>
                <w:color w:val="000000"/>
                <w:sz w:val="22"/>
                <w:szCs w:val="22"/>
                <w:shd w:val="clear" w:color="auto" w:fill="FFFFFF"/>
              </w:rPr>
              <w:t>recursos adicionales y la optimización de nuestros procesos internos para mejorar la</w:t>
            </w:r>
            <w:r>
              <w:rPr>
                <w:rStyle w:val="normaltextrun"/>
                <w:rFonts w:ascii="EYInterstate Light" w:hAnsi="EYInterstate Light"/>
                <w:color w:val="000000"/>
                <w:sz w:val="22"/>
                <w:szCs w:val="22"/>
                <w:shd w:val="clear" w:color="auto" w:fill="FFFFFF"/>
              </w:rPr>
              <w:t xml:space="preserve"> </w:t>
            </w:r>
            <w:r w:rsidRPr="000B3566">
              <w:rPr>
                <w:rStyle w:val="normaltextrun"/>
                <w:rFonts w:ascii="EYInterstate Light" w:hAnsi="EYInterstate Light"/>
                <w:color w:val="000000"/>
                <w:sz w:val="22"/>
                <w:szCs w:val="22"/>
                <w:shd w:val="clear" w:color="auto" w:fill="FFFFFF"/>
              </w:rPr>
              <w:t>ejecución y coordinación del proyecto.</w:t>
            </w:r>
          </w:p>
          <w:p w14:paraId="6A4B56E9" w14:textId="77777777" w:rsidR="00DD6652" w:rsidRDefault="00DD6652" w:rsidP="000B3566">
            <w:pPr>
              <w:rPr>
                <w:rStyle w:val="normaltextrun"/>
                <w:rFonts w:ascii="EYInterstate Light" w:hAnsi="EYInterstate Light"/>
                <w:color w:val="000000"/>
                <w:sz w:val="22"/>
                <w:szCs w:val="22"/>
                <w:shd w:val="clear" w:color="auto" w:fill="FFFFFF"/>
              </w:rPr>
            </w:pPr>
          </w:p>
          <w:p w14:paraId="5CF5C87F" w14:textId="77777777" w:rsidR="00DD6652" w:rsidRDefault="00DD6652" w:rsidP="00DD6652">
            <w:pPr>
              <w:rPr>
                <w:rStyle w:val="normaltextrun"/>
                <w:rFonts w:ascii="EYInterstate Light" w:hAnsi="EYInterstate Light"/>
                <w:color w:val="000000"/>
                <w:sz w:val="22"/>
                <w:szCs w:val="22"/>
                <w:shd w:val="clear" w:color="auto" w:fill="FFFFFF"/>
              </w:rPr>
            </w:pPr>
            <w:r w:rsidRPr="00DD6652">
              <w:rPr>
                <w:rStyle w:val="normaltextrun"/>
                <w:rFonts w:ascii="EYInterstate Light" w:hAnsi="EYInterstate Light"/>
                <w:color w:val="000000"/>
                <w:sz w:val="22"/>
                <w:szCs w:val="22"/>
                <w:shd w:val="clear" w:color="auto" w:fill="FFFFFF"/>
              </w:rPr>
              <w:t>El día 26/04/2024 el Consorcio envió la respuesta sobre la solicitud de la proyección</w:t>
            </w:r>
            <w:r>
              <w:rPr>
                <w:rStyle w:val="normaltextrun"/>
                <w:rFonts w:ascii="EYInterstate Light" w:hAnsi="EYInterstate Light"/>
                <w:color w:val="000000"/>
                <w:sz w:val="22"/>
                <w:szCs w:val="22"/>
                <w:shd w:val="clear" w:color="auto" w:fill="FFFFFF"/>
              </w:rPr>
              <w:t xml:space="preserve"> </w:t>
            </w:r>
            <w:r w:rsidRPr="00DD6652">
              <w:rPr>
                <w:rStyle w:val="normaltextrun"/>
                <w:rFonts w:ascii="EYInterstate Light" w:hAnsi="EYInterstate Light"/>
                <w:color w:val="000000"/>
                <w:sz w:val="22"/>
                <w:szCs w:val="22"/>
                <w:shd w:val="clear" w:color="auto" w:fill="FFFFFF"/>
              </w:rPr>
              <w:t>de las historias de usuario restantes hasta el sprint 14. De acuerdo con esto, se llevó a cabo el 30</w:t>
            </w:r>
            <w:r>
              <w:rPr>
                <w:rStyle w:val="normaltextrun"/>
                <w:rFonts w:ascii="EYInterstate Light" w:hAnsi="EYInterstate Light"/>
                <w:color w:val="000000"/>
                <w:sz w:val="22"/>
                <w:szCs w:val="22"/>
                <w:shd w:val="clear" w:color="auto" w:fill="FFFFFF"/>
              </w:rPr>
              <w:t xml:space="preserve"> </w:t>
            </w:r>
            <w:r w:rsidRPr="00DD6652">
              <w:rPr>
                <w:rStyle w:val="normaltextrun"/>
                <w:rFonts w:ascii="EYInterstate Light" w:hAnsi="EYInterstate Light"/>
                <w:color w:val="000000"/>
                <w:sz w:val="22"/>
                <w:szCs w:val="22"/>
                <w:shd w:val="clear" w:color="auto" w:fill="FFFFFF"/>
              </w:rPr>
              <w:t>de abr. de 24, una reunión entre las partes (Consorcio, interventoría y</w:t>
            </w:r>
            <w:r>
              <w:rPr>
                <w:rStyle w:val="normaltextrun"/>
                <w:rFonts w:ascii="EYInterstate Light" w:hAnsi="EYInterstate Light"/>
                <w:color w:val="000000"/>
                <w:sz w:val="22"/>
                <w:szCs w:val="22"/>
                <w:shd w:val="clear" w:color="auto" w:fill="FFFFFF"/>
              </w:rPr>
              <w:t xml:space="preserve"> </w:t>
            </w:r>
            <w:r w:rsidRPr="00DD6652">
              <w:rPr>
                <w:rStyle w:val="normaltextrun"/>
                <w:rFonts w:ascii="EYInterstate Light" w:hAnsi="EYInterstate Light"/>
                <w:color w:val="000000"/>
                <w:sz w:val="22"/>
                <w:szCs w:val="22"/>
                <w:shd w:val="clear" w:color="auto" w:fill="FFFFFF"/>
              </w:rPr>
              <w:t>DIAN)</w:t>
            </w:r>
            <w:r>
              <w:rPr>
                <w:rStyle w:val="normaltextrun"/>
                <w:rFonts w:ascii="EYInterstate Light" w:hAnsi="EYInterstate Light"/>
                <w:color w:val="000000"/>
                <w:sz w:val="22"/>
                <w:szCs w:val="22"/>
                <w:shd w:val="clear" w:color="auto" w:fill="FFFFFF"/>
              </w:rPr>
              <w:t xml:space="preserve"> </w:t>
            </w:r>
            <w:r w:rsidRPr="00DD6652">
              <w:rPr>
                <w:rStyle w:val="normaltextrun"/>
                <w:rFonts w:ascii="EYInterstate Light" w:hAnsi="EYInterstate Light"/>
                <w:color w:val="000000"/>
                <w:sz w:val="22"/>
                <w:szCs w:val="22"/>
                <w:shd w:val="clear" w:color="auto" w:fill="FFFFFF"/>
              </w:rPr>
              <w:t>con el fin de</w:t>
            </w:r>
            <w:r>
              <w:rPr>
                <w:rStyle w:val="normaltextrun"/>
                <w:rFonts w:ascii="EYInterstate Light" w:hAnsi="EYInterstate Light"/>
                <w:color w:val="000000"/>
                <w:sz w:val="22"/>
                <w:szCs w:val="22"/>
                <w:shd w:val="clear" w:color="auto" w:fill="FFFFFF"/>
              </w:rPr>
              <w:t xml:space="preserve"> </w:t>
            </w:r>
            <w:r w:rsidRPr="00DD6652">
              <w:rPr>
                <w:rStyle w:val="normaltextrun"/>
                <w:rFonts w:ascii="EYInterstate Light" w:hAnsi="EYInterstate Light"/>
                <w:color w:val="000000"/>
                <w:sz w:val="22"/>
                <w:szCs w:val="22"/>
                <w:shd w:val="clear" w:color="auto" w:fill="FFFFFF"/>
              </w:rPr>
              <w:t>validar conjuntamente esta propuesta y generar los acuerdos correspondientes.</w:t>
            </w:r>
          </w:p>
          <w:p w14:paraId="5C617B63" w14:textId="77777777" w:rsidR="00CC75F9" w:rsidRDefault="00CC75F9" w:rsidP="00DD6652">
            <w:pPr>
              <w:rPr>
                <w:rStyle w:val="normaltextrun"/>
                <w:rFonts w:ascii="EYInterstate Light" w:hAnsi="EYInterstate Light"/>
                <w:color w:val="000000"/>
                <w:sz w:val="22"/>
                <w:szCs w:val="22"/>
                <w:shd w:val="clear" w:color="auto" w:fill="FFFFFF"/>
              </w:rPr>
            </w:pPr>
          </w:p>
          <w:p w14:paraId="2BDB8293" w14:textId="0F1B6907" w:rsidR="00896AD9" w:rsidRPr="00006780" w:rsidRDefault="00CC75F9" w:rsidP="00DD6652">
            <w:p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&lt;</w:t>
            </w:r>
            <w:r w:rsidRPr="00896AD9">
              <w:rPr>
                <w:rStyle w:val="normaltextrun"/>
                <w:rFonts w:ascii="EYInterstate Light" w:hAnsi="EYInterstate Light"/>
                <w:i/>
                <w:iCs/>
                <w:color w:val="000000"/>
                <w:sz w:val="22"/>
                <w:szCs w:val="22"/>
                <w:shd w:val="clear" w:color="auto" w:fill="FFFFFF"/>
              </w:rPr>
              <w:t xml:space="preserve">tabla de </w:t>
            </w:r>
            <w:r w:rsidR="00896AD9" w:rsidRPr="00896AD9">
              <w:rPr>
                <w:rStyle w:val="normaltextrun"/>
                <w:rFonts w:ascii="EYInterstate Light" w:hAnsi="EYInterstate Light"/>
                <w:i/>
                <w:iCs/>
                <w:color w:val="000000"/>
                <w:sz w:val="22"/>
                <w:szCs w:val="22"/>
                <w:shd w:val="clear" w:color="auto" w:fill="FFFFFF"/>
              </w:rPr>
              <w:t>Proyección Historias de Usuario por Sprint</w:t>
            </w:r>
            <w:r w:rsidR="00896AD9">
              <w:rPr>
                <w:rStyle w:val="normaltextrun"/>
                <w:rFonts w:ascii="EYInterstate Light" w:hAnsi="EYInterstate Light"/>
                <w:color w:val="000000"/>
                <w:sz w:val="22"/>
                <w:szCs w:val="22"/>
                <w:shd w:val="clear" w:color="auto" w:fill="FFFFFF"/>
              </w:rPr>
              <w:t>&gt;</w:t>
            </w:r>
          </w:p>
        </w:tc>
      </w:tr>
    </w:tbl>
    <w:p w14:paraId="0689BD36" w14:textId="77777777" w:rsidR="00626056" w:rsidRDefault="00626056" w:rsidP="00AB398B">
      <w:pPr>
        <w:rPr>
          <w:rStyle w:val="normaltextrun"/>
          <w:rFonts w:ascii="EYInterstate Light" w:hAnsi="EYInterstate Light"/>
          <w:color w:val="000000"/>
          <w:sz w:val="22"/>
          <w:szCs w:val="22"/>
          <w:shd w:val="clear" w:color="auto" w:fill="FFFFFF"/>
        </w:rPr>
      </w:pPr>
    </w:p>
    <w:p w14:paraId="6CDC4D47" w14:textId="77777777" w:rsidR="00DD6652" w:rsidRPr="002B3F78" w:rsidRDefault="00DD6652" w:rsidP="00DD6652">
      <w:pPr>
        <w:rPr>
          <w:rStyle w:val="normaltextrun"/>
          <w:rFonts w:ascii="EYInterstate Light" w:hAnsi="EYInterstate Light"/>
          <w:b/>
          <w:bCs/>
          <w:color w:val="000000"/>
          <w:sz w:val="22"/>
          <w:szCs w:val="22"/>
          <w:shd w:val="clear" w:color="auto" w:fill="FFFFFF"/>
        </w:rPr>
      </w:pPr>
      <w:r w:rsidRPr="002B3F78">
        <w:rPr>
          <w:rStyle w:val="normaltextrun"/>
          <w:rFonts w:ascii="EYInterstate Light" w:hAnsi="EYInterstate Light"/>
          <w:b/>
          <w:bCs/>
          <w:color w:val="000000"/>
          <w:sz w:val="22"/>
          <w:szCs w:val="22"/>
          <w:shd w:val="clear" w:color="auto" w:fill="FFFFFF"/>
        </w:rPr>
        <w:t xml:space="preserve">Respuesta del Interventor: </w:t>
      </w:r>
    </w:p>
    <w:p w14:paraId="5A8D7E0C" w14:textId="77777777" w:rsidR="00DD6652" w:rsidRDefault="00DD6652" w:rsidP="00DD6652">
      <w:pPr>
        <w:rPr>
          <w:rStyle w:val="normaltextrun"/>
          <w:rFonts w:ascii="EYInterstate Light" w:hAnsi="EYInterstate Light"/>
          <w:color w:val="000000"/>
          <w:sz w:val="22"/>
          <w:szCs w:val="22"/>
          <w:shd w:val="clear" w:color="auto" w:fill="FFFFFF"/>
        </w:rPr>
      </w:pPr>
    </w:p>
    <w:p w14:paraId="012989E0" w14:textId="7BF27B18" w:rsidR="00DD6652" w:rsidRDefault="00DD6652" w:rsidP="00DD6652">
      <w:p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 xml:space="preserve">Con relación a lo anterior nos permitimos </w:t>
      </w:r>
      <w:r w:rsidR="00557FC9">
        <w:rPr>
          <w:rStyle w:val="normaltextrun"/>
          <w:rFonts w:ascii="EYInterstate Light" w:hAnsi="EYInterstate Light"/>
          <w:color w:val="000000"/>
          <w:sz w:val="22"/>
          <w:szCs w:val="22"/>
          <w:shd w:val="clear" w:color="auto" w:fill="FFFFFF"/>
        </w:rPr>
        <w:t>realizar las siguientes aclaraciones</w:t>
      </w:r>
      <w:r>
        <w:rPr>
          <w:rStyle w:val="normaltextrun"/>
          <w:rFonts w:ascii="EYInterstate Light" w:hAnsi="EYInterstate Light"/>
          <w:color w:val="000000"/>
          <w:sz w:val="22"/>
          <w:szCs w:val="22"/>
          <w:shd w:val="clear" w:color="auto" w:fill="FFFFFF"/>
        </w:rPr>
        <w:t>:</w:t>
      </w:r>
    </w:p>
    <w:p w14:paraId="68C2C652" w14:textId="77777777" w:rsidR="00713767" w:rsidRDefault="00713767" w:rsidP="008B299D">
      <w:pPr>
        <w:pStyle w:val="ListParagraph"/>
        <w:rPr>
          <w:rStyle w:val="normaltextrun"/>
          <w:rFonts w:ascii="EYInterstate Light" w:hAnsi="EYInterstate Light"/>
          <w:color w:val="000000"/>
          <w:sz w:val="22"/>
          <w:szCs w:val="22"/>
          <w:shd w:val="clear" w:color="auto" w:fill="FFFFFF"/>
        </w:rPr>
      </w:pPr>
    </w:p>
    <w:p w14:paraId="612B2E27" w14:textId="22267F68" w:rsidR="00713767" w:rsidRPr="00713767" w:rsidRDefault="00713767" w:rsidP="00E5388D">
      <w:pPr>
        <w:pStyle w:val="ListParagraph"/>
        <w:numPr>
          <w:ilvl w:val="0"/>
          <w:numId w:val="18"/>
        </w:num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lastRenderedPageBreak/>
        <w:t xml:space="preserve">Recordamos </w:t>
      </w:r>
      <w:r w:rsidRPr="00713767">
        <w:rPr>
          <w:rStyle w:val="normaltextrun"/>
          <w:rFonts w:ascii="EYInterstate Light" w:hAnsi="EYInterstate Light"/>
          <w:color w:val="000000"/>
          <w:sz w:val="22"/>
          <w:szCs w:val="22"/>
          <w:shd w:val="clear" w:color="auto" w:fill="FFFFFF"/>
        </w:rPr>
        <w:t xml:space="preserve">al Consorcio que tanto la DIAN como la Interventoría solicitaron el fortalecimiento del equipo técnico </w:t>
      </w:r>
      <w:r w:rsidR="0089644B">
        <w:rPr>
          <w:rStyle w:val="normaltextrun"/>
          <w:rFonts w:ascii="EYInterstate Light" w:hAnsi="EYInterstate Light"/>
          <w:color w:val="000000"/>
          <w:sz w:val="22"/>
          <w:szCs w:val="22"/>
          <w:shd w:val="clear" w:color="auto" w:fill="FFFFFF"/>
        </w:rPr>
        <w:t xml:space="preserve">para </w:t>
      </w:r>
      <w:r w:rsidR="009D48CB">
        <w:rPr>
          <w:rStyle w:val="normaltextrun"/>
          <w:rFonts w:ascii="EYInterstate Light" w:hAnsi="EYInterstate Light"/>
          <w:color w:val="000000"/>
          <w:sz w:val="22"/>
          <w:szCs w:val="22"/>
          <w:shd w:val="clear" w:color="auto" w:fill="FFFFFF"/>
        </w:rPr>
        <w:t>la</w:t>
      </w:r>
      <w:r w:rsidR="0089644B">
        <w:rPr>
          <w:rStyle w:val="normaltextrun"/>
          <w:rFonts w:ascii="EYInterstate Light" w:hAnsi="EYInterstate Light"/>
          <w:color w:val="000000"/>
          <w:sz w:val="22"/>
          <w:szCs w:val="22"/>
          <w:shd w:val="clear" w:color="auto" w:fill="FFFFFF"/>
        </w:rPr>
        <w:t xml:space="preserve"> ejecución del </w:t>
      </w:r>
      <w:r w:rsidRPr="00713767">
        <w:rPr>
          <w:rStyle w:val="normaltextrun"/>
          <w:rFonts w:ascii="EYInterstate Light" w:hAnsi="EYInterstate Light"/>
          <w:color w:val="000000"/>
          <w:sz w:val="22"/>
          <w:szCs w:val="22"/>
          <w:shd w:val="clear" w:color="auto" w:fill="FFFFFF"/>
        </w:rPr>
        <w:t xml:space="preserve">requerimiento "cifras de recaudo". Esta solicitud se realizó durante la sesión de seguimiento táctico del 17/04/2024, en la cual </w:t>
      </w:r>
      <w:r w:rsidR="0089644B">
        <w:rPr>
          <w:rStyle w:val="normaltextrun"/>
          <w:rFonts w:ascii="EYInterstate Light" w:hAnsi="EYInterstate Light"/>
          <w:color w:val="000000"/>
          <w:sz w:val="22"/>
          <w:szCs w:val="22"/>
          <w:shd w:val="clear" w:color="auto" w:fill="FFFFFF"/>
        </w:rPr>
        <w:t xml:space="preserve">participaron los </w:t>
      </w:r>
      <w:r w:rsidRPr="00713767">
        <w:rPr>
          <w:rStyle w:val="normaltextrun"/>
          <w:rFonts w:ascii="EYInterstate Light" w:hAnsi="EYInterstate Light"/>
          <w:color w:val="000000"/>
          <w:sz w:val="22"/>
          <w:szCs w:val="22"/>
          <w:shd w:val="clear" w:color="auto" w:fill="FFFFFF"/>
        </w:rPr>
        <w:t xml:space="preserve">representantes legales del Consorcio. Sin embargo, la formalización mediante los acuerdos de confidencialidad </w:t>
      </w:r>
      <w:r w:rsidR="00864054">
        <w:rPr>
          <w:rStyle w:val="normaltextrun"/>
          <w:rFonts w:ascii="EYInterstate Light" w:hAnsi="EYInterstate Light"/>
          <w:color w:val="000000"/>
          <w:sz w:val="22"/>
          <w:szCs w:val="22"/>
          <w:shd w:val="clear" w:color="auto" w:fill="FFFFFF"/>
        </w:rPr>
        <w:t xml:space="preserve">de las personas de apoyo </w:t>
      </w:r>
      <w:r w:rsidRPr="00713767">
        <w:rPr>
          <w:rStyle w:val="normaltextrun"/>
          <w:rFonts w:ascii="EYInterstate Light" w:hAnsi="EYInterstate Light"/>
          <w:color w:val="000000"/>
          <w:sz w:val="22"/>
          <w:szCs w:val="22"/>
          <w:shd w:val="clear" w:color="auto" w:fill="FFFFFF"/>
        </w:rPr>
        <w:t>se envió doce (12) días después de haber realizado la solicitud, es decir el 29/04/2024.</w:t>
      </w:r>
    </w:p>
    <w:p w14:paraId="50967EEF" w14:textId="77777777" w:rsidR="00713767" w:rsidRPr="00713767" w:rsidRDefault="00713767" w:rsidP="00713767">
      <w:pPr>
        <w:pStyle w:val="ListParagraph"/>
        <w:rPr>
          <w:rStyle w:val="normaltextrun"/>
          <w:rFonts w:ascii="EYInterstate Light" w:hAnsi="EYInterstate Light"/>
          <w:color w:val="000000"/>
          <w:sz w:val="22"/>
          <w:szCs w:val="22"/>
          <w:shd w:val="clear" w:color="auto" w:fill="FFFFFF"/>
        </w:rPr>
      </w:pPr>
    </w:p>
    <w:p w14:paraId="385B5AC2" w14:textId="70E481A0" w:rsidR="00774568" w:rsidRPr="00242F5F" w:rsidRDefault="00713767" w:rsidP="00A670D4">
      <w:pPr>
        <w:pStyle w:val="ListParagraph"/>
        <w:numPr>
          <w:ilvl w:val="0"/>
          <w:numId w:val="18"/>
        </w:numPr>
        <w:rPr>
          <w:rStyle w:val="normaltextrun"/>
          <w:rFonts w:ascii="EYInterstate Light" w:hAnsi="EYInterstate Light"/>
          <w:color w:val="000000"/>
          <w:sz w:val="22"/>
          <w:szCs w:val="22"/>
          <w:shd w:val="clear" w:color="auto" w:fill="FFFFFF"/>
        </w:rPr>
      </w:pPr>
      <w:r w:rsidRPr="00242F5F">
        <w:rPr>
          <w:rStyle w:val="normaltextrun"/>
          <w:rFonts w:ascii="EYInterstate Light" w:hAnsi="EYInterstate Light"/>
          <w:color w:val="000000"/>
          <w:sz w:val="22"/>
          <w:szCs w:val="22"/>
          <w:shd w:val="clear" w:color="auto" w:fill="FFFFFF"/>
        </w:rPr>
        <w:t xml:space="preserve">Durante la ejecución del </w:t>
      </w:r>
      <w:r w:rsidRPr="00242F5F">
        <w:rPr>
          <w:rStyle w:val="normaltextrun"/>
          <w:rFonts w:ascii="EYInterstate Light" w:hAnsi="EYInterstate Light"/>
          <w:i/>
          <w:iCs/>
          <w:color w:val="000000"/>
          <w:sz w:val="22"/>
          <w:szCs w:val="22"/>
          <w:shd w:val="clear" w:color="auto" w:fill="FFFFFF"/>
        </w:rPr>
        <w:t>sprint</w:t>
      </w:r>
      <w:r w:rsidRPr="00242F5F">
        <w:rPr>
          <w:rStyle w:val="normaltextrun"/>
          <w:rFonts w:ascii="EYInterstate Light" w:hAnsi="EYInterstate Light"/>
          <w:color w:val="000000"/>
          <w:sz w:val="22"/>
          <w:szCs w:val="22"/>
          <w:shd w:val="clear" w:color="auto" w:fill="FFFFFF"/>
        </w:rPr>
        <w:t xml:space="preserve"> 9, </w:t>
      </w:r>
      <w:r w:rsidR="006936DF" w:rsidRPr="00242F5F">
        <w:rPr>
          <w:rStyle w:val="normaltextrun"/>
          <w:rFonts w:ascii="EYInterstate Light" w:hAnsi="EYInterstate Light"/>
          <w:color w:val="000000"/>
          <w:sz w:val="22"/>
          <w:szCs w:val="22"/>
          <w:shd w:val="clear" w:color="auto" w:fill="FFFFFF"/>
        </w:rPr>
        <w:t xml:space="preserve">el Consorcio </w:t>
      </w:r>
      <w:r w:rsidRPr="00242F5F">
        <w:rPr>
          <w:rStyle w:val="normaltextrun"/>
          <w:rFonts w:ascii="EYInterstate Light" w:hAnsi="EYInterstate Light"/>
          <w:color w:val="000000"/>
          <w:sz w:val="22"/>
          <w:szCs w:val="22"/>
          <w:shd w:val="clear" w:color="auto" w:fill="FFFFFF"/>
        </w:rPr>
        <w:t xml:space="preserve">se </w:t>
      </w:r>
      <w:r w:rsidR="006936DF" w:rsidRPr="00242F5F">
        <w:rPr>
          <w:rStyle w:val="normaltextrun"/>
          <w:rFonts w:ascii="EYInterstate Light" w:hAnsi="EYInterstate Light"/>
          <w:color w:val="000000"/>
          <w:sz w:val="22"/>
          <w:szCs w:val="22"/>
          <w:shd w:val="clear" w:color="auto" w:fill="FFFFFF"/>
        </w:rPr>
        <w:t>comprometió con</w:t>
      </w:r>
      <w:r w:rsidRPr="00242F5F">
        <w:rPr>
          <w:rStyle w:val="normaltextrun"/>
          <w:rFonts w:ascii="EYInterstate Light" w:hAnsi="EYInterstate Light"/>
          <w:color w:val="000000"/>
          <w:sz w:val="22"/>
          <w:szCs w:val="22"/>
          <w:shd w:val="clear" w:color="auto" w:fill="FFFFFF"/>
        </w:rPr>
        <w:t xml:space="preserve"> la disponibilidad de recursos adicionales. Sin embargo, a mitad del </w:t>
      </w:r>
      <w:r w:rsidRPr="00242F5F">
        <w:rPr>
          <w:rStyle w:val="normaltextrun"/>
          <w:rFonts w:ascii="EYInterstate Light" w:hAnsi="EYInterstate Light"/>
          <w:i/>
          <w:iCs/>
          <w:color w:val="000000"/>
          <w:sz w:val="22"/>
          <w:szCs w:val="22"/>
          <w:shd w:val="clear" w:color="auto" w:fill="FFFFFF"/>
        </w:rPr>
        <w:t>sprint</w:t>
      </w:r>
      <w:r w:rsidRPr="00242F5F">
        <w:rPr>
          <w:rStyle w:val="normaltextrun"/>
          <w:rFonts w:ascii="EYInterstate Light" w:hAnsi="EYInterstate Light"/>
          <w:color w:val="000000"/>
          <w:sz w:val="22"/>
          <w:szCs w:val="22"/>
          <w:shd w:val="clear" w:color="auto" w:fill="FFFFFF"/>
        </w:rPr>
        <w:t xml:space="preserve">, se observaron atrasos significativos en la ejecución de tareas y aún no se había formalizado la participación del personal adicional previsto como apoyo técnico. Este hecho fue comunicado por la Interventoría durante la sesión </w:t>
      </w:r>
      <w:r w:rsidR="00E5388D" w:rsidRPr="00242F5F">
        <w:rPr>
          <w:rStyle w:val="normaltextrun"/>
          <w:rFonts w:ascii="EYInterstate Light" w:hAnsi="EYInterstate Light"/>
          <w:color w:val="000000"/>
          <w:sz w:val="22"/>
          <w:szCs w:val="22"/>
          <w:shd w:val="clear" w:color="auto" w:fill="FFFFFF"/>
        </w:rPr>
        <w:t xml:space="preserve">de </w:t>
      </w:r>
      <w:proofErr w:type="spellStart"/>
      <w:r w:rsidR="00F45C54" w:rsidRPr="00242F5F">
        <w:rPr>
          <w:rStyle w:val="normaltextrun"/>
          <w:rFonts w:ascii="EYInterstate Light" w:hAnsi="EYInterstate Light"/>
          <w:i/>
          <w:iCs/>
          <w:color w:val="000000"/>
          <w:sz w:val="22"/>
          <w:szCs w:val="22"/>
          <w:shd w:val="clear" w:color="auto" w:fill="FFFFFF"/>
        </w:rPr>
        <w:t>weekly</w:t>
      </w:r>
      <w:proofErr w:type="spellEnd"/>
      <w:r w:rsidR="00F45C54" w:rsidRPr="00242F5F">
        <w:rPr>
          <w:rStyle w:val="normaltextrun"/>
          <w:rFonts w:ascii="EYInterstate Light" w:hAnsi="EYInterstate Light"/>
          <w:color w:val="000000"/>
          <w:sz w:val="22"/>
          <w:szCs w:val="22"/>
          <w:shd w:val="clear" w:color="auto" w:fill="FFFFFF"/>
        </w:rPr>
        <w:t xml:space="preserve"> </w:t>
      </w:r>
      <w:r w:rsidRPr="00242F5F">
        <w:rPr>
          <w:rStyle w:val="normaltextrun"/>
          <w:rFonts w:ascii="EYInterstate Light" w:hAnsi="EYInterstate Light"/>
          <w:color w:val="000000"/>
          <w:sz w:val="22"/>
          <w:szCs w:val="22"/>
          <w:shd w:val="clear" w:color="auto" w:fill="FFFFFF"/>
        </w:rPr>
        <w:t>y quedó registrado en el correo electrónico “</w:t>
      </w:r>
      <w:r w:rsidRPr="00242F5F">
        <w:rPr>
          <w:rStyle w:val="normaltextrun"/>
          <w:rFonts w:ascii="EYInterstate Light" w:hAnsi="EYInterstate Light"/>
          <w:i/>
          <w:iCs/>
          <w:color w:val="000000"/>
          <w:sz w:val="22"/>
          <w:szCs w:val="22"/>
          <w:shd w:val="clear" w:color="auto" w:fill="FFFFFF"/>
        </w:rPr>
        <w:t>Resultado Weekly Sprint 9</w:t>
      </w:r>
      <w:r w:rsidRPr="00242F5F">
        <w:rPr>
          <w:rStyle w:val="normaltextrun"/>
          <w:rFonts w:ascii="EYInterstate Light" w:hAnsi="EYInterstate Light"/>
          <w:color w:val="000000"/>
          <w:sz w:val="22"/>
          <w:szCs w:val="22"/>
          <w:shd w:val="clear" w:color="auto" w:fill="FFFFFF"/>
        </w:rPr>
        <w:t>”, enviado al Consorcio el 2/05/2024.</w:t>
      </w:r>
      <w:r w:rsidR="00242F5F" w:rsidRPr="00242F5F">
        <w:rPr>
          <w:rStyle w:val="normaltextrun"/>
          <w:rFonts w:ascii="EYInterstate Light" w:hAnsi="EYInterstate Light"/>
          <w:color w:val="000000"/>
          <w:sz w:val="22"/>
          <w:szCs w:val="22"/>
          <w:shd w:val="clear" w:color="auto" w:fill="FFFFFF"/>
        </w:rPr>
        <w:t xml:space="preserve"> </w:t>
      </w:r>
      <w:r w:rsidR="009D2EBC" w:rsidRPr="00242F5F">
        <w:rPr>
          <w:rStyle w:val="normaltextrun"/>
          <w:rFonts w:ascii="EYInterstate Light" w:hAnsi="EYInterstate Light"/>
          <w:color w:val="000000"/>
          <w:sz w:val="22"/>
          <w:szCs w:val="22"/>
          <w:shd w:val="clear" w:color="auto" w:fill="FFFFFF"/>
        </w:rPr>
        <w:t xml:space="preserve">Solo hasta el </w:t>
      </w:r>
      <w:r w:rsidR="00242F5F" w:rsidRPr="00242F5F">
        <w:rPr>
          <w:rStyle w:val="normaltextrun"/>
          <w:rFonts w:ascii="EYInterstate Light" w:hAnsi="EYInterstate Light"/>
          <w:color w:val="000000"/>
          <w:sz w:val="22"/>
          <w:szCs w:val="22"/>
          <w:shd w:val="clear" w:color="auto" w:fill="FFFFFF"/>
        </w:rPr>
        <w:t xml:space="preserve">26 y </w:t>
      </w:r>
      <w:r w:rsidR="009D2EBC" w:rsidRPr="00242F5F">
        <w:rPr>
          <w:rStyle w:val="normaltextrun"/>
          <w:rFonts w:ascii="EYInterstate Light" w:hAnsi="EYInterstate Light"/>
          <w:color w:val="000000"/>
          <w:sz w:val="22"/>
          <w:szCs w:val="22"/>
          <w:shd w:val="clear" w:color="auto" w:fill="FFFFFF"/>
        </w:rPr>
        <w:t>29</w:t>
      </w:r>
      <w:r w:rsidR="00242F5F" w:rsidRPr="00242F5F">
        <w:rPr>
          <w:rStyle w:val="normaltextrun"/>
          <w:rFonts w:ascii="EYInterstate Light" w:hAnsi="EYInterstate Light"/>
          <w:color w:val="000000"/>
          <w:sz w:val="22"/>
          <w:szCs w:val="22"/>
          <w:shd w:val="clear" w:color="auto" w:fill="FFFFFF"/>
        </w:rPr>
        <w:t xml:space="preserve"> de abril de 2024 se</w:t>
      </w:r>
      <w:r w:rsidR="009D2EBC" w:rsidRPr="00242F5F">
        <w:rPr>
          <w:rStyle w:val="normaltextrun"/>
          <w:rFonts w:ascii="EYInterstate Light" w:hAnsi="EYInterstate Light"/>
          <w:color w:val="000000"/>
          <w:sz w:val="22"/>
          <w:szCs w:val="22"/>
          <w:shd w:val="clear" w:color="auto" w:fill="FFFFFF"/>
        </w:rPr>
        <w:t xml:space="preserve"> formalizó </w:t>
      </w:r>
      <w:r w:rsidR="006E5D73" w:rsidRPr="00242F5F">
        <w:rPr>
          <w:rStyle w:val="normaltextrun"/>
          <w:rFonts w:ascii="EYInterstate Light" w:hAnsi="EYInterstate Light"/>
          <w:color w:val="000000"/>
          <w:sz w:val="22"/>
          <w:szCs w:val="22"/>
          <w:shd w:val="clear" w:color="auto" w:fill="FFFFFF"/>
        </w:rPr>
        <w:t xml:space="preserve">el inicio </w:t>
      </w:r>
      <w:r w:rsidR="00242F5F" w:rsidRPr="00242F5F">
        <w:rPr>
          <w:rStyle w:val="normaltextrun"/>
          <w:rFonts w:ascii="EYInterstate Light" w:hAnsi="EYInterstate Light"/>
          <w:color w:val="000000"/>
          <w:sz w:val="22"/>
          <w:szCs w:val="22"/>
          <w:shd w:val="clear" w:color="auto" w:fill="FFFFFF"/>
        </w:rPr>
        <w:t>de recursos adicionales.</w:t>
      </w:r>
    </w:p>
    <w:p w14:paraId="23B6013F" w14:textId="77777777" w:rsidR="00626056" w:rsidRDefault="00626056" w:rsidP="00AB398B">
      <w:pPr>
        <w:rPr>
          <w:rStyle w:val="normaltextrun"/>
          <w:rFonts w:ascii="EYInterstate Light" w:hAnsi="EYInterstate Light"/>
          <w:color w:val="000000"/>
          <w:sz w:val="22"/>
          <w:szCs w:val="22"/>
          <w:shd w:val="clear" w:color="auto" w:fill="FFFFFF"/>
        </w:rPr>
      </w:pPr>
    </w:p>
    <w:p w14:paraId="505DF994" w14:textId="77777777" w:rsidR="00B72AD8" w:rsidRDefault="00B72AD8" w:rsidP="00AB398B">
      <w:pPr>
        <w:rPr>
          <w:rStyle w:val="normaltextrun"/>
          <w:rFonts w:ascii="EYInterstate Light" w:hAnsi="EYInterstate Light"/>
          <w:color w:val="000000"/>
          <w:sz w:val="22"/>
          <w:szCs w:val="22"/>
          <w:shd w:val="clear" w:color="auto" w:fill="FFFFFF"/>
        </w:rPr>
      </w:pPr>
    </w:p>
    <w:tbl>
      <w:tblPr>
        <w:tblStyle w:val="TableGrid"/>
        <w:tblW w:w="0" w:type="auto"/>
        <w:tblLook w:val="04A0" w:firstRow="1" w:lastRow="0" w:firstColumn="1" w:lastColumn="0" w:noHBand="0" w:noVBand="1"/>
      </w:tblPr>
      <w:tblGrid>
        <w:gridCol w:w="8828"/>
      </w:tblGrid>
      <w:tr w:rsidR="00DD6652" w:rsidRPr="00006780" w14:paraId="143D7A21" w14:textId="77777777">
        <w:tc>
          <w:tcPr>
            <w:tcW w:w="8828" w:type="dxa"/>
            <w:shd w:val="clear" w:color="auto" w:fill="auto"/>
          </w:tcPr>
          <w:p w14:paraId="29DEA07E" w14:textId="77777777" w:rsidR="00790C70" w:rsidRPr="0003349D" w:rsidRDefault="00790C70" w:rsidP="00790C70">
            <w:pPr>
              <w:rPr>
                <w:rStyle w:val="normaltextrun"/>
                <w:rFonts w:ascii="EYInterstate Light" w:hAnsi="EYInterstate Light"/>
                <w:b/>
                <w:bCs/>
                <w:color w:val="000000"/>
                <w:sz w:val="22"/>
                <w:szCs w:val="22"/>
                <w:shd w:val="clear" w:color="auto" w:fill="FFFFFF"/>
              </w:rPr>
            </w:pPr>
            <w:r w:rsidRPr="0003349D">
              <w:rPr>
                <w:rStyle w:val="normaltextrun"/>
                <w:rFonts w:ascii="EYInterstate Light" w:hAnsi="EYInterstate Light"/>
                <w:b/>
                <w:bCs/>
                <w:color w:val="000000"/>
                <w:sz w:val="22"/>
                <w:szCs w:val="22"/>
                <w:shd w:val="clear" w:color="auto" w:fill="FFFFFF"/>
              </w:rPr>
              <w:t>Comunicación del Consorcio:</w:t>
            </w:r>
          </w:p>
          <w:p w14:paraId="447F41E3" w14:textId="77777777" w:rsidR="00790C70" w:rsidRDefault="00790C70" w:rsidP="00FC70F7">
            <w:pPr>
              <w:rPr>
                <w:rStyle w:val="normaltextrun"/>
                <w:rFonts w:ascii="EYInterstate Light" w:hAnsi="EYInterstate Light"/>
                <w:color w:val="000000"/>
                <w:sz w:val="22"/>
                <w:szCs w:val="22"/>
                <w:shd w:val="clear" w:color="auto" w:fill="FFFFFF"/>
              </w:rPr>
            </w:pPr>
          </w:p>
          <w:p w14:paraId="2E4258A0" w14:textId="77777777" w:rsidR="00CC75F9" w:rsidRDefault="00FC70F7" w:rsidP="00FC70F7">
            <w:pPr>
              <w:rPr>
                <w:rStyle w:val="normaltextrun"/>
                <w:rFonts w:ascii="EYInterstate Light" w:hAnsi="EYInterstate Light"/>
                <w:color w:val="000000"/>
                <w:sz w:val="22"/>
                <w:szCs w:val="22"/>
                <w:shd w:val="clear" w:color="auto" w:fill="FFFFFF"/>
              </w:rPr>
            </w:pPr>
            <w:r w:rsidRPr="00FC70F7">
              <w:rPr>
                <w:rStyle w:val="normaltextrun"/>
                <w:rFonts w:ascii="EYInterstate Light" w:hAnsi="EYInterstate Light"/>
                <w:color w:val="000000"/>
                <w:sz w:val="22"/>
                <w:szCs w:val="22"/>
                <w:shd w:val="clear" w:color="auto" w:fill="FFFFFF"/>
              </w:rPr>
              <w:t>Con respecto a las Historias de Usuario que no se han cerrado correspondientes a</w:t>
            </w:r>
            <w:r>
              <w:rPr>
                <w:rStyle w:val="normaltextrun"/>
                <w:rFonts w:ascii="EYInterstate Light" w:hAnsi="EYInterstate Light"/>
                <w:color w:val="000000"/>
                <w:sz w:val="22"/>
                <w:szCs w:val="22"/>
                <w:shd w:val="clear" w:color="auto" w:fill="FFFFFF"/>
              </w:rPr>
              <w:t xml:space="preserve"> </w:t>
            </w:r>
            <w:r w:rsidRPr="00FC70F7">
              <w:rPr>
                <w:rStyle w:val="normaltextrun"/>
                <w:rFonts w:ascii="EYInterstate Light" w:hAnsi="EYInterstate Light"/>
                <w:color w:val="000000"/>
                <w:sz w:val="22"/>
                <w:szCs w:val="22"/>
                <w:shd w:val="clear" w:color="auto" w:fill="FFFFFF"/>
              </w:rPr>
              <w:t>sprints anteriores (4,5,6,7,8), el Consorcio identifica que existe una dependencia para</w:t>
            </w:r>
            <w:r>
              <w:rPr>
                <w:rStyle w:val="normaltextrun"/>
                <w:rFonts w:ascii="EYInterstate Light" w:hAnsi="EYInterstate Light"/>
                <w:color w:val="000000"/>
                <w:sz w:val="22"/>
                <w:szCs w:val="22"/>
                <w:shd w:val="clear" w:color="auto" w:fill="FFFFFF"/>
              </w:rPr>
              <w:t xml:space="preserve"> </w:t>
            </w:r>
            <w:r w:rsidRPr="00FC70F7">
              <w:rPr>
                <w:rStyle w:val="normaltextrun"/>
                <w:rFonts w:ascii="EYInterstate Light" w:hAnsi="EYInterstate Light"/>
                <w:color w:val="000000"/>
                <w:sz w:val="22"/>
                <w:szCs w:val="22"/>
                <w:shd w:val="clear" w:color="auto" w:fill="FFFFFF"/>
              </w:rPr>
              <w:t>la construcción del modelo de Entradas y Salidas en zona Gold, debido a que la fuente</w:t>
            </w:r>
            <w:r>
              <w:rPr>
                <w:rStyle w:val="normaltextrun"/>
                <w:rFonts w:ascii="EYInterstate Light" w:hAnsi="EYInterstate Light"/>
                <w:color w:val="000000"/>
                <w:sz w:val="22"/>
                <w:szCs w:val="22"/>
                <w:shd w:val="clear" w:color="auto" w:fill="FFFFFF"/>
              </w:rPr>
              <w:t xml:space="preserve"> </w:t>
            </w:r>
            <w:r w:rsidRPr="00FC70F7">
              <w:rPr>
                <w:rStyle w:val="normaltextrun"/>
                <w:rFonts w:ascii="EYInterstate Light" w:hAnsi="EYInterstate Light"/>
                <w:color w:val="000000"/>
                <w:sz w:val="22"/>
                <w:szCs w:val="22"/>
                <w:shd w:val="clear" w:color="auto" w:fill="FFFFFF"/>
              </w:rPr>
              <w:t>para este desarrollo son las reglas de negocio que aún se encuentran en validación e</w:t>
            </w:r>
            <w:r>
              <w:rPr>
                <w:rStyle w:val="normaltextrun"/>
                <w:rFonts w:ascii="EYInterstate Light" w:hAnsi="EYInterstate Light"/>
                <w:color w:val="000000"/>
                <w:sz w:val="22"/>
                <w:szCs w:val="22"/>
                <w:shd w:val="clear" w:color="auto" w:fill="FFFFFF"/>
              </w:rPr>
              <w:t xml:space="preserve"> </w:t>
            </w:r>
            <w:r w:rsidRPr="00FC70F7">
              <w:rPr>
                <w:rStyle w:val="normaltextrun"/>
                <w:rFonts w:ascii="EYInterstate Light" w:hAnsi="EYInterstate Light"/>
                <w:color w:val="000000"/>
                <w:sz w:val="22"/>
                <w:szCs w:val="22"/>
                <w:shd w:val="clear" w:color="auto" w:fill="FFFFFF"/>
              </w:rPr>
              <w:t>implementación. Sin embargo, se ve la viabilidad de ejecutar esta actividad durante el</w:t>
            </w:r>
            <w:r>
              <w:rPr>
                <w:rStyle w:val="normaltextrun"/>
                <w:rFonts w:ascii="EYInterstate Light" w:hAnsi="EYInterstate Light"/>
                <w:color w:val="000000"/>
                <w:sz w:val="22"/>
                <w:szCs w:val="22"/>
                <w:shd w:val="clear" w:color="auto" w:fill="FFFFFF"/>
              </w:rPr>
              <w:t xml:space="preserve"> </w:t>
            </w:r>
            <w:r w:rsidRPr="00FC70F7">
              <w:rPr>
                <w:rStyle w:val="normaltextrun"/>
                <w:rFonts w:ascii="EYInterstate Light" w:hAnsi="EYInterstate Light"/>
                <w:color w:val="000000"/>
                <w:sz w:val="22"/>
                <w:szCs w:val="22"/>
                <w:shd w:val="clear" w:color="auto" w:fill="FFFFFF"/>
              </w:rPr>
              <w:t>sprint 10 según lo propuesto en la proyección, ya que, es posible ir generando toda la</w:t>
            </w:r>
            <w:r>
              <w:rPr>
                <w:rStyle w:val="normaltextrun"/>
                <w:rFonts w:ascii="EYInterstate Light" w:hAnsi="EYInterstate Light"/>
                <w:color w:val="000000"/>
                <w:sz w:val="22"/>
                <w:szCs w:val="22"/>
                <w:shd w:val="clear" w:color="auto" w:fill="FFFFFF"/>
              </w:rPr>
              <w:t xml:space="preserve"> </w:t>
            </w:r>
            <w:r w:rsidRPr="00FC70F7">
              <w:rPr>
                <w:rStyle w:val="normaltextrun"/>
                <w:rFonts w:ascii="EYInterstate Light" w:hAnsi="EYInterstate Light"/>
                <w:color w:val="000000"/>
                <w:sz w:val="22"/>
                <w:szCs w:val="22"/>
                <w:shd w:val="clear" w:color="auto" w:fill="FFFFFF"/>
              </w:rPr>
              <w:t>estructura de modelo y avanzar en este aspecto en paralelo con el cierre y</w:t>
            </w:r>
            <w:r>
              <w:rPr>
                <w:rStyle w:val="normaltextrun"/>
                <w:rFonts w:ascii="EYInterstate Light" w:hAnsi="EYInterstate Light"/>
                <w:color w:val="000000"/>
                <w:sz w:val="22"/>
                <w:szCs w:val="22"/>
                <w:shd w:val="clear" w:color="auto" w:fill="FFFFFF"/>
              </w:rPr>
              <w:t xml:space="preserve"> </w:t>
            </w:r>
            <w:r w:rsidRPr="00FC70F7">
              <w:rPr>
                <w:rStyle w:val="normaltextrun"/>
                <w:rFonts w:ascii="EYInterstate Light" w:hAnsi="EYInterstate Light"/>
                <w:color w:val="000000"/>
                <w:sz w:val="22"/>
                <w:szCs w:val="22"/>
                <w:shd w:val="clear" w:color="auto" w:fill="FFFFFF"/>
              </w:rPr>
              <w:t>validaciones de las reglas de negocio. Lo anterior, sería el resultado final de la</w:t>
            </w:r>
            <w:r>
              <w:rPr>
                <w:rStyle w:val="normaltextrun"/>
                <w:rFonts w:ascii="EYInterstate Light" w:hAnsi="EYInterstate Light"/>
                <w:color w:val="000000"/>
                <w:sz w:val="22"/>
                <w:szCs w:val="22"/>
                <w:shd w:val="clear" w:color="auto" w:fill="FFFFFF"/>
              </w:rPr>
              <w:t xml:space="preserve"> </w:t>
            </w:r>
            <w:r w:rsidRPr="00FC70F7">
              <w:rPr>
                <w:rStyle w:val="normaltextrun"/>
                <w:rFonts w:ascii="EYInterstate Light" w:hAnsi="EYInterstate Light"/>
                <w:color w:val="000000"/>
                <w:sz w:val="22"/>
                <w:szCs w:val="22"/>
                <w:shd w:val="clear" w:color="auto" w:fill="FFFFFF"/>
              </w:rPr>
              <w:t>ejecución de dicho sprint para la posterior implementación del reporte de Entradas y</w:t>
            </w:r>
            <w:r>
              <w:rPr>
                <w:rStyle w:val="normaltextrun"/>
                <w:rFonts w:ascii="EYInterstate Light" w:hAnsi="EYInterstate Light"/>
                <w:color w:val="000000"/>
                <w:sz w:val="22"/>
                <w:szCs w:val="22"/>
                <w:shd w:val="clear" w:color="auto" w:fill="FFFFFF"/>
              </w:rPr>
              <w:t xml:space="preserve"> </w:t>
            </w:r>
            <w:r w:rsidRPr="00FC70F7">
              <w:rPr>
                <w:rStyle w:val="normaltextrun"/>
                <w:rFonts w:ascii="EYInterstate Light" w:hAnsi="EYInterstate Light"/>
                <w:color w:val="000000"/>
                <w:sz w:val="22"/>
                <w:szCs w:val="22"/>
                <w:shd w:val="clear" w:color="auto" w:fill="FFFFFF"/>
              </w:rPr>
              <w:t>Salidas en Power BI (Sprint 11).</w:t>
            </w:r>
          </w:p>
          <w:p w14:paraId="60F1370F" w14:textId="77777777" w:rsidR="00071100" w:rsidRDefault="00071100" w:rsidP="00FC70F7">
            <w:pPr>
              <w:rPr>
                <w:rStyle w:val="normaltextrun"/>
                <w:rFonts w:ascii="EYInterstate Light" w:hAnsi="EYInterstate Light"/>
                <w:color w:val="000000"/>
                <w:sz w:val="22"/>
                <w:szCs w:val="22"/>
                <w:shd w:val="clear" w:color="auto" w:fill="FFFFFF"/>
              </w:rPr>
            </w:pPr>
          </w:p>
          <w:p w14:paraId="064EB334" w14:textId="6DC13915" w:rsidR="00071100" w:rsidRPr="00006780" w:rsidRDefault="00071100" w:rsidP="00071100">
            <w:pPr>
              <w:rPr>
                <w:rStyle w:val="normaltextrun"/>
                <w:rFonts w:ascii="EYInterstate Light" w:hAnsi="EYInterstate Light"/>
                <w:color w:val="000000"/>
                <w:sz w:val="22"/>
                <w:szCs w:val="22"/>
                <w:shd w:val="clear" w:color="auto" w:fill="FFFFFF"/>
              </w:rPr>
            </w:pPr>
            <w:r w:rsidRPr="004C7E3B">
              <w:rPr>
                <w:rStyle w:val="normaltextrun"/>
                <w:rFonts w:ascii="EYInterstate Light" w:hAnsi="EYInterstate Light"/>
                <w:color w:val="000000"/>
                <w:sz w:val="22"/>
                <w:szCs w:val="22"/>
                <w:shd w:val="clear" w:color="auto" w:fill="FFFFFF"/>
              </w:rPr>
              <w:t>Con relación al release, no se logró desde el sprint mencionado dado que algunos</w:t>
            </w:r>
            <w:r>
              <w:rPr>
                <w:rStyle w:val="normaltextrun"/>
                <w:rFonts w:ascii="EYInterstate Light" w:hAnsi="EYInterstate Light"/>
                <w:color w:val="000000"/>
                <w:sz w:val="22"/>
                <w:szCs w:val="22"/>
                <w:shd w:val="clear" w:color="auto" w:fill="FFFFFF"/>
              </w:rPr>
              <w:t xml:space="preserve"> </w:t>
            </w:r>
            <w:r w:rsidRPr="004C7E3B">
              <w:rPr>
                <w:rStyle w:val="normaltextrun"/>
                <w:rFonts w:ascii="EYInterstate Light" w:hAnsi="EYInterstate Light"/>
                <w:color w:val="000000"/>
                <w:sz w:val="22"/>
                <w:szCs w:val="22"/>
                <w:shd w:val="clear" w:color="auto" w:fill="FFFFFF"/>
              </w:rPr>
              <w:t>componentes requeridos no se encontraban completamente validados. Estos</w:t>
            </w:r>
            <w:r>
              <w:rPr>
                <w:rStyle w:val="normaltextrun"/>
                <w:rFonts w:ascii="EYInterstate Light" w:hAnsi="EYInterstate Light"/>
                <w:color w:val="000000"/>
                <w:sz w:val="22"/>
                <w:szCs w:val="22"/>
                <w:shd w:val="clear" w:color="auto" w:fill="FFFFFF"/>
              </w:rPr>
              <w:t xml:space="preserve"> </w:t>
            </w:r>
            <w:r w:rsidRPr="004C7E3B">
              <w:rPr>
                <w:rStyle w:val="normaltextrun"/>
                <w:rFonts w:ascii="EYInterstate Light" w:hAnsi="EYInterstate Light"/>
                <w:color w:val="000000"/>
                <w:sz w:val="22"/>
                <w:szCs w:val="22"/>
                <w:shd w:val="clear" w:color="auto" w:fill="FFFFFF"/>
              </w:rPr>
              <w:t>componentes hacen relación al diseño de los scripts de pruebas, el desarrollo de los</w:t>
            </w:r>
            <w:r>
              <w:rPr>
                <w:rStyle w:val="normaltextrun"/>
                <w:rFonts w:ascii="EYInterstate Light" w:hAnsi="EYInterstate Light"/>
                <w:color w:val="000000"/>
                <w:sz w:val="22"/>
                <w:szCs w:val="22"/>
                <w:shd w:val="clear" w:color="auto" w:fill="FFFFFF"/>
              </w:rPr>
              <w:t xml:space="preserve"> </w:t>
            </w:r>
            <w:r w:rsidRPr="004C7E3B">
              <w:rPr>
                <w:rStyle w:val="normaltextrun"/>
                <w:rFonts w:ascii="EYInterstate Light" w:hAnsi="EYInterstate Light"/>
                <w:color w:val="000000"/>
                <w:sz w:val="22"/>
                <w:szCs w:val="22"/>
                <w:shd w:val="clear" w:color="auto" w:fill="FFFFFF"/>
              </w:rPr>
              <w:t>flujos de despliegue y las validaciones internas por parte del Consorcio. Lo anterior,</w:t>
            </w:r>
            <w:r>
              <w:rPr>
                <w:rStyle w:val="normaltextrun"/>
                <w:rFonts w:ascii="EYInterstate Light" w:hAnsi="EYInterstate Light"/>
                <w:color w:val="000000"/>
                <w:sz w:val="22"/>
                <w:szCs w:val="22"/>
                <w:shd w:val="clear" w:color="auto" w:fill="FFFFFF"/>
              </w:rPr>
              <w:t xml:space="preserve"> </w:t>
            </w:r>
            <w:r w:rsidRPr="004C7E3B">
              <w:rPr>
                <w:rStyle w:val="normaltextrun"/>
                <w:rFonts w:ascii="EYInterstate Light" w:hAnsi="EYInterstate Light"/>
                <w:color w:val="000000"/>
                <w:sz w:val="22"/>
                <w:szCs w:val="22"/>
                <w:shd w:val="clear" w:color="auto" w:fill="FFFFFF"/>
              </w:rPr>
              <w:t>hace parte del desarrollo del requerimiento y requiere de un proceso de validación</w:t>
            </w:r>
            <w:r>
              <w:rPr>
                <w:rStyle w:val="normaltextrun"/>
                <w:rFonts w:ascii="EYInterstate Light" w:hAnsi="EYInterstate Light"/>
                <w:color w:val="000000"/>
                <w:sz w:val="22"/>
                <w:szCs w:val="22"/>
                <w:shd w:val="clear" w:color="auto" w:fill="FFFFFF"/>
              </w:rPr>
              <w:t xml:space="preserve"> </w:t>
            </w:r>
            <w:r w:rsidRPr="004C7E3B">
              <w:rPr>
                <w:rStyle w:val="normaltextrun"/>
                <w:rFonts w:ascii="EYInterstate Light" w:hAnsi="EYInterstate Light"/>
                <w:color w:val="000000"/>
                <w:sz w:val="22"/>
                <w:szCs w:val="22"/>
                <w:shd w:val="clear" w:color="auto" w:fill="FFFFFF"/>
              </w:rPr>
              <w:t>previo con el fin de garantizar un correcto paso entre ambientes y mitigar los posibles</w:t>
            </w:r>
            <w:r>
              <w:rPr>
                <w:rStyle w:val="normaltextrun"/>
                <w:rFonts w:ascii="EYInterstate Light" w:hAnsi="EYInterstate Light"/>
                <w:color w:val="000000"/>
                <w:sz w:val="22"/>
                <w:szCs w:val="22"/>
                <w:shd w:val="clear" w:color="auto" w:fill="FFFFFF"/>
              </w:rPr>
              <w:t xml:space="preserve"> </w:t>
            </w:r>
            <w:r w:rsidRPr="004C7E3B">
              <w:rPr>
                <w:rStyle w:val="normaltextrun"/>
                <w:rFonts w:ascii="EYInterstate Light" w:hAnsi="EYInterstate Light"/>
                <w:color w:val="000000"/>
                <w:sz w:val="22"/>
                <w:szCs w:val="22"/>
                <w:shd w:val="clear" w:color="auto" w:fill="FFFFFF"/>
              </w:rPr>
              <w:t>inconvenientes que se pueda presentar. De acuerdo con lo anterior, y teniendo en</w:t>
            </w:r>
            <w:r>
              <w:rPr>
                <w:rStyle w:val="normaltextrun"/>
                <w:rFonts w:ascii="EYInterstate Light" w:hAnsi="EYInterstate Light"/>
                <w:color w:val="000000"/>
                <w:sz w:val="22"/>
                <w:szCs w:val="22"/>
                <w:shd w:val="clear" w:color="auto" w:fill="FFFFFF"/>
              </w:rPr>
              <w:t xml:space="preserve"> </w:t>
            </w:r>
            <w:r w:rsidRPr="004C7E3B">
              <w:rPr>
                <w:rStyle w:val="normaltextrun"/>
                <w:rFonts w:ascii="EYInterstate Light" w:hAnsi="EYInterstate Light"/>
                <w:color w:val="000000"/>
                <w:sz w:val="22"/>
                <w:szCs w:val="22"/>
                <w:shd w:val="clear" w:color="auto" w:fill="FFFFFF"/>
              </w:rPr>
              <w:t>cuenta las capacidades incorporadas al equipo, se proyecta que esta actividad sea</w:t>
            </w:r>
            <w:r>
              <w:rPr>
                <w:rStyle w:val="normaltextrun"/>
                <w:rFonts w:ascii="EYInterstate Light" w:hAnsi="EYInterstate Light"/>
                <w:color w:val="000000"/>
                <w:sz w:val="22"/>
                <w:szCs w:val="22"/>
                <w:shd w:val="clear" w:color="auto" w:fill="FFFFFF"/>
              </w:rPr>
              <w:t xml:space="preserve"> </w:t>
            </w:r>
            <w:r w:rsidRPr="004C7E3B">
              <w:rPr>
                <w:rStyle w:val="normaltextrun"/>
                <w:rFonts w:ascii="EYInterstate Light" w:hAnsi="EYInterstate Light"/>
                <w:color w:val="000000"/>
                <w:sz w:val="22"/>
                <w:szCs w:val="22"/>
                <w:shd w:val="clear" w:color="auto" w:fill="FFFFFF"/>
              </w:rPr>
              <w:t>ejecutada en el sprint 11</w:t>
            </w:r>
          </w:p>
        </w:tc>
      </w:tr>
    </w:tbl>
    <w:p w14:paraId="7A54FB38" w14:textId="77777777" w:rsidR="00FC70F7" w:rsidRDefault="00FC70F7">
      <w:pPr>
        <w:rPr>
          <w:rStyle w:val="normaltextrun"/>
          <w:rFonts w:ascii="EYInterstate Light" w:hAnsi="EYInterstate Light"/>
          <w:color w:val="000000"/>
          <w:sz w:val="22"/>
          <w:szCs w:val="22"/>
          <w:shd w:val="clear" w:color="auto" w:fill="FFFFFF"/>
        </w:rPr>
      </w:pPr>
    </w:p>
    <w:p w14:paraId="6B1D9CA2" w14:textId="77777777" w:rsidR="00B72AD8" w:rsidRDefault="00B72AD8">
      <w:pPr>
        <w:rPr>
          <w:rStyle w:val="normaltextrun"/>
          <w:rFonts w:ascii="EYInterstate Light" w:hAnsi="EYInterstate Light"/>
          <w:color w:val="000000"/>
          <w:sz w:val="22"/>
          <w:szCs w:val="22"/>
          <w:shd w:val="clear" w:color="auto" w:fill="FFFFFF"/>
        </w:rPr>
      </w:pPr>
    </w:p>
    <w:p w14:paraId="29367F8B" w14:textId="77777777" w:rsidR="00FC70F7" w:rsidRPr="002B3F78" w:rsidRDefault="00FC70F7" w:rsidP="00FC70F7">
      <w:pPr>
        <w:rPr>
          <w:rStyle w:val="normaltextrun"/>
          <w:rFonts w:ascii="EYInterstate Light" w:hAnsi="EYInterstate Light"/>
          <w:b/>
          <w:bCs/>
          <w:color w:val="000000"/>
          <w:sz w:val="22"/>
          <w:szCs w:val="22"/>
          <w:shd w:val="clear" w:color="auto" w:fill="FFFFFF"/>
        </w:rPr>
      </w:pPr>
      <w:r w:rsidRPr="002B3F78">
        <w:rPr>
          <w:rStyle w:val="normaltextrun"/>
          <w:rFonts w:ascii="EYInterstate Light" w:hAnsi="EYInterstate Light"/>
          <w:b/>
          <w:bCs/>
          <w:color w:val="000000"/>
          <w:sz w:val="22"/>
          <w:szCs w:val="22"/>
          <w:shd w:val="clear" w:color="auto" w:fill="FFFFFF"/>
        </w:rPr>
        <w:lastRenderedPageBreak/>
        <w:t xml:space="preserve">Respuesta del Interventor: </w:t>
      </w:r>
    </w:p>
    <w:p w14:paraId="2AC7B610" w14:textId="77777777" w:rsidR="00FC70F7" w:rsidRDefault="00FC70F7" w:rsidP="00FC70F7">
      <w:pPr>
        <w:rPr>
          <w:rStyle w:val="normaltextrun"/>
          <w:rFonts w:ascii="EYInterstate Light" w:hAnsi="EYInterstate Light"/>
          <w:color w:val="000000"/>
          <w:sz w:val="22"/>
          <w:szCs w:val="22"/>
          <w:shd w:val="clear" w:color="auto" w:fill="FFFFFF"/>
        </w:rPr>
      </w:pPr>
    </w:p>
    <w:p w14:paraId="4AA050FD" w14:textId="0AC0108C" w:rsidR="00FC70F7" w:rsidRDefault="00FC70F7" w:rsidP="00FC70F7">
      <w:p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Con relación a lo anterior nos permitimos aclarar lo siguiente:</w:t>
      </w:r>
    </w:p>
    <w:p w14:paraId="18252D67" w14:textId="77777777" w:rsidR="00546EDD" w:rsidRDefault="00546EDD" w:rsidP="00FC70F7">
      <w:pPr>
        <w:rPr>
          <w:rStyle w:val="normaltextrun"/>
          <w:rFonts w:ascii="EYInterstate Light" w:hAnsi="EYInterstate Light"/>
          <w:color w:val="000000"/>
          <w:sz w:val="22"/>
          <w:szCs w:val="22"/>
          <w:shd w:val="clear" w:color="auto" w:fill="FFFFFF"/>
        </w:rPr>
      </w:pPr>
    </w:p>
    <w:p w14:paraId="212DA79D" w14:textId="1325DE36" w:rsidR="00546EDD" w:rsidRDefault="005D51C1" w:rsidP="00546EDD">
      <w:pPr>
        <w:pStyle w:val="ListParagraph"/>
        <w:numPr>
          <w:ilvl w:val="0"/>
          <w:numId w:val="23"/>
        </w:num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 xml:space="preserve">Sobre los </w:t>
      </w:r>
      <w:r w:rsidRPr="00357AC8">
        <w:rPr>
          <w:rStyle w:val="normaltextrun"/>
          <w:rFonts w:ascii="EYInterstate Light" w:hAnsi="EYInterstate Light"/>
          <w:i/>
          <w:color w:val="000000"/>
          <w:sz w:val="22"/>
          <w:szCs w:val="22"/>
          <w:shd w:val="clear" w:color="auto" w:fill="FFFFFF"/>
        </w:rPr>
        <w:t>sprints</w:t>
      </w:r>
      <w:r>
        <w:rPr>
          <w:rStyle w:val="normaltextrun"/>
          <w:rFonts w:ascii="EYInterstate Light" w:hAnsi="EYInterstate Light"/>
          <w:color w:val="000000"/>
          <w:sz w:val="22"/>
          <w:szCs w:val="22"/>
          <w:shd w:val="clear" w:color="auto" w:fill="FFFFFF"/>
        </w:rPr>
        <w:t xml:space="preserve"> </w:t>
      </w:r>
      <w:r w:rsidR="00487DE5">
        <w:rPr>
          <w:rStyle w:val="normaltextrun"/>
          <w:rFonts w:ascii="EYInterstate Light" w:hAnsi="EYInterstate Light"/>
          <w:color w:val="000000"/>
          <w:sz w:val="22"/>
          <w:szCs w:val="22"/>
          <w:shd w:val="clear" w:color="auto" w:fill="FFFFFF"/>
        </w:rPr>
        <w:t>4 y 5 se encontraba pendiente de cierre únicamente la HU asociada con la documentación técnica</w:t>
      </w:r>
      <w:r w:rsidR="00A42055">
        <w:rPr>
          <w:rStyle w:val="normaltextrun"/>
          <w:rFonts w:ascii="EYInterstate Light" w:hAnsi="EYInterstate Light"/>
          <w:color w:val="000000"/>
          <w:sz w:val="22"/>
          <w:szCs w:val="22"/>
          <w:shd w:val="clear" w:color="auto" w:fill="FFFFFF"/>
        </w:rPr>
        <w:t xml:space="preserve"> (Ent12)</w:t>
      </w:r>
      <w:r w:rsidR="00AF019B">
        <w:rPr>
          <w:rStyle w:val="normaltextrun"/>
          <w:rFonts w:ascii="EYInterstate Light" w:hAnsi="EYInterstate Light"/>
          <w:color w:val="000000"/>
          <w:sz w:val="22"/>
          <w:szCs w:val="22"/>
          <w:shd w:val="clear" w:color="auto" w:fill="FFFFFF"/>
        </w:rPr>
        <w:t xml:space="preserve">. </w:t>
      </w:r>
      <w:r w:rsidR="00F25251">
        <w:rPr>
          <w:rStyle w:val="normaltextrun"/>
          <w:rFonts w:ascii="EYInterstate Light" w:hAnsi="EYInterstate Light"/>
          <w:color w:val="000000"/>
          <w:sz w:val="22"/>
          <w:szCs w:val="22"/>
          <w:shd w:val="clear" w:color="auto" w:fill="FFFFFF"/>
        </w:rPr>
        <w:t xml:space="preserve">Estas HU </w:t>
      </w:r>
      <w:r w:rsidR="00C965F8">
        <w:rPr>
          <w:rStyle w:val="normaltextrun"/>
          <w:rFonts w:ascii="EYInterstate Light" w:hAnsi="EYInterstate Light"/>
          <w:color w:val="000000"/>
          <w:sz w:val="22"/>
          <w:szCs w:val="22"/>
          <w:shd w:val="clear" w:color="auto" w:fill="FFFFFF"/>
        </w:rPr>
        <w:t xml:space="preserve">se cerraron en la </w:t>
      </w:r>
      <w:r w:rsidR="00EF02B6">
        <w:rPr>
          <w:rStyle w:val="normaltextrun"/>
          <w:rFonts w:ascii="EYInterstate Light" w:hAnsi="EYInterstate Light"/>
          <w:color w:val="000000"/>
          <w:sz w:val="22"/>
          <w:szCs w:val="22"/>
          <w:shd w:val="clear" w:color="auto" w:fill="FFFFFF"/>
        </w:rPr>
        <w:t xml:space="preserve">herramienta DevOps el </w:t>
      </w:r>
      <w:r w:rsidR="00A42055">
        <w:rPr>
          <w:rStyle w:val="normaltextrun"/>
          <w:rFonts w:ascii="EYInterstate Light" w:hAnsi="EYInterstate Light"/>
          <w:color w:val="000000"/>
          <w:sz w:val="22"/>
          <w:szCs w:val="22"/>
          <w:shd w:val="clear" w:color="auto" w:fill="FFFFFF"/>
        </w:rPr>
        <w:t>16/05/2024.</w:t>
      </w:r>
      <w:r w:rsidR="001F4767">
        <w:rPr>
          <w:rStyle w:val="normaltextrun"/>
          <w:rFonts w:ascii="EYInterstate Light" w:hAnsi="EYInterstate Light"/>
          <w:color w:val="000000"/>
          <w:sz w:val="22"/>
          <w:szCs w:val="22"/>
          <w:shd w:val="clear" w:color="auto" w:fill="FFFFFF"/>
        </w:rPr>
        <w:t xml:space="preserve"> </w:t>
      </w:r>
    </w:p>
    <w:p w14:paraId="0A57E67A" w14:textId="77777777" w:rsidR="00620C21" w:rsidRDefault="00620C21" w:rsidP="00620C21">
      <w:pPr>
        <w:pStyle w:val="ListParagraph"/>
        <w:rPr>
          <w:rStyle w:val="normaltextrun"/>
          <w:rFonts w:ascii="EYInterstate Light" w:hAnsi="EYInterstate Light"/>
          <w:color w:val="000000"/>
          <w:sz w:val="22"/>
          <w:szCs w:val="22"/>
          <w:shd w:val="clear" w:color="auto" w:fill="FFFFFF"/>
        </w:rPr>
      </w:pPr>
    </w:p>
    <w:p w14:paraId="16FB1EE3" w14:textId="7EC8BC28" w:rsidR="0057676B" w:rsidRDefault="0057676B" w:rsidP="00546EDD">
      <w:pPr>
        <w:pStyle w:val="ListParagraph"/>
        <w:numPr>
          <w:ilvl w:val="0"/>
          <w:numId w:val="23"/>
        </w:num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 xml:space="preserve">Respecto de los </w:t>
      </w:r>
      <w:r w:rsidRPr="00357AC8">
        <w:rPr>
          <w:rStyle w:val="normaltextrun"/>
          <w:rFonts w:ascii="EYInterstate Light" w:hAnsi="EYInterstate Light"/>
          <w:i/>
          <w:color w:val="000000"/>
          <w:sz w:val="22"/>
          <w:szCs w:val="22"/>
          <w:shd w:val="clear" w:color="auto" w:fill="FFFFFF"/>
        </w:rPr>
        <w:t>sprints</w:t>
      </w:r>
      <w:r>
        <w:rPr>
          <w:rStyle w:val="normaltextrun"/>
          <w:rFonts w:ascii="EYInterstate Light" w:hAnsi="EYInterstate Light"/>
          <w:color w:val="000000"/>
          <w:sz w:val="22"/>
          <w:szCs w:val="22"/>
          <w:shd w:val="clear" w:color="auto" w:fill="FFFFFF"/>
        </w:rPr>
        <w:t xml:space="preserve"> 6, 7 y 8</w:t>
      </w:r>
      <w:r w:rsidR="00F25251">
        <w:rPr>
          <w:rStyle w:val="normaltextrun"/>
          <w:rFonts w:ascii="EYInterstate Light" w:hAnsi="EYInterstate Light"/>
          <w:color w:val="000000"/>
          <w:sz w:val="22"/>
          <w:szCs w:val="22"/>
          <w:shd w:val="clear" w:color="auto" w:fill="FFFFFF"/>
        </w:rPr>
        <w:t>,</w:t>
      </w:r>
      <w:r>
        <w:rPr>
          <w:rStyle w:val="normaltextrun"/>
          <w:rFonts w:ascii="EYInterstate Light" w:hAnsi="EYInterstate Light"/>
          <w:color w:val="000000"/>
          <w:sz w:val="22"/>
          <w:szCs w:val="22"/>
          <w:shd w:val="clear" w:color="auto" w:fill="FFFFFF"/>
        </w:rPr>
        <w:t xml:space="preserve"> entendemos según su comunicación que es una propuesta para atender las HU planeadas del requerimiento, </w:t>
      </w:r>
      <w:r w:rsidR="00307CD9">
        <w:rPr>
          <w:rStyle w:val="normaltextrun"/>
          <w:rFonts w:ascii="EYInterstate Light" w:hAnsi="EYInterstate Light"/>
          <w:color w:val="000000"/>
          <w:sz w:val="22"/>
          <w:szCs w:val="22"/>
          <w:shd w:val="clear" w:color="auto" w:fill="FFFFFF"/>
        </w:rPr>
        <w:t>sin embargo, dicha propuesta no ha sido aplicada efectivamente</w:t>
      </w:r>
      <w:r w:rsidR="00F25251">
        <w:rPr>
          <w:rStyle w:val="normaltextrun"/>
          <w:rFonts w:ascii="EYInterstate Light" w:hAnsi="EYInterstate Light"/>
          <w:color w:val="000000"/>
          <w:sz w:val="22"/>
          <w:szCs w:val="22"/>
          <w:shd w:val="clear" w:color="auto" w:fill="FFFFFF"/>
        </w:rPr>
        <w:t>,</w:t>
      </w:r>
      <w:r w:rsidR="00307CD9">
        <w:rPr>
          <w:rStyle w:val="normaltextrun"/>
          <w:rFonts w:ascii="EYInterstate Light" w:hAnsi="EYInterstate Light"/>
          <w:color w:val="000000"/>
          <w:sz w:val="22"/>
          <w:szCs w:val="22"/>
          <w:shd w:val="clear" w:color="auto" w:fill="FFFFFF"/>
        </w:rPr>
        <w:t xml:space="preserve"> toda vez que a la fecha continuamos en proceso de validación </w:t>
      </w:r>
      <w:r w:rsidR="00A054D7">
        <w:rPr>
          <w:rStyle w:val="normaltextrun"/>
          <w:rFonts w:ascii="EYInterstate Light" w:hAnsi="EYInterstate Light"/>
          <w:color w:val="000000"/>
          <w:sz w:val="22"/>
          <w:szCs w:val="22"/>
          <w:shd w:val="clear" w:color="auto" w:fill="FFFFFF"/>
        </w:rPr>
        <w:t xml:space="preserve">y continúan abiertas las HU de los </w:t>
      </w:r>
      <w:r w:rsidR="00A054D7" w:rsidRPr="00357AC8">
        <w:rPr>
          <w:rStyle w:val="normaltextrun"/>
          <w:rFonts w:ascii="EYInterstate Light" w:hAnsi="EYInterstate Light"/>
          <w:i/>
          <w:color w:val="000000"/>
          <w:sz w:val="22"/>
          <w:szCs w:val="22"/>
          <w:shd w:val="clear" w:color="auto" w:fill="FFFFFF"/>
        </w:rPr>
        <w:t>sprints</w:t>
      </w:r>
      <w:r w:rsidR="00A054D7">
        <w:rPr>
          <w:rStyle w:val="normaltextrun"/>
          <w:rFonts w:ascii="EYInterstate Light" w:hAnsi="EYInterstate Light"/>
          <w:color w:val="000000"/>
          <w:sz w:val="22"/>
          <w:szCs w:val="22"/>
          <w:shd w:val="clear" w:color="auto" w:fill="FFFFFF"/>
        </w:rPr>
        <w:t xml:space="preserve"> </w:t>
      </w:r>
      <w:r w:rsidR="00A10430">
        <w:rPr>
          <w:rStyle w:val="normaltextrun"/>
          <w:rFonts w:ascii="EYInterstate Light" w:hAnsi="EYInterstate Light"/>
          <w:color w:val="000000"/>
          <w:sz w:val="22"/>
          <w:szCs w:val="22"/>
          <w:shd w:val="clear" w:color="auto" w:fill="FFFFFF"/>
        </w:rPr>
        <w:t>6, 7, 8, 9 y 10.</w:t>
      </w:r>
    </w:p>
    <w:p w14:paraId="423D3095" w14:textId="77777777" w:rsidR="006354F2" w:rsidRDefault="006354F2" w:rsidP="006354F2">
      <w:pPr>
        <w:pStyle w:val="ListParagraph"/>
        <w:rPr>
          <w:rStyle w:val="normaltextrun"/>
          <w:rFonts w:ascii="EYInterstate Light" w:hAnsi="EYInterstate Light"/>
          <w:color w:val="000000"/>
          <w:sz w:val="22"/>
          <w:szCs w:val="22"/>
          <w:shd w:val="clear" w:color="auto" w:fill="FFFFFF"/>
        </w:rPr>
      </w:pPr>
    </w:p>
    <w:p w14:paraId="59BA7B67" w14:textId="77777777" w:rsidR="00B72AD8" w:rsidRPr="006354F2" w:rsidRDefault="00B72AD8" w:rsidP="006354F2">
      <w:pPr>
        <w:pStyle w:val="ListParagraph"/>
        <w:rPr>
          <w:rStyle w:val="normaltextrun"/>
          <w:rFonts w:ascii="EYInterstate Light" w:hAnsi="EYInterstate Light"/>
          <w:color w:val="000000"/>
          <w:sz w:val="22"/>
          <w:szCs w:val="22"/>
          <w:shd w:val="clear" w:color="auto" w:fill="FFFFFF"/>
        </w:rPr>
      </w:pPr>
    </w:p>
    <w:tbl>
      <w:tblPr>
        <w:tblStyle w:val="TableGrid"/>
        <w:tblW w:w="0" w:type="auto"/>
        <w:tblLook w:val="04A0" w:firstRow="1" w:lastRow="0" w:firstColumn="1" w:lastColumn="0" w:noHBand="0" w:noVBand="1"/>
      </w:tblPr>
      <w:tblGrid>
        <w:gridCol w:w="8828"/>
      </w:tblGrid>
      <w:tr w:rsidR="00CF3363" w:rsidRPr="00006780" w14:paraId="74C03426" w14:textId="77777777">
        <w:tc>
          <w:tcPr>
            <w:tcW w:w="8828" w:type="dxa"/>
            <w:shd w:val="clear" w:color="auto" w:fill="auto"/>
          </w:tcPr>
          <w:p w14:paraId="2239C442" w14:textId="77777777" w:rsidR="00790C70" w:rsidRPr="0003349D" w:rsidRDefault="00790C70" w:rsidP="00790C70">
            <w:pPr>
              <w:rPr>
                <w:rStyle w:val="normaltextrun"/>
                <w:rFonts w:ascii="EYInterstate Light" w:hAnsi="EYInterstate Light"/>
                <w:b/>
                <w:bCs/>
                <w:color w:val="000000"/>
                <w:sz w:val="22"/>
                <w:szCs w:val="22"/>
                <w:shd w:val="clear" w:color="auto" w:fill="FFFFFF"/>
              </w:rPr>
            </w:pPr>
            <w:r w:rsidRPr="0003349D">
              <w:rPr>
                <w:rStyle w:val="normaltextrun"/>
                <w:rFonts w:ascii="EYInterstate Light" w:hAnsi="EYInterstate Light"/>
                <w:b/>
                <w:bCs/>
                <w:color w:val="000000"/>
                <w:sz w:val="22"/>
                <w:szCs w:val="22"/>
                <w:shd w:val="clear" w:color="auto" w:fill="FFFFFF"/>
              </w:rPr>
              <w:t>Comunicación del Consorcio:</w:t>
            </w:r>
          </w:p>
          <w:p w14:paraId="6B47F02F" w14:textId="77777777" w:rsidR="00790C70" w:rsidRDefault="00790C70" w:rsidP="00D63A24">
            <w:pPr>
              <w:rPr>
                <w:rStyle w:val="normaltextrun"/>
                <w:rFonts w:ascii="EYInterstate Light" w:hAnsi="EYInterstate Light"/>
                <w:color w:val="000000"/>
                <w:sz w:val="22"/>
                <w:szCs w:val="22"/>
                <w:shd w:val="clear" w:color="auto" w:fill="FFFFFF"/>
              </w:rPr>
            </w:pPr>
          </w:p>
          <w:p w14:paraId="6B92AB3D" w14:textId="3F098534" w:rsidR="00CF3363" w:rsidRPr="00006780" w:rsidRDefault="00D751BD" w:rsidP="00D63A24">
            <w:pPr>
              <w:rPr>
                <w:rStyle w:val="normaltextrun"/>
                <w:rFonts w:ascii="EYInterstate Light" w:hAnsi="EYInterstate Light"/>
                <w:color w:val="000000"/>
                <w:sz w:val="22"/>
                <w:szCs w:val="22"/>
                <w:shd w:val="clear" w:color="auto" w:fill="FFFFFF"/>
              </w:rPr>
            </w:pPr>
            <w:r w:rsidRPr="00D751BD">
              <w:rPr>
                <w:rStyle w:val="normaltextrun"/>
                <w:rFonts w:ascii="EYInterstate Light" w:hAnsi="EYInterstate Light"/>
                <w:color w:val="000000"/>
                <w:sz w:val="22"/>
                <w:szCs w:val="22"/>
                <w:shd w:val="clear" w:color="auto" w:fill="FFFFFF"/>
              </w:rPr>
              <w:t xml:space="preserve">Es importante recordar que, dada la naturaleza de los sprints en metodologías ágiles, los objetivos pueden ser replanificados en función de la ejecución y los resultados intermedios. Sin embargo, la revisión actual por parte de la Interventoría se centra identificar responsables y destacar </w:t>
            </w:r>
            <w:r w:rsidRPr="00D751BD">
              <w:rPr>
                <w:rStyle w:val="normaltextrun"/>
                <w:rFonts w:ascii="EYInterstate Light" w:hAnsi="EYInterstate Light"/>
                <w:b/>
                <w:bCs/>
                <w:color w:val="000000"/>
                <w:sz w:val="22"/>
                <w:szCs w:val="22"/>
                <w:shd w:val="clear" w:color="auto" w:fill="FFFFFF"/>
              </w:rPr>
              <w:t>“incumplimientos”.</w:t>
            </w:r>
            <w:r w:rsidRPr="00D751BD">
              <w:rPr>
                <w:rStyle w:val="normaltextrun"/>
                <w:rFonts w:ascii="EYInterstate Light" w:hAnsi="EYInterstate Light"/>
                <w:color w:val="000000"/>
                <w:sz w:val="22"/>
                <w:szCs w:val="22"/>
                <w:shd w:val="clear" w:color="auto" w:fill="FFFFFF"/>
              </w:rPr>
              <w:t xml:space="preserve"> Este enfoque podría no reflejar completamente la flexibilidad y la capacidad de respuesta inherentes a la metodología ágil. </w:t>
            </w:r>
            <w:r w:rsidRPr="00373596">
              <w:rPr>
                <w:rStyle w:val="normaltextrun"/>
                <w:rFonts w:ascii="EYInterstate Light" w:hAnsi="EYInterstate Light"/>
                <w:b/>
                <w:bCs/>
                <w:color w:val="000000"/>
                <w:sz w:val="22"/>
                <w:szCs w:val="22"/>
                <w:shd w:val="clear" w:color="auto" w:fill="FFFFFF"/>
              </w:rPr>
              <w:t>Es contradictorio</w:t>
            </w:r>
            <w:r w:rsidRPr="00D751BD">
              <w:rPr>
                <w:rStyle w:val="normaltextrun"/>
                <w:rFonts w:ascii="EYInterstate Light" w:hAnsi="EYInterstate Light"/>
                <w:color w:val="000000"/>
                <w:sz w:val="22"/>
                <w:szCs w:val="22"/>
                <w:shd w:val="clear" w:color="auto" w:fill="FFFFFF"/>
              </w:rPr>
              <w:t xml:space="preserve"> que la Interventoría trate todo el requerimiento como un único ciclo vinculado al pago del producto final y, </w:t>
            </w:r>
            <w:r w:rsidRPr="00315311">
              <w:rPr>
                <w:rStyle w:val="normaltextrun"/>
                <w:rFonts w:ascii="EYInterstate Light" w:hAnsi="EYInterstate Light"/>
                <w:b/>
                <w:bCs/>
                <w:color w:val="000000"/>
                <w:sz w:val="22"/>
                <w:szCs w:val="22"/>
                <w:shd w:val="clear" w:color="auto" w:fill="FFFFFF"/>
              </w:rPr>
              <w:t>al mismo tiempo, señale incumplimientos sobre</w:t>
            </w:r>
            <w:r w:rsidR="00D63A24" w:rsidRPr="00315311">
              <w:rPr>
                <w:rStyle w:val="normaltextrun"/>
                <w:rFonts w:ascii="EYInterstate Light" w:hAnsi="EYInterstate Light"/>
                <w:b/>
                <w:bCs/>
                <w:color w:val="000000"/>
                <w:sz w:val="22"/>
                <w:szCs w:val="22"/>
                <w:shd w:val="clear" w:color="auto" w:fill="FFFFFF"/>
              </w:rPr>
              <w:t xml:space="preserve"> productos que no reconocen como finales.</w:t>
            </w:r>
            <w:r w:rsidR="00D63A24" w:rsidRPr="00D63A24">
              <w:rPr>
                <w:rStyle w:val="normaltextrun"/>
                <w:rFonts w:ascii="EYInterstate Light" w:hAnsi="EYInterstate Light"/>
                <w:color w:val="000000"/>
                <w:sz w:val="22"/>
                <w:szCs w:val="22"/>
                <w:shd w:val="clear" w:color="auto" w:fill="FFFFFF"/>
              </w:rPr>
              <w:t xml:space="preserve"> Los trabajos en curso deben ser vistos como parte de un proceso iterativo, abierto a ajustes y mejoras en los sprints subsiguientes.</w:t>
            </w:r>
          </w:p>
        </w:tc>
      </w:tr>
    </w:tbl>
    <w:p w14:paraId="0FB4219D" w14:textId="77777777" w:rsidR="004C7E3B" w:rsidRDefault="004C7E3B">
      <w:pPr>
        <w:rPr>
          <w:rStyle w:val="normaltextrun"/>
          <w:rFonts w:ascii="EYInterstate Light" w:hAnsi="EYInterstate Light"/>
          <w:color w:val="000000"/>
          <w:sz w:val="22"/>
          <w:szCs w:val="22"/>
          <w:shd w:val="clear" w:color="auto" w:fill="FFFFFF"/>
        </w:rPr>
      </w:pPr>
    </w:p>
    <w:p w14:paraId="143622AB" w14:textId="77777777" w:rsidR="00373596" w:rsidRPr="002B3F78" w:rsidRDefault="00373596" w:rsidP="00373596">
      <w:pPr>
        <w:rPr>
          <w:rStyle w:val="normaltextrun"/>
          <w:rFonts w:ascii="EYInterstate Light" w:hAnsi="EYInterstate Light"/>
          <w:b/>
          <w:bCs/>
          <w:color w:val="000000"/>
          <w:sz w:val="22"/>
          <w:szCs w:val="22"/>
          <w:shd w:val="clear" w:color="auto" w:fill="FFFFFF"/>
        </w:rPr>
      </w:pPr>
      <w:r w:rsidRPr="002B3F78">
        <w:rPr>
          <w:rStyle w:val="normaltextrun"/>
          <w:rFonts w:ascii="EYInterstate Light" w:hAnsi="EYInterstate Light"/>
          <w:b/>
          <w:bCs/>
          <w:color w:val="000000"/>
          <w:sz w:val="22"/>
          <w:szCs w:val="22"/>
          <w:shd w:val="clear" w:color="auto" w:fill="FFFFFF"/>
        </w:rPr>
        <w:t xml:space="preserve">Respuesta del Interventor: </w:t>
      </w:r>
    </w:p>
    <w:p w14:paraId="7BDCA6A0" w14:textId="77777777" w:rsidR="00373596" w:rsidRDefault="00373596" w:rsidP="00373596">
      <w:pPr>
        <w:rPr>
          <w:rStyle w:val="normaltextrun"/>
          <w:rFonts w:ascii="EYInterstate Light" w:hAnsi="EYInterstate Light"/>
          <w:color w:val="000000"/>
          <w:sz w:val="22"/>
          <w:szCs w:val="22"/>
          <w:shd w:val="clear" w:color="auto" w:fill="FFFFFF"/>
        </w:rPr>
      </w:pPr>
    </w:p>
    <w:p w14:paraId="4BC21184" w14:textId="77777777" w:rsidR="00D84A75" w:rsidRDefault="00D84A75" w:rsidP="00D84A75">
      <w:p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Con relación a lo anterior nos permitimos aclarar lo siguiente:</w:t>
      </w:r>
    </w:p>
    <w:p w14:paraId="52601994" w14:textId="77777777" w:rsidR="00D84A75" w:rsidRDefault="00D84A75" w:rsidP="00373596">
      <w:pPr>
        <w:rPr>
          <w:rStyle w:val="normaltextrun"/>
          <w:rFonts w:ascii="EYInterstate Light" w:hAnsi="EYInterstate Light"/>
          <w:color w:val="000000"/>
          <w:sz w:val="22"/>
          <w:szCs w:val="22"/>
          <w:shd w:val="clear" w:color="auto" w:fill="FFFFFF"/>
        </w:rPr>
      </w:pPr>
    </w:p>
    <w:p w14:paraId="71B109D2" w14:textId="62EE493E" w:rsidR="005A59D8" w:rsidRPr="00803F00" w:rsidRDefault="005A59D8" w:rsidP="00D84A75">
      <w:pPr>
        <w:pStyle w:val="ListParagraph"/>
        <w:numPr>
          <w:ilvl w:val="0"/>
          <w:numId w:val="20"/>
        </w:numPr>
        <w:rPr>
          <w:rStyle w:val="normaltextrun"/>
          <w:rFonts w:ascii="EYInterstate Light" w:hAnsi="EYInterstate Light"/>
          <w:color w:val="000000"/>
          <w:sz w:val="22"/>
          <w:szCs w:val="22"/>
          <w:shd w:val="clear" w:color="auto" w:fill="FFFFFF"/>
        </w:rPr>
      </w:pPr>
      <w:r w:rsidRPr="005A59D8">
        <w:rPr>
          <w:rStyle w:val="normaltextrun"/>
          <w:rFonts w:ascii="EYInterstate Light" w:hAnsi="EYInterstate Light"/>
          <w:color w:val="000000"/>
          <w:sz w:val="22"/>
          <w:szCs w:val="22"/>
          <w:shd w:val="clear" w:color="auto" w:fill="FFFFFF"/>
        </w:rPr>
        <w:t xml:space="preserve">Si bien es cierto que los objetivos pueden replanificarse en función de la ejecución y los resultados intermedios esperados en la metodología ágil, esto no significa que el Consorcio no tenga la responsabilidad de cumplir con los compromisos adquiridos para cada </w:t>
      </w:r>
      <w:r w:rsidRPr="005C674D">
        <w:rPr>
          <w:rStyle w:val="normaltextrun"/>
          <w:rFonts w:ascii="EYInterstate Light" w:hAnsi="EYInterstate Light"/>
          <w:i/>
          <w:iCs/>
          <w:color w:val="000000"/>
          <w:sz w:val="22"/>
          <w:szCs w:val="22"/>
          <w:shd w:val="clear" w:color="auto" w:fill="FFFFFF"/>
        </w:rPr>
        <w:t>sprint</w:t>
      </w:r>
      <w:r w:rsidRPr="005A59D8">
        <w:rPr>
          <w:rStyle w:val="normaltextrun"/>
          <w:rFonts w:ascii="EYInterstate Light" w:hAnsi="EYInterstate Light"/>
          <w:color w:val="000000"/>
          <w:sz w:val="22"/>
          <w:szCs w:val="22"/>
          <w:shd w:val="clear" w:color="auto" w:fill="FFFFFF"/>
        </w:rPr>
        <w:t>. La flexibilidad no debería interpretarse como una justificación para no cumplir con las entregas en los tiempos acordados</w:t>
      </w:r>
      <w:r w:rsidR="00C3684B">
        <w:rPr>
          <w:rStyle w:val="normaltextrun"/>
          <w:rFonts w:ascii="EYInterstate Light" w:hAnsi="EYInterstate Light"/>
          <w:color w:val="000000"/>
          <w:sz w:val="22"/>
          <w:szCs w:val="22"/>
          <w:shd w:val="clear" w:color="auto" w:fill="FFFFFF"/>
        </w:rPr>
        <w:t>.</w:t>
      </w:r>
    </w:p>
    <w:p w14:paraId="649EC6C3" w14:textId="77777777" w:rsidR="00803F00" w:rsidRPr="00A03680" w:rsidRDefault="00803F00" w:rsidP="00803F00">
      <w:pPr>
        <w:pStyle w:val="ListParagraph"/>
        <w:rPr>
          <w:rStyle w:val="normaltextrun"/>
          <w:rFonts w:ascii="EYInterstate Light" w:hAnsi="EYInterstate Light"/>
          <w:color w:val="000000"/>
          <w:sz w:val="22"/>
          <w:szCs w:val="22"/>
          <w:shd w:val="clear" w:color="auto" w:fill="FFFFFF"/>
        </w:rPr>
      </w:pPr>
    </w:p>
    <w:p w14:paraId="099B2A6A" w14:textId="406DA8CE" w:rsidR="00A03680" w:rsidRDefault="00803F00" w:rsidP="00D84A75">
      <w:pPr>
        <w:pStyle w:val="ListParagraph"/>
        <w:numPr>
          <w:ilvl w:val="0"/>
          <w:numId w:val="20"/>
        </w:numPr>
        <w:rPr>
          <w:rStyle w:val="normaltextrun"/>
          <w:rFonts w:ascii="EYInterstate Light" w:hAnsi="EYInterstate Light"/>
          <w:color w:val="000000"/>
          <w:sz w:val="22"/>
          <w:szCs w:val="22"/>
          <w:shd w:val="clear" w:color="auto" w:fill="FFFFFF"/>
        </w:rPr>
      </w:pPr>
      <w:r>
        <w:rPr>
          <w:rStyle w:val="normaltextrun"/>
          <w:rFonts w:ascii="EYInterstate Light" w:hAnsi="EYInterstate Light"/>
          <w:color w:val="000000"/>
          <w:sz w:val="22"/>
          <w:szCs w:val="22"/>
          <w:shd w:val="clear" w:color="auto" w:fill="FFFFFF"/>
        </w:rPr>
        <w:t xml:space="preserve">Parte del trabajo y rol de la interventoría es </w:t>
      </w:r>
      <w:r w:rsidRPr="00803F00">
        <w:rPr>
          <w:rStyle w:val="normaltextrun"/>
          <w:rFonts w:ascii="EYInterstate Light" w:hAnsi="EYInterstate Light"/>
          <w:color w:val="000000"/>
          <w:sz w:val="22"/>
          <w:szCs w:val="22"/>
          <w:shd w:val="clear" w:color="auto" w:fill="FFFFFF"/>
        </w:rPr>
        <w:t>identificar</w:t>
      </w:r>
      <w:r w:rsidR="00F82721">
        <w:rPr>
          <w:rStyle w:val="normaltextrun"/>
          <w:rFonts w:ascii="EYInterstate Light" w:hAnsi="EYInterstate Light"/>
          <w:color w:val="000000"/>
          <w:sz w:val="22"/>
          <w:szCs w:val="22"/>
          <w:shd w:val="clear" w:color="auto" w:fill="FFFFFF"/>
        </w:rPr>
        <w:t xml:space="preserve"> las causas</w:t>
      </w:r>
      <w:r w:rsidR="00E64001">
        <w:rPr>
          <w:rStyle w:val="normaltextrun"/>
          <w:rFonts w:ascii="EYInterstate Light" w:hAnsi="EYInterstate Light"/>
          <w:color w:val="000000"/>
          <w:sz w:val="22"/>
          <w:szCs w:val="22"/>
          <w:shd w:val="clear" w:color="auto" w:fill="FFFFFF"/>
        </w:rPr>
        <w:t xml:space="preserve"> y</w:t>
      </w:r>
      <w:r w:rsidR="00F82721">
        <w:rPr>
          <w:rStyle w:val="normaltextrun"/>
          <w:rFonts w:ascii="EYInterstate Light" w:hAnsi="EYInterstate Light"/>
          <w:color w:val="000000"/>
          <w:sz w:val="22"/>
          <w:szCs w:val="22"/>
          <w:shd w:val="clear" w:color="auto" w:fill="FFFFFF"/>
        </w:rPr>
        <w:t xml:space="preserve"> </w:t>
      </w:r>
      <w:r w:rsidRPr="00803F00">
        <w:rPr>
          <w:rStyle w:val="normaltextrun"/>
          <w:rFonts w:ascii="EYInterstate Light" w:hAnsi="EYInterstate Light"/>
          <w:color w:val="000000"/>
          <w:sz w:val="22"/>
          <w:szCs w:val="22"/>
          <w:shd w:val="clear" w:color="auto" w:fill="FFFFFF"/>
        </w:rPr>
        <w:t xml:space="preserve">responsables </w:t>
      </w:r>
      <w:r w:rsidR="00E64001">
        <w:rPr>
          <w:rStyle w:val="normaltextrun"/>
          <w:rFonts w:ascii="EYInterstate Light" w:hAnsi="EYInterstate Light"/>
          <w:color w:val="000000"/>
          <w:sz w:val="22"/>
          <w:szCs w:val="22"/>
          <w:shd w:val="clear" w:color="auto" w:fill="FFFFFF"/>
        </w:rPr>
        <w:t xml:space="preserve">de las </w:t>
      </w:r>
      <w:r w:rsidR="00F82721">
        <w:rPr>
          <w:rStyle w:val="normaltextrun"/>
          <w:rFonts w:ascii="EYInterstate Light" w:hAnsi="EYInterstate Light"/>
          <w:color w:val="000000"/>
          <w:sz w:val="22"/>
          <w:szCs w:val="22"/>
          <w:shd w:val="clear" w:color="auto" w:fill="FFFFFF"/>
        </w:rPr>
        <w:t>desviaciones</w:t>
      </w:r>
      <w:r w:rsidR="00E64001">
        <w:rPr>
          <w:rStyle w:val="normaltextrun"/>
          <w:rFonts w:ascii="EYInterstate Light" w:hAnsi="EYInterstate Light"/>
          <w:color w:val="000000"/>
          <w:sz w:val="22"/>
          <w:szCs w:val="22"/>
          <w:shd w:val="clear" w:color="auto" w:fill="FFFFFF"/>
        </w:rPr>
        <w:t>,</w:t>
      </w:r>
      <w:r w:rsidR="00F82721">
        <w:rPr>
          <w:rStyle w:val="normaltextrun"/>
          <w:rFonts w:ascii="EYInterstate Light" w:hAnsi="EYInterstate Light"/>
          <w:color w:val="000000"/>
          <w:sz w:val="22"/>
          <w:szCs w:val="22"/>
          <w:shd w:val="clear" w:color="auto" w:fill="FFFFFF"/>
        </w:rPr>
        <w:t xml:space="preserve"> </w:t>
      </w:r>
      <w:r w:rsidR="00E64001">
        <w:rPr>
          <w:rStyle w:val="normaltextrun"/>
          <w:rFonts w:ascii="EYInterstate Light" w:hAnsi="EYInterstate Light"/>
          <w:color w:val="000000"/>
          <w:sz w:val="22"/>
          <w:szCs w:val="22"/>
          <w:shd w:val="clear" w:color="auto" w:fill="FFFFFF"/>
        </w:rPr>
        <w:t xml:space="preserve">e informar al respecto, </w:t>
      </w:r>
      <w:r w:rsidRPr="00803F00">
        <w:rPr>
          <w:rStyle w:val="normaltextrun"/>
          <w:rFonts w:ascii="EYInterstate Light" w:hAnsi="EYInterstate Light"/>
          <w:color w:val="000000"/>
          <w:sz w:val="22"/>
          <w:szCs w:val="22"/>
          <w:shd w:val="clear" w:color="auto" w:fill="FFFFFF"/>
        </w:rPr>
        <w:t xml:space="preserve">debido a la necesidad de </w:t>
      </w:r>
      <w:r w:rsidR="00E64001">
        <w:rPr>
          <w:rStyle w:val="normaltextrun"/>
          <w:rFonts w:ascii="EYInterstate Light" w:hAnsi="EYInterstate Light"/>
          <w:color w:val="000000"/>
          <w:sz w:val="22"/>
          <w:szCs w:val="22"/>
          <w:shd w:val="clear" w:color="auto" w:fill="FFFFFF"/>
        </w:rPr>
        <w:t>velar por</w:t>
      </w:r>
      <w:r w:rsidR="00E64001" w:rsidRPr="00803F00">
        <w:rPr>
          <w:rStyle w:val="normaltextrun"/>
          <w:rFonts w:ascii="EYInterstate Light" w:hAnsi="EYInterstate Light"/>
          <w:color w:val="000000"/>
          <w:sz w:val="22"/>
          <w:szCs w:val="22"/>
          <w:shd w:val="clear" w:color="auto" w:fill="FFFFFF"/>
        </w:rPr>
        <w:t xml:space="preserve"> </w:t>
      </w:r>
      <w:r w:rsidRPr="00803F00">
        <w:rPr>
          <w:rStyle w:val="normaltextrun"/>
          <w:rFonts w:ascii="EYInterstate Light" w:hAnsi="EYInterstate Light"/>
          <w:color w:val="000000"/>
          <w:sz w:val="22"/>
          <w:szCs w:val="22"/>
          <w:shd w:val="clear" w:color="auto" w:fill="FFFFFF"/>
        </w:rPr>
        <w:t xml:space="preserve">el cumplimiento de los compromisos y la calidad del trabajo realizado. Este enfoque </w:t>
      </w:r>
      <w:r w:rsidRPr="00803F00">
        <w:rPr>
          <w:rStyle w:val="normaltextrun"/>
          <w:rFonts w:ascii="EYInterstate Light" w:hAnsi="EYInterstate Light"/>
          <w:color w:val="000000"/>
          <w:sz w:val="22"/>
          <w:szCs w:val="22"/>
          <w:shd w:val="clear" w:color="auto" w:fill="FFFFFF"/>
        </w:rPr>
        <w:lastRenderedPageBreak/>
        <w:t>no contradice la naturaleza iterativa de la metodología ágil, sino que busca asegurar que los entregables</w:t>
      </w:r>
      <w:r>
        <w:rPr>
          <w:rStyle w:val="normaltextrun"/>
          <w:rFonts w:ascii="EYInterstate Light" w:hAnsi="EYInterstate Light"/>
          <w:color w:val="000000"/>
          <w:sz w:val="22"/>
          <w:szCs w:val="22"/>
          <w:shd w:val="clear" w:color="auto" w:fill="FFFFFF"/>
        </w:rPr>
        <w:t xml:space="preserve"> y el producto final cumpla con los </w:t>
      </w:r>
      <w:r w:rsidRPr="00803F00">
        <w:rPr>
          <w:rStyle w:val="normaltextrun"/>
          <w:rFonts w:ascii="EYInterstate Light" w:hAnsi="EYInterstate Light"/>
          <w:color w:val="000000"/>
          <w:sz w:val="22"/>
          <w:szCs w:val="22"/>
          <w:shd w:val="clear" w:color="auto" w:fill="FFFFFF"/>
        </w:rPr>
        <w:t>estándares y requisitos establecidos</w:t>
      </w:r>
      <w:r>
        <w:rPr>
          <w:rStyle w:val="normaltextrun"/>
          <w:rFonts w:ascii="EYInterstate Light" w:hAnsi="EYInterstate Light"/>
          <w:color w:val="000000"/>
          <w:sz w:val="22"/>
          <w:szCs w:val="22"/>
          <w:shd w:val="clear" w:color="auto" w:fill="FFFFFF"/>
        </w:rPr>
        <w:t xml:space="preserve"> en los documentos contractuales</w:t>
      </w:r>
      <w:r w:rsidRPr="00803F00">
        <w:rPr>
          <w:rStyle w:val="normaltextrun"/>
          <w:rFonts w:ascii="EYInterstate Light" w:hAnsi="EYInterstate Light"/>
          <w:color w:val="000000"/>
          <w:sz w:val="22"/>
          <w:szCs w:val="22"/>
          <w:shd w:val="clear" w:color="auto" w:fill="FFFFFF"/>
        </w:rPr>
        <w:t>.</w:t>
      </w:r>
    </w:p>
    <w:p w14:paraId="4DFDCE0A" w14:textId="77777777" w:rsidR="00803F00" w:rsidRPr="00803F00" w:rsidRDefault="00803F00" w:rsidP="00803F00">
      <w:pPr>
        <w:pStyle w:val="ListParagraph"/>
        <w:rPr>
          <w:rStyle w:val="normaltextrun"/>
          <w:rFonts w:ascii="EYInterstate Light" w:hAnsi="EYInterstate Light"/>
          <w:color w:val="000000"/>
          <w:sz w:val="22"/>
          <w:szCs w:val="22"/>
          <w:shd w:val="clear" w:color="auto" w:fill="FFFFFF"/>
        </w:rPr>
      </w:pPr>
    </w:p>
    <w:p w14:paraId="07F77E0F" w14:textId="19F09E0B" w:rsidR="00803F00" w:rsidRDefault="0091011D" w:rsidP="00D84A75">
      <w:pPr>
        <w:pStyle w:val="ListParagraph"/>
        <w:numPr>
          <w:ilvl w:val="0"/>
          <w:numId w:val="20"/>
        </w:numPr>
        <w:rPr>
          <w:rStyle w:val="normaltextrun"/>
          <w:rFonts w:ascii="EYInterstate Light" w:hAnsi="EYInterstate Light"/>
          <w:color w:val="000000"/>
          <w:sz w:val="22"/>
          <w:szCs w:val="22"/>
          <w:shd w:val="clear" w:color="auto" w:fill="FFFFFF"/>
        </w:rPr>
      </w:pPr>
      <w:r w:rsidRPr="0091011D">
        <w:rPr>
          <w:rStyle w:val="normaltextrun"/>
          <w:rFonts w:ascii="EYInterstate Light" w:hAnsi="EYInterstate Light"/>
          <w:color w:val="000000"/>
          <w:sz w:val="22"/>
          <w:szCs w:val="22"/>
          <w:shd w:val="clear" w:color="auto" w:fill="FFFFFF"/>
        </w:rPr>
        <w:t>Si bien los trabajos en curso son parte de un proceso iterativo, es importante distinguir entre productos finales y entregables intermedios. La Interventoría</w:t>
      </w:r>
      <w:r w:rsidR="006036D2">
        <w:rPr>
          <w:rStyle w:val="normaltextrun"/>
          <w:rFonts w:ascii="EYInterstate Light" w:hAnsi="EYInterstate Light"/>
          <w:color w:val="000000"/>
          <w:sz w:val="22"/>
          <w:szCs w:val="22"/>
          <w:shd w:val="clear" w:color="auto" w:fill="FFFFFF"/>
        </w:rPr>
        <w:t xml:space="preserve"> y la DIAN </w:t>
      </w:r>
      <w:r w:rsidRPr="0091011D">
        <w:rPr>
          <w:rStyle w:val="normaltextrun"/>
          <w:rFonts w:ascii="EYInterstate Light" w:hAnsi="EYInterstate Light"/>
          <w:color w:val="000000"/>
          <w:sz w:val="22"/>
          <w:szCs w:val="22"/>
          <w:shd w:val="clear" w:color="auto" w:fill="FFFFFF"/>
        </w:rPr>
        <w:t>puede</w:t>
      </w:r>
      <w:r w:rsidR="006036D2">
        <w:rPr>
          <w:rStyle w:val="normaltextrun"/>
          <w:rFonts w:ascii="EYInterstate Light" w:hAnsi="EYInterstate Light"/>
          <w:color w:val="000000"/>
          <w:sz w:val="22"/>
          <w:szCs w:val="22"/>
          <w:shd w:val="clear" w:color="auto" w:fill="FFFFFF"/>
        </w:rPr>
        <w:t>n</w:t>
      </w:r>
      <w:r w:rsidRPr="0091011D">
        <w:rPr>
          <w:rStyle w:val="normaltextrun"/>
          <w:rFonts w:ascii="EYInterstate Light" w:hAnsi="EYInterstate Light"/>
          <w:color w:val="000000"/>
          <w:sz w:val="22"/>
          <w:szCs w:val="22"/>
          <w:shd w:val="clear" w:color="auto" w:fill="FFFFFF"/>
        </w:rPr>
        <w:t xml:space="preserve"> señalar incumplimientos </w:t>
      </w:r>
      <w:r w:rsidR="00BB6C0C">
        <w:rPr>
          <w:rStyle w:val="normaltextrun"/>
          <w:rFonts w:ascii="EYInterstate Light" w:hAnsi="EYInterstate Light"/>
          <w:color w:val="000000"/>
          <w:sz w:val="22"/>
          <w:szCs w:val="22"/>
          <w:shd w:val="clear" w:color="auto" w:fill="FFFFFF"/>
        </w:rPr>
        <w:t xml:space="preserve">sobre las fechas acordadas de entrega </w:t>
      </w:r>
      <w:proofErr w:type="gramStart"/>
      <w:r w:rsidR="00BB6C0C">
        <w:rPr>
          <w:rStyle w:val="normaltextrun"/>
          <w:rFonts w:ascii="EYInterstate Light" w:hAnsi="EYInterstate Light"/>
          <w:color w:val="000000"/>
          <w:sz w:val="22"/>
          <w:szCs w:val="22"/>
          <w:shd w:val="clear" w:color="auto" w:fill="FFFFFF"/>
        </w:rPr>
        <w:t>en relación a</w:t>
      </w:r>
      <w:proofErr w:type="gramEnd"/>
      <w:r w:rsidR="00BB6C0C">
        <w:rPr>
          <w:rStyle w:val="normaltextrun"/>
          <w:rFonts w:ascii="EYInterstate Light" w:hAnsi="EYInterstate Light"/>
          <w:color w:val="000000"/>
          <w:sz w:val="22"/>
          <w:szCs w:val="22"/>
          <w:shd w:val="clear" w:color="auto" w:fill="FFFFFF"/>
        </w:rPr>
        <w:t xml:space="preserve"> las </w:t>
      </w:r>
      <w:r w:rsidR="007D19BD">
        <w:rPr>
          <w:rStyle w:val="normaltextrun"/>
          <w:rFonts w:ascii="EYInterstate Light" w:hAnsi="EYInterstate Light"/>
          <w:color w:val="000000"/>
          <w:sz w:val="22"/>
          <w:szCs w:val="22"/>
          <w:shd w:val="clear" w:color="auto" w:fill="FFFFFF"/>
        </w:rPr>
        <w:t>historias de usuario y tareas asociadas a cada sprint</w:t>
      </w:r>
      <w:r w:rsidR="00BB6C0C">
        <w:rPr>
          <w:rStyle w:val="normaltextrun"/>
          <w:rFonts w:ascii="EYInterstate Light" w:hAnsi="EYInterstate Light"/>
          <w:color w:val="000000"/>
          <w:sz w:val="22"/>
          <w:szCs w:val="22"/>
          <w:shd w:val="clear" w:color="auto" w:fill="FFFFFF"/>
        </w:rPr>
        <w:t xml:space="preserve">, </w:t>
      </w:r>
      <w:r w:rsidRPr="0091011D">
        <w:rPr>
          <w:rStyle w:val="normaltextrun"/>
          <w:rFonts w:ascii="EYInterstate Light" w:hAnsi="EYInterstate Light"/>
          <w:color w:val="000000"/>
          <w:sz w:val="22"/>
          <w:szCs w:val="22"/>
          <w:shd w:val="clear" w:color="auto" w:fill="FFFFFF"/>
        </w:rPr>
        <w:t xml:space="preserve">si estos no cumplen con los estándares de calidad o no se ajustan a los </w:t>
      </w:r>
      <w:r w:rsidR="00D6595E">
        <w:rPr>
          <w:rStyle w:val="normaltextrun"/>
          <w:rFonts w:ascii="EYInterstate Light" w:hAnsi="EYInterstate Light"/>
          <w:color w:val="000000"/>
          <w:sz w:val="22"/>
          <w:szCs w:val="22"/>
          <w:shd w:val="clear" w:color="auto" w:fill="FFFFFF"/>
        </w:rPr>
        <w:t xml:space="preserve">criterios de aceptación </w:t>
      </w:r>
      <w:r w:rsidRPr="0091011D">
        <w:rPr>
          <w:rStyle w:val="normaltextrun"/>
          <w:rFonts w:ascii="EYInterstate Light" w:hAnsi="EYInterstate Light"/>
          <w:color w:val="000000"/>
          <w:sz w:val="22"/>
          <w:szCs w:val="22"/>
          <w:shd w:val="clear" w:color="auto" w:fill="FFFFFF"/>
        </w:rPr>
        <w:t>acordados</w:t>
      </w:r>
      <w:r w:rsidR="00622B7F">
        <w:rPr>
          <w:rStyle w:val="normaltextrun"/>
          <w:rFonts w:ascii="EYInterstate Light" w:hAnsi="EYInterstate Light"/>
          <w:color w:val="000000"/>
          <w:sz w:val="22"/>
          <w:szCs w:val="22"/>
          <w:shd w:val="clear" w:color="auto" w:fill="FFFFFF"/>
        </w:rPr>
        <w:t xml:space="preserve"> entre las partes</w:t>
      </w:r>
      <w:r w:rsidR="00221F0F">
        <w:rPr>
          <w:rStyle w:val="normaltextrun"/>
          <w:rFonts w:ascii="EYInterstate Light" w:hAnsi="EYInterstate Light"/>
          <w:color w:val="000000"/>
          <w:sz w:val="22"/>
          <w:szCs w:val="22"/>
          <w:shd w:val="clear" w:color="auto" w:fill="FFFFFF"/>
        </w:rPr>
        <w:t>. Es</w:t>
      </w:r>
      <w:r w:rsidRPr="0091011D">
        <w:rPr>
          <w:rStyle w:val="normaltextrun"/>
          <w:rFonts w:ascii="EYInterstate Light" w:hAnsi="EYInterstate Light"/>
          <w:color w:val="000000"/>
          <w:sz w:val="22"/>
          <w:szCs w:val="22"/>
          <w:shd w:val="clear" w:color="auto" w:fill="FFFFFF"/>
        </w:rPr>
        <w:t>to</w:t>
      </w:r>
      <w:r w:rsidR="006659EB">
        <w:rPr>
          <w:rStyle w:val="normaltextrun"/>
          <w:rFonts w:ascii="EYInterstate Light" w:hAnsi="EYInterstate Light"/>
          <w:color w:val="000000"/>
          <w:sz w:val="22"/>
          <w:szCs w:val="22"/>
          <w:shd w:val="clear" w:color="auto" w:fill="FFFFFF"/>
        </w:rPr>
        <w:t>s incumplimientos ponen en riesgo</w:t>
      </w:r>
      <w:r w:rsidR="006D4FB8">
        <w:rPr>
          <w:rStyle w:val="normaltextrun"/>
          <w:rFonts w:ascii="EYInterstate Light" w:hAnsi="EYInterstate Light"/>
          <w:color w:val="000000"/>
          <w:sz w:val="22"/>
          <w:szCs w:val="22"/>
          <w:shd w:val="clear" w:color="auto" w:fill="FFFFFF"/>
        </w:rPr>
        <w:t xml:space="preserve"> el hito de entrega </w:t>
      </w:r>
      <w:r w:rsidR="007207EE">
        <w:rPr>
          <w:rStyle w:val="normaltextrun"/>
          <w:rFonts w:ascii="EYInterstate Light" w:hAnsi="EYInterstate Light"/>
          <w:color w:val="000000"/>
          <w:sz w:val="22"/>
          <w:szCs w:val="22"/>
          <w:shd w:val="clear" w:color="auto" w:fill="FFFFFF"/>
        </w:rPr>
        <w:t>del requerimiento comprometido para el 11/07/2024</w:t>
      </w:r>
      <w:r w:rsidR="00390E83">
        <w:rPr>
          <w:rStyle w:val="normaltextrun"/>
          <w:rFonts w:ascii="EYInterstate Light" w:hAnsi="EYInterstate Light"/>
          <w:color w:val="000000"/>
          <w:sz w:val="22"/>
          <w:szCs w:val="22"/>
          <w:shd w:val="clear" w:color="auto" w:fill="FFFFFF"/>
        </w:rPr>
        <w:t xml:space="preserve"> y a su vez como es</w:t>
      </w:r>
      <w:r w:rsidR="00221F0F">
        <w:rPr>
          <w:rStyle w:val="normaltextrun"/>
          <w:rFonts w:ascii="EYInterstate Light" w:hAnsi="EYInterstate Light"/>
          <w:color w:val="000000"/>
          <w:sz w:val="22"/>
          <w:szCs w:val="22"/>
          <w:shd w:val="clear" w:color="auto" w:fill="FFFFFF"/>
        </w:rPr>
        <w:t xml:space="preserve"> ya</w:t>
      </w:r>
      <w:r w:rsidR="00390E83">
        <w:rPr>
          <w:rStyle w:val="normaltextrun"/>
          <w:rFonts w:ascii="EYInterstate Light" w:hAnsi="EYInterstate Light"/>
          <w:color w:val="000000"/>
          <w:sz w:val="22"/>
          <w:szCs w:val="22"/>
          <w:shd w:val="clear" w:color="auto" w:fill="FFFFFF"/>
        </w:rPr>
        <w:t xml:space="preserve"> conocido por el Consorcio el inicio de</w:t>
      </w:r>
      <w:r w:rsidR="004E7FA4">
        <w:rPr>
          <w:rStyle w:val="normaltextrun"/>
          <w:rFonts w:ascii="EYInterstate Light" w:hAnsi="EYInterstate Light"/>
          <w:color w:val="000000"/>
          <w:sz w:val="22"/>
          <w:szCs w:val="22"/>
          <w:shd w:val="clear" w:color="auto" w:fill="FFFFFF"/>
        </w:rPr>
        <w:t xml:space="preserve"> la </w:t>
      </w:r>
      <w:r w:rsidR="00390E83">
        <w:rPr>
          <w:rStyle w:val="normaltextrun"/>
          <w:rFonts w:ascii="EYInterstate Light" w:hAnsi="EYInterstate Light"/>
          <w:color w:val="000000"/>
          <w:sz w:val="22"/>
          <w:szCs w:val="22"/>
          <w:shd w:val="clear" w:color="auto" w:fill="FFFFFF"/>
        </w:rPr>
        <w:t>aplicación de ANS.</w:t>
      </w:r>
    </w:p>
    <w:p w14:paraId="4D5743DC" w14:textId="77777777" w:rsidR="00373281" w:rsidRPr="00373281" w:rsidRDefault="00373281" w:rsidP="00357AC8">
      <w:pPr>
        <w:pStyle w:val="ListParagraph"/>
        <w:rPr>
          <w:rStyle w:val="normaltextrun"/>
          <w:rFonts w:ascii="EYInterstate Light" w:hAnsi="EYInterstate Light"/>
          <w:color w:val="000000"/>
          <w:sz w:val="22"/>
          <w:szCs w:val="22"/>
          <w:shd w:val="clear" w:color="auto" w:fill="FFFFFF"/>
        </w:rPr>
      </w:pPr>
    </w:p>
    <w:p w14:paraId="06142189" w14:textId="6F21D068" w:rsidR="00373281" w:rsidRPr="0050582D" w:rsidRDefault="00373281" w:rsidP="00D84A75">
      <w:pPr>
        <w:pStyle w:val="ListParagraph"/>
        <w:numPr>
          <w:ilvl w:val="0"/>
          <w:numId w:val="20"/>
        </w:numPr>
        <w:rPr>
          <w:rStyle w:val="normaltextrun"/>
          <w:rFonts w:ascii="EYInterstate Light" w:hAnsi="EYInterstate Light"/>
          <w:color w:val="000000"/>
          <w:sz w:val="22"/>
          <w:szCs w:val="22"/>
          <w:shd w:val="clear" w:color="auto" w:fill="FFFFFF"/>
        </w:rPr>
      </w:pPr>
      <w:r w:rsidRPr="0050582D">
        <w:rPr>
          <w:rStyle w:val="normaltextrun"/>
          <w:rFonts w:ascii="EYInterstate Light" w:hAnsi="EYInterstate Light"/>
          <w:color w:val="000000"/>
          <w:sz w:val="22"/>
          <w:szCs w:val="22"/>
          <w:shd w:val="clear" w:color="auto" w:fill="FFFFFF"/>
        </w:rPr>
        <w:t>Adicional</w:t>
      </w:r>
      <w:r w:rsidR="00511FBA" w:rsidRPr="0050582D">
        <w:rPr>
          <w:rStyle w:val="normaltextrun"/>
          <w:rFonts w:ascii="EYInterstate Light" w:hAnsi="EYInterstate Light"/>
          <w:color w:val="000000"/>
          <w:sz w:val="22"/>
          <w:szCs w:val="22"/>
          <w:shd w:val="clear" w:color="auto" w:fill="FFFFFF"/>
        </w:rPr>
        <w:t xml:space="preserve">mente, </w:t>
      </w:r>
      <w:r w:rsidR="00727743" w:rsidRPr="0050582D">
        <w:rPr>
          <w:rStyle w:val="normaltextrun"/>
          <w:rFonts w:ascii="EYInterstate Light" w:hAnsi="EYInterstate Light"/>
          <w:color w:val="000000"/>
          <w:sz w:val="22"/>
          <w:szCs w:val="22"/>
          <w:shd w:val="clear" w:color="auto" w:fill="FFFFFF"/>
        </w:rPr>
        <w:t>la implementación de</w:t>
      </w:r>
      <w:r w:rsidR="00511FBA" w:rsidRPr="0050582D">
        <w:rPr>
          <w:rStyle w:val="normaltextrun"/>
          <w:rFonts w:ascii="EYInterstate Light" w:hAnsi="EYInterstate Light"/>
          <w:color w:val="000000"/>
          <w:sz w:val="22"/>
          <w:szCs w:val="22"/>
          <w:shd w:val="clear" w:color="auto" w:fill="FFFFFF"/>
        </w:rPr>
        <w:t xml:space="preserve"> </w:t>
      </w:r>
      <w:r w:rsidR="00727743" w:rsidRPr="0050582D">
        <w:rPr>
          <w:rStyle w:val="normaltextrun"/>
          <w:rFonts w:ascii="EYInterstate Light" w:hAnsi="EYInterstate Light"/>
          <w:color w:val="000000"/>
          <w:sz w:val="22"/>
          <w:szCs w:val="22"/>
          <w:shd w:val="clear" w:color="auto" w:fill="FFFFFF"/>
        </w:rPr>
        <w:t>requerimiento</w:t>
      </w:r>
      <w:r w:rsidR="00511FBA" w:rsidRPr="0050582D">
        <w:rPr>
          <w:rStyle w:val="normaltextrun"/>
          <w:rFonts w:ascii="EYInterstate Light" w:hAnsi="EYInterstate Light"/>
          <w:color w:val="000000"/>
          <w:sz w:val="22"/>
          <w:szCs w:val="22"/>
          <w:shd w:val="clear" w:color="auto" w:fill="FFFFFF"/>
        </w:rPr>
        <w:t xml:space="preserve"> </w:t>
      </w:r>
      <w:r w:rsidR="00BB4644" w:rsidRPr="0050582D">
        <w:rPr>
          <w:rStyle w:val="normaltextrun"/>
          <w:rFonts w:ascii="EYInterstate Light" w:hAnsi="EYInterstate Light"/>
          <w:color w:val="000000"/>
          <w:sz w:val="22"/>
          <w:szCs w:val="22"/>
          <w:shd w:val="clear" w:color="auto" w:fill="FFFFFF"/>
        </w:rPr>
        <w:t xml:space="preserve">cifras </w:t>
      </w:r>
      <w:r w:rsidR="00511FBA" w:rsidRPr="0050582D">
        <w:rPr>
          <w:rStyle w:val="normaltextrun"/>
          <w:rFonts w:ascii="EYInterstate Light" w:hAnsi="EYInterstate Light"/>
          <w:color w:val="000000"/>
          <w:sz w:val="22"/>
          <w:szCs w:val="22"/>
          <w:shd w:val="clear" w:color="auto" w:fill="FFFFFF"/>
        </w:rPr>
        <w:t>de recaudo</w:t>
      </w:r>
      <w:r w:rsidR="00727743" w:rsidRPr="0050582D">
        <w:rPr>
          <w:rStyle w:val="normaltextrun"/>
          <w:rFonts w:ascii="EYInterstate Light" w:hAnsi="EYInterstate Light"/>
          <w:color w:val="000000"/>
          <w:sz w:val="22"/>
          <w:szCs w:val="22"/>
          <w:shd w:val="clear" w:color="auto" w:fill="FFFFFF"/>
        </w:rPr>
        <w:t xml:space="preserve"> no cumple lo indicado por parte del Consorcio </w:t>
      </w:r>
      <w:r w:rsidR="009D4CF3" w:rsidRPr="0050582D">
        <w:rPr>
          <w:rStyle w:val="normaltextrun"/>
          <w:rFonts w:ascii="EYInterstate Light" w:hAnsi="EYInterstate Light"/>
          <w:color w:val="000000"/>
          <w:sz w:val="22"/>
          <w:szCs w:val="22"/>
          <w:shd w:val="clear" w:color="auto" w:fill="FFFFFF"/>
        </w:rPr>
        <w:t xml:space="preserve">respecto del </w:t>
      </w:r>
      <w:r w:rsidR="00727743" w:rsidRPr="0050582D">
        <w:rPr>
          <w:rStyle w:val="normaltextrun"/>
          <w:rFonts w:ascii="EYInterstate Light" w:hAnsi="EYInterstate Light"/>
          <w:color w:val="000000"/>
          <w:sz w:val="22"/>
          <w:szCs w:val="22"/>
          <w:shd w:val="clear" w:color="auto" w:fill="FFFFFF"/>
        </w:rPr>
        <w:t xml:space="preserve">desarrollo ágil de </w:t>
      </w:r>
      <w:r w:rsidR="00A967B2" w:rsidRPr="0050582D">
        <w:rPr>
          <w:rStyle w:val="normaltextrun"/>
          <w:rFonts w:ascii="EYInterstate Light" w:hAnsi="EYInterstate Light"/>
          <w:color w:val="000000"/>
          <w:sz w:val="22"/>
          <w:szCs w:val="22"/>
          <w:shd w:val="clear" w:color="auto" w:fill="FFFFFF"/>
        </w:rPr>
        <w:t xml:space="preserve">un requerimiento, más cuando a la fecha se ha venido </w:t>
      </w:r>
      <w:r w:rsidR="0050582D" w:rsidRPr="0050582D">
        <w:rPr>
          <w:rStyle w:val="normaltextrun"/>
          <w:rFonts w:ascii="EYInterstate Light" w:hAnsi="EYInterstate Light"/>
          <w:color w:val="000000"/>
          <w:sz w:val="22"/>
          <w:szCs w:val="22"/>
          <w:shd w:val="clear" w:color="auto" w:fill="FFFFFF"/>
        </w:rPr>
        <w:t xml:space="preserve">desplazando </w:t>
      </w:r>
      <w:r w:rsidR="00AF402D" w:rsidRPr="0050582D">
        <w:rPr>
          <w:rStyle w:val="normaltextrun"/>
          <w:rFonts w:ascii="EYInterstate Light" w:hAnsi="EYInterstate Light"/>
          <w:color w:val="000000"/>
          <w:sz w:val="22"/>
          <w:szCs w:val="22"/>
          <w:shd w:val="clear" w:color="auto" w:fill="FFFFFF"/>
        </w:rPr>
        <w:t xml:space="preserve">la realización de los </w:t>
      </w:r>
      <w:proofErr w:type="spellStart"/>
      <w:r w:rsidR="00AF402D" w:rsidRPr="0050582D">
        <w:rPr>
          <w:rStyle w:val="normaltextrun"/>
          <w:rFonts w:ascii="EYInterstate Light" w:hAnsi="EYInterstate Light"/>
          <w:i/>
          <w:color w:val="000000"/>
          <w:sz w:val="22"/>
          <w:szCs w:val="22"/>
          <w:shd w:val="clear" w:color="auto" w:fill="FFFFFF"/>
        </w:rPr>
        <w:t>r</w:t>
      </w:r>
      <w:r w:rsidR="00534756">
        <w:rPr>
          <w:rStyle w:val="normaltextrun"/>
          <w:rFonts w:ascii="EYInterstate Light" w:hAnsi="EYInterstate Light"/>
          <w:i/>
          <w:color w:val="000000"/>
          <w:sz w:val="22"/>
          <w:szCs w:val="22"/>
          <w:shd w:val="clear" w:color="auto" w:fill="FFFFFF"/>
        </w:rPr>
        <w:t>e</w:t>
      </w:r>
      <w:r w:rsidR="00AF402D" w:rsidRPr="0050582D">
        <w:rPr>
          <w:rStyle w:val="normaltextrun"/>
          <w:rFonts w:ascii="EYInterstate Light" w:hAnsi="EYInterstate Light"/>
          <w:i/>
          <w:color w:val="000000"/>
          <w:sz w:val="22"/>
          <w:szCs w:val="22"/>
          <w:shd w:val="clear" w:color="auto" w:fill="FFFFFF"/>
        </w:rPr>
        <w:t>leases</w:t>
      </w:r>
      <w:proofErr w:type="spellEnd"/>
      <w:r w:rsidR="00AF402D" w:rsidRPr="0050582D">
        <w:rPr>
          <w:rStyle w:val="normaltextrun"/>
          <w:rFonts w:ascii="EYInterstate Light" w:hAnsi="EYInterstate Light"/>
          <w:color w:val="000000"/>
          <w:sz w:val="22"/>
          <w:szCs w:val="22"/>
          <w:shd w:val="clear" w:color="auto" w:fill="FFFFFF"/>
        </w:rPr>
        <w:t xml:space="preserve"> comprometidos por el Consorcio</w:t>
      </w:r>
      <w:r w:rsidR="00997B48" w:rsidRPr="0050582D">
        <w:rPr>
          <w:rStyle w:val="normaltextrun"/>
          <w:rFonts w:ascii="EYInterstate Light" w:hAnsi="EYInterstate Light"/>
          <w:color w:val="000000"/>
          <w:sz w:val="22"/>
          <w:szCs w:val="22"/>
          <w:shd w:val="clear" w:color="auto" w:fill="FFFFFF"/>
        </w:rPr>
        <w:t xml:space="preserve">, los cuales debieron iniciar desde el </w:t>
      </w:r>
      <w:r w:rsidR="00997B48" w:rsidRPr="0050582D">
        <w:rPr>
          <w:rStyle w:val="normaltextrun"/>
          <w:rFonts w:ascii="EYInterstate Light" w:hAnsi="EYInterstate Light"/>
          <w:i/>
          <w:color w:val="000000"/>
          <w:sz w:val="22"/>
          <w:szCs w:val="22"/>
          <w:shd w:val="clear" w:color="auto" w:fill="FFFFFF"/>
        </w:rPr>
        <w:t>sprint</w:t>
      </w:r>
      <w:r w:rsidR="00997B48" w:rsidRPr="0050582D">
        <w:rPr>
          <w:rStyle w:val="normaltextrun"/>
          <w:rFonts w:ascii="EYInterstate Light" w:hAnsi="EYInterstate Light"/>
          <w:color w:val="000000"/>
          <w:sz w:val="22"/>
          <w:szCs w:val="22"/>
          <w:shd w:val="clear" w:color="auto" w:fill="FFFFFF"/>
        </w:rPr>
        <w:t xml:space="preserve"> 7 </w:t>
      </w:r>
      <w:r w:rsidR="0050582D" w:rsidRPr="0050582D">
        <w:rPr>
          <w:rStyle w:val="normaltextrun"/>
          <w:rFonts w:ascii="EYInterstate Light" w:hAnsi="EYInterstate Light"/>
          <w:color w:val="000000"/>
          <w:sz w:val="22"/>
          <w:szCs w:val="22"/>
          <w:shd w:val="clear" w:color="auto" w:fill="FFFFFF"/>
        </w:rPr>
        <w:t xml:space="preserve">y solo hasta el </w:t>
      </w:r>
      <w:r w:rsidR="002C1908" w:rsidRPr="0050582D">
        <w:rPr>
          <w:rStyle w:val="normaltextrun"/>
          <w:rFonts w:ascii="EYInterstate Light" w:hAnsi="EYInterstate Light"/>
          <w:i/>
          <w:color w:val="000000"/>
          <w:sz w:val="22"/>
          <w:szCs w:val="22"/>
          <w:shd w:val="clear" w:color="auto" w:fill="FFFFFF"/>
        </w:rPr>
        <w:t>sprint</w:t>
      </w:r>
      <w:r w:rsidR="002C1908" w:rsidRPr="0050582D">
        <w:rPr>
          <w:rStyle w:val="normaltextrun"/>
          <w:rFonts w:ascii="EYInterstate Light" w:hAnsi="EYInterstate Light"/>
          <w:color w:val="000000"/>
          <w:sz w:val="22"/>
          <w:szCs w:val="22"/>
          <w:shd w:val="clear" w:color="auto" w:fill="FFFFFF"/>
        </w:rPr>
        <w:t xml:space="preserve"> 11</w:t>
      </w:r>
      <w:r w:rsidR="0050582D" w:rsidRPr="0050582D">
        <w:rPr>
          <w:rStyle w:val="normaltextrun"/>
          <w:rFonts w:ascii="EYInterstate Light" w:hAnsi="EYInterstate Light"/>
          <w:color w:val="000000"/>
          <w:sz w:val="22"/>
          <w:szCs w:val="22"/>
          <w:shd w:val="clear" w:color="auto" w:fill="FFFFFF"/>
        </w:rPr>
        <w:t xml:space="preserve"> se comprometió la ejecución del </w:t>
      </w:r>
      <w:r w:rsidR="00C43E15">
        <w:rPr>
          <w:rStyle w:val="normaltextrun"/>
          <w:rFonts w:ascii="EYInterstate Light" w:hAnsi="EYInterstate Light"/>
          <w:color w:val="000000"/>
          <w:sz w:val="22"/>
          <w:szCs w:val="22"/>
          <w:shd w:val="clear" w:color="auto" w:fill="FFFFFF"/>
        </w:rPr>
        <w:t xml:space="preserve">primer </w:t>
      </w:r>
      <w:r w:rsidR="0050582D" w:rsidRPr="0050582D">
        <w:rPr>
          <w:rStyle w:val="normaltextrun"/>
          <w:rFonts w:ascii="EYInterstate Light" w:hAnsi="EYInterstate Light"/>
          <w:color w:val="000000"/>
          <w:sz w:val="22"/>
          <w:szCs w:val="22"/>
          <w:shd w:val="clear" w:color="auto" w:fill="FFFFFF"/>
        </w:rPr>
        <w:t xml:space="preserve">release, </w:t>
      </w:r>
      <w:r w:rsidR="00275127" w:rsidRPr="0050582D">
        <w:rPr>
          <w:rStyle w:val="normaltextrun"/>
          <w:rFonts w:ascii="EYInterstate Light" w:hAnsi="EYInterstate Light"/>
          <w:color w:val="000000"/>
          <w:sz w:val="22"/>
          <w:szCs w:val="22"/>
          <w:shd w:val="clear" w:color="auto" w:fill="FFFFFF"/>
        </w:rPr>
        <w:t>lo</w:t>
      </w:r>
      <w:r w:rsidR="0050582D" w:rsidRPr="0050582D">
        <w:rPr>
          <w:rStyle w:val="normaltextrun"/>
          <w:rFonts w:ascii="EYInterstate Light" w:hAnsi="EYInterstate Light"/>
          <w:color w:val="000000"/>
          <w:sz w:val="22"/>
          <w:szCs w:val="22"/>
          <w:shd w:val="clear" w:color="auto" w:fill="FFFFFF"/>
        </w:rPr>
        <w:t xml:space="preserve"> anterior </w:t>
      </w:r>
      <w:r w:rsidR="00275127" w:rsidRPr="0050582D">
        <w:rPr>
          <w:rStyle w:val="normaltextrun"/>
          <w:rFonts w:ascii="EYInterstate Light" w:hAnsi="EYInterstate Light"/>
          <w:color w:val="000000"/>
          <w:sz w:val="22"/>
          <w:szCs w:val="22"/>
          <w:shd w:val="clear" w:color="auto" w:fill="FFFFFF"/>
        </w:rPr>
        <w:t xml:space="preserve">desvirtúa </w:t>
      </w:r>
      <w:r w:rsidR="0050582D" w:rsidRPr="0050582D">
        <w:rPr>
          <w:rStyle w:val="normaltextrun"/>
          <w:rFonts w:ascii="EYInterstate Light" w:hAnsi="EYInterstate Light"/>
          <w:color w:val="000000"/>
          <w:sz w:val="22"/>
          <w:szCs w:val="22"/>
          <w:shd w:val="clear" w:color="auto" w:fill="FFFFFF"/>
        </w:rPr>
        <w:t>el uso de las metodologías</w:t>
      </w:r>
      <w:r w:rsidR="00275127" w:rsidRPr="0050582D">
        <w:rPr>
          <w:rStyle w:val="normaltextrun"/>
          <w:rFonts w:ascii="EYInterstate Light" w:hAnsi="EYInterstate Light"/>
          <w:color w:val="000000"/>
          <w:sz w:val="22"/>
          <w:szCs w:val="22"/>
          <w:shd w:val="clear" w:color="auto" w:fill="FFFFFF"/>
        </w:rPr>
        <w:t xml:space="preserve"> de implementación ágil</w:t>
      </w:r>
      <w:r w:rsidR="00A74587" w:rsidRPr="0050582D">
        <w:rPr>
          <w:rStyle w:val="normaltextrun"/>
          <w:rFonts w:ascii="EYInterstate Light" w:hAnsi="EYInterstate Light"/>
          <w:color w:val="000000"/>
          <w:sz w:val="22"/>
          <w:szCs w:val="22"/>
          <w:shd w:val="clear" w:color="auto" w:fill="FFFFFF"/>
        </w:rPr>
        <w:t xml:space="preserve">. </w:t>
      </w:r>
    </w:p>
    <w:p w14:paraId="28E0916B" w14:textId="77777777" w:rsidR="00584533" w:rsidRDefault="00584533" w:rsidP="000C3155">
      <w:pPr>
        <w:rPr>
          <w:rStyle w:val="normaltextrun"/>
          <w:rFonts w:ascii="EYInterstate Light" w:hAnsi="EYInterstate Light"/>
          <w:color w:val="000000"/>
          <w:sz w:val="22"/>
          <w:szCs w:val="22"/>
          <w:shd w:val="clear" w:color="auto" w:fill="FFFFFF"/>
        </w:rPr>
      </w:pPr>
    </w:p>
    <w:p w14:paraId="757A98BD" w14:textId="77777777" w:rsidR="00513FE1" w:rsidRDefault="007C75F4" w:rsidP="00D44FEC">
      <w:pPr>
        <w:rPr>
          <w:rFonts w:ascii="EYInterstate Light" w:hAnsi="EYInterstate Light" w:cs="Arial"/>
          <w:sz w:val="22"/>
          <w:szCs w:val="22"/>
        </w:rPr>
      </w:pPr>
      <w:r w:rsidRPr="007C75F4">
        <w:rPr>
          <w:rFonts w:ascii="EYInterstate Light" w:hAnsi="EYInterstate Light" w:cs="Arial"/>
          <w:sz w:val="22"/>
          <w:szCs w:val="22"/>
        </w:rPr>
        <w:t>En vista de lo expuesto</w:t>
      </w:r>
      <w:r w:rsidR="00891CF3">
        <w:rPr>
          <w:rFonts w:ascii="EYInterstate Light" w:hAnsi="EYInterstate Light" w:cs="Arial"/>
          <w:sz w:val="22"/>
          <w:szCs w:val="22"/>
        </w:rPr>
        <w:t xml:space="preserve"> en el desarrollo del documento, esperamos haber dado las aclaraciones </w:t>
      </w:r>
      <w:r w:rsidR="00513FE1">
        <w:rPr>
          <w:rFonts w:ascii="EYInterstate Light" w:hAnsi="EYInterstate Light" w:cs="Arial"/>
          <w:sz w:val="22"/>
          <w:szCs w:val="22"/>
        </w:rPr>
        <w:t>pertinentes</w:t>
      </w:r>
      <w:r w:rsidR="00891CF3">
        <w:rPr>
          <w:rFonts w:ascii="EYInterstate Light" w:hAnsi="EYInterstate Light" w:cs="Arial"/>
          <w:sz w:val="22"/>
          <w:szCs w:val="22"/>
        </w:rPr>
        <w:t xml:space="preserve">, de igual forma, </w:t>
      </w:r>
      <w:r w:rsidR="00784D2B">
        <w:rPr>
          <w:rFonts w:ascii="EYInterstate Light" w:hAnsi="EYInterstate Light" w:cs="Arial"/>
          <w:sz w:val="22"/>
          <w:szCs w:val="22"/>
        </w:rPr>
        <w:t>reiteramos la obligación del Consorcio de cumplir con los compromisos que se acuerden en los diferentes escenarios del proyecto.</w:t>
      </w:r>
    </w:p>
    <w:p w14:paraId="3FC83535" w14:textId="77777777" w:rsidR="00513FE1" w:rsidRDefault="00513FE1" w:rsidP="00D44FEC">
      <w:pPr>
        <w:rPr>
          <w:rFonts w:ascii="EYInterstate Light" w:hAnsi="EYInterstate Light" w:cs="Arial"/>
          <w:sz w:val="22"/>
          <w:szCs w:val="22"/>
        </w:rPr>
      </w:pPr>
    </w:p>
    <w:p w14:paraId="33EF0428" w14:textId="0F38E5FD" w:rsidR="00784D2B" w:rsidRDefault="00513FE1" w:rsidP="00D44FEC">
      <w:pPr>
        <w:rPr>
          <w:rFonts w:ascii="EYInterstate Light" w:hAnsi="EYInterstate Light" w:cs="Arial"/>
          <w:sz w:val="22"/>
          <w:szCs w:val="22"/>
        </w:rPr>
      </w:pPr>
      <w:r>
        <w:rPr>
          <w:rFonts w:ascii="EYInterstate Light" w:hAnsi="EYInterstate Light" w:cs="Arial"/>
          <w:sz w:val="22"/>
          <w:szCs w:val="22"/>
        </w:rPr>
        <w:t xml:space="preserve">Finalmente, nos permitimos solicitar </w:t>
      </w:r>
      <w:r w:rsidR="00886039">
        <w:rPr>
          <w:rFonts w:ascii="EYInterstate Light" w:hAnsi="EYInterstate Light" w:cs="Arial"/>
          <w:sz w:val="22"/>
          <w:szCs w:val="22"/>
        </w:rPr>
        <w:t xml:space="preserve">nuevamente </w:t>
      </w:r>
      <w:r>
        <w:rPr>
          <w:rFonts w:ascii="EYInterstate Light" w:hAnsi="EYInterstate Light" w:cs="Arial"/>
          <w:sz w:val="22"/>
          <w:szCs w:val="22"/>
        </w:rPr>
        <w:t xml:space="preserve">la entrega del plan de choque que ha sido </w:t>
      </w:r>
      <w:r w:rsidR="00DB481E">
        <w:rPr>
          <w:rFonts w:ascii="EYInterstate Light" w:hAnsi="EYInterstate Light" w:cs="Arial"/>
          <w:sz w:val="22"/>
          <w:szCs w:val="22"/>
        </w:rPr>
        <w:t>requerido,</w:t>
      </w:r>
      <w:r w:rsidR="00886039">
        <w:rPr>
          <w:rFonts w:ascii="EYInterstate Light" w:hAnsi="EYInterstate Light" w:cs="Arial"/>
          <w:sz w:val="22"/>
          <w:szCs w:val="22"/>
        </w:rPr>
        <w:t xml:space="preserve"> </w:t>
      </w:r>
      <w:r>
        <w:rPr>
          <w:rFonts w:ascii="EYInterstate Light" w:hAnsi="EYInterstate Light" w:cs="Arial"/>
          <w:sz w:val="22"/>
          <w:szCs w:val="22"/>
        </w:rPr>
        <w:t>atendiendo las necesidades expuestas en la presente comunicación.</w:t>
      </w:r>
    </w:p>
    <w:p w14:paraId="68C00709" w14:textId="77777777" w:rsidR="003D3C3E" w:rsidRDefault="003D3C3E" w:rsidP="00D44FEC">
      <w:pPr>
        <w:rPr>
          <w:rFonts w:ascii="EYInterstate Light" w:hAnsi="EYInterstate Light" w:cs="Arial"/>
          <w:sz w:val="22"/>
          <w:szCs w:val="22"/>
        </w:rPr>
      </w:pPr>
    </w:p>
    <w:p w14:paraId="3414BFE6" w14:textId="42212B4C" w:rsidR="00051E3A" w:rsidRPr="0019674D" w:rsidRDefault="00051E3A" w:rsidP="005E1F17">
      <w:pPr>
        <w:rPr>
          <w:rFonts w:ascii="EYInterstate Light" w:hAnsi="EYInterstate Light" w:cs="Arial"/>
          <w:sz w:val="22"/>
          <w:szCs w:val="22"/>
        </w:rPr>
      </w:pPr>
      <w:r w:rsidRPr="0019674D">
        <w:rPr>
          <w:rFonts w:ascii="EYInterstate Light" w:hAnsi="EYInterstate Light" w:cs="Arial"/>
          <w:sz w:val="22"/>
          <w:szCs w:val="22"/>
        </w:rPr>
        <w:t>Cordialmente,</w:t>
      </w:r>
    </w:p>
    <w:p w14:paraId="5FB01BC8" w14:textId="77777777" w:rsidR="00C815DD" w:rsidRDefault="00C815DD" w:rsidP="005E1F17">
      <w:pPr>
        <w:rPr>
          <w:rFonts w:ascii="EYInterstate Light" w:hAnsi="EYInterstate Light" w:cs="Arial"/>
          <w:sz w:val="22"/>
          <w:szCs w:val="22"/>
        </w:rPr>
      </w:pPr>
    </w:p>
    <w:p w14:paraId="7BEE05E6" w14:textId="77777777" w:rsidR="006B6CEE" w:rsidRPr="0019674D" w:rsidRDefault="006B6CEE" w:rsidP="005E1F17">
      <w:pPr>
        <w:rPr>
          <w:rFonts w:ascii="EYInterstate Light" w:hAnsi="EYInterstate Light" w:cs="Arial"/>
          <w:sz w:val="22"/>
          <w:szCs w:val="22"/>
        </w:rPr>
      </w:pPr>
    </w:p>
    <w:p w14:paraId="2856D9CA" w14:textId="77777777" w:rsidR="005C4D83" w:rsidRPr="0019674D" w:rsidRDefault="005C4D83" w:rsidP="005E1F17">
      <w:pPr>
        <w:rPr>
          <w:rFonts w:ascii="EYInterstate Light" w:hAnsi="EYInterstate Light" w:cs="Arial"/>
          <w:sz w:val="22"/>
          <w:szCs w:val="22"/>
        </w:rPr>
      </w:pPr>
    </w:p>
    <w:p w14:paraId="542340BD" w14:textId="77777777" w:rsidR="00E06C44" w:rsidRPr="0019674D" w:rsidRDefault="00E06C44" w:rsidP="00E06C44">
      <w:pPr>
        <w:rPr>
          <w:rFonts w:ascii="EYInterstate Light" w:hAnsi="EYInterstate Light" w:cs="Arial"/>
          <w:sz w:val="22"/>
          <w:szCs w:val="22"/>
        </w:rPr>
      </w:pPr>
      <w:r w:rsidRPr="0019674D">
        <w:rPr>
          <w:rFonts w:ascii="EYInterstate Light" w:hAnsi="EYInterstate Light" w:cs="Arial"/>
          <w:sz w:val="22"/>
          <w:szCs w:val="22"/>
        </w:rPr>
        <w:t>Patricia Patiño</w:t>
      </w:r>
    </w:p>
    <w:p w14:paraId="67776DFF" w14:textId="77777777" w:rsidR="00E06C44" w:rsidRPr="0019674D" w:rsidRDefault="00E06C44" w:rsidP="00E06C44">
      <w:pPr>
        <w:rPr>
          <w:rFonts w:ascii="EYInterstate Light" w:hAnsi="EYInterstate Light" w:cs="Arial"/>
          <w:sz w:val="22"/>
          <w:szCs w:val="22"/>
        </w:rPr>
      </w:pPr>
      <w:r w:rsidRPr="0019674D">
        <w:rPr>
          <w:rFonts w:ascii="EYInterstate Light" w:hAnsi="EYInterstate Light" w:cs="Arial"/>
          <w:sz w:val="22"/>
          <w:szCs w:val="22"/>
        </w:rPr>
        <w:t>Associate Partner</w:t>
      </w:r>
    </w:p>
    <w:p w14:paraId="44B828E8" w14:textId="6BC3B995" w:rsidR="00051E3A" w:rsidRPr="0019674D" w:rsidRDefault="00E06C44" w:rsidP="00E06C44">
      <w:pPr>
        <w:rPr>
          <w:rFonts w:ascii="EYInterstate Light" w:hAnsi="EYInterstate Light" w:cs="Arial"/>
          <w:sz w:val="22"/>
          <w:szCs w:val="22"/>
        </w:rPr>
      </w:pPr>
      <w:r w:rsidRPr="0019674D">
        <w:rPr>
          <w:rFonts w:ascii="EYInterstate Light" w:hAnsi="EYInterstate Light" w:cs="Arial"/>
          <w:sz w:val="22"/>
          <w:szCs w:val="22"/>
        </w:rPr>
        <w:t>Ernst &amp; Young S.A.S.</w:t>
      </w:r>
    </w:p>
    <w:sectPr w:rsidR="00051E3A" w:rsidRPr="0019674D" w:rsidSect="007B5A29">
      <w:headerReference w:type="default" r:id="rId11"/>
      <w:footerReference w:type="default" r:id="rId12"/>
      <w:headerReference w:type="first" r:id="rId13"/>
      <w:footerReference w:type="first" r:id="rId14"/>
      <w:pgSz w:w="12240" w:h="15840" w:code="1"/>
      <w:pgMar w:top="2836" w:right="1701" w:bottom="1417" w:left="1701" w:header="2304" w:footer="8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9EC507" w14:textId="77777777" w:rsidR="00325B99" w:rsidRDefault="00325B99">
      <w:r>
        <w:separator/>
      </w:r>
    </w:p>
  </w:endnote>
  <w:endnote w:type="continuationSeparator" w:id="0">
    <w:p w14:paraId="49B17DF8" w14:textId="77777777" w:rsidR="00325B99" w:rsidRDefault="00325B99">
      <w:r>
        <w:continuationSeparator/>
      </w:r>
    </w:p>
  </w:endnote>
  <w:endnote w:type="continuationNotice" w:id="1">
    <w:p w14:paraId="14ADB941" w14:textId="77777777" w:rsidR="00325B99" w:rsidRDefault="00325B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EYInterstate">
    <w:panose1 w:val="02000503020000020004"/>
    <w:charset w:val="00"/>
    <w:family w:val="auto"/>
    <w:pitch w:val="variable"/>
    <w:sig w:usb0="800002AF" w:usb1="5000204A"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Light">
    <w:altName w:val="Calibri"/>
    <w:panose1 w:val="02000506000000020004"/>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4C2B6" w14:textId="783ADAC8" w:rsidR="004A5839" w:rsidRDefault="004A5839">
    <w:pPr>
      <w:pStyle w:val="Footer"/>
    </w:pPr>
    <w:r>
      <w:rPr>
        <w:noProof/>
        <w:lang w:val="en-IN" w:eastAsia="en-IN"/>
      </w:rPr>
      <mc:AlternateContent>
        <mc:Choice Requires="wps">
          <w:drawing>
            <wp:anchor distT="0" distB="0" distL="114300" distR="114300" simplePos="0" relativeHeight="251658244" behindDoc="1" locked="1" layoutInCell="1" allowOverlap="1" wp14:anchorId="04E81BBA" wp14:editId="577C65CB">
              <wp:simplePos x="0" y="0"/>
              <wp:positionH relativeFrom="column">
                <wp:posOffset>0</wp:posOffset>
              </wp:positionH>
              <wp:positionV relativeFrom="page">
                <wp:posOffset>9334500</wp:posOffset>
              </wp:positionV>
              <wp:extent cx="1714500" cy="1143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0A66C" w14:textId="77777777" w:rsidR="004A5839" w:rsidRPr="000B6A24" w:rsidRDefault="004A5839" w:rsidP="004A5839">
                          <w:pPr>
                            <w:pStyle w:val="EYFooterinfo"/>
                            <w:rPr>
                              <w:color w:val="747480"/>
                            </w:rPr>
                          </w:pPr>
                          <w:r w:rsidRPr="000B6A24">
                            <w:rPr>
                              <w:color w:val="747480"/>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E81BBA" id="_x0000_t202" coordsize="21600,21600" o:spt="202" path="m,l,21600r21600,l21600,xe">
              <v:stroke joinstyle="miter"/>
              <v:path gradientshapeok="t" o:connecttype="rect"/>
            </v:shapetype>
            <v:shape id="Text Box 3" o:spid="_x0000_s1026" type="#_x0000_t202" style="position:absolute;margin-left:0;margin-top:735pt;width:135pt;height:9pt;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Wsm0wEAAJEDAAAOAAAAZHJzL2Uyb0RvYy54bWysU9tu1DAQfUfiHyy/s0lKuSjabFVaFSEV&#10;ilT4AMexk4jEY2a8myxfz9jZbLm8IV6siWd85pwzk+3VPA7iYJB6cJUsNrkUxmloetdW8uuXuxdv&#10;paCgXKMGcKaSR0Pyavf82XbypbmADobGoGAQR+XkK9mF4MssI92ZUdEGvHGctICjCvyJbdagmhh9&#10;HLKLPH+dTYCNR9CGiG9vl6TcJXxrjQ4P1pIJYqgkcwvpxHTW8cx2W1W2qHzX6xMN9Q8sRtU7bnqG&#10;ulVBiT32f0GNvUYgsGGjYczA2l6bpIHVFPkfah475U3SwuaQP9tE/w9Wfzo8+s8owvwOZh5gEkH+&#10;HvQ3Eg5uOuVac40IU2dUw42LaFk2eSpPT6PVVFIEqaeP0PCQ1T5AApotjtEV1ikYnQdwPJtu5iB0&#10;bPmmuHyVc0pzriguX3IcW6hyfe2RwnsDo4hBJZGHmtDV4Z7CUrqWxGYO7vphSIMd3G8XjBlvEvtI&#10;eKEe5nrm6qiihubIOhCWPeG95qAD/CHFxDtSSfq+V2ikGD449iIu1BrgGtRroJzmp5UMUizhTVgW&#10;b++xbztGXtx2cM1+2T5JeWJx4slzT2acdjQu1q/fqerpT9r9BAAA//8DAFBLAwQUAAYACAAAACEA&#10;2vEqgtsAAAAKAQAADwAAAGRycy9kb3ducmV2LnhtbExPQU7DMBC8I/EHa5G4UZsKlRDiVBWCExIi&#10;DQeOTrxNrMbrELtt+D1bLnCbnRnNzhTr2Q/iiFN0gTTcLhQIpDZYR52Gj/rlJgMRkyFrhkCo4Rsj&#10;rMvLi8LkNpyowuM2dYJDKOZGQ5/SmEsZ2x69iYswIrG2C5M3ic+pk3YyJw73g1wqtZLeOOIPvRnx&#10;qcd2vz14DZtPqp7d11vzXu0qV9cPil5Xe62vr+bNI4iEc/ozw7k+V4eSOzXhQDaKQQMPScze3StG&#10;rC9/QXOmskyBLAv5f0L5AwAA//8DAFBLAQItABQABgAIAAAAIQC2gziS/gAAAOEBAAATAAAAAAAA&#10;AAAAAAAAAAAAAABbQ29udGVudF9UeXBlc10ueG1sUEsBAi0AFAAGAAgAAAAhADj9If/WAAAAlAEA&#10;AAsAAAAAAAAAAAAAAAAALwEAAF9yZWxzLy5yZWxzUEsBAi0AFAAGAAgAAAAhAKkBaybTAQAAkQMA&#10;AA4AAAAAAAAAAAAAAAAALgIAAGRycy9lMm9Eb2MueG1sUEsBAi0AFAAGAAgAAAAhANrxKoLbAAAA&#10;CgEAAA8AAAAAAAAAAAAAAAAALQQAAGRycy9kb3ducmV2LnhtbFBLBQYAAAAABAAEAPMAAAA1BQAA&#10;AAA=&#10;" filled="f" stroked="f">
              <v:textbox inset="0,0,0,0">
                <w:txbxContent>
                  <w:p w14:paraId="2090A66C" w14:textId="77777777" w:rsidR="004A5839" w:rsidRPr="000B6A24" w:rsidRDefault="004A5839" w:rsidP="004A5839">
                    <w:pPr>
                      <w:pStyle w:val="EYFooterinfo"/>
                      <w:rPr>
                        <w:color w:val="747480"/>
                      </w:rPr>
                    </w:pPr>
                    <w:r w:rsidRPr="000B6A24">
                      <w:rPr>
                        <w:color w:val="747480"/>
                      </w:rPr>
                      <w:t>A member firm of Ernst &amp; Young Global Limited</w:t>
                    </w:r>
                  </w:p>
                </w:txbxContent>
              </v:textbox>
              <w10:wrap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936F6" w14:textId="0281DFA3" w:rsidR="004A5839" w:rsidRDefault="004A5839" w:rsidP="004A5839">
    <w:pPr>
      <w:pStyle w:val="NoSpacing"/>
      <w:tabs>
        <w:tab w:val="left" w:pos="360"/>
        <w:tab w:val="left" w:pos="2520"/>
        <w:tab w:val="left" w:pos="5040"/>
        <w:tab w:val="left" w:pos="7470"/>
      </w:tabs>
      <w:ind w:right="-792"/>
    </w:pPr>
  </w:p>
  <w:p w14:paraId="562E5CD9" w14:textId="77777777" w:rsidR="004A5839" w:rsidRPr="006375B1" w:rsidRDefault="004A5839" w:rsidP="004A5839">
    <w:pPr>
      <w:pStyle w:val="NoSpacing"/>
      <w:tabs>
        <w:tab w:val="left" w:pos="360"/>
        <w:tab w:val="left" w:pos="2520"/>
        <w:tab w:val="left" w:pos="5040"/>
        <w:tab w:val="left" w:pos="7470"/>
      </w:tabs>
      <w:ind w:right="-792"/>
      <w:rPr>
        <w:rFonts w:ascii="Arial" w:hAnsi="Arial" w:cs="Arial"/>
        <w:b/>
        <w:sz w:val="14"/>
        <w:szCs w:val="14"/>
        <w:lang w:val="en-GB"/>
      </w:rPr>
    </w:pPr>
    <w:r w:rsidRPr="006375B1">
      <w:rPr>
        <w:rFonts w:ascii="Arial" w:hAnsi="Arial" w:cs="Arial"/>
        <w:b/>
        <w:sz w:val="14"/>
        <w:szCs w:val="14"/>
        <w:lang w:val="en-GB"/>
      </w:rPr>
      <w:t xml:space="preserve">Ernst &amp; Young S.A.S. </w:t>
    </w:r>
    <w:r w:rsidRPr="00FD623B">
      <w:rPr>
        <w:rFonts w:ascii="Arial" w:hAnsi="Arial" w:cs="Arial"/>
        <w:b/>
        <w:color w:val="A6A6A6" w:themeColor="background1" w:themeShade="A6"/>
        <w:sz w:val="14"/>
        <w:szCs w:val="14"/>
        <w:lang w:val="en-GB"/>
      </w:rPr>
      <w:tab/>
    </w:r>
    <w:r w:rsidRPr="006375B1">
      <w:rPr>
        <w:rFonts w:ascii="Arial" w:hAnsi="Arial" w:cs="Arial"/>
        <w:b/>
        <w:sz w:val="14"/>
        <w:szCs w:val="14"/>
        <w:lang w:val="en-GB"/>
      </w:rPr>
      <w:t>Ernst &amp; Young S.A.S.</w:t>
    </w:r>
    <w:r w:rsidRPr="006375B1">
      <w:rPr>
        <w:rFonts w:ascii="Arial" w:hAnsi="Arial" w:cs="Arial"/>
        <w:b/>
        <w:sz w:val="14"/>
        <w:szCs w:val="14"/>
        <w:lang w:val="en-GB"/>
      </w:rPr>
      <w:tab/>
      <w:t>Ernst &amp; Young S.A.S.</w:t>
    </w:r>
    <w:r w:rsidRPr="006375B1">
      <w:rPr>
        <w:rFonts w:ascii="Arial" w:hAnsi="Arial" w:cs="Arial"/>
        <w:b/>
        <w:sz w:val="14"/>
        <w:szCs w:val="14"/>
        <w:lang w:val="en-GB"/>
      </w:rPr>
      <w:tab/>
      <w:t>Ernst &amp; Young S.A.S.</w:t>
    </w:r>
  </w:p>
  <w:p w14:paraId="4BACD6BC" w14:textId="77777777" w:rsidR="004A5839" w:rsidRPr="006375B1" w:rsidRDefault="004A5839" w:rsidP="004A5839">
    <w:pPr>
      <w:pStyle w:val="NoSpacing"/>
      <w:tabs>
        <w:tab w:val="left" w:pos="360"/>
        <w:tab w:val="left" w:pos="2520"/>
        <w:tab w:val="left" w:pos="5040"/>
        <w:tab w:val="left" w:pos="7470"/>
      </w:tabs>
      <w:ind w:right="-792"/>
      <w:rPr>
        <w:rFonts w:ascii="Arial" w:hAnsi="Arial" w:cs="Arial"/>
        <w:color w:val="5C5C70" w:themeColor="text1" w:themeTint="BF"/>
        <w:sz w:val="14"/>
        <w:szCs w:val="14"/>
      </w:rPr>
    </w:pPr>
    <w:r w:rsidRPr="006375B1">
      <w:rPr>
        <w:rFonts w:ascii="Arial" w:hAnsi="Arial" w:cs="Arial"/>
        <w:color w:val="5C5C70" w:themeColor="text1" w:themeTint="BF"/>
        <w:sz w:val="14"/>
        <w:szCs w:val="14"/>
      </w:rPr>
      <w:t xml:space="preserve">Bogotá D.C. </w:t>
    </w:r>
    <w:r w:rsidRPr="006375B1">
      <w:rPr>
        <w:rFonts w:ascii="Arial" w:hAnsi="Arial" w:cs="Arial"/>
        <w:color w:val="5C5C70" w:themeColor="text1" w:themeTint="BF"/>
        <w:sz w:val="14"/>
        <w:szCs w:val="14"/>
      </w:rPr>
      <w:tab/>
      <w:t>Medellín – Antioqu</w:t>
    </w:r>
    <w:r>
      <w:rPr>
        <w:rFonts w:ascii="Arial" w:hAnsi="Arial" w:cs="Arial"/>
        <w:color w:val="5C5C70" w:themeColor="text1" w:themeTint="BF"/>
        <w:sz w:val="14"/>
        <w:szCs w:val="14"/>
      </w:rPr>
      <w:t>i</w:t>
    </w:r>
    <w:r w:rsidRPr="006375B1">
      <w:rPr>
        <w:rFonts w:ascii="Arial" w:hAnsi="Arial" w:cs="Arial"/>
        <w:color w:val="5C5C70" w:themeColor="text1" w:themeTint="BF"/>
        <w:sz w:val="14"/>
        <w:szCs w:val="14"/>
      </w:rPr>
      <w:t>a</w:t>
    </w:r>
    <w:r w:rsidRPr="006375B1">
      <w:rPr>
        <w:rFonts w:ascii="Arial" w:hAnsi="Arial" w:cs="Arial"/>
        <w:color w:val="5C5C70" w:themeColor="text1" w:themeTint="BF"/>
        <w:sz w:val="14"/>
        <w:szCs w:val="14"/>
      </w:rPr>
      <w:tab/>
      <w:t>Cali – Valle del Cauca</w:t>
    </w:r>
    <w:r w:rsidRPr="006375B1">
      <w:rPr>
        <w:rFonts w:ascii="Arial" w:hAnsi="Arial" w:cs="Arial"/>
        <w:color w:val="5C5C70" w:themeColor="text1" w:themeTint="BF"/>
        <w:sz w:val="14"/>
        <w:szCs w:val="14"/>
      </w:rPr>
      <w:tab/>
      <w:t>Barranquilla - Atlántico</w:t>
    </w:r>
  </w:p>
  <w:p w14:paraId="40B6C556" w14:textId="77777777" w:rsidR="004A5839" w:rsidRDefault="004A5839" w:rsidP="004A5839">
    <w:pPr>
      <w:pStyle w:val="NoSpacing"/>
      <w:tabs>
        <w:tab w:val="left" w:pos="360"/>
        <w:tab w:val="left" w:pos="2520"/>
        <w:tab w:val="left" w:pos="5040"/>
        <w:tab w:val="left" w:pos="7470"/>
      </w:tabs>
      <w:ind w:right="-792"/>
      <w:rPr>
        <w:rFonts w:ascii="Arial" w:hAnsi="Arial" w:cs="Arial"/>
        <w:color w:val="5C5C70" w:themeColor="text1" w:themeTint="BF"/>
        <w:sz w:val="14"/>
        <w:szCs w:val="14"/>
      </w:rPr>
    </w:pPr>
    <w:r w:rsidRPr="006375B1">
      <w:rPr>
        <w:rFonts w:ascii="Arial" w:hAnsi="Arial" w:cs="Arial"/>
        <w:color w:val="5C5C70" w:themeColor="text1" w:themeTint="BF"/>
        <w:sz w:val="14"/>
        <w:szCs w:val="14"/>
      </w:rPr>
      <w:t>Carrera 11 No 98</w:t>
    </w:r>
    <w:r>
      <w:rPr>
        <w:rFonts w:ascii="Arial" w:hAnsi="Arial" w:cs="Arial"/>
        <w:color w:val="5C5C70" w:themeColor="text1" w:themeTint="BF"/>
        <w:sz w:val="14"/>
        <w:szCs w:val="14"/>
      </w:rPr>
      <w:t xml:space="preserve"> - </w:t>
    </w:r>
    <w:r w:rsidRPr="006375B1">
      <w:rPr>
        <w:rFonts w:ascii="Arial" w:hAnsi="Arial" w:cs="Arial"/>
        <w:color w:val="5C5C70" w:themeColor="text1" w:themeTint="BF"/>
        <w:sz w:val="14"/>
        <w:szCs w:val="14"/>
      </w:rPr>
      <w:t>07</w:t>
    </w:r>
    <w:r w:rsidRPr="006375B1">
      <w:rPr>
        <w:rFonts w:ascii="Arial" w:hAnsi="Arial" w:cs="Arial"/>
        <w:color w:val="5C5C70" w:themeColor="text1" w:themeTint="BF"/>
        <w:sz w:val="14"/>
        <w:szCs w:val="14"/>
      </w:rPr>
      <w:tab/>
      <w:t>Carrera 43</w:t>
    </w:r>
    <w:r>
      <w:rPr>
        <w:rFonts w:ascii="Arial" w:hAnsi="Arial" w:cs="Arial"/>
        <w:color w:val="5C5C70" w:themeColor="text1" w:themeTint="BF"/>
        <w:sz w:val="14"/>
        <w:szCs w:val="14"/>
      </w:rPr>
      <w:t>A</w:t>
    </w:r>
    <w:r w:rsidRPr="006375B1">
      <w:rPr>
        <w:rFonts w:ascii="Arial" w:hAnsi="Arial" w:cs="Arial"/>
        <w:color w:val="5C5C70" w:themeColor="text1" w:themeTint="BF"/>
        <w:sz w:val="14"/>
        <w:szCs w:val="14"/>
      </w:rPr>
      <w:t xml:space="preserve"> No. 3 Sur-130</w:t>
    </w:r>
    <w:r w:rsidRPr="006375B1">
      <w:rPr>
        <w:rFonts w:ascii="Arial" w:hAnsi="Arial" w:cs="Arial"/>
        <w:color w:val="5C5C70" w:themeColor="text1" w:themeTint="BF"/>
        <w:sz w:val="14"/>
        <w:szCs w:val="14"/>
      </w:rPr>
      <w:tab/>
      <w:t>Avenida 4 Norte No. 6N – 61</w:t>
    </w:r>
    <w:r w:rsidRPr="006375B1">
      <w:rPr>
        <w:rFonts w:ascii="Arial" w:hAnsi="Arial" w:cs="Arial"/>
        <w:color w:val="5C5C70" w:themeColor="text1" w:themeTint="BF"/>
        <w:sz w:val="14"/>
        <w:szCs w:val="14"/>
      </w:rPr>
      <w:tab/>
      <w:t>Calle 77</w:t>
    </w:r>
    <w:r>
      <w:rPr>
        <w:rFonts w:ascii="Arial" w:hAnsi="Arial" w:cs="Arial"/>
        <w:color w:val="5C5C70" w:themeColor="text1" w:themeTint="BF"/>
        <w:sz w:val="14"/>
        <w:szCs w:val="14"/>
      </w:rPr>
      <w:t>B</w:t>
    </w:r>
    <w:r w:rsidRPr="006375B1">
      <w:rPr>
        <w:rFonts w:ascii="Arial" w:hAnsi="Arial" w:cs="Arial"/>
        <w:color w:val="5C5C70" w:themeColor="text1" w:themeTint="BF"/>
        <w:sz w:val="14"/>
        <w:szCs w:val="14"/>
      </w:rPr>
      <w:t xml:space="preserve"> No 59 </w:t>
    </w:r>
    <w:r>
      <w:rPr>
        <w:rFonts w:ascii="Arial" w:hAnsi="Arial" w:cs="Arial"/>
        <w:color w:val="5C5C70" w:themeColor="text1" w:themeTint="BF"/>
        <w:sz w:val="14"/>
        <w:szCs w:val="14"/>
      </w:rPr>
      <w:t>–</w:t>
    </w:r>
    <w:r w:rsidRPr="006375B1">
      <w:rPr>
        <w:rFonts w:ascii="Arial" w:hAnsi="Arial" w:cs="Arial"/>
        <w:color w:val="5C5C70" w:themeColor="text1" w:themeTint="BF"/>
        <w:sz w:val="14"/>
        <w:szCs w:val="14"/>
      </w:rPr>
      <w:t xml:space="preserve"> 61</w:t>
    </w:r>
  </w:p>
  <w:p w14:paraId="3EBD4251" w14:textId="77777777" w:rsidR="004A5839" w:rsidRPr="00C62F25" w:rsidRDefault="004A5839" w:rsidP="004A5839">
    <w:pPr>
      <w:pStyle w:val="NoSpacing"/>
      <w:tabs>
        <w:tab w:val="left" w:pos="360"/>
        <w:tab w:val="left" w:pos="2520"/>
        <w:tab w:val="left" w:pos="5040"/>
        <w:tab w:val="left" w:pos="7470"/>
      </w:tabs>
      <w:ind w:right="-1332"/>
      <w:rPr>
        <w:rFonts w:ascii="Arial" w:hAnsi="Arial" w:cs="Arial"/>
        <w:color w:val="5C5C70" w:themeColor="text1" w:themeTint="BF"/>
        <w:sz w:val="14"/>
        <w:szCs w:val="14"/>
      </w:rPr>
    </w:pPr>
    <w:r w:rsidRPr="00C62F25">
      <w:rPr>
        <w:rFonts w:ascii="Arial" w:hAnsi="Arial" w:cs="Arial"/>
        <w:color w:val="5C5C70" w:themeColor="text1" w:themeTint="BF"/>
        <w:sz w:val="14"/>
        <w:szCs w:val="14"/>
      </w:rPr>
      <w:t>Edificio Pijao Green Office</w:t>
    </w:r>
    <w:r w:rsidRPr="00C62F25">
      <w:rPr>
        <w:rFonts w:ascii="Arial" w:hAnsi="Arial" w:cs="Arial"/>
        <w:color w:val="5C5C70" w:themeColor="text1" w:themeTint="BF"/>
        <w:sz w:val="14"/>
        <w:szCs w:val="14"/>
      </w:rPr>
      <w:tab/>
      <w:t>Edificio Milla de Oro</w:t>
    </w:r>
    <w:r>
      <w:rPr>
        <w:rFonts w:ascii="Arial" w:hAnsi="Arial" w:cs="Arial"/>
        <w:color w:val="5C5C70" w:themeColor="text1" w:themeTint="BF"/>
        <w:sz w:val="14"/>
        <w:szCs w:val="14"/>
      </w:rPr>
      <w:tab/>
      <w:t>Edificio Siglo XXI</w:t>
    </w:r>
    <w:r>
      <w:rPr>
        <w:rFonts w:ascii="Arial" w:hAnsi="Arial" w:cs="Arial"/>
        <w:color w:val="5C5C70" w:themeColor="text1" w:themeTint="BF"/>
        <w:sz w:val="14"/>
        <w:szCs w:val="14"/>
      </w:rPr>
      <w:tab/>
      <w:t xml:space="preserve">Edificio Centro Empresarial </w:t>
    </w:r>
  </w:p>
  <w:p w14:paraId="7DA6019A" w14:textId="77777777" w:rsidR="004A5839" w:rsidRPr="00C62F25" w:rsidRDefault="004A5839" w:rsidP="004A5839">
    <w:pPr>
      <w:pStyle w:val="NoSpacing"/>
      <w:tabs>
        <w:tab w:val="left" w:pos="360"/>
        <w:tab w:val="left" w:pos="2520"/>
        <w:tab w:val="left" w:pos="5040"/>
        <w:tab w:val="left" w:pos="7470"/>
      </w:tabs>
      <w:ind w:right="-792"/>
      <w:rPr>
        <w:rFonts w:ascii="Arial" w:hAnsi="Arial" w:cs="Arial"/>
        <w:color w:val="5C5C70" w:themeColor="text1" w:themeTint="BF"/>
        <w:sz w:val="14"/>
        <w:szCs w:val="14"/>
      </w:rPr>
    </w:pPr>
    <w:r w:rsidRPr="00C62F25">
      <w:rPr>
        <w:rFonts w:ascii="Arial" w:hAnsi="Arial" w:cs="Arial"/>
        <w:color w:val="5C5C70" w:themeColor="text1" w:themeTint="BF"/>
        <w:sz w:val="14"/>
        <w:szCs w:val="14"/>
      </w:rPr>
      <w:t>Tercer Piso</w:t>
    </w:r>
    <w:r w:rsidRPr="00C62F25">
      <w:rPr>
        <w:rFonts w:ascii="Arial" w:hAnsi="Arial" w:cs="Arial"/>
        <w:color w:val="5C5C70" w:themeColor="text1" w:themeTint="BF"/>
        <w:sz w:val="14"/>
        <w:szCs w:val="14"/>
      </w:rPr>
      <w:tab/>
      <w:t xml:space="preserve">Torre 1 </w:t>
    </w:r>
    <w:r>
      <w:rPr>
        <w:rFonts w:ascii="Arial" w:hAnsi="Arial" w:cs="Arial"/>
        <w:color w:val="5C5C70" w:themeColor="text1" w:themeTint="BF"/>
        <w:sz w:val="14"/>
        <w:szCs w:val="14"/>
      </w:rPr>
      <w:t>–</w:t>
    </w:r>
    <w:r w:rsidRPr="00C62F25">
      <w:rPr>
        <w:rFonts w:ascii="Arial" w:hAnsi="Arial" w:cs="Arial"/>
        <w:color w:val="5C5C70" w:themeColor="text1" w:themeTint="BF"/>
        <w:sz w:val="14"/>
        <w:szCs w:val="14"/>
      </w:rPr>
      <w:t xml:space="preserve"> P</w:t>
    </w:r>
    <w:r>
      <w:rPr>
        <w:rFonts w:ascii="Arial" w:hAnsi="Arial" w:cs="Arial"/>
        <w:color w:val="5C5C70" w:themeColor="text1" w:themeTint="BF"/>
        <w:sz w:val="14"/>
        <w:szCs w:val="14"/>
      </w:rPr>
      <w:t>iso 14</w:t>
    </w:r>
    <w:r>
      <w:rPr>
        <w:rFonts w:ascii="Arial" w:hAnsi="Arial" w:cs="Arial"/>
        <w:color w:val="5C5C70" w:themeColor="text1" w:themeTint="BF"/>
        <w:sz w:val="14"/>
        <w:szCs w:val="14"/>
      </w:rPr>
      <w:tab/>
      <w:t>Oficina 502</w:t>
    </w:r>
    <w:r>
      <w:rPr>
        <w:rFonts w:ascii="Arial" w:hAnsi="Arial" w:cs="Arial"/>
        <w:color w:val="5C5C70" w:themeColor="text1" w:themeTint="BF"/>
        <w:sz w:val="14"/>
        <w:szCs w:val="14"/>
      </w:rPr>
      <w:tab/>
      <w:t>Las Américas II Oficina 311</w:t>
    </w:r>
  </w:p>
  <w:p w14:paraId="64986B87" w14:textId="77777777" w:rsidR="004A5839" w:rsidRPr="00961130" w:rsidRDefault="004A5839" w:rsidP="004A5839">
    <w:pPr>
      <w:pStyle w:val="NoSpacing"/>
      <w:tabs>
        <w:tab w:val="left" w:pos="360"/>
        <w:tab w:val="left" w:pos="2520"/>
        <w:tab w:val="left" w:pos="5040"/>
        <w:tab w:val="left" w:pos="7470"/>
      </w:tabs>
      <w:ind w:right="-792"/>
      <w:rPr>
        <w:rFonts w:ascii="Arial" w:hAnsi="Arial" w:cs="Arial"/>
        <w:color w:val="5C5C70" w:themeColor="text1" w:themeTint="BF"/>
        <w:sz w:val="14"/>
        <w:szCs w:val="14"/>
      </w:rPr>
    </w:pPr>
    <w:r w:rsidRPr="006375B1">
      <w:rPr>
        <w:rFonts w:ascii="Arial" w:hAnsi="Arial" w:cs="Arial"/>
        <w:color w:val="5C5C70" w:themeColor="text1" w:themeTint="BF"/>
        <w:sz w:val="14"/>
        <w:szCs w:val="14"/>
      </w:rPr>
      <w:t>Tel</w:t>
    </w:r>
    <w:r>
      <w:rPr>
        <w:rFonts w:ascii="Arial" w:hAnsi="Arial" w:cs="Arial"/>
        <w:color w:val="5C5C70" w:themeColor="text1" w:themeTint="BF"/>
        <w:sz w:val="14"/>
        <w:szCs w:val="14"/>
      </w:rPr>
      <w:t>.</w:t>
    </w:r>
    <w:r w:rsidRPr="006375B1">
      <w:rPr>
        <w:rFonts w:ascii="Arial" w:hAnsi="Arial" w:cs="Arial"/>
        <w:color w:val="5C5C70" w:themeColor="text1" w:themeTint="BF"/>
        <w:sz w:val="14"/>
        <w:szCs w:val="14"/>
      </w:rPr>
      <w:t xml:space="preserve"> +57 (</w:t>
    </w:r>
    <w:r>
      <w:rPr>
        <w:rFonts w:ascii="Arial" w:hAnsi="Arial" w:cs="Arial"/>
        <w:color w:val="5C5C70" w:themeColor="text1" w:themeTint="BF"/>
        <w:sz w:val="14"/>
        <w:szCs w:val="14"/>
      </w:rPr>
      <w:t xml:space="preserve">601) </w:t>
    </w:r>
    <w:r w:rsidRPr="006375B1">
      <w:rPr>
        <w:rFonts w:ascii="Arial" w:hAnsi="Arial" w:cs="Arial"/>
        <w:color w:val="5C5C70" w:themeColor="text1" w:themeTint="BF"/>
        <w:sz w:val="14"/>
        <w:szCs w:val="14"/>
      </w:rPr>
      <w:t>484 7000</w:t>
    </w:r>
    <w:r w:rsidRPr="006375B1">
      <w:rPr>
        <w:rFonts w:ascii="Arial" w:hAnsi="Arial" w:cs="Arial"/>
        <w:color w:val="5C5C70" w:themeColor="text1" w:themeTint="BF"/>
        <w:sz w:val="14"/>
        <w:szCs w:val="14"/>
      </w:rPr>
      <w:tab/>
      <w:t>Tel: +57 (</w:t>
    </w:r>
    <w:r>
      <w:rPr>
        <w:rFonts w:ascii="Arial" w:hAnsi="Arial" w:cs="Arial"/>
        <w:color w:val="5C5C70" w:themeColor="text1" w:themeTint="BF"/>
        <w:sz w:val="14"/>
        <w:szCs w:val="14"/>
      </w:rPr>
      <w:t xml:space="preserve">604) </w:t>
    </w:r>
    <w:r w:rsidRPr="006375B1">
      <w:rPr>
        <w:rFonts w:ascii="Arial" w:hAnsi="Arial" w:cs="Arial"/>
        <w:color w:val="5C5C70" w:themeColor="text1" w:themeTint="BF"/>
        <w:sz w:val="14"/>
        <w:szCs w:val="14"/>
      </w:rPr>
      <w:t>369 8400</w:t>
    </w:r>
    <w:r w:rsidRPr="006375B1">
      <w:rPr>
        <w:rFonts w:ascii="Arial" w:hAnsi="Arial" w:cs="Arial"/>
        <w:color w:val="5C5C70" w:themeColor="text1" w:themeTint="BF"/>
        <w:sz w:val="14"/>
        <w:szCs w:val="14"/>
      </w:rPr>
      <w:tab/>
      <w:t>Tel: +57 (</w:t>
    </w:r>
    <w:r>
      <w:rPr>
        <w:rFonts w:ascii="Arial" w:hAnsi="Arial" w:cs="Arial"/>
        <w:color w:val="5C5C70" w:themeColor="text1" w:themeTint="BF"/>
        <w:sz w:val="14"/>
        <w:szCs w:val="14"/>
      </w:rPr>
      <w:t>602)</w:t>
    </w:r>
    <w:r w:rsidRPr="006375B1">
      <w:rPr>
        <w:rFonts w:ascii="Arial" w:hAnsi="Arial" w:cs="Arial"/>
        <w:color w:val="5C5C70" w:themeColor="text1" w:themeTint="BF"/>
        <w:sz w:val="14"/>
        <w:szCs w:val="14"/>
      </w:rPr>
      <w:t xml:space="preserve"> 485 6280</w:t>
    </w:r>
    <w:r w:rsidRPr="006375B1">
      <w:rPr>
        <w:rFonts w:ascii="Arial" w:hAnsi="Arial" w:cs="Arial"/>
        <w:color w:val="5C5C70" w:themeColor="text1" w:themeTint="BF"/>
        <w:sz w:val="14"/>
        <w:szCs w:val="14"/>
      </w:rPr>
      <w:tab/>
      <w:t>Tel: +57 (</w:t>
    </w:r>
    <w:r>
      <w:rPr>
        <w:rFonts w:ascii="Arial" w:hAnsi="Arial" w:cs="Arial"/>
        <w:color w:val="5C5C70" w:themeColor="text1" w:themeTint="BF"/>
        <w:sz w:val="14"/>
        <w:szCs w:val="14"/>
      </w:rPr>
      <w:t xml:space="preserve">605) </w:t>
    </w:r>
    <w:r w:rsidRPr="006375B1">
      <w:rPr>
        <w:rFonts w:ascii="Arial" w:hAnsi="Arial" w:cs="Arial"/>
        <w:color w:val="5C5C70" w:themeColor="text1" w:themeTint="BF"/>
        <w:sz w:val="14"/>
        <w:szCs w:val="14"/>
      </w:rPr>
      <w:t>385 2201</w:t>
    </w:r>
  </w:p>
  <w:p w14:paraId="4661FA2D" w14:textId="77777777" w:rsidR="004A5839" w:rsidRPr="008E41D7" w:rsidRDefault="004A5839" w:rsidP="004A5839">
    <w:pPr>
      <w:pStyle w:val="NoSpacing"/>
      <w:tabs>
        <w:tab w:val="left" w:pos="360"/>
        <w:tab w:val="left" w:pos="2520"/>
        <w:tab w:val="left" w:pos="5040"/>
        <w:tab w:val="left" w:pos="7470"/>
      </w:tabs>
      <w:ind w:right="-792"/>
      <w:rPr>
        <w:rFonts w:ascii="Arial" w:hAnsi="Arial" w:cs="Arial"/>
        <w:color w:val="5C5C70" w:themeColor="text1" w:themeTint="BF"/>
        <w:sz w:val="14"/>
        <w:szCs w:val="14"/>
      </w:rPr>
    </w:pPr>
    <w:r>
      <w:rPr>
        <w:noProof/>
        <w:lang w:val="en-IN" w:eastAsia="en-IN"/>
      </w:rPr>
      <mc:AlternateContent>
        <mc:Choice Requires="wps">
          <w:drawing>
            <wp:anchor distT="0" distB="0" distL="114300" distR="114300" simplePos="0" relativeHeight="251658243" behindDoc="1" locked="1" layoutInCell="1" allowOverlap="1" wp14:anchorId="37C76BE9" wp14:editId="7883A222">
              <wp:simplePos x="0" y="0"/>
              <wp:positionH relativeFrom="column">
                <wp:posOffset>0</wp:posOffset>
              </wp:positionH>
              <wp:positionV relativeFrom="page">
                <wp:posOffset>9667875</wp:posOffset>
              </wp:positionV>
              <wp:extent cx="1714500" cy="1143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509D3" w14:textId="77777777" w:rsidR="004A5839" w:rsidRPr="000B6A24" w:rsidRDefault="004A5839" w:rsidP="004A5839">
                          <w:pPr>
                            <w:pStyle w:val="EYFooterinfo"/>
                            <w:rPr>
                              <w:color w:val="747480"/>
                            </w:rPr>
                          </w:pPr>
                          <w:r w:rsidRPr="000B6A24">
                            <w:rPr>
                              <w:color w:val="747480"/>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C76BE9" id="_x0000_t202" coordsize="21600,21600" o:spt="202" path="m,l,21600r21600,l21600,xe">
              <v:stroke joinstyle="miter"/>
              <v:path gradientshapeok="t" o:connecttype="rect"/>
            </v:shapetype>
            <v:shape id="Text Box 2" o:spid="_x0000_s1027" type="#_x0000_t202" style="position:absolute;margin-left:0;margin-top:761.25pt;width:135pt;height:9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i/u1gEAAJgDAAAOAAAAZHJzL2Uyb0RvYy54bWysU9tu1DAQfUfiHyy/s9mUclG02aq0KkIq&#10;FKnwAY7jJBaJx8x4N1m+nrGTbLm8IV6sscc+c86Z8e5qGnpxNEgWXCnzzVYK4zTU1rWl/Prl7sVb&#10;KSgoV6senCnlyZC82j9/tht9YS6gg742KBjEUTH6UnYh+CLLSHdmULQBbxwnG8BBBd5im9WoRkYf&#10;+uxiu32djYC1R9CGiE9v56TcJ/ymMTo8NA2ZIPpSMreQVkxrFddsv1NFi8p3Vi801D+wGJR1XPQM&#10;dauCEge0f0ENViMQNGGjYcigaaw2SQOrybd/qHnslDdJC5tD/mwT/T9Y/en46D+jCNM7mLiBSQT5&#10;e9DfSDi46ZRrzTUijJ1RNRfOo2XZ6KlYnkarqaAIUo0foeYmq0OABDQ1OERXWKdgdG7A6Wy6mYLQ&#10;seSb/PLVllOac3l++ZLjWEIV62uPFN4bGEQMSonc1ISujvcU5qvrlVjMwZ3t+9TY3v12wJjxJLGP&#10;hGfqYaomYetFWhRTQX1iOQjzuPB4c9AB/pBi5FEpJX0/KDRS9B8cWxLnag1wDao1UE7z01IGKebw&#10;Jszzd/Bo246RZ9MdXLNtjU2KnlgsdLn9yZNlVON8/bpPt54+1P4nAAAA//8DAFBLAwQUAAYACAAA&#10;ACEAHZWg3d4AAAAKAQAADwAAAGRycy9kb3ducmV2LnhtbEyPwU7DMBBE70j8g7VI3KhNREoJcaoK&#10;wQkJkaYHjk68TaLG6xC7bfh7tic47pvR7Ey+nt0gTjiF3pOG+4UCgdR421OrYVe93a1AhGjImsET&#10;avjBAOvi+io3mfVnKvG0ja3gEAqZ0dDFOGZShqZDZ8LCj0is7f3kTORzaqWdzJnD3SATpZbSmZ74&#10;Q2dGfOmwOWyPTsPmi8rX/vuj/iz3ZV9VT4relwetb2/mzTOIiHP8M8OlPleHgjvV/kg2iEEDD4lM&#10;0yRJQbCePCpG9QU9qBRkkcv/E4pfAAAA//8DAFBLAQItABQABgAIAAAAIQC2gziS/gAAAOEBAAAT&#10;AAAAAAAAAAAAAAAAAAAAAABbQ29udGVudF9UeXBlc10ueG1sUEsBAi0AFAAGAAgAAAAhADj9If/W&#10;AAAAlAEAAAsAAAAAAAAAAAAAAAAALwEAAF9yZWxzLy5yZWxzUEsBAi0AFAAGAAgAAAAhAAvmL+7W&#10;AQAAmAMAAA4AAAAAAAAAAAAAAAAALgIAAGRycy9lMm9Eb2MueG1sUEsBAi0AFAAGAAgAAAAhAB2V&#10;oN3eAAAACgEAAA8AAAAAAAAAAAAAAAAAMAQAAGRycy9kb3ducmV2LnhtbFBLBQYAAAAABAAEAPMA&#10;AAA7BQAAAAA=&#10;" filled="f" stroked="f">
              <v:textbox inset="0,0,0,0">
                <w:txbxContent>
                  <w:p w14:paraId="363509D3" w14:textId="77777777" w:rsidR="004A5839" w:rsidRPr="000B6A24" w:rsidRDefault="004A5839" w:rsidP="004A5839">
                    <w:pPr>
                      <w:pStyle w:val="EYFooterinfo"/>
                      <w:rPr>
                        <w:color w:val="747480"/>
                      </w:rPr>
                    </w:pPr>
                    <w:r w:rsidRPr="000B6A24">
                      <w:rPr>
                        <w:color w:val="747480"/>
                      </w:rPr>
                      <w:t>A member firm of Ernst &amp; Young Global Limited</w:t>
                    </w:r>
                  </w:p>
                </w:txbxContent>
              </v:textbox>
              <w10:wrap anchory="page"/>
              <w10:anchorlock/>
            </v:shape>
          </w:pict>
        </mc:Fallback>
      </mc:AlternateContent>
    </w:r>
    <w:r>
      <w:rPr>
        <w:noProof/>
        <w:lang w:val="en-IN" w:eastAsia="en-IN"/>
      </w:rPr>
      <mc:AlternateContent>
        <mc:Choice Requires="wps">
          <w:drawing>
            <wp:anchor distT="0" distB="0" distL="114300" distR="114300" simplePos="0" relativeHeight="251658242" behindDoc="1" locked="1" layoutInCell="1" allowOverlap="1" wp14:anchorId="6CEFE00B" wp14:editId="49730333">
              <wp:simplePos x="0" y="0"/>
              <wp:positionH relativeFrom="column">
                <wp:posOffset>0</wp:posOffset>
              </wp:positionH>
              <wp:positionV relativeFrom="page">
                <wp:posOffset>9667875</wp:posOffset>
              </wp:positionV>
              <wp:extent cx="1714500" cy="1143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1D196" w14:textId="77777777" w:rsidR="004A5839" w:rsidRPr="000B6A24" w:rsidRDefault="004A5839" w:rsidP="004A5839">
                          <w:pPr>
                            <w:pStyle w:val="EYFooterinfo"/>
                            <w:rPr>
                              <w:color w:val="747480"/>
                            </w:rPr>
                          </w:pPr>
                          <w:r w:rsidRPr="000B6A24">
                            <w:rPr>
                              <w:color w:val="747480"/>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EFE00B" id="Text Box 4" o:spid="_x0000_s1028" type="#_x0000_t202" style="position:absolute;margin-left:0;margin-top:761.25pt;width:135pt;height:9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dAQ2AEAAJgDAAAOAAAAZHJzL2Uyb0RvYy54bWysU9tu1DAQfUfiHyy/s9ks5aJos1VpVYRU&#10;KFLpBziOk1gkHjPj3WT5esbOZgv0DfFijT32mXPOjLeX09CLg0Gy4EqZr9ZSGKehtq4t5eO321fv&#10;paCgXK16cKaUR0PycvfyxXb0hdlAB31tUDCIo2L0pexC8EWWke7MoGgF3jhONoCDCrzFNqtRjYw+&#10;9NlmvX6bjYC1R9CGiE9v5qTcJfymMTrcNw2ZIPpSMreQVkxrFddst1VFi8p3Vp9oqH9gMSjruOgZ&#10;6kYFJfZon0ENViMQNGGlYcigaaw2SQOrydd/qXnolDdJC5tD/mwT/T9Y/eXw4L+iCNMHmLiBSQT5&#10;O9DfSTi47pRrzRUijJ1RNRfOo2XZ6Kk4PY1WU0ERpBo/Q81NVvsACWhqcIiusE7B6NyA49l0MwWh&#10;Y8l3+cWbNac05/L84jXHsYQqltceKXw0MIgYlBK5qQldHe4ozFeXK7GYg1vb96mxvfvjgDHjSWIf&#10;Cc/Uw1RNwtal3MS6UUwF9ZHlIMzjwuPNQQf4U4qRR6WU9GOv0EjRf3JsSZyrJcAlqJZAOc1PSxmk&#10;mMPrMM/f3qNtO0aeTXdwxbY1Nil6YnGiy+1PnpxGNc7X7/t06+lD7X4BAAD//wMAUEsDBBQABgAI&#10;AAAAIQAdlaDd3gAAAAoBAAAPAAAAZHJzL2Rvd25yZXYueG1sTI/BTsMwEETvSPyDtUjcqE1ESglx&#10;qgrBCQmRpgeOTrxNosbrELtt+Hu2Jzjum9HsTL6e3SBOOIXek4b7hQKB1HjbU6thV73drUCEaMia&#10;wRNq+MEA6+L6KjeZ9Wcq8bSNreAQCpnR0MU4ZlKGpkNnwsKPSKzt/eRM5HNqpZ3MmcPdIBOlltKZ&#10;nvhDZ0Z86bA5bI9Ow+aLytf++6P+LPdlX1VPit6XB61vb+bNM4iIc/wzw6U+V4eCO9X+SDaIQQMP&#10;iUzTJElBsJ48Kkb1BT2oFGSRy/8Til8AAAD//wMAUEsBAi0AFAAGAAgAAAAhALaDOJL+AAAA4QEA&#10;ABMAAAAAAAAAAAAAAAAAAAAAAFtDb250ZW50X1R5cGVzXS54bWxQSwECLQAUAAYACAAAACEAOP0h&#10;/9YAAACUAQAACwAAAAAAAAAAAAAAAAAvAQAAX3JlbHMvLnJlbHNQSwECLQAUAAYACAAAACEA3vHQ&#10;ENgBAACYAwAADgAAAAAAAAAAAAAAAAAuAgAAZHJzL2Uyb0RvYy54bWxQSwECLQAUAAYACAAAACEA&#10;HZWg3d4AAAAKAQAADwAAAAAAAAAAAAAAAAAyBAAAZHJzL2Rvd25yZXYueG1sUEsFBgAAAAAEAAQA&#10;8wAAAD0FAAAAAA==&#10;" filled="f" stroked="f">
              <v:textbox inset="0,0,0,0">
                <w:txbxContent>
                  <w:p w14:paraId="0351D196" w14:textId="77777777" w:rsidR="004A5839" w:rsidRPr="000B6A24" w:rsidRDefault="004A5839" w:rsidP="004A5839">
                    <w:pPr>
                      <w:pStyle w:val="EYFooterinfo"/>
                      <w:rPr>
                        <w:color w:val="747480"/>
                      </w:rPr>
                    </w:pPr>
                    <w:r w:rsidRPr="000B6A24">
                      <w:rPr>
                        <w:color w:val="747480"/>
                      </w:rPr>
                      <w:t>A member firm of Ernst &amp; Young Global Limited</w:t>
                    </w:r>
                  </w:p>
                </w:txbxContent>
              </v:textbox>
              <w10:wrap anchory="page"/>
              <w10:anchorlock/>
            </v:shape>
          </w:pict>
        </mc:Fallback>
      </mc:AlternateContent>
    </w:r>
  </w:p>
  <w:p w14:paraId="36C092C7" w14:textId="77777777" w:rsidR="000C4087" w:rsidRPr="008E41D7" w:rsidRDefault="000C4087" w:rsidP="008E41D7">
    <w:pPr>
      <w:pStyle w:val="NoSpacing"/>
      <w:tabs>
        <w:tab w:val="left" w:pos="360"/>
        <w:tab w:val="left" w:pos="2520"/>
        <w:tab w:val="left" w:pos="5040"/>
        <w:tab w:val="left" w:pos="7470"/>
      </w:tabs>
      <w:ind w:right="-792"/>
      <w:rPr>
        <w:rFonts w:ascii="Arial" w:hAnsi="Arial" w:cs="Arial"/>
        <w:color w:val="5C5C70" w:themeColor="text1" w:themeTint="BF"/>
        <w:sz w:val="14"/>
        <w:szCs w:val="14"/>
      </w:rPr>
    </w:pPr>
    <w:r>
      <w:rPr>
        <w:noProof/>
        <w:lang w:val="en-IN" w:eastAsia="en-IN"/>
      </w:rPr>
      <mc:AlternateContent>
        <mc:Choice Requires="wps">
          <w:drawing>
            <wp:anchor distT="0" distB="0" distL="114300" distR="114300" simplePos="0" relativeHeight="251658241" behindDoc="1" locked="1" layoutInCell="1" allowOverlap="1" wp14:anchorId="14CBAFB1" wp14:editId="651FD325">
              <wp:simplePos x="0" y="0"/>
              <wp:positionH relativeFrom="column">
                <wp:posOffset>0</wp:posOffset>
              </wp:positionH>
              <wp:positionV relativeFrom="page">
                <wp:posOffset>9667875</wp:posOffset>
              </wp:positionV>
              <wp:extent cx="1714500" cy="1143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2A0A9" w14:textId="77777777" w:rsidR="000C4087" w:rsidRPr="000B6A24" w:rsidRDefault="000C4087" w:rsidP="00D27C33">
                          <w:pPr>
                            <w:pStyle w:val="EYFooterinfo"/>
                            <w:rPr>
                              <w:color w:val="747480"/>
                            </w:rPr>
                          </w:pPr>
                          <w:r w:rsidRPr="000B6A24">
                            <w:rPr>
                              <w:color w:val="747480"/>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BAFB1" id="Text Box 1" o:spid="_x0000_s1029" type="#_x0000_t202" style="position:absolute;margin-left:0;margin-top:761.25pt;width:135pt;height: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3pF2AEAAJgDAAAOAAAAZHJzL2Uyb0RvYy54bWysU8tu3DAMvBfoPwi6d20n6QPGeoM0QYoC&#10;6QNI+wGyLNtCbVEltWtvv76UvN70cSt6EShRGs4Mqe31PA7iYJAsuEoWm1wK4zQ01nWV/Prl/sUb&#10;KSgo16gBnKnk0ZC83j1/tp18aS6gh6ExKBjEUTn5SvYh+DLLSPdmVLQBbxwnW8BRBd5ilzWoJkYf&#10;h+wiz19lE2DjEbQh4tO7JSl3Cb9tjQ6f2pZMEEMlmVtIK6a1jmu226qyQ+V7q0801D+wGJV1XPQM&#10;daeCEnu0f0GNViMQtGGjYcygba02SQOrKfI/1Dz2ypukhc0hf7aJ/h+s/nh49J9RhPktzNzAJIL8&#10;A+hvJBzc9sp15gYRpt6ohgsX0bJs8lSenkarqaQIUk8foOEmq32ABDS3OEZXWKdgdG7A8Wy6mYPQ&#10;seTr4uplzinNuaK4uuQ4llDl+tojhXcGRhGDSiI3NaGrwwOF5ep6JRZzcG+HITV2cL8dMGY8Sewj&#10;4YV6mOtZ2KaSl7FuFFNDc2Q5CMu48Hhz0AP+kGLiUakkfd8rNFIM7x1bEudqDXAN6jVQTvPTSgYp&#10;lvA2LPO392i7npEX0x3csG2tTYqeWJzocvuTJ6dRjfP16z7devpQu58AAAD//wMAUEsDBBQABgAI&#10;AAAAIQAdlaDd3gAAAAoBAAAPAAAAZHJzL2Rvd25yZXYueG1sTI/BTsMwEETvSPyDtUjcqE1ESglx&#10;qgrBCQmRpgeOTrxNosbrELtt+Hu2Jzjum9HsTL6e3SBOOIXek4b7hQKB1HjbU6thV73drUCEaMia&#10;wRNq+MEA6+L6KjeZ9Wcq8bSNreAQCpnR0MU4ZlKGpkNnwsKPSKzt/eRM5HNqpZ3MmcPdIBOlltKZ&#10;nvhDZ0Z86bA5bI9Ow+aLytf++6P+LPdlX1VPit6XB61vb+bNM4iIc/wzw6U+V4eCO9X+SDaIQQMP&#10;iUzTJElBsJ48Kkb1BT2oFGSRy/8Til8AAAD//wMAUEsBAi0AFAAGAAgAAAAhALaDOJL+AAAA4QEA&#10;ABMAAAAAAAAAAAAAAAAAAAAAAFtDb250ZW50X1R5cGVzXS54bWxQSwECLQAUAAYACAAAACEAOP0h&#10;/9YAAACUAQAACwAAAAAAAAAAAAAAAAAvAQAAX3JlbHMvLnJlbHNQSwECLQAUAAYACAAAACEAbQN6&#10;RdgBAACYAwAADgAAAAAAAAAAAAAAAAAuAgAAZHJzL2Uyb0RvYy54bWxQSwECLQAUAAYACAAAACEA&#10;HZWg3d4AAAAKAQAADwAAAAAAAAAAAAAAAAAyBAAAZHJzL2Rvd25yZXYueG1sUEsFBgAAAAAEAAQA&#10;8wAAAD0FAAAAAA==&#10;" filled="f" stroked="f">
              <v:textbox inset="0,0,0,0">
                <w:txbxContent>
                  <w:p w14:paraId="6C02A0A9" w14:textId="77777777" w:rsidR="000C4087" w:rsidRPr="000B6A24" w:rsidRDefault="000C4087" w:rsidP="00D27C33">
                    <w:pPr>
                      <w:pStyle w:val="EYFooterinfo"/>
                      <w:rPr>
                        <w:color w:val="747480"/>
                      </w:rPr>
                    </w:pPr>
                    <w:r w:rsidRPr="000B6A24">
                      <w:rPr>
                        <w:color w:val="747480"/>
                      </w:rPr>
                      <w:t>A member firm of Ernst &amp; Young Global Limited</w:t>
                    </w:r>
                  </w:p>
                </w:txbxContent>
              </v:textbox>
              <w10:wrap anchory="page"/>
              <w10:anchorlock/>
            </v:shape>
          </w:pict>
        </mc:Fallback>
      </mc:AlternateContent>
    </w:r>
    <w:r>
      <w:rPr>
        <w:noProof/>
        <w:lang w:val="en-IN" w:eastAsia="en-IN"/>
      </w:rPr>
      <mc:AlternateContent>
        <mc:Choice Requires="wps">
          <w:drawing>
            <wp:anchor distT="0" distB="0" distL="114300" distR="114300" simplePos="0" relativeHeight="251658240" behindDoc="1" locked="1" layoutInCell="1" allowOverlap="1" wp14:anchorId="10F414FA" wp14:editId="7ED568D3">
              <wp:simplePos x="0" y="0"/>
              <wp:positionH relativeFrom="column">
                <wp:posOffset>0</wp:posOffset>
              </wp:positionH>
              <wp:positionV relativeFrom="page">
                <wp:posOffset>9667875</wp:posOffset>
              </wp:positionV>
              <wp:extent cx="1714500" cy="1143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E40C9" w14:textId="77777777" w:rsidR="000C4087" w:rsidRPr="000B6A24" w:rsidRDefault="000C4087" w:rsidP="00004D39">
                          <w:pPr>
                            <w:pStyle w:val="EYFooterinfo"/>
                            <w:rPr>
                              <w:color w:val="747480"/>
                            </w:rPr>
                          </w:pPr>
                          <w:r w:rsidRPr="000B6A24">
                            <w:rPr>
                              <w:color w:val="747480"/>
                            </w:rPr>
                            <w:t>A member firm of Ernst &amp; Young Global Limited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414FA" id="Text Box 5" o:spid="_x0000_s1030" type="#_x0000_t202" style="position:absolute;margin-left:0;margin-top:761.25pt;width:135pt;height: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F822AEAAJgDAAAOAAAAZHJzL2Uyb0RvYy54bWysU9tu1DAQfUfiHyy/s9mU5aJos1VpVYRU&#10;KFLpBziOk1gkHjPj3WT5esbOZgv0DfFijT32mXPOjLeX09CLg0Gy4EqZr9ZSGKehtq4t5eO321fv&#10;paCgXK16cKaUR0PycvfyxXb0hbmADvraoGAQR8XoS9mF4IssI92ZQdEKvHGcbAAHFXiLbVajGhl9&#10;6LOL9fptNgLWHkEbIj69mZNyl/Cbxuhw3zRkguhLydxCWjGtVVyz3VYVLSrfWX2iof6BxaCs46Jn&#10;qBsVlNijfQY1WI1A0ISVhiGDprHaJA2sJl//peahU94kLWwO+bNN9P9g9ZfDg/+KIkwfYOIGJhHk&#10;70B/J+HgulOuNVeIMHZG1Vw4j5Zlo6fi9DRaTQVFkGr8DDU3We0DJKCpwSG6wjoFo3MDjmfTzRSE&#10;jiXf5Zs3a05pzuX55jXHsYQqltceKXw0MIgYlBK5qQldHe4ozFeXK7GYg1vb96mxvfvjgDHjSWIf&#10;Cc/Uw1RNwtal3MS6UUwF9ZHlIMzjwuPNQQf4U4qRR6WU9GOv0EjRf3JsSZyrJcAlqJZAOc1PSxmk&#10;mMPrMM/f3qNtO0aeTXdwxbY1Nil6YnGiy+1PnpxGNc7X7/t06+lD7X4BAAD//wMAUEsDBBQABgAI&#10;AAAAIQAdlaDd3gAAAAoBAAAPAAAAZHJzL2Rvd25yZXYueG1sTI/BTsMwEETvSPyDtUjcqE1ESglx&#10;qgrBCQmRpgeOTrxNosbrELtt+Hu2Jzjum9HsTL6e3SBOOIXek4b7hQKB1HjbU6thV73drUCEaMia&#10;wRNq+MEA6+L6KjeZ9Wcq8bSNreAQCpnR0MU4ZlKGpkNnwsKPSKzt/eRM5HNqpZ3MmcPdIBOlltKZ&#10;nvhDZ0Z86bA5bI9Ow+aLytf++6P+LPdlX1VPit6XB61vb+bNM4iIc/wzw6U+V4eCO9X+SDaIQQMP&#10;iUzTJElBsJ48Kkb1BT2oFGSRy/8Til8AAAD//wMAUEsBAi0AFAAGAAgAAAAhALaDOJL+AAAA4QEA&#10;ABMAAAAAAAAAAAAAAAAAAAAAAFtDb250ZW50X1R5cGVzXS54bWxQSwECLQAUAAYACAAAACEAOP0h&#10;/9YAAACUAQAACwAAAAAAAAAAAAAAAAAvAQAAX3JlbHMvLnJlbHNQSwECLQAUAAYACAAAACEANdhf&#10;NtgBAACYAwAADgAAAAAAAAAAAAAAAAAuAgAAZHJzL2Uyb0RvYy54bWxQSwECLQAUAAYACAAAACEA&#10;HZWg3d4AAAAKAQAADwAAAAAAAAAAAAAAAAAyBAAAZHJzL2Rvd25yZXYueG1sUEsFBgAAAAAEAAQA&#10;8wAAAD0FAAAAAA==&#10;" filled="f" stroked="f">
              <v:textbox inset="0,0,0,0">
                <w:txbxContent>
                  <w:p w14:paraId="417E40C9" w14:textId="77777777" w:rsidR="000C4087" w:rsidRPr="000B6A24" w:rsidRDefault="000C4087" w:rsidP="00004D39">
                    <w:pPr>
                      <w:pStyle w:val="EYFooterinfo"/>
                      <w:rPr>
                        <w:color w:val="747480"/>
                      </w:rPr>
                    </w:pPr>
                    <w:r w:rsidRPr="000B6A24">
                      <w:rPr>
                        <w:color w:val="747480"/>
                      </w:rPr>
                      <w:t>A member firm of Ernst &amp; Young Global Limited</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39821" w14:textId="77777777" w:rsidR="00325B99" w:rsidRDefault="00325B99">
      <w:r>
        <w:separator/>
      </w:r>
    </w:p>
  </w:footnote>
  <w:footnote w:type="continuationSeparator" w:id="0">
    <w:p w14:paraId="2B0920B3" w14:textId="77777777" w:rsidR="00325B99" w:rsidRDefault="00325B99">
      <w:r>
        <w:continuationSeparator/>
      </w:r>
    </w:p>
  </w:footnote>
  <w:footnote w:type="continuationNotice" w:id="1">
    <w:p w14:paraId="41A4E0EF" w14:textId="77777777" w:rsidR="00325B99" w:rsidRDefault="00325B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616D6" w14:textId="170E0764" w:rsidR="001A6C22" w:rsidRDefault="001A6C22">
    <w:pPr>
      <w:pStyle w:val="Header"/>
    </w:pPr>
    <w:r>
      <w:rPr>
        <w:noProof/>
        <w:lang w:val="en-IN" w:eastAsia="en-IN"/>
      </w:rPr>
      <w:drawing>
        <wp:anchor distT="0" distB="0" distL="114300" distR="114300" simplePos="0" relativeHeight="251658245" behindDoc="1" locked="0" layoutInCell="1" allowOverlap="1" wp14:anchorId="324F6FDD" wp14:editId="3FE740FA">
          <wp:simplePos x="0" y="0"/>
          <wp:positionH relativeFrom="margin">
            <wp:posOffset>0</wp:posOffset>
          </wp:positionH>
          <wp:positionV relativeFrom="paragraph">
            <wp:posOffset>-1029335</wp:posOffset>
          </wp:positionV>
          <wp:extent cx="1080000" cy="1265960"/>
          <wp:effectExtent l="0" t="0" r="6350" b="0"/>
          <wp:wrapNone/>
          <wp:docPr id="7" name="Picture 7" descr="C:\Users\sanuja.sajan\AppData\Local\Microsoft\Windows\INetCache\Content.Word\EY_Logo_Beam_Tag_Stacked_RGB_EN.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uja.sajan\AppData\Local\Microsoft\Windows\INetCache\Content.Word\EY_Logo_Beam_Tag_Stacked_RGB_EN.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1265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E7EC06" w14:textId="77777777" w:rsidR="001A6C22" w:rsidRDefault="001A6C22">
    <w:pPr>
      <w:pStyle w:val="Header"/>
    </w:pPr>
  </w:p>
  <w:p w14:paraId="64CC6BC9" w14:textId="6515F968" w:rsidR="004A5839" w:rsidRDefault="004A58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CE3EF" w14:textId="1AE10EDC" w:rsidR="00F519D5" w:rsidRDefault="00F519D5">
    <w:pPr>
      <w:pStyle w:val="Header"/>
    </w:pPr>
    <w:r>
      <w:rPr>
        <w:noProof/>
        <w:lang w:val="en-IN" w:eastAsia="en-IN"/>
      </w:rPr>
      <w:drawing>
        <wp:anchor distT="0" distB="0" distL="114300" distR="114300" simplePos="0" relativeHeight="251658246" behindDoc="1" locked="0" layoutInCell="1" allowOverlap="1" wp14:anchorId="4703C8E4" wp14:editId="290500ED">
          <wp:simplePos x="0" y="0"/>
          <wp:positionH relativeFrom="margin">
            <wp:posOffset>0</wp:posOffset>
          </wp:positionH>
          <wp:positionV relativeFrom="paragraph">
            <wp:posOffset>-1075055</wp:posOffset>
          </wp:positionV>
          <wp:extent cx="1080000" cy="1265960"/>
          <wp:effectExtent l="0" t="0" r="6350" b="0"/>
          <wp:wrapNone/>
          <wp:docPr id="8" name="Picture 8" descr="C:\Users\sanuja.sajan\AppData\Local\Microsoft\Windows\INetCache\Content.Word\EY_Logo_Beam_Tag_Stacked_RGB_EN.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uja.sajan\AppData\Local\Microsoft\Windows\INetCache\Content.Word\EY_Logo_Beam_Tag_Stacked_RGB_EN.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12659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35229"/>
    <w:multiLevelType w:val="hybridMultilevel"/>
    <w:tmpl w:val="C85AC49E"/>
    <w:lvl w:ilvl="0" w:tplc="86CA6CD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E15AE9"/>
    <w:multiLevelType w:val="hybridMultilevel"/>
    <w:tmpl w:val="BFD86D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19668F2"/>
    <w:multiLevelType w:val="hybridMultilevel"/>
    <w:tmpl w:val="8E3616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2073EAA"/>
    <w:multiLevelType w:val="hybridMultilevel"/>
    <w:tmpl w:val="C84CC7D8"/>
    <w:lvl w:ilvl="0" w:tplc="240A0001">
      <w:start w:val="1"/>
      <w:numFmt w:val="bullet"/>
      <w:lvlText w:val=""/>
      <w:lvlJc w:val="left"/>
      <w:pPr>
        <w:ind w:left="720" w:hanging="360"/>
      </w:pPr>
      <w:rPr>
        <w:rFonts w:ascii="Symbol" w:hAnsi="Symbol" w:hint="default"/>
      </w:rPr>
    </w:lvl>
    <w:lvl w:ilvl="1" w:tplc="86A29BDA">
      <w:start w:val="1"/>
      <w:numFmt w:val="bullet"/>
      <w:lvlText w:val=""/>
      <w:lvlJc w:val="left"/>
      <w:pPr>
        <w:ind w:left="1440" w:hanging="360"/>
      </w:pPr>
      <w:rPr>
        <w:rFonts w:ascii="Symbol" w:hAnsi="Symbol" w:hint="default"/>
        <w:color w:val="000000" w:themeColor="background2"/>
      </w:rPr>
    </w:lvl>
    <w:lvl w:ilvl="2" w:tplc="240A0005">
      <w:start w:val="1"/>
      <w:numFmt w:val="bullet"/>
      <w:lvlText w:val=""/>
      <w:lvlJc w:val="left"/>
      <w:pPr>
        <w:ind w:left="2160" w:hanging="360"/>
      </w:pPr>
      <w:rPr>
        <w:rFonts w:ascii="Wingdings" w:hAnsi="Wingdings" w:hint="default"/>
      </w:rPr>
    </w:lvl>
    <w:lvl w:ilvl="3" w:tplc="1C2C4BDC">
      <w:start w:val="1"/>
      <w:numFmt w:val="lowerRoman"/>
      <w:lvlText w:val="%4)"/>
      <w:lvlJc w:val="left"/>
      <w:pPr>
        <w:ind w:left="3240" w:hanging="720"/>
      </w:pPr>
      <w:rPr>
        <w:rFonts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3D92F4F"/>
    <w:multiLevelType w:val="hybridMultilevel"/>
    <w:tmpl w:val="729C52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F92446"/>
    <w:multiLevelType w:val="hybridMultilevel"/>
    <w:tmpl w:val="569C151E"/>
    <w:lvl w:ilvl="0" w:tplc="C52499BC">
      <w:start w:val="15"/>
      <w:numFmt w:val="bullet"/>
      <w:lvlText w:val="-"/>
      <w:lvlJc w:val="left"/>
      <w:pPr>
        <w:ind w:left="720" w:hanging="360"/>
      </w:pPr>
      <w:rPr>
        <w:rFonts w:ascii="EYInterstate Light" w:eastAsia="Times New Roman" w:hAnsi="EYInterstate Light"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B70301"/>
    <w:multiLevelType w:val="multilevel"/>
    <w:tmpl w:val="74042628"/>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CEE02C3"/>
    <w:multiLevelType w:val="hybridMultilevel"/>
    <w:tmpl w:val="09542FF4"/>
    <w:lvl w:ilvl="0" w:tplc="3D6A721C">
      <w:start w:val="1"/>
      <w:numFmt w:val="bullet"/>
      <w:pStyle w:val="EYBulletedtext2"/>
      <w:lvlText w:val="►"/>
      <w:lvlJc w:val="left"/>
      <w:pPr>
        <w:ind w:left="648" w:hanging="360"/>
      </w:pPr>
      <w:rPr>
        <w:rFonts w:ascii="Arial" w:hAnsi="Arial" w:hint="default"/>
        <w:color w:val="FFE60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415284"/>
    <w:multiLevelType w:val="multilevel"/>
    <w:tmpl w:val="D130ADF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F8D6F4B"/>
    <w:multiLevelType w:val="hybridMultilevel"/>
    <w:tmpl w:val="D9809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1FC3D8C"/>
    <w:multiLevelType w:val="hybridMultilevel"/>
    <w:tmpl w:val="CC985DC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9495ACD"/>
    <w:multiLevelType w:val="hybridMultilevel"/>
    <w:tmpl w:val="4DD8D54C"/>
    <w:lvl w:ilvl="0" w:tplc="0B0C371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A7E2DEE"/>
    <w:multiLevelType w:val="hybridMultilevel"/>
    <w:tmpl w:val="3BA8FE5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3B8B1374"/>
    <w:multiLevelType w:val="multilevel"/>
    <w:tmpl w:val="056E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B5C32"/>
    <w:multiLevelType w:val="multilevel"/>
    <w:tmpl w:val="840C3BE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EB852BA"/>
    <w:multiLevelType w:val="hybridMultilevel"/>
    <w:tmpl w:val="A06CD4EC"/>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6" w15:restartNumberingAfterBreak="0">
    <w:nsid w:val="448026C0"/>
    <w:multiLevelType w:val="hybridMultilevel"/>
    <w:tmpl w:val="A9244ABE"/>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start w:val="1"/>
      <w:numFmt w:val="bullet"/>
      <w:lvlText w:val=""/>
      <w:lvlJc w:val="left"/>
      <w:pPr>
        <w:ind w:left="2520" w:hanging="360"/>
      </w:pPr>
      <w:rPr>
        <w:rFonts w:ascii="Wingdings" w:hAnsi="Wingdings" w:hint="default"/>
      </w:rPr>
    </w:lvl>
    <w:lvl w:ilvl="3" w:tplc="240A0001">
      <w:start w:val="1"/>
      <w:numFmt w:val="bullet"/>
      <w:lvlText w:val=""/>
      <w:lvlJc w:val="left"/>
      <w:pPr>
        <w:ind w:left="3240" w:hanging="360"/>
      </w:pPr>
      <w:rPr>
        <w:rFonts w:ascii="Symbol" w:hAnsi="Symbol" w:hint="default"/>
      </w:rPr>
    </w:lvl>
    <w:lvl w:ilvl="4" w:tplc="240A0003">
      <w:start w:val="1"/>
      <w:numFmt w:val="bullet"/>
      <w:lvlText w:val="o"/>
      <w:lvlJc w:val="left"/>
      <w:pPr>
        <w:ind w:left="3960" w:hanging="360"/>
      </w:pPr>
      <w:rPr>
        <w:rFonts w:ascii="Courier New" w:hAnsi="Courier New" w:cs="Courier New" w:hint="default"/>
      </w:rPr>
    </w:lvl>
    <w:lvl w:ilvl="5" w:tplc="240A0005">
      <w:start w:val="1"/>
      <w:numFmt w:val="bullet"/>
      <w:lvlText w:val=""/>
      <w:lvlJc w:val="left"/>
      <w:pPr>
        <w:ind w:left="4680" w:hanging="360"/>
      </w:pPr>
      <w:rPr>
        <w:rFonts w:ascii="Wingdings" w:hAnsi="Wingdings" w:hint="default"/>
      </w:rPr>
    </w:lvl>
    <w:lvl w:ilvl="6" w:tplc="240A0001">
      <w:start w:val="1"/>
      <w:numFmt w:val="bullet"/>
      <w:lvlText w:val=""/>
      <w:lvlJc w:val="left"/>
      <w:pPr>
        <w:ind w:left="5400" w:hanging="360"/>
      </w:pPr>
      <w:rPr>
        <w:rFonts w:ascii="Symbol" w:hAnsi="Symbol" w:hint="default"/>
      </w:rPr>
    </w:lvl>
    <w:lvl w:ilvl="7" w:tplc="240A0003">
      <w:start w:val="1"/>
      <w:numFmt w:val="bullet"/>
      <w:lvlText w:val="o"/>
      <w:lvlJc w:val="left"/>
      <w:pPr>
        <w:ind w:left="6120" w:hanging="360"/>
      </w:pPr>
      <w:rPr>
        <w:rFonts w:ascii="Courier New" w:hAnsi="Courier New" w:cs="Courier New" w:hint="default"/>
      </w:rPr>
    </w:lvl>
    <w:lvl w:ilvl="8" w:tplc="240A0005">
      <w:start w:val="1"/>
      <w:numFmt w:val="bullet"/>
      <w:lvlText w:val=""/>
      <w:lvlJc w:val="left"/>
      <w:pPr>
        <w:ind w:left="6840" w:hanging="360"/>
      </w:pPr>
      <w:rPr>
        <w:rFonts w:ascii="Wingdings" w:hAnsi="Wingdings" w:hint="default"/>
      </w:rPr>
    </w:lvl>
  </w:abstractNum>
  <w:abstractNum w:abstractNumId="17" w15:restartNumberingAfterBreak="0">
    <w:nsid w:val="5A577578"/>
    <w:multiLevelType w:val="hybridMultilevel"/>
    <w:tmpl w:val="78001710"/>
    <w:lvl w:ilvl="0" w:tplc="240A001B">
      <w:start w:val="1"/>
      <w:numFmt w:val="lowerRoman"/>
      <w:lvlText w:val="%1."/>
      <w:lvlJc w:val="righ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8" w15:restartNumberingAfterBreak="0">
    <w:nsid w:val="63A45B03"/>
    <w:multiLevelType w:val="hybridMultilevel"/>
    <w:tmpl w:val="72301BA2"/>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9" w15:restartNumberingAfterBreak="0">
    <w:nsid w:val="63E051EA"/>
    <w:multiLevelType w:val="hybridMultilevel"/>
    <w:tmpl w:val="E1A63E30"/>
    <w:lvl w:ilvl="0" w:tplc="240A0005">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0" w15:restartNumberingAfterBreak="0">
    <w:nsid w:val="725A400D"/>
    <w:multiLevelType w:val="hybridMultilevel"/>
    <w:tmpl w:val="0AE8E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9690914"/>
    <w:multiLevelType w:val="hybridMultilevel"/>
    <w:tmpl w:val="D922ABF2"/>
    <w:lvl w:ilvl="0" w:tplc="240A001B">
      <w:start w:val="1"/>
      <w:numFmt w:val="lowerRoman"/>
      <w:lvlText w:val="%1."/>
      <w:lvlJc w:val="righ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num w:numId="1" w16cid:durableId="331183068">
    <w:abstractNumId w:val="7"/>
  </w:num>
  <w:num w:numId="2" w16cid:durableId="1194151259">
    <w:abstractNumId w:val="0"/>
  </w:num>
  <w:num w:numId="3" w16cid:durableId="1634753683">
    <w:abstractNumId w:val="10"/>
  </w:num>
  <w:num w:numId="4" w16cid:durableId="1202089257">
    <w:abstractNumId w:val="14"/>
  </w:num>
  <w:num w:numId="5" w16cid:durableId="145248724">
    <w:abstractNumId w:val="11"/>
  </w:num>
  <w:num w:numId="6" w16cid:durableId="1774011786">
    <w:abstractNumId w:val="20"/>
  </w:num>
  <w:num w:numId="7" w16cid:durableId="1345395748">
    <w:abstractNumId w:val="8"/>
  </w:num>
  <w:num w:numId="8" w16cid:durableId="1849520116">
    <w:abstractNumId w:val="5"/>
  </w:num>
  <w:num w:numId="9" w16cid:durableId="685058842">
    <w:abstractNumId w:val="9"/>
  </w:num>
  <w:num w:numId="10" w16cid:durableId="915940710">
    <w:abstractNumId w:val="6"/>
  </w:num>
  <w:num w:numId="11" w16cid:durableId="1328434739">
    <w:abstractNumId w:val="12"/>
  </w:num>
  <w:num w:numId="12" w16cid:durableId="1770930721">
    <w:abstractNumId w:val="15"/>
  </w:num>
  <w:num w:numId="13" w16cid:durableId="436143896">
    <w:abstractNumId w:val="18"/>
  </w:num>
  <w:num w:numId="14" w16cid:durableId="1264916888">
    <w:abstractNumId w:val="4"/>
  </w:num>
  <w:num w:numId="15" w16cid:durableId="311830524">
    <w:abstractNumId w:val="16"/>
  </w:num>
  <w:num w:numId="16" w16cid:durableId="1581940504">
    <w:abstractNumId w:val="16"/>
  </w:num>
  <w:num w:numId="17" w16cid:durableId="1359745698">
    <w:abstractNumId w:val="13"/>
  </w:num>
  <w:num w:numId="18" w16cid:durableId="2050956870">
    <w:abstractNumId w:val="3"/>
  </w:num>
  <w:num w:numId="19" w16cid:durableId="1565483503">
    <w:abstractNumId w:val="17"/>
  </w:num>
  <w:num w:numId="20" w16cid:durableId="679162613">
    <w:abstractNumId w:val="1"/>
  </w:num>
  <w:num w:numId="21" w16cid:durableId="1981960874">
    <w:abstractNumId w:val="21"/>
  </w:num>
  <w:num w:numId="22" w16cid:durableId="1015572602">
    <w:abstractNumId w:val="19"/>
  </w:num>
  <w:num w:numId="23" w16cid:durableId="205336318">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D39"/>
    <w:rsid w:val="00000067"/>
    <w:rsid w:val="00000405"/>
    <w:rsid w:val="00000DDD"/>
    <w:rsid w:val="0000173C"/>
    <w:rsid w:val="000018D9"/>
    <w:rsid w:val="00001A85"/>
    <w:rsid w:val="00002184"/>
    <w:rsid w:val="00002D47"/>
    <w:rsid w:val="00002F78"/>
    <w:rsid w:val="00003478"/>
    <w:rsid w:val="00003F3C"/>
    <w:rsid w:val="000041A4"/>
    <w:rsid w:val="000044D9"/>
    <w:rsid w:val="000045B7"/>
    <w:rsid w:val="00004777"/>
    <w:rsid w:val="00004D39"/>
    <w:rsid w:val="00005A08"/>
    <w:rsid w:val="000065EA"/>
    <w:rsid w:val="00006780"/>
    <w:rsid w:val="00006BF6"/>
    <w:rsid w:val="0000714B"/>
    <w:rsid w:val="00007453"/>
    <w:rsid w:val="00007DA0"/>
    <w:rsid w:val="0001008C"/>
    <w:rsid w:val="00010795"/>
    <w:rsid w:val="0001210F"/>
    <w:rsid w:val="0001251E"/>
    <w:rsid w:val="000125F4"/>
    <w:rsid w:val="00012E3A"/>
    <w:rsid w:val="00013060"/>
    <w:rsid w:val="000131DE"/>
    <w:rsid w:val="000132AC"/>
    <w:rsid w:val="000133A8"/>
    <w:rsid w:val="0001378D"/>
    <w:rsid w:val="00013B3E"/>
    <w:rsid w:val="00013BCE"/>
    <w:rsid w:val="00013D43"/>
    <w:rsid w:val="00013DD5"/>
    <w:rsid w:val="00013DF8"/>
    <w:rsid w:val="000141F8"/>
    <w:rsid w:val="00014375"/>
    <w:rsid w:val="000144AA"/>
    <w:rsid w:val="00014E01"/>
    <w:rsid w:val="00014E56"/>
    <w:rsid w:val="00014FED"/>
    <w:rsid w:val="00015175"/>
    <w:rsid w:val="0001537D"/>
    <w:rsid w:val="0001548A"/>
    <w:rsid w:val="0001570F"/>
    <w:rsid w:val="00015AAA"/>
    <w:rsid w:val="00015C2E"/>
    <w:rsid w:val="00015F40"/>
    <w:rsid w:val="00015F6A"/>
    <w:rsid w:val="000165B3"/>
    <w:rsid w:val="0001671C"/>
    <w:rsid w:val="0001698B"/>
    <w:rsid w:val="00016BB5"/>
    <w:rsid w:val="00016C21"/>
    <w:rsid w:val="00016CA9"/>
    <w:rsid w:val="00016ED9"/>
    <w:rsid w:val="00016EDE"/>
    <w:rsid w:val="00017093"/>
    <w:rsid w:val="00017352"/>
    <w:rsid w:val="00017927"/>
    <w:rsid w:val="00017AE8"/>
    <w:rsid w:val="00017E5C"/>
    <w:rsid w:val="0002084B"/>
    <w:rsid w:val="00020ABD"/>
    <w:rsid w:val="00020B19"/>
    <w:rsid w:val="00020C1D"/>
    <w:rsid w:val="00020CB5"/>
    <w:rsid w:val="00020CFA"/>
    <w:rsid w:val="000211E8"/>
    <w:rsid w:val="00021206"/>
    <w:rsid w:val="00021285"/>
    <w:rsid w:val="00021353"/>
    <w:rsid w:val="0002183B"/>
    <w:rsid w:val="000221A4"/>
    <w:rsid w:val="00022442"/>
    <w:rsid w:val="0002355B"/>
    <w:rsid w:val="00023594"/>
    <w:rsid w:val="0002362B"/>
    <w:rsid w:val="000236B1"/>
    <w:rsid w:val="00023732"/>
    <w:rsid w:val="00023989"/>
    <w:rsid w:val="00023BFF"/>
    <w:rsid w:val="00023CBE"/>
    <w:rsid w:val="00023E2A"/>
    <w:rsid w:val="000241D1"/>
    <w:rsid w:val="00024646"/>
    <w:rsid w:val="00024820"/>
    <w:rsid w:val="00024E29"/>
    <w:rsid w:val="00025568"/>
    <w:rsid w:val="00025733"/>
    <w:rsid w:val="00025786"/>
    <w:rsid w:val="000260F3"/>
    <w:rsid w:val="00026293"/>
    <w:rsid w:val="000267B3"/>
    <w:rsid w:val="00026A65"/>
    <w:rsid w:val="00026C4F"/>
    <w:rsid w:val="00027492"/>
    <w:rsid w:val="00030094"/>
    <w:rsid w:val="0003022E"/>
    <w:rsid w:val="00030315"/>
    <w:rsid w:val="000307EC"/>
    <w:rsid w:val="00030D40"/>
    <w:rsid w:val="00031296"/>
    <w:rsid w:val="000315D7"/>
    <w:rsid w:val="000317D5"/>
    <w:rsid w:val="000317E0"/>
    <w:rsid w:val="000319B2"/>
    <w:rsid w:val="000319C4"/>
    <w:rsid w:val="00031D09"/>
    <w:rsid w:val="00031E04"/>
    <w:rsid w:val="00032AE4"/>
    <w:rsid w:val="00032FA7"/>
    <w:rsid w:val="0003311F"/>
    <w:rsid w:val="000334A3"/>
    <w:rsid w:val="00034463"/>
    <w:rsid w:val="00034572"/>
    <w:rsid w:val="00034A37"/>
    <w:rsid w:val="00034CE0"/>
    <w:rsid w:val="00034DF5"/>
    <w:rsid w:val="0003562F"/>
    <w:rsid w:val="0003581E"/>
    <w:rsid w:val="00035AB3"/>
    <w:rsid w:val="00035DCD"/>
    <w:rsid w:val="000362DC"/>
    <w:rsid w:val="000367BD"/>
    <w:rsid w:val="00036980"/>
    <w:rsid w:val="00036B7B"/>
    <w:rsid w:val="00037033"/>
    <w:rsid w:val="000371D7"/>
    <w:rsid w:val="00037326"/>
    <w:rsid w:val="000377C8"/>
    <w:rsid w:val="00037DF7"/>
    <w:rsid w:val="00037F4B"/>
    <w:rsid w:val="000404DE"/>
    <w:rsid w:val="0004050B"/>
    <w:rsid w:val="000405FF"/>
    <w:rsid w:val="00040753"/>
    <w:rsid w:val="000407DF"/>
    <w:rsid w:val="0004084F"/>
    <w:rsid w:val="00040974"/>
    <w:rsid w:val="00040DB1"/>
    <w:rsid w:val="00040E77"/>
    <w:rsid w:val="0004112E"/>
    <w:rsid w:val="000419F7"/>
    <w:rsid w:val="000423D9"/>
    <w:rsid w:val="0004255F"/>
    <w:rsid w:val="00042886"/>
    <w:rsid w:val="000429DE"/>
    <w:rsid w:val="00042B5D"/>
    <w:rsid w:val="00042BE5"/>
    <w:rsid w:val="00042C1D"/>
    <w:rsid w:val="00042E53"/>
    <w:rsid w:val="00042E61"/>
    <w:rsid w:val="0004331D"/>
    <w:rsid w:val="00043709"/>
    <w:rsid w:val="00043ADE"/>
    <w:rsid w:val="0004463F"/>
    <w:rsid w:val="0004467D"/>
    <w:rsid w:val="000450FA"/>
    <w:rsid w:val="00045592"/>
    <w:rsid w:val="000455C3"/>
    <w:rsid w:val="000457BA"/>
    <w:rsid w:val="00045904"/>
    <w:rsid w:val="000459D8"/>
    <w:rsid w:val="00045FD4"/>
    <w:rsid w:val="0004674C"/>
    <w:rsid w:val="0004690A"/>
    <w:rsid w:val="00046A93"/>
    <w:rsid w:val="00046C9A"/>
    <w:rsid w:val="000473FD"/>
    <w:rsid w:val="00047874"/>
    <w:rsid w:val="000479B0"/>
    <w:rsid w:val="000502D6"/>
    <w:rsid w:val="0005044D"/>
    <w:rsid w:val="000507C9"/>
    <w:rsid w:val="00050855"/>
    <w:rsid w:val="000509B0"/>
    <w:rsid w:val="00050AAE"/>
    <w:rsid w:val="00050B52"/>
    <w:rsid w:val="00050FAD"/>
    <w:rsid w:val="00051193"/>
    <w:rsid w:val="000513C4"/>
    <w:rsid w:val="000516D3"/>
    <w:rsid w:val="00051727"/>
    <w:rsid w:val="00051B0B"/>
    <w:rsid w:val="00051E3A"/>
    <w:rsid w:val="00051EBC"/>
    <w:rsid w:val="00051EDB"/>
    <w:rsid w:val="00052192"/>
    <w:rsid w:val="00052229"/>
    <w:rsid w:val="00052324"/>
    <w:rsid w:val="0005245B"/>
    <w:rsid w:val="000529B5"/>
    <w:rsid w:val="00052BEE"/>
    <w:rsid w:val="00052E6F"/>
    <w:rsid w:val="0005354A"/>
    <w:rsid w:val="00053788"/>
    <w:rsid w:val="00053A6F"/>
    <w:rsid w:val="0005441F"/>
    <w:rsid w:val="0005488E"/>
    <w:rsid w:val="00055099"/>
    <w:rsid w:val="000552DF"/>
    <w:rsid w:val="00055515"/>
    <w:rsid w:val="00055A5C"/>
    <w:rsid w:val="00055ABE"/>
    <w:rsid w:val="00056960"/>
    <w:rsid w:val="00056983"/>
    <w:rsid w:val="000576EF"/>
    <w:rsid w:val="00057755"/>
    <w:rsid w:val="000578A8"/>
    <w:rsid w:val="000600F6"/>
    <w:rsid w:val="000605B4"/>
    <w:rsid w:val="00060C2A"/>
    <w:rsid w:val="00060C63"/>
    <w:rsid w:val="000612E9"/>
    <w:rsid w:val="000618F6"/>
    <w:rsid w:val="00061934"/>
    <w:rsid w:val="000619B3"/>
    <w:rsid w:val="00061AF7"/>
    <w:rsid w:val="00061BB7"/>
    <w:rsid w:val="00061C44"/>
    <w:rsid w:val="000623A6"/>
    <w:rsid w:val="00062497"/>
    <w:rsid w:val="000628AA"/>
    <w:rsid w:val="00062AA4"/>
    <w:rsid w:val="00062BE4"/>
    <w:rsid w:val="00062CC0"/>
    <w:rsid w:val="00062CDA"/>
    <w:rsid w:val="00062F6A"/>
    <w:rsid w:val="0006334A"/>
    <w:rsid w:val="00063CBA"/>
    <w:rsid w:val="0006451B"/>
    <w:rsid w:val="00064D74"/>
    <w:rsid w:val="000652A0"/>
    <w:rsid w:val="000654F4"/>
    <w:rsid w:val="00065679"/>
    <w:rsid w:val="00065C11"/>
    <w:rsid w:val="00066235"/>
    <w:rsid w:val="00066287"/>
    <w:rsid w:val="0006629C"/>
    <w:rsid w:val="00066956"/>
    <w:rsid w:val="00066D8A"/>
    <w:rsid w:val="000672D7"/>
    <w:rsid w:val="0006736B"/>
    <w:rsid w:val="0006745C"/>
    <w:rsid w:val="000675F1"/>
    <w:rsid w:val="00067860"/>
    <w:rsid w:val="00067872"/>
    <w:rsid w:val="00067950"/>
    <w:rsid w:val="00067975"/>
    <w:rsid w:val="00067AD7"/>
    <w:rsid w:val="00067E16"/>
    <w:rsid w:val="000707D8"/>
    <w:rsid w:val="000707DE"/>
    <w:rsid w:val="00070D63"/>
    <w:rsid w:val="000710A9"/>
    <w:rsid w:val="00071100"/>
    <w:rsid w:val="00071608"/>
    <w:rsid w:val="000719FE"/>
    <w:rsid w:val="00071B58"/>
    <w:rsid w:val="00071CDA"/>
    <w:rsid w:val="000734FD"/>
    <w:rsid w:val="00073847"/>
    <w:rsid w:val="00073EA0"/>
    <w:rsid w:val="00073F5A"/>
    <w:rsid w:val="000740B7"/>
    <w:rsid w:val="0007414D"/>
    <w:rsid w:val="000742CD"/>
    <w:rsid w:val="00074A43"/>
    <w:rsid w:val="00074B16"/>
    <w:rsid w:val="00074BFA"/>
    <w:rsid w:val="00075161"/>
    <w:rsid w:val="00075263"/>
    <w:rsid w:val="00075716"/>
    <w:rsid w:val="00075B3F"/>
    <w:rsid w:val="00075CD5"/>
    <w:rsid w:val="000762DE"/>
    <w:rsid w:val="0007645B"/>
    <w:rsid w:val="00076BBF"/>
    <w:rsid w:val="0007736D"/>
    <w:rsid w:val="00077534"/>
    <w:rsid w:val="00077805"/>
    <w:rsid w:val="00077954"/>
    <w:rsid w:val="00077A2D"/>
    <w:rsid w:val="00080032"/>
    <w:rsid w:val="0008006C"/>
    <w:rsid w:val="00080372"/>
    <w:rsid w:val="000806BC"/>
    <w:rsid w:val="000807BA"/>
    <w:rsid w:val="000808AA"/>
    <w:rsid w:val="000809EB"/>
    <w:rsid w:val="00080B2C"/>
    <w:rsid w:val="00080B2E"/>
    <w:rsid w:val="00080BCE"/>
    <w:rsid w:val="00080DE0"/>
    <w:rsid w:val="00081455"/>
    <w:rsid w:val="00081641"/>
    <w:rsid w:val="00081A32"/>
    <w:rsid w:val="00081E11"/>
    <w:rsid w:val="00082185"/>
    <w:rsid w:val="0008245E"/>
    <w:rsid w:val="0008254A"/>
    <w:rsid w:val="00082C48"/>
    <w:rsid w:val="00082D37"/>
    <w:rsid w:val="00082D69"/>
    <w:rsid w:val="00082DCA"/>
    <w:rsid w:val="00082F8F"/>
    <w:rsid w:val="00083246"/>
    <w:rsid w:val="00083B94"/>
    <w:rsid w:val="000845E1"/>
    <w:rsid w:val="0008486B"/>
    <w:rsid w:val="0008505F"/>
    <w:rsid w:val="00085122"/>
    <w:rsid w:val="00085CA2"/>
    <w:rsid w:val="00085CBC"/>
    <w:rsid w:val="0008632A"/>
    <w:rsid w:val="00086470"/>
    <w:rsid w:val="000865BE"/>
    <w:rsid w:val="00086E4D"/>
    <w:rsid w:val="00086F6E"/>
    <w:rsid w:val="00086FE8"/>
    <w:rsid w:val="00087253"/>
    <w:rsid w:val="000872B0"/>
    <w:rsid w:val="00087488"/>
    <w:rsid w:val="0008764F"/>
    <w:rsid w:val="0008794C"/>
    <w:rsid w:val="00087987"/>
    <w:rsid w:val="00087C6B"/>
    <w:rsid w:val="000901BB"/>
    <w:rsid w:val="000902D2"/>
    <w:rsid w:val="00090462"/>
    <w:rsid w:val="00090692"/>
    <w:rsid w:val="000907D9"/>
    <w:rsid w:val="00090E9E"/>
    <w:rsid w:val="00090F00"/>
    <w:rsid w:val="00091020"/>
    <w:rsid w:val="00091080"/>
    <w:rsid w:val="0009135D"/>
    <w:rsid w:val="00091948"/>
    <w:rsid w:val="00091AF6"/>
    <w:rsid w:val="00091B11"/>
    <w:rsid w:val="00091C41"/>
    <w:rsid w:val="00091E66"/>
    <w:rsid w:val="00091F2C"/>
    <w:rsid w:val="00091FF4"/>
    <w:rsid w:val="00092332"/>
    <w:rsid w:val="0009241D"/>
    <w:rsid w:val="00092880"/>
    <w:rsid w:val="00092A23"/>
    <w:rsid w:val="00092CB6"/>
    <w:rsid w:val="0009349A"/>
    <w:rsid w:val="00093552"/>
    <w:rsid w:val="000937EA"/>
    <w:rsid w:val="00093EB8"/>
    <w:rsid w:val="00093F1B"/>
    <w:rsid w:val="00093FF0"/>
    <w:rsid w:val="0009413C"/>
    <w:rsid w:val="000946C9"/>
    <w:rsid w:val="00094A80"/>
    <w:rsid w:val="00094D04"/>
    <w:rsid w:val="00094DCA"/>
    <w:rsid w:val="00094DDE"/>
    <w:rsid w:val="00095485"/>
    <w:rsid w:val="000954AD"/>
    <w:rsid w:val="00095571"/>
    <w:rsid w:val="00095595"/>
    <w:rsid w:val="00095A33"/>
    <w:rsid w:val="00096383"/>
    <w:rsid w:val="00096460"/>
    <w:rsid w:val="000969E0"/>
    <w:rsid w:val="00096D58"/>
    <w:rsid w:val="00096D75"/>
    <w:rsid w:val="00097A84"/>
    <w:rsid w:val="00097C21"/>
    <w:rsid w:val="000A0744"/>
    <w:rsid w:val="000A0BA8"/>
    <w:rsid w:val="000A0FF3"/>
    <w:rsid w:val="000A124A"/>
    <w:rsid w:val="000A135F"/>
    <w:rsid w:val="000A143D"/>
    <w:rsid w:val="000A1A41"/>
    <w:rsid w:val="000A1BBA"/>
    <w:rsid w:val="000A2309"/>
    <w:rsid w:val="000A27F1"/>
    <w:rsid w:val="000A2CF3"/>
    <w:rsid w:val="000A330B"/>
    <w:rsid w:val="000A33B9"/>
    <w:rsid w:val="000A3550"/>
    <w:rsid w:val="000A3563"/>
    <w:rsid w:val="000A3E8B"/>
    <w:rsid w:val="000A3F56"/>
    <w:rsid w:val="000A4355"/>
    <w:rsid w:val="000A46C1"/>
    <w:rsid w:val="000A4909"/>
    <w:rsid w:val="000A5390"/>
    <w:rsid w:val="000A54EA"/>
    <w:rsid w:val="000A5B59"/>
    <w:rsid w:val="000A5E42"/>
    <w:rsid w:val="000A5E95"/>
    <w:rsid w:val="000A68C3"/>
    <w:rsid w:val="000A6F8A"/>
    <w:rsid w:val="000A747B"/>
    <w:rsid w:val="000A7679"/>
    <w:rsid w:val="000A773B"/>
    <w:rsid w:val="000B0115"/>
    <w:rsid w:val="000B033D"/>
    <w:rsid w:val="000B0401"/>
    <w:rsid w:val="000B07D6"/>
    <w:rsid w:val="000B087F"/>
    <w:rsid w:val="000B09D9"/>
    <w:rsid w:val="000B0C2C"/>
    <w:rsid w:val="000B0C31"/>
    <w:rsid w:val="000B0E26"/>
    <w:rsid w:val="000B1230"/>
    <w:rsid w:val="000B16EE"/>
    <w:rsid w:val="000B1BF6"/>
    <w:rsid w:val="000B25CD"/>
    <w:rsid w:val="000B2A04"/>
    <w:rsid w:val="000B2D8B"/>
    <w:rsid w:val="000B2EC6"/>
    <w:rsid w:val="000B2F29"/>
    <w:rsid w:val="000B3517"/>
    <w:rsid w:val="000B3566"/>
    <w:rsid w:val="000B3856"/>
    <w:rsid w:val="000B3B0D"/>
    <w:rsid w:val="000B3CBB"/>
    <w:rsid w:val="000B407E"/>
    <w:rsid w:val="000B4A7B"/>
    <w:rsid w:val="000B4BFC"/>
    <w:rsid w:val="000B4C0A"/>
    <w:rsid w:val="000B4C55"/>
    <w:rsid w:val="000B4E27"/>
    <w:rsid w:val="000B50B2"/>
    <w:rsid w:val="000B50E0"/>
    <w:rsid w:val="000B5139"/>
    <w:rsid w:val="000B52B8"/>
    <w:rsid w:val="000B52F1"/>
    <w:rsid w:val="000B5888"/>
    <w:rsid w:val="000B5AE4"/>
    <w:rsid w:val="000B5B64"/>
    <w:rsid w:val="000B5EB8"/>
    <w:rsid w:val="000B6A24"/>
    <w:rsid w:val="000B6A4D"/>
    <w:rsid w:val="000B6B12"/>
    <w:rsid w:val="000B6B35"/>
    <w:rsid w:val="000B70AF"/>
    <w:rsid w:val="000B710C"/>
    <w:rsid w:val="000B723E"/>
    <w:rsid w:val="000B729B"/>
    <w:rsid w:val="000B757E"/>
    <w:rsid w:val="000B76A5"/>
    <w:rsid w:val="000B7A0C"/>
    <w:rsid w:val="000C00A5"/>
    <w:rsid w:val="000C051B"/>
    <w:rsid w:val="000C097C"/>
    <w:rsid w:val="000C1501"/>
    <w:rsid w:val="000C16C6"/>
    <w:rsid w:val="000C1D27"/>
    <w:rsid w:val="000C1EDB"/>
    <w:rsid w:val="000C2195"/>
    <w:rsid w:val="000C220C"/>
    <w:rsid w:val="000C23C6"/>
    <w:rsid w:val="000C2495"/>
    <w:rsid w:val="000C25C5"/>
    <w:rsid w:val="000C2C1F"/>
    <w:rsid w:val="000C2E9B"/>
    <w:rsid w:val="000C2F0E"/>
    <w:rsid w:val="000C307D"/>
    <w:rsid w:val="000C3120"/>
    <w:rsid w:val="000C3155"/>
    <w:rsid w:val="000C3A75"/>
    <w:rsid w:val="000C4087"/>
    <w:rsid w:val="000C4165"/>
    <w:rsid w:val="000C432D"/>
    <w:rsid w:val="000C46A5"/>
    <w:rsid w:val="000C4AD6"/>
    <w:rsid w:val="000C4F4C"/>
    <w:rsid w:val="000C52FE"/>
    <w:rsid w:val="000C570D"/>
    <w:rsid w:val="000C5722"/>
    <w:rsid w:val="000C5D7F"/>
    <w:rsid w:val="000C61C3"/>
    <w:rsid w:val="000C61EC"/>
    <w:rsid w:val="000C62DA"/>
    <w:rsid w:val="000C6589"/>
    <w:rsid w:val="000C699F"/>
    <w:rsid w:val="000C69EA"/>
    <w:rsid w:val="000C6AEC"/>
    <w:rsid w:val="000C6BFC"/>
    <w:rsid w:val="000C6F0F"/>
    <w:rsid w:val="000C6FC6"/>
    <w:rsid w:val="000C77D9"/>
    <w:rsid w:val="000C7D1B"/>
    <w:rsid w:val="000C7D2D"/>
    <w:rsid w:val="000D025E"/>
    <w:rsid w:val="000D094C"/>
    <w:rsid w:val="000D0AFB"/>
    <w:rsid w:val="000D0B0C"/>
    <w:rsid w:val="000D0F62"/>
    <w:rsid w:val="000D123D"/>
    <w:rsid w:val="000D14CC"/>
    <w:rsid w:val="000D15C2"/>
    <w:rsid w:val="000D1964"/>
    <w:rsid w:val="000D1E80"/>
    <w:rsid w:val="000D208D"/>
    <w:rsid w:val="000D2318"/>
    <w:rsid w:val="000D2699"/>
    <w:rsid w:val="000D27AE"/>
    <w:rsid w:val="000D2C2A"/>
    <w:rsid w:val="000D2C82"/>
    <w:rsid w:val="000D3508"/>
    <w:rsid w:val="000D36E3"/>
    <w:rsid w:val="000D38A0"/>
    <w:rsid w:val="000D38E2"/>
    <w:rsid w:val="000D3A0D"/>
    <w:rsid w:val="000D3F3D"/>
    <w:rsid w:val="000D3FB1"/>
    <w:rsid w:val="000D4122"/>
    <w:rsid w:val="000D44AC"/>
    <w:rsid w:val="000D49FA"/>
    <w:rsid w:val="000D4C88"/>
    <w:rsid w:val="000D4C92"/>
    <w:rsid w:val="000D51BE"/>
    <w:rsid w:val="000D51FD"/>
    <w:rsid w:val="000D5715"/>
    <w:rsid w:val="000D6175"/>
    <w:rsid w:val="000D6449"/>
    <w:rsid w:val="000D665D"/>
    <w:rsid w:val="000D66BB"/>
    <w:rsid w:val="000D672A"/>
    <w:rsid w:val="000D6765"/>
    <w:rsid w:val="000D6849"/>
    <w:rsid w:val="000D6CC6"/>
    <w:rsid w:val="000D6CCA"/>
    <w:rsid w:val="000D73B4"/>
    <w:rsid w:val="000D7703"/>
    <w:rsid w:val="000D7A78"/>
    <w:rsid w:val="000E0816"/>
    <w:rsid w:val="000E091A"/>
    <w:rsid w:val="000E142D"/>
    <w:rsid w:val="000E1550"/>
    <w:rsid w:val="000E1ABF"/>
    <w:rsid w:val="000E1B24"/>
    <w:rsid w:val="000E1E2F"/>
    <w:rsid w:val="000E204C"/>
    <w:rsid w:val="000E299E"/>
    <w:rsid w:val="000E3044"/>
    <w:rsid w:val="000E3129"/>
    <w:rsid w:val="000E31CF"/>
    <w:rsid w:val="000E342D"/>
    <w:rsid w:val="000E3924"/>
    <w:rsid w:val="000E3954"/>
    <w:rsid w:val="000E4300"/>
    <w:rsid w:val="000E4409"/>
    <w:rsid w:val="000E4410"/>
    <w:rsid w:val="000E44E5"/>
    <w:rsid w:val="000E46B8"/>
    <w:rsid w:val="000E4C0F"/>
    <w:rsid w:val="000E50A7"/>
    <w:rsid w:val="000E524E"/>
    <w:rsid w:val="000E5709"/>
    <w:rsid w:val="000E5723"/>
    <w:rsid w:val="000E58B5"/>
    <w:rsid w:val="000E58D7"/>
    <w:rsid w:val="000E5A82"/>
    <w:rsid w:val="000E5BD2"/>
    <w:rsid w:val="000E6017"/>
    <w:rsid w:val="000E637E"/>
    <w:rsid w:val="000E647A"/>
    <w:rsid w:val="000E6A72"/>
    <w:rsid w:val="000E75CB"/>
    <w:rsid w:val="000E7AE8"/>
    <w:rsid w:val="000E7CBE"/>
    <w:rsid w:val="000E7E0A"/>
    <w:rsid w:val="000E7E52"/>
    <w:rsid w:val="000E7F3C"/>
    <w:rsid w:val="000E7F46"/>
    <w:rsid w:val="000F0C90"/>
    <w:rsid w:val="000F107C"/>
    <w:rsid w:val="000F132F"/>
    <w:rsid w:val="000F195D"/>
    <w:rsid w:val="000F2604"/>
    <w:rsid w:val="000F27DB"/>
    <w:rsid w:val="000F2A22"/>
    <w:rsid w:val="000F35B5"/>
    <w:rsid w:val="000F3DF0"/>
    <w:rsid w:val="000F3FA2"/>
    <w:rsid w:val="000F43B9"/>
    <w:rsid w:val="000F489A"/>
    <w:rsid w:val="000F4B09"/>
    <w:rsid w:val="000F50E3"/>
    <w:rsid w:val="000F530E"/>
    <w:rsid w:val="000F559F"/>
    <w:rsid w:val="000F56D5"/>
    <w:rsid w:val="000F5703"/>
    <w:rsid w:val="000F5C96"/>
    <w:rsid w:val="000F5D5D"/>
    <w:rsid w:val="000F5DD0"/>
    <w:rsid w:val="000F616F"/>
    <w:rsid w:val="000F637F"/>
    <w:rsid w:val="000F6618"/>
    <w:rsid w:val="000F73C4"/>
    <w:rsid w:val="000F7859"/>
    <w:rsid w:val="000F7AA7"/>
    <w:rsid w:val="00100164"/>
    <w:rsid w:val="001001ED"/>
    <w:rsid w:val="0010047A"/>
    <w:rsid w:val="001004E4"/>
    <w:rsid w:val="00100753"/>
    <w:rsid w:val="0010080D"/>
    <w:rsid w:val="00100926"/>
    <w:rsid w:val="00100C28"/>
    <w:rsid w:val="00100CCE"/>
    <w:rsid w:val="00101021"/>
    <w:rsid w:val="001011A2"/>
    <w:rsid w:val="001011C0"/>
    <w:rsid w:val="0010143E"/>
    <w:rsid w:val="001016BF"/>
    <w:rsid w:val="00101A5F"/>
    <w:rsid w:val="001025E1"/>
    <w:rsid w:val="0010332B"/>
    <w:rsid w:val="00103479"/>
    <w:rsid w:val="00103707"/>
    <w:rsid w:val="00103FA5"/>
    <w:rsid w:val="001044B7"/>
    <w:rsid w:val="001044C1"/>
    <w:rsid w:val="0010455B"/>
    <w:rsid w:val="00104622"/>
    <w:rsid w:val="001046F4"/>
    <w:rsid w:val="00104C52"/>
    <w:rsid w:val="00104E0C"/>
    <w:rsid w:val="00105224"/>
    <w:rsid w:val="001052CE"/>
    <w:rsid w:val="00105D5F"/>
    <w:rsid w:val="00106053"/>
    <w:rsid w:val="001060DE"/>
    <w:rsid w:val="001066B1"/>
    <w:rsid w:val="001066B3"/>
    <w:rsid w:val="001068C0"/>
    <w:rsid w:val="001068CB"/>
    <w:rsid w:val="00106983"/>
    <w:rsid w:val="00106BB8"/>
    <w:rsid w:val="00106D58"/>
    <w:rsid w:val="00106DC1"/>
    <w:rsid w:val="00106FD0"/>
    <w:rsid w:val="00107FF4"/>
    <w:rsid w:val="00110144"/>
    <w:rsid w:val="00110FD2"/>
    <w:rsid w:val="001112BD"/>
    <w:rsid w:val="001115D2"/>
    <w:rsid w:val="0011166A"/>
    <w:rsid w:val="00111909"/>
    <w:rsid w:val="00111A2D"/>
    <w:rsid w:val="00111BF7"/>
    <w:rsid w:val="00112462"/>
    <w:rsid w:val="001129D4"/>
    <w:rsid w:val="00112CAF"/>
    <w:rsid w:val="00112E03"/>
    <w:rsid w:val="00112EC1"/>
    <w:rsid w:val="001132E1"/>
    <w:rsid w:val="0011335D"/>
    <w:rsid w:val="0011366A"/>
    <w:rsid w:val="00114361"/>
    <w:rsid w:val="00114471"/>
    <w:rsid w:val="00114619"/>
    <w:rsid w:val="00114973"/>
    <w:rsid w:val="001150BB"/>
    <w:rsid w:val="00115190"/>
    <w:rsid w:val="00115207"/>
    <w:rsid w:val="0011533D"/>
    <w:rsid w:val="0011546B"/>
    <w:rsid w:val="00115707"/>
    <w:rsid w:val="001157A2"/>
    <w:rsid w:val="001158BC"/>
    <w:rsid w:val="001159B8"/>
    <w:rsid w:val="00116110"/>
    <w:rsid w:val="00116510"/>
    <w:rsid w:val="00116FFD"/>
    <w:rsid w:val="0011705A"/>
    <w:rsid w:val="00117069"/>
    <w:rsid w:val="0011726F"/>
    <w:rsid w:val="001176FD"/>
    <w:rsid w:val="00117ABE"/>
    <w:rsid w:val="0012012A"/>
    <w:rsid w:val="00120580"/>
    <w:rsid w:val="0012058B"/>
    <w:rsid w:val="00121427"/>
    <w:rsid w:val="00121A81"/>
    <w:rsid w:val="00121D0C"/>
    <w:rsid w:val="00121E59"/>
    <w:rsid w:val="001224B7"/>
    <w:rsid w:val="0012281C"/>
    <w:rsid w:val="001232EE"/>
    <w:rsid w:val="001234D2"/>
    <w:rsid w:val="00123667"/>
    <w:rsid w:val="001237C0"/>
    <w:rsid w:val="0012394C"/>
    <w:rsid w:val="00123EC2"/>
    <w:rsid w:val="00124269"/>
    <w:rsid w:val="0012441E"/>
    <w:rsid w:val="00124D1D"/>
    <w:rsid w:val="00125086"/>
    <w:rsid w:val="001250B5"/>
    <w:rsid w:val="0012521C"/>
    <w:rsid w:val="00125595"/>
    <w:rsid w:val="001256F3"/>
    <w:rsid w:val="00125B4E"/>
    <w:rsid w:val="00125CDA"/>
    <w:rsid w:val="00125F04"/>
    <w:rsid w:val="001275F9"/>
    <w:rsid w:val="00127654"/>
    <w:rsid w:val="00127BBC"/>
    <w:rsid w:val="00127F31"/>
    <w:rsid w:val="001303D8"/>
    <w:rsid w:val="00130684"/>
    <w:rsid w:val="00130757"/>
    <w:rsid w:val="00130ADF"/>
    <w:rsid w:val="0013136F"/>
    <w:rsid w:val="0013146D"/>
    <w:rsid w:val="001314B3"/>
    <w:rsid w:val="00131809"/>
    <w:rsid w:val="00131ECC"/>
    <w:rsid w:val="00132124"/>
    <w:rsid w:val="0013229E"/>
    <w:rsid w:val="00132522"/>
    <w:rsid w:val="00132A2D"/>
    <w:rsid w:val="00132D43"/>
    <w:rsid w:val="00133C7C"/>
    <w:rsid w:val="00133F81"/>
    <w:rsid w:val="001344ED"/>
    <w:rsid w:val="00134CA6"/>
    <w:rsid w:val="00134CC7"/>
    <w:rsid w:val="00134D12"/>
    <w:rsid w:val="00134E1F"/>
    <w:rsid w:val="001350E0"/>
    <w:rsid w:val="0013513A"/>
    <w:rsid w:val="00135484"/>
    <w:rsid w:val="0013620F"/>
    <w:rsid w:val="001363EF"/>
    <w:rsid w:val="00136562"/>
    <w:rsid w:val="00136D21"/>
    <w:rsid w:val="001373CD"/>
    <w:rsid w:val="00137614"/>
    <w:rsid w:val="00137B5A"/>
    <w:rsid w:val="00137CD6"/>
    <w:rsid w:val="00137E53"/>
    <w:rsid w:val="00137F85"/>
    <w:rsid w:val="00137FCC"/>
    <w:rsid w:val="00140880"/>
    <w:rsid w:val="0014094D"/>
    <w:rsid w:val="00140971"/>
    <w:rsid w:val="00140A3A"/>
    <w:rsid w:val="00141719"/>
    <w:rsid w:val="00141766"/>
    <w:rsid w:val="00141BC8"/>
    <w:rsid w:val="00141DD4"/>
    <w:rsid w:val="00142377"/>
    <w:rsid w:val="00142429"/>
    <w:rsid w:val="00142B26"/>
    <w:rsid w:val="0014309E"/>
    <w:rsid w:val="001431B3"/>
    <w:rsid w:val="0014373B"/>
    <w:rsid w:val="00143B65"/>
    <w:rsid w:val="001440AE"/>
    <w:rsid w:val="00144173"/>
    <w:rsid w:val="00144756"/>
    <w:rsid w:val="001447DF"/>
    <w:rsid w:val="001447F9"/>
    <w:rsid w:val="0014483F"/>
    <w:rsid w:val="00144DCC"/>
    <w:rsid w:val="00145177"/>
    <w:rsid w:val="00145615"/>
    <w:rsid w:val="00145789"/>
    <w:rsid w:val="001457C3"/>
    <w:rsid w:val="00145BAE"/>
    <w:rsid w:val="00145DA9"/>
    <w:rsid w:val="00145F1C"/>
    <w:rsid w:val="001461A9"/>
    <w:rsid w:val="0014655C"/>
    <w:rsid w:val="001465D7"/>
    <w:rsid w:val="00146678"/>
    <w:rsid w:val="0014694A"/>
    <w:rsid w:val="00146E56"/>
    <w:rsid w:val="00147041"/>
    <w:rsid w:val="001473E0"/>
    <w:rsid w:val="0014769C"/>
    <w:rsid w:val="00147792"/>
    <w:rsid w:val="00147A16"/>
    <w:rsid w:val="00147B8F"/>
    <w:rsid w:val="00147BDA"/>
    <w:rsid w:val="00150066"/>
    <w:rsid w:val="00150A1A"/>
    <w:rsid w:val="00151094"/>
    <w:rsid w:val="00151130"/>
    <w:rsid w:val="00151496"/>
    <w:rsid w:val="00151667"/>
    <w:rsid w:val="00151759"/>
    <w:rsid w:val="00151800"/>
    <w:rsid w:val="00151AAC"/>
    <w:rsid w:val="00151E4E"/>
    <w:rsid w:val="001521C0"/>
    <w:rsid w:val="001524F4"/>
    <w:rsid w:val="00152BCA"/>
    <w:rsid w:val="001530D0"/>
    <w:rsid w:val="001534A8"/>
    <w:rsid w:val="00153597"/>
    <w:rsid w:val="001536D8"/>
    <w:rsid w:val="00153985"/>
    <w:rsid w:val="00153B35"/>
    <w:rsid w:val="00153E2D"/>
    <w:rsid w:val="00153F8E"/>
    <w:rsid w:val="0015406E"/>
    <w:rsid w:val="0015418B"/>
    <w:rsid w:val="001547E7"/>
    <w:rsid w:val="0015507B"/>
    <w:rsid w:val="001550AA"/>
    <w:rsid w:val="00155136"/>
    <w:rsid w:val="0015513E"/>
    <w:rsid w:val="00155397"/>
    <w:rsid w:val="001557FF"/>
    <w:rsid w:val="00155B69"/>
    <w:rsid w:val="00155D38"/>
    <w:rsid w:val="0015617E"/>
    <w:rsid w:val="00156AC8"/>
    <w:rsid w:val="00156C2E"/>
    <w:rsid w:val="00156C7C"/>
    <w:rsid w:val="00156EA3"/>
    <w:rsid w:val="0015716A"/>
    <w:rsid w:val="00157480"/>
    <w:rsid w:val="00157D1B"/>
    <w:rsid w:val="00157DE5"/>
    <w:rsid w:val="00157EED"/>
    <w:rsid w:val="0016014E"/>
    <w:rsid w:val="0016059B"/>
    <w:rsid w:val="0016069C"/>
    <w:rsid w:val="00160764"/>
    <w:rsid w:val="0016098B"/>
    <w:rsid w:val="00160A83"/>
    <w:rsid w:val="00160AE7"/>
    <w:rsid w:val="00160B01"/>
    <w:rsid w:val="0016119A"/>
    <w:rsid w:val="001611B3"/>
    <w:rsid w:val="00161325"/>
    <w:rsid w:val="0016151E"/>
    <w:rsid w:val="001618A4"/>
    <w:rsid w:val="00161975"/>
    <w:rsid w:val="00161F48"/>
    <w:rsid w:val="0016231B"/>
    <w:rsid w:val="001624DD"/>
    <w:rsid w:val="001627F0"/>
    <w:rsid w:val="00162ADB"/>
    <w:rsid w:val="00162EE0"/>
    <w:rsid w:val="00163015"/>
    <w:rsid w:val="001631AD"/>
    <w:rsid w:val="00163207"/>
    <w:rsid w:val="001637D7"/>
    <w:rsid w:val="00163DCE"/>
    <w:rsid w:val="00163E66"/>
    <w:rsid w:val="00163F44"/>
    <w:rsid w:val="0016458C"/>
    <w:rsid w:val="001645E1"/>
    <w:rsid w:val="00164A7C"/>
    <w:rsid w:val="00164C5A"/>
    <w:rsid w:val="00164C8D"/>
    <w:rsid w:val="00165005"/>
    <w:rsid w:val="001652A4"/>
    <w:rsid w:val="00165B17"/>
    <w:rsid w:val="00165FED"/>
    <w:rsid w:val="0016616E"/>
    <w:rsid w:val="00166350"/>
    <w:rsid w:val="00166633"/>
    <w:rsid w:val="0016693E"/>
    <w:rsid w:val="0016694E"/>
    <w:rsid w:val="00166955"/>
    <w:rsid w:val="00166CBD"/>
    <w:rsid w:val="00166EA6"/>
    <w:rsid w:val="00167096"/>
    <w:rsid w:val="001672C1"/>
    <w:rsid w:val="00167340"/>
    <w:rsid w:val="001675E2"/>
    <w:rsid w:val="0016791D"/>
    <w:rsid w:val="00167A45"/>
    <w:rsid w:val="00167CC4"/>
    <w:rsid w:val="00167FB9"/>
    <w:rsid w:val="00170032"/>
    <w:rsid w:val="00170085"/>
    <w:rsid w:val="0017027F"/>
    <w:rsid w:val="0017073F"/>
    <w:rsid w:val="00170AF8"/>
    <w:rsid w:val="00170DE7"/>
    <w:rsid w:val="00170E1A"/>
    <w:rsid w:val="00170E49"/>
    <w:rsid w:val="00170EBE"/>
    <w:rsid w:val="00170EE2"/>
    <w:rsid w:val="0017125F"/>
    <w:rsid w:val="00171634"/>
    <w:rsid w:val="00171939"/>
    <w:rsid w:val="00171F61"/>
    <w:rsid w:val="00172108"/>
    <w:rsid w:val="00172186"/>
    <w:rsid w:val="0017239F"/>
    <w:rsid w:val="001724C9"/>
    <w:rsid w:val="0017277A"/>
    <w:rsid w:val="00172A64"/>
    <w:rsid w:val="00172B0F"/>
    <w:rsid w:val="00172B1B"/>
    <w:rsid w:val="00172EB6"/>
    <w:rsid w:val="00173499"/>
    <w:rsid w:val="00173A3C"/>
    <w:rsid w:val="00173B1C"/>
    <w:rsid w:val="00173C06"/>
    <w:rsid w:val="00173E0C"/>
    <w:rsid w:val="00173FD9"/>
    <w:rsid w:val="001741D9"/>
    <w:rsid w:val="001747A7"/>
    <w:rsid w:val="0017485F"/>
    <w:rsid w:val="00174A0E"/>
    <w:rsid w:val="00175015"/>
    <w:rsid w:val="00175286"/>
    <w:rsid w:val="00176497"/>
    <w:rsid w:val="00176BFB"/>
    <w:rsid w:val="001770FB"/>
    <w:rsid w:val="001772A7"/>
    <w:rsid w:val="001772B8"/>
    <w:rsid w:val="0017732F"/>
    <w:rsid w:val="00177493"/>
    <w:rsid w:val="00177699"/>
    <w:rsid w:val="0017789F"/>
    <w:rsid w:val="00180287"/>
    <w:rsid w:val="00180EC3"/>
    <w:rsid w:val="00181279"/>
    <w:rsid w:val="001813A8"/>
    <w:rsid w:val="00181485"/>
    <w:rsid w:val="0018162C"/>
    <w:rsid w:val="00181728"/>
    <w:rsid w:val="00181A62"/>
    <w:rsid w:val="00181B19"/>
    <w:rsid w:val="00181E7F"/>
    <w:rsid w:val="001820C9"/>
    <w:rsid w:val="001824F2"/>
    <w:rsid w:val="00182B0D"/>
    <w:rsid w:val="00182D66"/>
    <w:rsid w:val="00183058"/>
    <w:rsid w:val="001830BD"/>
    <w:rsid w:val="0018326E"/>
    <w:rsid w:val="001832F6"/>
    <w:rsid w:val="001836C4"/>
    <w:rsid w:val="001837F6"/>
    <w:rsid w:val="00183B7B"/>
    <w:rsid w:val="00183F6F"/>
    <w:rsid w:val="001846A8"/>
    <w:rsid w:val="001847C5"/>
    <w:rsid w:val="001848A2"/>
    <w:rsid w:val="001848C7"/>
    <w:rsid w:val="001849C2"/>
    <w:rsid w:val="001858C5"/>
    <w:rsid w:val="00185975"/>
    <w:rsid w:val="00185F56"/>
    <w:rsid w:val="00185F70"/>
    <w:rsid w:val="00186105"/>
    <w:rsid w:val="00186D17"/>
    <w:rsid w:val="00186E22"/>
    <w:rsid w:val="00186EC7"/>
    <w:rsid w:val="00186EFA"/>
    <w:rsid w:val="0018711D"/>
    <w:rsid w:val="00187886"/>
    <w:rsid w:val="00190202"/>
    <w:rsid w:val="00191420"/>
    <w:rsid w:val="00191570"/>
    <w:rsid w:val="00191666"/>
    <w:rsid w:val="00191A75"/>
    <w:rsid w:val="00191ABB"/>
    <w:rsid w:val="00191D23"/>
    <w:rsid w:val="00191F21"/>
    <w:rsid w:val="00191FC2"/>
    <w:rsid w:val="00192584"/>
    <w:rsid w:val="001926EA"/>
    <w:rsid w:val="00192992"/>
    <w:rsid w:val="00192995"/>
    <w:rsid w:val="00192ABB"/>
    <w:rsid w:val="00192AF6"/>
    <w:rsid w:val="00193072"/>
    <w:rsid w:val="001930CD"/>
    <w:rsid w:val="001938F3"/>
    <w:rsid w:val="00193C6F"/>
    <w:rsid w:val="00193CFA"/>
    <w:rsid w:val="00193EB9"/>
    <w:rsid w:val="00195650"/>
    <w:rsid w:val="00195712"/>
    <w:rsid w:val="00195C92"/>
    <w:rsid w:val="00195D57"/>
    <w:rsid w:val="0019624C"/>
    <w:rsid w:val="001963F5"/>
    <w:rsid w:val="00196476"/>
    <w:rsid w:val="0019652D"/>
    <w:rsid w:val="0019674D"/>
    <w:rsid w:val="00196753"/>
    <w:rsid w:val="001968E3"/>
    <w:rsid w:val="00196BE5"/>
    <w:rsid w:val="00196E73"/>
    <w:rsid w:val="00196EC9"/>
    <w:rsid w:val="001972F7"/>
    <w:rsid w:val="00197B14"/>
    <w:rsid w:val="001A04C7"/>
    <w:rsid w:val="001A0503"/>
    <w:rsid w:val="001A0702"/>
    <w:rsid w:val="001A0EBA"/>
    <w:rsid w:val="001A1677"/>
    <w:rsid w:val="001A18F5"/>
    <w:rsid w:val="001A238B"/>
    <w:rsid w:val="001A29E1"/>
    <w:rsid w:val="001A2BC4"/>
    <w:rsid w:val="001A2BE5"/>
    <w:rsid w:val="001A2F79"/>
    <w:rsid w:val="001A345F"/>
    <w:rsid w:val="001A3599"/>
    <w:rsid w:val="001A3809"/>
    <w:rsid w:val="001A3B27"/>
    <w:rsid w:val="001A4195"/>
    <w:rsid w:val="001A424A"/>
    <w:rsid w:val="001A4530"/>
    <w:rsid w:val="001A4FDA"/>
    <w:rsid w:val="001A5264"/>
    <w:rsid w:val="001A5679"/>
    <w:rsid w:val="001A58A9"/>
    <w:rsid w:val="001A5B11"/>
    <w:rsid w:val="001A5B75"/>
    <w:rsid w:val="001A6A3C"/>
    <w:rsid w:val="001A6AFF"/>
    <w:rsid w:val="001A6B38"/>
    <w:rsid w:val="001A6C22"/>
    <w:rsid w:val="001A6C72"/>
    <w:rsid w:val="001A6DF4"/>
    <w:rsid w:val="001A723C"/>
    <w:rsid w:val="001A7348"/>
    <w:rsid w:val="001A75A6"/>
    <w:rsid w:val="001A7874"/>
    <w:rsid w:val="001A7D0F"/>
    <w:rsid w:val="001B0509"/>
    <w:rsid w:val="001B0AAA"/>
    <w:rsid w:val="001B0BC9"/>
    <w:rsid w:val="001B0DB7"/>
    <w:rsid w:val="001B150C"/>
    <w:rsid w:val="001B16BB"/>
    <w:rsid w:val="001B176E"/>
    <w:rsid w:val="001B19F1"/>
    <w:rsid w:val="001B1C10"/>
    <w:rsid w:val="001B1EEC"/>
    <w:rsid w:val="001B277A"/>
    <w:rsid w:val="001B2860"/>
    <w:rsid w:val="001B28D0"/>
    <w:rsid w:val="001B2C1D"/>
    <w:rsid w:val="001B2E34"/>
    <w:rsid w:val="001B2E37"/>
    <w:rsid w:val="001B349E"/>
    <w:rsid w:val="001B3C34"/>
    <w:rsid w:val="001B3DBF"/>
    <w:rsid w:val="001B3DFF"/>
    <w:rsid w:val="001B46C5"/>
    <w:rsid w:val="001B4960"/>
    <w:rsid w:val="001B4D58"/>
    <w:rsid w:val="001B551E"/>
    <w:rsid w:val="001B55D9"/>
    <w:rsid w:val="001B5B28"/>
    <w:rsid w:val="001B5E77"/>
    <w:rsid w:val="001B5E8A"/>
    <w:rsid w:val="001B61E4"/>
    <w:rsid w:val="001B658B"/>
    <w:rsid w:val="001B67C4"/>
    <w:rsid w:val="001B6BE5"/>
    <w:rsid w:val="001B6DE6"/>
    <w:rsid w:val="001B733C"/>
    <w:rsid w:val="001B7408"/>
    <w:rsid w:val="001B777B"/>
    <w:rsid w:val="001B7DF7"/>
    <w:rsid w:val="001C017C"/>
    <w:rsid w:val="001C0477"/>
    <w:rsid w:val="001C052D"/>
    <w:rsid w:val="001C069F"/>
    <w:rsid w:val="001C0A25"/>
    <w:rsid w:val="001C1425"/>
    <w:rsid w:val="001C1BA1"/>
    <w:rsid w:val="001C1F40"/>
    <w:rsid w:val="001C1F6A"/>
    <w:rsid w:val="001C24DA"/>
    <w:rsid w:val="001C25A6"/>
    <w:rsid w:val="001C2C4D"/>
    <w:rsid w:val="001C3051"/>
    <w:rsid w:val="001C3167"/>
    <w:rsid w:val="001C3CF7"/>
    <w:rsid w:val="001C46AF"/>
    <w:rsid w:val="001C4D9A"/>
    <w:rsid w:val="001C5F47"/>
    <w:rsid w:val="001C626F"/>
    <w:rsid w:val="001C676F"/>
    <w:rsid w:val="001C68EF"/>
    <w:rsid w:val="001C6C74"/>
    <w:rsid w:val="001C6C93"/>
    <w:rsid w:val="001C6D91"/>
    <w:rsid w:val="001C6F7A"/>
    <w:rsid w:val="001C7859"/>
    <w:rsid w:val="001C7EAD"/>
    <w:rsid w:val="001C7F15"/>
    <w:rsid w:val="001C7F71"/>
    <w:rsid w:val="001D0087"/>
    <w:rsid w:val="001D0466"/>
    <w:rsid w:val="001D0640"/>
    <w:rsid w:val="001D07A2"/>
    <w:rsid w:val="001D0B4A"/>
    <w:rsid w:val="001D0D9C"/>
    <w:rsid w:val="001D10C0"/>
    <w:rsid w:val="001D139E"/>
    <w:rsid w:val="001D16A7"/>
    <w:rsid w:val="001D17E4"/>
    <w:rsid w:val="001D1A0B"/>
    <w:rsid w:val="001D1C0D"/>
    <w:rsid w:val="001D1D2D"/>
    <w:rsid w:val="001D2704"/>
    <w:rsid w:val="001D2721"/>
    <w:rsid w:val="001D2A6C"/>
    <w:rsid w:val="001D2CD1"/>
    <w:rsid w:val="001D2D58"/>
    <w:rsid w:val="001D2E0C"/>
    <w:rsid w:val="001D2E0D"/>
    <w:rsid w:val="001D34A4"/>
    <w:rsid w:val="001D363E"/>
    <w:rsid w:val="001D395C"/>
    <w:rsid w:val="001D3962"/>
    <w:rsid w:val="001D3995"/>
    <w:rsid w:val="001D46B4"/>
    <w:rsid w:val="001D49F6"/>
    <w:rsid w:val="001D4DAD"/>
    <w:rsid w:val="001D4FFD"/>
    <w:rsid w:val="001D55B7"/>
    <w:rsid w:val="001D56FA"/>
    <w:rsid w:val="001D571D"/>
    <w:rsid w:val="001D594A"/>
    <w:rsid w:val="001D5DB1"/>
    <w:rsid w:val="001D607C"/>
    <w:rsid w:val="001D6235"/>
    <w:rsid w:val="001D6806"/>
    <w:rsid w:val="001D6875"/>
    <w:rsid w:val="001D68F5"/>
    <w:rsid w:val="001D692A"/>
    <w:rsid w:val="001D70FD"/>
    <w:rsid w:val="001D73B6"/>
    <w:rsid w:val="001D74F2"/>
    <w:rsid w:val="001D7FB0"/>
    <w:rsid w:val="001E029D"/>
    <w:rsid w:val="001E04D0"/>
    <w:rsid w:val="001E0527"/>
    <w:rsid w:val="001E0548"/>
    <w:rsid w:val="001E1454"/>
    <w:rsid w:val="001E1632"/>
    <w:rsid w:val="001E1797"/>
    <w:rsid w:val="001E1814"/>
    <w:rsid w:val="001E1AF7"/>
    <w:rsid w:val="001E219B"/>
    <w:rsid w:val="001E23E8"/>
    <w:rsid w:val="001E2DEF"/>
    <w:rsid w:val="001E30DB"/>
    <w:rsid w:val="001E334C"/>
    <w:rsid w:val="001E3B32"/>
    <w:rsid w:val="001E42AB"/>
    <w:rsid w:val="001E4A80"/>
    <w:rsid w:val="001E51E9"/>
    <w:rsid w:val="001E5300"/>
    <w:rsid w:val="001E5AEC"/>
    <w:rsid w:val="001E668B"/>
    <w:rsid w:val="001E67D2"/>
    <w:rsid w:val="001E68AB"/>
    <w:rsid w:val="001E6BC7"/>
    <w:rsid w:val="001E6C2E"/>
    <w:rsid w:val="001E6E2A"/>
    <w:rsid w:val="001E6F6B"/>
    <w:rsid w:val="001E7DB4"/>
    <w:rsid w:val="001E7E96"/>
    <w:rsid w:val="001F0CA6"/>
    <w:rsid w:val="001F0E2B"/>
    <w:rsid w:val="001F0FA3"/>
    <w:rsid w:val="001F124B"/>
    <w:rsid w:val="001F1D0C"/>
    <w:rsid w:val="001F1DB3"/>
    <w:rsid w:val="001F1E10"/>
    <w:rsid w:val="001F2660"/>
    <w:rsid w:val="001F2714"/>
    <w:rsid w:val="001F28D7"/>
    <w:rsid w:val="001F2C4A"/>
    <w:rsid w:val="001F336C"/>
    <w:rsid w:val="001F3389"/>
    <w:rsid w:val="001F3EA3"/>
    <w:rsid w:val="001F412A"/>
    <w:rsid w:val="001F42FA"/>
    <w:rsid w:val="001F448F"/>
    <w:rsid w:val="001F4767"/>
    <w:rsid w:val="001F508C"/>
    <w:rsid w:val="001F5178"/>
    <w:rsid w:val="001F565F"/>
    <w:rsid w:val="001F5931"/>
    <w:rsid w:val="001F5D21"/>
    <w:rsid w:val="001F5FAA"/>
    <w:rsid w:val="001F6240"/>
    <w:rsid w:val="001F6A00"/>
    <w:rsid w:val="001F6AD3"/>
    <w:rsid w:val="001F6CAD"/>
    <w:rsid w:val="001F6EE3"/>
    <w:rsid w:val="001F73E3"/>
    <w:rsid w:val="001F74D7"/>
    <w:rsid w:val="001F760C"/>
    <w:rsid w:val="001F7661"/>
    <w:rsid w:val="001F76D6"/>
    <w:rsid w:val="001F7C66"/>
    <w:rsid w:val="001F7DBE"/>
    <w:rsid w:val="001F7ECA"/>
    <w:rsid w:val="00200018"/>
    <w:rsid w:val="00200CF4"/>
    <w:rsid w:val="0020110F"/>
    <w:rsid w:val="00201162"/>
    <w:rsid w:val="002013D9"/>
    <w:rsid w:val="002016E2"/>
    <w:rsid w:val="00201763"/>
    <w:rsid w:val="00201845"/>
    <w:rsid w:val="002019AB"/>
    <w:rsid w:val="00201F22"/>
    <w:rsid w:val="00202EA9"/>
    <w:rsid w:val="002030A4"/>
    <w:rsid w:val="00203152"/>
    <w:rsid w:val="0020319C"/>
    <w:rsid w:val="00203343"/>
    <w:rsid w:val="00203A14"/>
    <w:rsid w:val="00203BED"/>
    <w:rsid w:val="00203D1C"/>
    <w:rsid w:val="00203DA5"/>
    <w:rsid w:val="0020411F"/>
    <w:rsid w:val="00204379"/>
    <w:rsid w:val="002044B2"/>
    <w:rsid w:val="002049D3"/>
    <w:rsid w:val="00204BE2"/>
    <w:rsid w:val="00204C14"/>
    <w:rsid w:val="00204C82"/>
    <w:rsid w:val="002051EB"/>
    <w:rsid w:val="00205396"/>
    <w:rsid w:val="00205476"/>
    <w:rsid w:val="00205B7F"/>
    <w:rsid w:val="00205B92"/>
    <w:rsid w:val="00205DFA"/>
    <w:rsid w:val="00205F96"/>
    <w:rsid w:val="002064CC"/>
    <w:rsid w:val="002067DF"/>
    <w:rsid w:val="00206CA3"/>
    <w:rsid w:val="00206CC8"/>
    <w:rsid w:val="00206EDA"/>
    <w:rsid w:val="0020716A"/>
    <w:rsid w:val="00207213"/>
    <w:rsid w:val="002075C4"/>
    <w:rsid w:val="0020766B"/>
    <w:rsid w:val="002101A6"/>
    <w:rsid w:val="00210219"/>
    <w:rsid w:val="00210616"/>
    <w:rsid w:val="002108D0"/>
    <w:rsid w:val="00210A59"/>
    <w:rsid w:val="00210D70"/>
    <w:rsid w:val="00210E35"/>
    <w:rsid w:val="00211047"/>
    <w:rsid w:val="002113AD"/>
    <w:rsid w:val="0021167B"/>
    <w:rsid w:val="002119DB"/>
    <w:rsid w:val="002129C9"/>
    <w:rsid w:val="00212BE2"/>
    <w:rsid w:val="00212EF2"/>
    <w:rsid w:val="00213399"/>
    <w:rsid w:val="0021339A"/>
    <w:rsid w:val="00213716"/>
    <w:rsid w:val="00213D88"/>
    <w:rsid w:val="00214436"/>
    <w:rsid w:val="0021466E"/>
    <w:rsid w:val="0021483F"/>
    <w:rsid w:val="002149D2"/>
    <w:rsid w:val="00214B71"/>
    <w:rsid w:val="00214E97"/>
    <w:rsid w:val="00214FF6"/>
    <w:rsid w:val="002153B6"/>
    <w:rsid w:val="002154D1"/>
    <w:rsid w:val="002157ED"/>
    <w:rsid w:val="00215D0D"/>
    <w:rsid w:val="00215D97"/>
    <w:rsid w:val="002164C1"/>
    <w:rsid w:val="00216542"/>
    <w:rsid w:val="002168A9"/>
    <w:rsid w:val="00216BA8"/>
    <w:rsid w:val="00216BB9"/>
    <w:rsid w:val="00216C1C"/>
    <w:rsid w:val="00216C82"/>
    <w:rsid w:val="00216E82"/>
    <w:rsid w:val="0021735E"/>
    <w:rsid w:val="00217D61"/>
    <w:rsid w:val="00217F42"/>
    <w:rsid w:val="00217F5D"/>
    <w:rsid w:val="00217FD1"/>
    <w:rsid w:val="00220259"/>
    <w:rsid w:val="00220290"/>
    <w:rsid w:val="0022044D"/>
    <w:rsid w:val="0022058C"/>
    <w:rsid w:val="00220CB2"/>
    <w:rsid w:val="00220D57"/>
    <w:rsid w:val="0022135B"/>
    <w:rsid w:val="00221E1B"/>
    <w:rsid w:val="00221F0F"/>
    <w:rsid w:val="00222200"/>
    <w:rsid w:val="002225EB"/>
    <w:rsid w:val="00222C73"/>
    <w:rsid w:val="00223317"/>
    <w:rsid w:val="00223391"/>
    <w:rsid w:val="0022361E"/>
    <w:rsid w:val="0022364D"/>
    <w:rsid w:val="00223D3C"/>
    <w:rsid w:val="00224214"/>
    <w:rsid w:val="00224662"/>
    <w:rsid w:val="00224679"/>
    <w:rsid w:val="00224B0A"/>
    <w:rsid w:val="00224E47"/>
    <w:rsid w:val="002250FC"/>
    <w:rsid w:val="00225347"/>
    <w:rsid w:val="0022556B"/>
    <w:rsid w:val="002256A0"/>
    <w:rsid w:val="00225FA3"/>
    <w:rsid w:val="0022611F"/>
    <w:rsid w:val="00226AE1"/>
    <w:rsid w:val="00226F20"/>
    <w:rsid w:val="002270A3"/>
    <w:rsid w:val="002271A9"/>
    <w:rsid w:val="002271DC"/>
    <w:rsid w:val="00227548"/>
    <w:rsid w:val="00227744"/>
    <w:rsid w:val="0022787E"/>
    <w:rsid w:val="00227AEC"/>
    <w:rsid w:val="00227DBC"/>
    <w:rsid w:val="00227E27"/>
    <w:rsid w:val="002300BA"/>
    <w:rsid w:val="002302D2"/>
    <w:rsid w:val="0023064D"/>
    <w:rsid w:val="002306DF"/>
    <w:rsid w:val="00231206"/>
    <w:rsid w:val="0023166D"/>
    <w:rsid w:val="00231D4C"/>
    <w:rsid w:val="00231DB3"/>
    <w:rsid w:val="00232187"/>
    <w:rsid w:val="002329D8"/>
    <w:rsid w:val="00232BFC"/>
    <w:rsid w:val="0023313D"/>
    <w:rsid w:val="002335D8"/>
    <w:rsid w:val="0023362C"/>
    <w:rsid w:val="00233F59"/>
    <w:rsid w:val="00233F5D"/>
    <w:rsid w:val="00233F69"/>
    <w:rsid w:val="00234029"/>
    <w:rsid w:val="0023418D"/>
    <w:rsid w:val="00234198"/>
    <w:rsid w:val="002346BA"/>
    <w:rsid w:val="00234751"/>
    <w:rsid w:val="00234863"/>
    <w:rsid w:val="002348D3"/>
    <w:rsid w:val="00234AFB"/>
    <w:rsid w:val="00234C4A"/>
    <w:rsid w:val="00234CA3"/>
    <w:rsid w:val="00235098"/>
    <w:rsid w:val="002350DE"/>
    <w:rsid w:val="002359D3"/>
    <w:rsid w:val="00236411"/>
    <w:rsid w:val="00236714"/>
    <w:rsid w:val="002368A9"/>
    <w:rsid w:val="00236E10"/>
    <w:rsid w:val="002370D3"/>
    <w:rsid w:val="00237108"/>
    <w:rsid w:val="00237362"/>
    <w:rsid w:val="00237698"/>
    <w:rsid w:val="00237879"/>
    <w:rsid w:val="0024096C"/>
    <w:rsid w:val="002410BF"/>
    <w:rsid w:val="0024122E"/>
    <w:rsid w:val="00241329"/>
    <w:rsid w:val="0024135E"/>
    <w:rsid w:val="002415E9"/>
    <w:rsid w:val="0024196C"/>
    <w:rsid w:val="00242015"/>
    <w:rsid w:val="002425EA"/>
    <w:rsid w:val="002426DE"/>
    <w:rsid w:val="00242871"/>
    <w:rsid w:val="002428FA"/>
    <w:rsid w:val="002429CE"/>
    <w:rsid w:val="00242F5F"/>
    <w:rsid w:val="002431D9"/>
    <w:rsid w:val="0024333D"/>
    <w:rsid w:val="00243356"/>
    <w:rsid w:val="0024338D"/>
    <w:rsid w:val="00243782"/>
    <w:rsid w:val="002437F6"/>
    <w:rsid w:val="002439ED"/>
    <w:rsid w:val="00243BEA"/>
    <w:rsid w:val="00243DB7"/>
    <w:rsid w:val="0024448B"/>
    <w:rsid w:val="00244532"/>
    <w:rsid w:val="0024458F"/>
    <w:rsid w:val="00244B2B"/>
    <w:rsid w:val="00244BA2"/>
    <w:rsid w:val="00244EFD"/>
    <w:rsid w:val="00245161"/>
    <w:rsid w:val="002454DB"/>
    <w:rsid w:val="002459B7"/>
    <w:rsid w:val="00245F76"/>
    <w:rsid w:val="00245FE8"/>
    <w:rsid w:val="002462DD"/>
    <w:rsid w:val="00246379"/>
    <w:rsid w:val="002463F6"/>
    <w:rsid w:val="0024661C"/>
    <w:rsid w:val="00246929"/>
    <w:rsid w:val="00246A9E"/>
    <w:rsid w:val="00246EAB"/>
    <w:rsid w:val="002472CC"/>
    <w:rsid w:val="002472EE"/>
    <w:rsid w:val="0024749F"/>
    <w:rsid w:val="002479D8"/>
    <w:rsid w:val="002506D9"/>
    <w:rsid w:val="0025091A"/>
    <w:rsid w:val="00250993"/>
    <w:rsid w:val="00250DEF"/>
    <w:rsid w:val="002510B5"/>
    <w:rsid w:val="00251C09"/>
    <w:rsid w:val="00251D5B"/>
    <w:rsid w:val="00251E28"/>
    <w:rsid w:val="00251FED"/>
    <w:rsid w:val="00252ADD"/>
    <w:rsid w:val="00252BA0"/>
    <w:rsid w:val="00253957"/>
    <w:rsid w:val="002539D3"/>
    <w:rsid w:val="00253C44"/>
    <w:rsid w:val="00253E44"/>
    <w:rsid w:val="002543DB"/>
    <w:rsid w:val="00254A4F"/>
    <w:rsid w:val="00254AC4"/>
    <w:rsid w:val="00254AE6"/>
    <w:rsid w:val="00254B4E"/>
    <w:rsid w:val="00254BBA"/>
    <w:rsid w:val="00254CEC"/>
    <w:rsid w:val="0025517E"/>
    <w:rsid w:val="00255545"/>
    <w:rsid w:val="00255643"/>
    <w:rsid w:val="00255B72"/>
    <w:rsid w:val="00255DE9"/>
    <w:rsid w:val="00255F22"/>
    <w:rsid w:val="00255F7E"/>
    <w:rsid w:val="002561C3"/>
    <w:rsid w:val="002561F4"/>
    <w:rsid w:val="00256309"/>
    <w:rsid w:val="00256423"/>
    <w:rsid w:val="00256C86"/>
    <w:rsid w:val="00256E2D"/>
    <w:rsid w:val="002578A3"/>
    <w:rsid w:val="00257957"/>
    <w:rsid w:val="00257F4C"/>
    <w:rsid w:val="00260238"/>
    <w:rsid w:val="0026032F"/>
    <w:rsid w:val="00260435"/>
    <w:rsid w:val="00260719"/>
    <w:rsid w:val="002607C3"/>
    <w:rsid w:val="0026111E"/>
    <w:rsid w:val="002612EE"/>
    <w:rsid w:val="002613F8"/>
    <w:rsid w:val="002618F8"/>
    <w:rsid w:val="00261AFC"/>
    <w:rsid w:val="00261DE1"/>
    <w:rsid w:val="00261EF9"/>
    <w:rsid w:val="002622E6"/>
    <w:rsid w:val="002623DE"/>
    <w:rsid w:val="00262855"/>
    <w:rsid w:val="00262A98"/>
    <w:rsid w:val="0026305C"/>
    <w:rsid w:val="002636B4"/>
    <w:rsid w:val="00263DB5"/>
    <w:rsid w:val="00263E07"/>
    <w:rsid w:val="00263F65"/>
    <w:rsid w:val="00264685"/>
    <w:rsid w:val="0026476F"/>
    <w:rsid w:val="00264984"/>
    <w:rsid w:val="00264B9F"/>
    <w:rsid w:val="0026502A"/>
    <w:rsid w:val="002652E1"/>
    <w:rsid w:val="00265350"/>
    <w:rsid w:val="002656B4"/>
    <w:rsid w:val="002657F9"/>
    <w:rsid w:val="002659FE"/>
    <w:rsid w:val="00265A84"/>
    <w:rsid w:val="00265AB8"/>
    <w:rsid w:val="00265AFE"/>
    <w:rsid w:val="002660B8"/>
    <w:rsid w:val="0026635D"/>
    <w:rsid w:val="0026685A"/>
    <w:rsid w:val="00266B15"/>
    <w:rsid w:val="00266B29"/>
    <w:rsid w:val="00266C60"/>
    <w:rsid w:val="00266E62"/>
    <w:rsid w:val="0026703C"/>
    <w:rsid w:val="00267177"/>
    <w:rsid w:val="002674BB"/>
    <w:rsid w:val="00267827"/>
    <w:rsid w:val="00267BCF"/>
    <w:rsid w:val="002703F3"/>
    <w:rsid w:val="00270469"/>
    <w:rsid w:val="00270619"/>
    <w:rsid w:val="00270660"/>
    <w:rsid w:val="00270805"/>
    <w:rsid w:val="002708EE"/>
    <w:rsid w:val="002709FF"/>
    <w:rsid w:val="00270B27"/>
    <w:rsid w:val="00270CCE"/>
    <w:rsid w:val="00271022"/>
    <w:rsid w:val="002712E5"/>
    <w:rsid w:val="0027132F"/>
    <w:rsid w:val="00271AA5"/>
    <w:rsid w:val="00271E5B"/>
    <w:rsid w:val="002720A1"/>
    <w:rsid w:val="002721F5"/>
    <w:rsid w:val="00272374"/>
    <w:rsid w:val="0027246A"/>
    <w:rsid w:val="0027254C"/>
    <w:rsid w:val="002726D3"/>
    <w:rsid w:val="002727A8"/>
    <w:rsid w:val="00272A6C"/>
    <w:rsid w:val="00272BDA"/>
    <w:rsid w:val="0027307E"/>
    <w:rsid w:val="0027324D"/>
    <w:rsid w:val="0027346F"/>
    <w:rsid w:val="0027366E"/>
    <w:rsid w:val="00273B86"/>
    <w:rsid w:val="00274147"/>
    <w:rsid w:val="002743EE"/>
    <w:rsid w:val="00274497"/>
    <w:rsid w:val="00274752"/>
    <w:rsid w:val="002748ED"/>
    <w:rsid w:val="002749FB"/>
    <w:rsid w:val="00274D0B"/>
    <w:rsid w:val="00274FB2"/>
    <w:rsid w:val="00275127"/>
    <w:rsid w:val="00276540"/>
    <w:rsid w:val="0027717C"/>
    <w:rsid w:val="002775F5"/>
    <w:rsid w:val="002776A4"/>
    <w:rsid w:val="00277E24"/>
    <w:rsid w:val="00277F93"/>
    <w:rsid w:val="00277FB9"/>
    <w:rsid w:val="00280159"/>
    <w:rsid w:val="00280217"/>
    <w:rsid w:val="0028023A"/>
    <w:rsid w:val="002805F1"/>
    <w:rsid w:val="0028106A"/>
    <w:rsid w:val="00281321"/>
    <w:rsid w:val="0028136F"/>
    <w:rsid w:val="002813F7"/>
    <w:rsid w:val="00281D61"/>
    <w:rsid w:val="0028212A"/>
    <w:rsid w:val="002821EF"/>
    <w:rsid w:val="002827B0"/>
    <w:rsid w:val="00282CBB"/>
    <w:rsid w:val="00282E94"/>
    <w:rsid w:val="00282F44"/>
    <w:rsid w:val="00283243"/>
    <w:rsid w:val="002837FE"/>
    <w:rsid w:val="00283831"/>
    <w:rsid w:val="00283E02"/>
    <w:rsid w:val="002840DF"/>
    <w:rsid w:val="00284199"/>
    <w:rsid w:val="0028459C"/>
    <w:rsid w:val="002845C5"/>
    <w:rsid w:val="00284E5C"/>
    <w:rsid w:val="002853B0"/>
    <w:rsid w:val="00285589"/>
    <w:rsid w:val="00285C00"/>
    <w:rsid w:val="00285E6E"/>
    <w:rsid w:val="0028601C"/>
    <w:rsid w:val="00286537"/>
    <w:rsid w:val="00286824"/>
    <w:rsid w:val="0028692E"/>
    <w:rsid w:val="002869F3"/>
    <w:rsid w:val="00286A6D"/>
    <w:rsid w:val="00286D82"/>
    <w:rsid w:val="002870B4"/>
    <w:rsid w:val="00287120"/>
    <w:rsid w:val="002877AF"/>
    <w:rsid w:val="00287855"/>
    <w:rsid w:val="00287AF1"/>
    <w:rsid w:val="00287F07"/>
    <w:rsid w:val="00290159"/>
    <w:rsid w:val="002902C9"/>
    <w:rsid w:val="00290C87"/>
    <w:rsid w:val="00290D07"/>
    <w:rsid w:val="00290F12"/>
    <w:rsid w:val="002918A1"/>
    <w:rsid w:val="002919AA"/>
    <w:rsid w:val="00291BD1"/>
    <w:rsid w:val="00291CCB"/>
    <w:rsid w:val="00291D22"/>
    <w:rsid w:val="00291DAC"/>
    <w:rsid w:val="002924DB"/>
    <w:rsid w:val="00292AAF"/>
    <w:rsid w:val="00292CA3"/>
    <w:rsid w:val="00293381"/>
    <w:rsid w:val="0029341A"/>
    <w:rsid w:val="00293A49"/>
    <w:rsid w:val="00293CE6"/>
    <w:rsid w:val="00294327"/>
    <w:rsid w:val="00294F85"/>
    <w:rsid w:val="0029554F"/>
    <w:rsid w:val="002956A0"/>
    <w:rsid w:val="0029571D"/>
    <w:rsid w:val="00295E8F"/>
    <w:rsid w:val="00296582"/>
    <w:rsid w:val="00296E85"/>
    <w:rsid w:val="002971A7"/>
    <w:rsid w:val="0029771F"/>
    <w:rsid w:val="00297CE6"/>
    <w:rsid w:val="00297CF1"/>
    <w:rsid w:val="00297F47"/>
    <w:rsid w:val="002A0431"/>
    <w:rsid w:val="002A0649"/>
    <w:rsid w:val="002A0784"/>
    <w:rsid w:val="002A0808"/>
    <w:rsid w:val="002A0BC9"/>
    <w:rsid w:val="002A1040"/>
    <w:rsid w:val="002A18F3"/>
    <w:rsid w:val="002A1A85"/>
    <w:rsid w:val="002A1BEC"/>
    <w:rsid w:val="002A1E93"/>
    <w:rsid w:val="002A1FED"/>
    <w:rsid w:val="002A1FF7"/>
    <w:rsid w:val="002A23FA"/>
    <w:rsid w:val="002A2BC3"/>
    <w:rsid w:val="002A3063"/>
    <w:rsid w:val="002A3122"/>
    <w:rsid w:val="002A3229"/>
    <w:rsid w:val="002A3D81"/>
    <w:rsid w:val="002A4588"/>
    <w:rsid w:val="002A46D7"/>
    <w:rsid w:val="002A48FA"/>
    <w:rsid w:val="002A495D"/>
    <w:rsid w:val="002A4B17"/>
    <w:rsid w:val="002A4EB6"/>
    <w:rsid w:val="002A518A"/>
    <w:rsid w:val="002A51A4"/>
    <w:rsid w:val="002A520F"/>
    <w:rsid w:val="002A521D"/>
    <w:rsid w:val="002A542D"/>
    <w:rsid w:val="002A5682"/>
    <w:rsid w:val="002A571B"/>
    <w:rsid w:val="002A57F3"/>
    <w:rsid w:val="002A5878"/>
    <w:rsid w:val="002A5BD8"/>
    <w:rsid w:val="002A5ED6"/>
    <w:rsid w:val="002A62D0"/>
    <w:rsid w:val="002A6719"/>
    <w:rsid w:val="002A6BAD"/>
    <w:rsid w:val="002A6DC9"/>
    <w:rsid w:val="002A6E63"/>
    <w:rsid w:val="002A6F5F"/>
    <w:rsid w:val="002A7114"/>
    <w:rsid w:val="002A7200"/>
    <w:rsid w:val="002A797C"/>
    <w:rsid w:val="002A7A30"/>
    <w:rsid w:val="002A7BC5"/>
    <w:rsid w:val="002A7C63"/>
    <w:rsid w:val="002A7CD2"/>
    <w:rsid w:val="002A7D28"/>
    <w:rsid w:val="002B06C9"/>
    <w:rsid w:val="002B071C"/>
    <w:rsid w:val="002B0754"/>
    <w:rsid w:val="002B0A41"/>
    <w:rsid w:val="002B0EEE"/>
    <w:rsid w:val="002B0FA2"/>
    <w:rsid w:val="002B21CF"/>
    <w:rsid w:val="002B236F"/>
    <w:rsid w:val="002B25D8"/>
    <w:rsid w:val="002B26E9"/>
    <w:rsid w:val="002B2794"/>
    <w:rsid w:val="002B2937"/>
    <w:rsid w:val="002B2D12"/>
    <w:rsid w:val="002B319A"/>
    <w:rsid w:val="002B3AD9"/>
    <w:rsid w:val="002B3AE7"/>
    <w:rsid w:val="002B3F78"/>
    <w:rsid w:val="002B417D"/>
    <w:rsid w:val="002B4644"/>
    <w:rsid w:val="002B4B92"/>
    <w:rsid w:val="002B4D61"/>
    <w:rsid w:val="002B5076"/>
    <w:rsid w:val="002B5933"/>
    <w:rsid w:val="002B5B8D"/>
    <w:rsid w:val="002B5E40"/>
    <w:rsid w:val="002B5EB5"/>
    <w:rsid w:val="002B5F12"/>
    <w:rsid w:val="002B657B"/>
    <w:rsid w:val="002B65A9"/>
    <w:rsid w:val="002B66FF"/>
    <w:rsid w:val="002B6789"/>
    <w:rsid w:val="002B6853"/>
    <w:rsid w:val="002B690F"/>
    <w:rsid w:val="002B6ACA"/>
    <w:rsid w:val="002B6B36"/>
    <w:rsid w:val="002B6D99"/>
    <w:rsid w:val="002B715E"/>
    <w:rsid w:val="002B7258"/>
    <w:rsid w:val="002B7469"/>
    <w:rsid w:val="002B7587"/>
    <w:rsid w:val="002B759C"/>
    <w:rsid w:val="002B7D1D"/>
    <w:rsid w:val="002C002E"/>
    <w:rsid w:val="002C0232"/>
    <w:rsid w:val="002C05DB"/>
    <w:rsid w:val="002C0614"/>
    <w:rsid w:val="002C07D5"/>
    <w:rsid w:val="002C0B9A"/>
    <w:rsid w:val="002C0C64"/>
    <w:rsid w:val="002C0FCF"/>
    <w:rsid w:val="002C105D"/>
    <w:rsid w:val="002C10E0"/>
    <w:rsid w:val="002C13FF"/>
    <w:rsid w:val="002C187A"/>
    <w:rsid w:val="002C1908"/>
    <w:rsid w:val="002C1AE8"/>
    <w:rsid w:val="002C1DFC"/>
    <w:rsid w:val="002C1FE5"/>
    <w:rsid w:val="002C21DD"/>
    <w:rsid w:val="002C21E0"/>
    <w:rsid w:val="002C247B"/>
    <w:rsid w:val="002C2697"/>
    <w:rsid w:val="002C26A6"/>
    <w:rsid w:val="002C2937"/>
    <w:rsid w:val="002C2D3D"/>
    <w:rsid w:val="002C2F96"/>
    <w:rsid w:val="002C3334"/>
    <w:rsid w:val="002C3956"/>
    <w:rsid w:val="002C3CF0"/>
    <w:rsid w:val="002C3D29"/>
    <w:rsid w:val="002C3E49"/>
    <w:rsid w:val="002C3E4F"/>
    <w:rsid w:val="002C4247"/>
    <w:rsid w:val="002C4F51"/>
    <w:rsid w:val="002C5057"/>
    <w:rsid w:val="002C5A9A"/>
    <w:rsid w:val="002C62AE"/>
    <w:rsid w:val="002C6C7E"/>
    <w:rsid w:val="002C6CA3"/>
    <w:rsid w:val="002C6E05"/>
    <w:rsid w:val="002C72B1"/>
    <w:rsid w:val="002C7BAF"/>
    <w:rsid w:val="002C7D32"/>
    <w:rsid w:val="002D02D7"/>
    <w:rsid w:val="002D09A4"/>
    <w:rsid w:val="002D0C6D"/>
    <w:rsid w:val="002D12B7"/>
    <w:rsid w:val="002D186D"/>
    <w:rsid w:val="002D1A3E"/>
    <w:rsid w:val="002D1DD9"/>
    <w:rsid w:val="002D201A"/>
    <w:rsid w:val="002D2277"/>
    <w:rsid w:val="002D295E"/>
    <w:rsid w:val="002D2B9C"/>
    <w:rsid w:val="002D3041"/>
    <w:rsid w:val="002D3574"/>
    <w:rsid w:val="002D35AF"/>
    <w:rsid w:val="002D36FA"/>
    <w:rsid w:val="002D379B"/>
    <w:rsid w:val="002D3D5B"/>
    <w:rsid w:val="002D4157"/>
    <w:rsid w:val="002D4213"/>
    <w:rsid w:val="002D43FE"/>
    <w:rsid w:val="002D449B"/>
    <w:rsid w:val="002D4649"/>
    <w:rsid w:val="002D4B84"/>
    <w:rsid w:val="002D4C52"/>
    <w:rsid w:val="002D5710"/>
    <w:rsid w:val="002D5A12"/>
    <w:rsid w:val="002D5B99"/>
    <w:rsid w:val="002D679A"/>
    <w:rsid w:val="002D6AF4"/>
    <w:rsid w:val="002D6C75"/>
    <w:rsid w:val="002D6CF0"/>
    <w:rsid w:val="002D6DAD"/>
    <w:rsid w:val="002D6F89"/>
    <w:rsid w:val="002D70AD"/>
    <w:rsid w:val="002D797A"/>
    <w:rsid w:val="002D7E42"/>
    <w:rsid w:val="002D7FEC"/>
    <w:rsid w:val="002E044B"/>
    <w:rsid w:val="002E07BA"/>
    <w:rsid w:val="002E08C0"/>
    <w:rsid w:val="002E0BE8"/>
    <w:rsid w:val="002E0E78"/>
    <w:rsid w:val="002E0F2D"/>
    <w:rsid w:val="002E0F51"/>
    <w:rsid w:val="002E11CD"/>
    <w:rsid w:val="002E1623"/>
    <w:rsid w:val="002E16CB"/>
    <w:rsid w:val="002E180A"/>
    <w:rsid w:val="002E1D8E"/>
    <w:rsid w:val="002E1D96"/>
    <w:rsid w:val="002E1F79"/>
    <w:rsid w:val="002E227D"/>
    <w:rsid w:val="002E2809"/>
    <w:rsid w:val="002E3614"/>
    <w:rsid w:val="002E39A6"/>
    <w:rsid w:val="002E3CAA"/>
    <w:rsid w:val="002E3EA7"/>
    <w:rsid w:val="002E4134"/>
    <w:rsid w:val="002E4196"/>
    <w:rsid w:val="002E4219"/>
    <w:rsid w:val="002E425F"/>
    <w:rsid w:val="002E4AC7"/>
    <w:rsid w:val="002E565C"/>
    <w:rsid w:val="002E571F"/>
    <w:rsid w:val="002E583D"/>
    <w:rsid w:val="002E6414"/>
    <w:rsid w:val="002E69BA"/>
    <w:rsid w:val="002E69FC"/>
    <w:rsid w:val="002E6A5F"/>
    <w:rsid w:val="002E6DBA"/>
    <w:rsid w:val="002E6F31"/>
    <w:rsid w:val="002E7134"/>
    <w:rsid w:val="002E7233"/>
    <w:rsid w:val="002E7239"/>
    <w:rsid w:val="002E7966"/>
    <w:rsid w:val="002E7D22"/>
    <w:rsid w:val="002E7F91"/>
    <w:rsid w:val="002F0012"/>
    <w:rsid w:val="002F0059"/>
    <w:rsid w:val="002F0062"/>
    <w:rsid w:val="002F04B9"/>
    <w:rsid w:val="002F0799"/>
    <w:rsid w:val="002F08FC"/>
    <w:rsid w:val="002F105A"/>
    <w:rsid w:val="002F121B"/>
    <w:rsid w:val="002F168C"/>
    <w:rsid w:val="002F18B3"/>
    <w:rsid w:val="002F1C61"/>
    <w:rsid w:val="002F230C"/>
    <w:rsid w:val="002F2553"/>
    <w:rsid w:val="002F285E"/>
    <w:rsid w:val="002F28AB"/>
    <w:rsid w:val="002F29F9"/>
    <w:rsid w:val="002F2BC7"/>
    <w:rsid w:val="002F2D90"/>
    <w:rsid w:val="002F2E94"/>
    <w:rsid w:val="002F2F7D"/>
    <w:rsid w:val="002F313E"/>
    <w:rsid w:val="002F333B"/>
    <w:rsid w:val="002F360E"/>
    <w:rsid w:val="002F36CF"/>
    <w:rsid w:val="002F3ABA"/>
    <w:rsid w:val="002F3D15"/>
    <w:rsid w:val="002F3D4B"/>
    <w:rsid w:val="002F4838"/>
    <w:rsid w:val="002F498E"/>
    <w:rsid w:val="002F4A72"/>
    <w:rsid w:val="002F4B13"/>
    <w:rsid w:val="002F4E83"/>
    <w:rsid w:val="002F533D"/>
    <w:rsid w:val="002F547D"/>
    <w:rsid w:val="002F54D2"/>
    <w:rsid w:val="002F5BD9"/>
    <w:rsid w:val="002F63F1"/>
    <w:rsid w:val="002F6417"/>
    <w:rsid w:val="002F6706"/>
    <w:rsid w:val="002F6AA8"/>
    <w:rsid w:val="002F6BB6"/>
    <w:rsid w:val="002F7018"/>
    <w:rsid w:val="002F70B5"/>
    <w:rsid w:val="002F7235"/>
    <w:rsid w:val="002F730D"/>
    <w:rsid w:val="002F73E6"/>
    <w:rsid w:val="002F7446"/>
    <w:rsid w:val="002F77B5"/>
    <w:rsid w:val="002F77D4"/>
    <w:rsid w:val="002F7E0C"/>
    <w:rsid w:val="0030032E"/>
    <w:rsid w:val="00300573"/>
    <w:rsid w:val="0030085D"/>
    <w:rsid w:val="00300BDF"/>
    <w:rsid w:val="00300EFA"/>
    <w:rsid w:val="003011BF"/>
    <w:rsid w:val="00301243"/>
    <w:rsid w:val="00301971"/>
    <w:rsid w:val="00301AB1"/>
    <w:rsid w:val="003023CD"/>
    <w:rsid w:val="00302620"/>
    <w:rsid w:val="00302B6E"/>
    <w:rsid w:val="0030318C"/>
    <w:rsid w:val="003031AB"/>
    <w:rsid w:val="00303855"/>
    <w:rsid w:val="00303EDB"/>
    <w:rsid w:val="0030417C"/>
    <w:rsid w:val="003047EE"/>
    <w:rsid w:val="003047FE"/>
    <w:rsid w:val="00304D7E"/>
    <w:rsid w:val="00304F72"/>
    <w:rsid w:val="00305063"/>
    <w:rsid w:val="00305212"/>
    <w:rsid w:val="003058B5"/>
    <w:rsid w:val="003059E1"/>
    <w:rsid w:val="00305B5E"/>
    <w:rsid w:val="00305C5B"/>
    <w:rsid w:val="00305F64"/>
    <w:rsid w:val="00306059"/>
    <w:rsid w:val="003062D6"/>
    <w:rsid w:val="00306473"/>
    <w:rsid w:val="00306570"/>
    <w:rsid w:val="0030659C"/>
    <w:rsid w:val="00306676"/>
    <w:rsid w:val="00306CBF"/>
    <w:rsid w:val="00306CED"/>
    <w:rsid w:val="00306E64"/>
    <w:rsid w:val="003071B0"/>
    <w:rsid w:val="0030725C"/>
    <w:rsid w:val="00307427"/>
    <w:rsid w:val="003076AF"/>
    <w:rsid w:val="00307A68"/>
    <w:rsid w:val="00307CD9"/>
    <w:rsid w:val="00307DFB"/>
    <w:rsid w:val="003100FF"/>
    <w:rsid w:val="00310213"/>
    <w:rsid w:val="00310443"/>
    <w:rsid w:val="00310AD0"/>
    <w:rsid w:val="00310B01"/>
    <w:rsid w:val="00310EC9"/>
    <w:rsid w:val="00310FAE"/>
    <w:rsid w:val="003111F9"/>
    <w:rsid w:val="0031130B"/>
    <w:rsid w:val="00311499"/>
    <w:rsid w:val="00311822"/>
    <w:rsid w:val="0031195A"/>
    <w:rsid w:val="00311A72"/>
    <w:rsid w:val="00311ADB"/>
    <w:rsid w:val="00311C21"/>
    <w:rsid w:val="003122CD"/>
    <w:rsid w:val="00312EDF"/>
    <w:rsid w:val="00313635"/>
    <w:rsid w:val="0031367C"/>
    <w:rsid w:val="003136C9"/>
    <w:rsid w:val="003139CD"/>
    <w:rsid w:val="0031413B"/>
    <w:rsid w:val="00314342"/>
    <w:rsid w:val="00314CA8"/>
    <w:rsid w:val="00314D3F"/>
    <w:rsid w:val="00314DDD"/>
    <w:rsid w:val="00315064"/>
    <w:rsid w:val="00315311"/>
    <w:rsid w:val="003156ED"/>
    <w:rsid w:val="003158CB"/>
    <w:rsid w:val="00315958"/>
    <w:rsid w:val="00315C92"/>
    <w:rsid w:val="00315EC5"/>
    <w:rsid w:val="00315FF1"/>
    <w:rsid w:val="003160DC"/>
    <w:rsid w:val="00316141"/>
    <w:rsid w:val="00316518"/>
    <w:rsid w:val="0031663D"/>
    <w:rsid w:val="00316C4A"/>
    <w:rsid w:val="00316CA4"/>
    <w:rsid w:val="00316E8A"/>
    <w:rsid w:val="00316F2B"/>
    <w:rsid w:val="00317029"/>
    <w:rsid w:val="003175E0"/>
    <w:rsid w:val="0031793F"/>
    <w:rsid w:val="00320C27"/>
    <w:rsid w:val="00320CDE"/>
    <w:rsid w:val="003212B3"/>
    <w:rsid w:val="003217BA"/>
    <w:rsid w:val="003218B6"/>
    <w:rsid w:val="00321A89"/>
    <w:rsid w:val="00321F37"/>
    <w:rsid w:val="00322181"/>
    <w:rsid w:val="003222B7"/>
    <w:rsid w:val="003225D6"/>
    <w:rsid w:val="00322EF4"/>
    <w:rsid w:val="0032353D"/>
    <w:rsid w:val="0032438F"/>
    <w:rsid w:val="00324869"/>
    <w:rsid w:val="00324D25"/>
    <w:rsid w:val="003255C2"/>
    <w:rsid w:val="00325821"/>
    <w:rsid w:val="00325B99"/>
    <w:rsid w:val="00325EBC"/>
    <w:rsid w:val="0032615A"/>
    <w:rsid w:val="003261E2"/>
    <w:rsid w:val="00326AD1"/>
    <w:rsid w:val="00326D97"/>
    <w:rsid w:val="00327279"/>
    <w:rsid w:val="003273B8"/>
    <w:rsid w:val="003276A2"/>
    <w:rsid w:val="00327999"/>
    <w:rsid w:val="00327AF3"/>
    <w:rsid w:val="00330458"/>
    <w:rsid w:val="003307EB"/>
    <w:rsid w:val="003307F2"/>
    <w:rsid w:val="0033099E"/>
    <w:rsid w:val="00330A04"/>
    <w:rsid w:val="00330BE4"/>
    <w:rsid w:val="00330CAE"/>
    <w:rsid w:val="00331054"/>
    <w:rsid w:val="003314DA"/>
    <w:rsid w:val="00331EC2"/>
    <w:rsid w:val="00331F62"/>
    <w:rsid w:val="0033263D"/>
    <w:rsid w:val="00332717"/>
    <w:rsid w:val="00332CC5"/>
    <w:rsid w:val="00332E42"/>
    <w:rsid w:val="00332F1A"/>
    <w:rsid w:val="003331F8"/>
    <w:rsid w:val="00333529"/>
    <w:rsid w:val="003338C0"/>
    <w:rsid w:val="00333964"/>
    <w:rsid w:val="00333BAB"/>
    <w:rsid w:val="00333BE6"/>
    <w:rsid w:val="00333D44"/>
    <w:rsid w:val="0033401F"/>
    <w:rsid w:val="00334368"/>
    <w:rsid w:val="00334BF3"/>
    <w:rsid w:val="003350D7"/>
    <w:rsid w:val="0033560D"/>
    <w:rsid w:val="00335C05"/>
    <w:rsid w:val="00335C83"/>
    <w:rsid w:val="003361C7"/>
    <w:rsid w:val="00336480"/>
    <w:rsid w:val="003365BD"/>
    <w:rsid w:val="003366F4"/>
    <w:rsid w:val="00336B9F"/>
    <w:rsid w:val="00336C19"/>
    <w:rsid w:val="00336D77"/>
    <w:rsid w:val="003370E7"/>
    <w:rsid w:val="00337249"/>
    <w:rsid w:val="0033748F"/>
    <w:rsid w:val="00337578"/>
    <w:rsid w:val="0033776A"/>
    <w:rsid w:val="00340132"/>
    <w:rsid w:val="003401D8"/>
    <w:rsid w:val="00340656"/>
    <w:rsid w:val="003407A8"/>
    <w:rsid w:val="0034098B"/>
    <w:rsid w:val="00340A06"/>
    <w:rsid w:val="00340B7A"/>
    <w:rsid w:val="00340D76"/>
    <w:rsid w:val="0034108E"/>
    <w:rsid w:val="00341A44"/>
    <w:rsid w:val="00341C58"/>
    <w:rsid w:val="00341CD0"/>
    <w:rsid w:val="00341EAB"/>
    <w:rsid w:val="0034205C"/>
    <w:rsid w:val="00342160"/>
    <w:rsid w:val="0034216D"/>
    <w:rsid w:val="003427EF"/>
    <w:rsid w:val="00342895"/>
    <w:rsid w:val="00342CDA"/>
    <w:rsid w:val="00342ED6"/>
    <w:rsid w:val="0034304E"/>
    <w:rsid w:val="003430E6"/>
    <w:rsid w:val="00343775"/>
    <w:rsid w:val="0034417E"/>
    <w:rsid w:val="003445F7"/>
    <w:rsid w:val="0034461F"/>
    <w:rsid w:val="00344CD7"/>
    <w:rsid w:val="00344D05"/>
    <w:rsid w:val="00345034"/>
    <w:rsid w:val="00345380"/>
    <w:rsid w:val="00345695"/>
    <w:rsid w:val="0034581F"/>
    <w:rsid w:val="00345A8F"/>
    <w:rsid w:val="003462D3"/>
    <w:rsid w:val="003463AD"/>
    <w:rsid w:val="003463D4"/>
    <w:rsid w:val="003464CB"/>
    <w:rsid w:val="003467B0"/>
    <w:rsid w:val="00346BFC"/>
    <w:rsid w:val="0034742C"/>
    <w:rsid w:val="003474F8"/>
    <w:rsid w:val="003475E3"/>
    <w:rsid w:val="003479F9"/>
    <w:rsid w:val="00347AA5"/>
    <w:rsid w:val="00347E60"/>
    <w:rsid w:val="0035015B"/>
    <w:rsid w:val="00350220"/>
    <w:rsid w:val="00350350"/>
    <w:rsid w:val="00350749"/>
    <w:rsid w:val="0035089B"/>
    <w:rsid w:val="00350D0D"/>
    <w:rsid w:val="00350E6C"/>
    <w:rsid w:val="00350FC2"/>
    <w:rsid w:val="00351433"/>
    <w:rsid w:val="00351AF6"/>
    <w:rsid w:val="00351CAA"/>
    <w:rsid w:val="00352465"/>
    <w:rsid w:val="003528D8"/>
    <w:rsid w:val="003529E7"/>
    <w:rsid w:val="00352ACC"/>
    <w:rsid w:val="00352F8C"/>
    <w:rsid w:val="00352FF2"/>
    <w:rsid w:val="0035304F"/>
    <w:rsid w:val="00353252"/>
    <w:rsid w:val="00353559"/>
    <w:rsid w:val="0035360A"/>
    <w:rsid w:val="00353628"/>
    <w:rsid w:val="003538C0"/>
    <w:rsid w:val="00353949"/>
    <w:rsid w:val="003539BF"/>
    <w:rsid w:val="00353C90"/>
    <w:rsid w:val="00353F73"/>
    <w:rsid w:val="003545AB"/>
    <w:rsid w:val="0035481C"/>
    <w:rsid w:val="00354984"/>
    <w:rsid w:val="003549BC"/>
    <w:rsid w:val="00354C95"/>
    <w:rsid w:val="00355106"/>
    <w:rsid w:val="00355129"/>
    <w:rsid w:val="00355278"/>
    <w:rsid w:val="00355383"/>
    <w:rsid w:val="003554FE"/>
    <w:rsid w:val="003559CB"/>
    <w:rsid w:val="00356225"/>
    <w:rsid w:val="00356283"/>
    <w:rsid w:val="00356296"/>
    <w:rsid w:val="00356424"/>
    <w:rsid w:val="00356442"/>
    <w:rsid w:val="00356658"/>
    <w:rsid w:val="00356EF5"/>
    <w:rsid w:val="0035717F"/>
    <w:rsid w:val="0035722B"/>
    <w:rsid w:val="00357579"/>
    <w:rsid w:val="0035765B"/>
    <w:rsid w:val="003576CE"/>
    <w:rsid w:val="00357A84"/>
    <w:rsid w:val="00357AC8"/>
    <w:rsid w:val="00360016"/>
    <w:rsid w:val="003600FC"/>
    <w:rsid w:val="00360567"/>
    <w:rsid w:val="00360593"/>
    <w:rsid w:val="0036089B"/>
    <w:rsid w:val="00360C58"/>
    <w:rsid w:val="00360E8B"/>
    <w:rsid w:val="00361263"/>
    <w:rsid w:val="00361342"/>
    <w:rsid w:val="003615A1"/>
    <w:rsid w:val="003618A9"/>
    <w:rsid w:val="0036192C"/>
    <w:rsid w:val="0036192D"/>
    <w:rsid w:val="00361CB1"/>
    <w:rsid w:val="00361D94"/>
    <w:rsid w:val="0036217D"/>
    <w:rsid w:val="003622B2"/>
    <w:rsid w:val="00362C79"/>
    <w:rsid w:val="0036327D"/>
    <w:rsid w:val="00363AB4"/>
    <w:rsid w:val="00363E93"/>
    <w:rsid w:val="00363F80"/>
    <w:rsid w:val="00364268"/>
    <w:rsid w:val="003643A2"/>
    <w:rsid w:val="00364561"/>
    <w:rsid w:val="00364673"/>
    <w:rsid w:val="003646E5"/>
    <w:rsid w:val="00364765"/>
    <w:rsid w:val="003647D4"/>
    <w:rsid w:val="00365088"/>
    <w:rsid w:val="00365359"/>
    <w:rsid w:val="00365402"/>
    <w:rsid w:val="00365544"/>
    <w:rsid w:val="00365964"/>
    <w:rsid w:val="003659DD"/>
    <w:rsid w:val="00365D0B"/>
    <w:rsid w:val="00365DA4"/>
    <w:rsid w:val="00365E9D"/>
    <w:rsid w:val="00366631"/>
    <w:rsid w:val="003667A6"/>
    <w:rsid w:val="00366CD7"/>
    <w:rsid w:val="00366D30"/>
    <w:rsid w:val="00366D92"/>
    <w:rsid w:val="00367453"/>
    <w:rsid w:val="0036778F"/>
    <w:rsid w:val="00370631"/>
    <w:rsid w:val="0037091C"/>
    <w:rsid w:val="00370ACF"/>
    <w:rsid w:val="00370B70"/>
    <w:rsid w:val="00370C69"/>
    <w:rsid w:val="00370CAD"/>
    <w:rsid w:val="00370E91"/>
    <w:rsid w:val="0037116A"/>
    <w:rsid w:val="003711C1"/>
    <w:rsid w:val="00371396"/>
    <w:rsid w:val="003714E4"/>
    <w:rsid w:val="0037169E"/>
    <w:rsid w:val="00371788"/>
    <w:rsid w:val="00371B52"/>
    <w:rsid w:val="00371E7F"/>
    <w:rsid w:val="0037273F"/>
    <w:rsid w:val="00372870"/>
    <w:rsid w:val="00372B66"/>
    <w:rsid w:val="00372C0C"/>
    <w:rsid w:val="00372E95"/>
    <w:rsid w:val="003730C2"/>
    <w:rsid w:val="00373203"/>
    <w:rsid w:val="00373281"/>
    <w:rsid w:val="00373596"/>
    <w:rsid w:val="0037369B"/>
    <w:rsid w:val="003738F7"/>
    <w:rsid w:val="00373D0B"/>
    <w:rsid w:val="0037449D"/>
    <w:rsid w:val="003749E6"/>
    <w:rsid w:val="00374AA5"/>
    <w:rsid w:val="00375484"/>
    <w:rsid w:val="00375535"/>
    <w:rsid w:val="003758D3"/>
    <w:rsid w:val="00375B00"/>
    <w:rsid w:val="0037624F"/>
    <w:rsid w:val="003766F1"/>
    <w:rsid w:val="00376767"/>
    <w:rsid w:val="00376C84"/>
    <w:rsid w:val="003771C1"/>
    <w:rsid w:val="003775E4"/>
    <w:rsid w:val="003778C1"/>
    <w:rsid w:val="00377C58"/>
    <w:rsid w:val="003804D5"/>
    <w:rsid w:val="00380DD5"/>
    <w:rsid w:val="00381676"/>
    <w:rsid w:val="003819FC"/>
    <w:rsid w:val="00382036"/>
    <w:rsid w:val="003823AD"/>
    <w:rsid w:val="003826D6"/>
    <w:rsid w:val="00382ACF"/>
    <w:rsid w:val="00382EEF"/>
    <w:rsid w:val="003830A4"/>
    <w:rsid w:val="00383147"/>
    <w:rsid w:val="003832AC"/>
    <w:rsid w:val="00383438"/>
    <w:rsid w:val="003834BB"/>
    <w:rsid w:val="00383755"/>
    <w:rsid w:val="00383879"/>
    <w:rsid w:val="00384622"/>
    <w:rsid w:val="00384B8F"/>
    <w:rsid w:val="00385590"/>
    <w:rsid w:val="003856C8"/>
    <w:rsid w:val="00385C7C"/>
    <w:rsid w:val="003862A2"/>
    <w:rsid w:val="003862D9"/>
    <w:rsid w:val="0038635B"/>
    <w:rsid w:val="003864C9"/>
    <w:rsid w:val="00386C35"/>
    <w:rsid w:val="00387325"/>
    <w:rsid w:val="00387586"/>
    <w:rsid w:val="0038768C"/>
    <w:rsid w:val="00387D13"/>
    <w:rsid w:val="00387E63"/>
    <w:rsid w:val="003905D6"/>
    <w:rsid w:val="00390D4A"/>
    <w:rsid w:val="00390E83"/>
    <w:rsid w:val="003910D9"/>
    <w:rsid w:val="00391313"/>
    <w:rsid w:val="003913BE"/>
    <w:rsid w:val="0039185B"/>
    <w:rsid w:val="00391AEA"/>
    <w:rsid w:val="00391B29"/>
    <w:rsid w:val="00391C48"/>
    <w:rsid w:val="00391F3F"/>
    <w:rsid w:val="003924B7"/>
    <w:rsid w:val="00392656"/>
    <w:rsid w:val="003935A9"/>
    <w:rsid w:val="00393E10"/>
    <w:rsid w:val="00393FA3"/>
    <w:rsid w:val="003945E6"/>
    <w:rsid w:val="0039462E"/>
    <w:rsid w:val="00394659"/>
    <w:rsid w:val="0039466B"/>
    <w:rsid w:val="00394A12"/>
    <w:rsid w:val="00394AA8"/>
    <w:rsid w:val="00394C4C"/>
    <w:rsid w:val="00394CF3"/>
    <w:rsid w:val="00394DE0"/>
    <w:rsid w:val="00394F05"/>
    <w:rsid w:val="00395420"/>
    <w:rsid w:val="00395642"/>
    <w:rsid w:val="00395953"/>
    <w:rsid w:val="00395A5E"/>
    <w:rsid w:val="00395E08"/>
    <w:rsid w:val="003965DA"/>
    <w:rsid w:val="00397496"/>
    <w:rsid w:val="00397D84"/>
    <w:rsid w:val="003A02B4"/>
    <w:rsid w:val="003A07E5"/>
    <w:rsid w:val="003A094E"/>
    <w:rsid w:val="003A0CED"/>
    <w:rsid w:val="003A1196"/>
    <w:rsid w:val="003A11A7"/>
    <w:rsid w:val="003A16D5"/>
    <w:rsid w:val="003A1EAF"/>
    <w:rsid w:val="003A1F71"/>
    <w:rsid w:val="003A206E"/>
    <w:rsid w:val="003A2A52"/>
    <w:rsid w:val="003A2B9E"/>
    <w:rsid w:val="003A308C"/>
    <w:rsid w:val="003A386B"/>
    <w:rsid w:val="003A3BEB"/>
    <w:rsid w:val="003A4141"/>
    <w:rsid w:val="003A42A5"/>
    <w:rsid w:val="003A4362"/>
    <w:rsid w:val="003A446D"/>
    <w:rsid w:val="003A4528"/>
    <w:rsid w:val="003A4BE0"/>
    <w:rsid w:val="003A5023"/>
    <w:rsid w:val="003A5533"/>
    <w:rsid w:val="003A5547"/>
    <w:rsid w:val="003A597E"/>
    <w:rsid w:val="003A5B43"/>
    <w:rsid w:val="003A5D17"/>
    <w:rsid w:val="003A6497"/>
    <w:rsid w:val="003A68B9"/>
    <w:rsid w:val="003A6ACA"/>
    <w:rsid w:val="003A7325"/>
    <w:rsid w:val="003A73D8"/>
    <w:rsid w:val="003A7CF2"/>
    <w:rsid w:val="003B01E4"/>
    <w:rsid w:val="003B030B"/>
    <w:rsid w:val="003B03B7"/>
    <w:rsid w:val="003B0A7E"/>
    <w:rsid w:val="003B0EDB"/>
    <w:rsid w:val="003B1138"/>
    <w:rsid w:val="003B137D"/>
    <w:rsid w:val="003B152C"/>
    <w:rsid w:val="003B163D"/>
    <w:rsid w:val="003B18D6"/>
    <w:rsid w:val="003B18F5"/>
    <w:rsid w:val="003B1C9C"/>
    <w:rsid w:val="003B1ECB"/>
    <w:rsid w:val="003B2729"/>
    <w:rsid w:val="003B2753"/>
    <w:rsid w:val="003B2A03"/>
    <w:rsid w:val="003B2F53"/>
    <w:rsid w:val="003B332C"/>
    <w:rsid w:val="003B33DC"/>
    <w:rsid w:val="003B4256"/>
    <w:rsid w:val="003B449C"/>
    <w:rsid w:val="003B4652"/>
    <w:rsid w:val="003B49EE"/>
    <w:rsid w:val="003B4CF1"/>
    <w:rsid w:val="003B4EC1"/>
    <w:rsid w:val="003B506E"/>
    <w:rsid w:val="003B5255"/>
    <w:rsid w:val="003B52D4"/>
    <w:rsid w:val="003B5510"/>
    <w:rsid w:val="003B5DE8"/>
    <w:rsid w:val="003B5F4B"/>
    <w:rsid w:val="003B5FB3"/>
    <w:rsid w:val="003B60F2"/>
    <w:rsid w:val="003B6507"/>
    <w:rsid w:val="003B65AA"/>
    <w:rsid w:val="003B6658"/>
    <w:rsid w:val="003B67F7"/>
    <w:rsid w:val="003B68B8"/>
    <w:rsid w:val="003B6955"/>
    <w:rsid w:val="003B6B20"/>
    <w:rsid w:val="003B6CEA"/>
    <w:rsid w:val="003B6DD8"/>
    <w:rsid w:val="003B6E77"/>
    <w:rsid w:val="003B73A3"/>
    <w:rsid w:val="003B75EC"/>
    <w:rsid w:val="003B7729"/>
    <w:rsid w:val="003B7BCB"/>
    <w:rsid w:val="003C0176"/>
    <w:rsid w:val="003C05BC"/>
    <w:rsid w:val="003C0880"/>
    <w:rsid w:val="003C08C4"/>
    <w:rsid w:val="003C0C8E"/>
    <w:rsid w:val="003C1B2D"/>
    <w:rsid w:val="003C1CCA"/>
    <w:rsid w:val="003C2010"/>
    <w:rsid w:val="003C263D"/>
    <w:rsid w:val="003C2B3F"/>
    <w:rsid w:val="003C2D5C"/>
    <w:rsid w:val="003C2DBC"/>
    <w:rsid w:val="003C2F70"/>
    <w:rsid w:val="003C3031"/>
    <w:rsid w:val="003C3468"/>
    <w:rsid w:val="003C3966"/>
    <w:rsid w:val="003C3D00"/>
    <w:rsid w:val="003C3EAA"/>
    <w:rsid w:val="003C4868"/>
    <w:rsid w:val="003C4E95"/>
    <w:rsid w:val="003C58CF"/>
    <w:rsid w:val="003C61CC"/>
    <w:rsid w:val="003C6311"/>
    <w:rsid w:val="003C6329"/>
    <w:rsid w:val="003C6447"/>
    <w:rsid w:val="003C6B65"/>
    <w:rsid w:val="003C6C04"/>
    <w:rsid w:val="003C6C1F"/>
    <w:rsid w:val="003C6D89"/>
    <w:rsid w:val="003C6E4E"/>
    <w:rsid w:val="003C6E91"/>
    <w:rsid w:val="003C7083"/>
    <w:rsid w:val="003C71A9"/>
    <w:rsid w:val="003C72FC"/>
    <w:rsid w:val="003C7311"/>
    <w:rsid w:val="003C7F06"/>
    <w:rsid w:val="003D0167"/>
    <w:rsid w:val="003D0273"/>
    <w:rsid w:val="003D080C"/>
    <w:rsid w:val="003D0E9E"/>
    <w:rsid w:val="003D135F"/>
    <w:rsid w:val="003D1567"/>
    <w:rsid w:val="003D1D29"/>
    <w:rsid w:val="003D24BA"/>
    <w:rsid w:val="003D2C82"/>
    <w:rsid w:val="003D2F11"/>
    <w:rsid w:val="003D316B"/>
    <w:rsid w:val="003D34C2"/>
    <w:rsid w:val="003D3607"/>
    <w:rsid w:val="003D3C3E"/>
    <w:rsid w:val="003D413E"/>
    <w:rsid w:val="003D44D1"/>
    <w:rsid w:val="003D49E9"/>
    <w:rsid w:val="003D4A96"/>
    <w:rsid w:val="003D4AAD"/>
    <w:rsid w:val="003D5130"/>
    <w:rsid w:val="003D5462"/>
    <w:rsid w:val="003D56CE"/>
    <w:rsid w:val="003D5A97"/>
    <w:rsid w:val="003D5C71"/>
    <w:rsid w:val="003D5D55"/>
    <w:rsid w:val="003D7352"/>
    <w:rsid w:val="003D75B1"/>
    <w:rsid w:val="003D79CA"/>
    <w:rsid w:val="003D7A4F"/>
    <w:rsid w:val="003D7AE1"/>
    <w:rsid w:val="003D7CBB"/>
    <w:rsid w:val="003D7EE3"/>
    <w:rsid w:val="003D7F9D"/>
    <w:rsid w:val="003E00C2"/>
    <w:rsid w:val="003E024B"/>
    <w:rsid w:val="003E092C"/>
    <w:rsid w:val="003E0F30"/>
    <w:rsid w:val="003E0F75"/>
    <w:rsid w:val="003E13DD"/>
    <w:rsid w:val="003E16B2"/>
    <w:rsid w:val="003E1902"/>
    <w:rsid w:val="003E198B"/>
    <w:rsid w:val="003E1A1C"/>
    <w:rsid w:val="003E1BD0"/>
    <w:rsid w:val="003E1C92"/>
    <w:rsid w:val="003E1E74"/>
    <w:rsid w:val="003E1FDE"/>
    <w:rsid w:val="003E2111"/>
    <w:rsid w:val="003E2753"/>
    <w:rsid w:val="003E289D"/>
    <w:rsid w:val="003E2A2F"/>
    <w:rsid w:val="003E2B6E"/>
    <w:rsid w:val="003E2CC2"/>
    <w:rsid w:val="003E3447"/>
    <w:rsid w:val="003E3772"/>
    <w:rsid w:val="003E4205"/>
    <w:rsid w:val="003E451C"/>
    <w:rsid w:val="003E4523"/>
    <w:rsid w:val="003E4673"/>
    <w:rsid w:val="003E4840"/>
    <w:rsid w:val="003E4B6C"/>
    <w:rsid w:val="003E5188"/>
    <w:rsid w:val="003E518A"/>
    <w:rsid w:val="003E53F7"/>
    <w:rsid w:val="003E5692"/>
    <w:rsid w:val="003E58DF"/>
    <w:rsid w:val="003E597A"/>
    <w:rsid w:val="003E6E63"/>
    <w:rsid w:val="003E71C7"/>
    <w:rsid w:val="003E72EC"/>
    <w:rsid w:val="003E75E1"/>
    <w:rsid w:val="003E7ABD"/>
    <w:rsid w:val="003E7C39"/>
    <w:rsid w:val="003E7CE1"/>
    <w:rsid w:val="003E7DDD"/>
    <w:rsid w:val="003F02A0"/>
    <w:rsid w:val="003F0408"/>
    <w:rsid w:val="003F04CA"/>
    <w:rsid w:val="003F0951"/>
    <w:rsid w:val="003F1E13"/>
    <w:rsid w:val="003F1EBA"/>
    <w:rsid w:val="003F1FCD"/>
    <w:rsid w:val="003F232F"/>
    <w:rsid w:val="003F299A"/>
    <w:rsid w:val="003F2C62"/>
    <w:rsid w:val="003F3279"/>
    <w:rsid w:val="003F3DB9"/>
    <w:rsid w:val="003F3DFE"/>
    <w:rsid w:val="003F47F8"/>
    <w:rsid w:val="003F49E9"/>
    <w:rsid w:val="003F4B43"/>
    <w:rsid w:val="003F4C65"/>
    <w:rsid w:val="003F4E85"/>
    <w:rsid w:val="003F4F62"/>
    <w:rsid w:val="003F59CE"/>
    <w:rsid w:val="003F5B5D"/>
    <w:rsid w:val="003F5BDA"/>
    <w:rsid w:val="003F6879"/>
    <w:rsid w:val="003F689C"/>
    <w:rsid w:val="003F706E"/>
    <w:rsid w:val="003F717C"/>
    <w:rsid w:val="003F737A"/>
    <w:rsid w:val="003F7543"/>
    <w:rsid w:val="003F7771"/>
    <w:rsid w:val="003F7BB6"/>
    <w:rsid w:val="0040024E"/>
    <w:rsid w:val="004002DC"/>
    <w:rsid w:val="00400599"/>
    <w:rsid w:val="00400605"/>
    <w:rsid w:val="0040065B"/>
    <w:rsid w:val="004006D8"/>
    <w:rsid w:val="00400A6A"/>
    <w:rsid w:val="00400DD1"/>
    <w:rsid w:val="0040129A"/>
    <w:rsid w:val="00401504"/>
    <w:rsid w:val="00401CE9"/>
    <w:rsid w:val="00402185"/>
    <w:rsid w:val="004025AC"/>
    <w:rsid w:val="00402799"/>
    <w:rsid w:val="00403301"/>
    <w:rsid w:val="00403655"/>
    <w:rsid w:val="0040367C"/>
    <w:rsid w:val="00403761"/>
    <w:rsid w:val="00403EF6"/>
    <w:rsid w:val="004042E0"/>
    <w:rsid w:val="0040451A"/>
    <w:rsid w:val="004049B0"/>
    <w:rsid w:val="00404C27"/>
    <w:rsid w:val="004053AF"/>
    <w:rsid w:val="0040576B"/>
    <w:rsid w:val="0040579E"/>
    <w:rsid w:val="004057E3"/>
    <w:rsid w:val="00405BED"/>
    <w:rsid w:val="00406333"/>
    <w:rsid w:val="004067F8"/>
    <w:rsid w:val="00406BCA"/>
    <w:rsid w:val="00407100"/>
    <w:rsid w:val="00407C63"/>
    <w:rsid w:val="00410056"/>
    <w:rsid w:val="00410088"/>
    <w:rsid w:val="004102CB"/>
    <w:rsid w:val="0041044F"/>
    <w:rsid w:val="004104C6"/>
    <w:rsid w:val="00410721"/>
    <w:rsid w:val="00410A29"/>
    <w:rsid w:val="00410B30"/>
    <w:rsid w:val="00410D6A"/>
    <w:rsid w:val="00410F62"/>
    <w:rsid w:val="00411035"/>
    <w:rsid w:val="00411157"/>
    <w:rsid w:val="00411375"/>
    <w:rsid w:val="00411464"/>
    <w:rsid w:val="00412149"/>
    <w:rsid w:val="0041220D"/>
    <w:rsid w:val="00412C74"/>
    <w:rsid w:val="00412C86"/>
    <w:rsid w:val="00412FD1"/>
    <w:rsid w:val="0041320F"/>
    <w:rsid w:val="0041333C"/>
    <w:rsid w:val="0041345A"/>
    <w:rsid w:val="00413CB4"/>
    <w:rsid w:val="00414780"/>
    <w:rsid w:val="00414939"/>
    <w:rsid w:val="00414AF9"/>
    <w:rsid w:val="00414C45"/>
    <w:rsid w:val="00414CD0"/>
    <w:rsid w:val="00415704"/>
    <w:rsid w:val="00416104"/>
    <w:rsid w:val="00416392"/>
    <w:rsid w:val="00416421"/>
    <w:rsid w:val="00416687"/>
    <w:rsid w:val="00416BA5"/>
    <w:rsid w:val="00417477"/>
    <w:rsid w:val="004176CE"/>
    <w:rsid w:val="00417866"/>
    <w:rsid w:val="0041794B"/>
    <w:rsid w:val="00417D1C"/>
    <w:rsid w:val="00417F17"/>
    <w:rsid w:val="00417FDB"/>
    <w:rsid w:val="004203DB"/>
    <w:rsid w:val="00420639"/>
    <w:rsid w:val="00420820"/>
    <w:rsid w:val="00420AFE"/>
    <w:rsid w:val="00420F96"/>
    <w:rsid w:val="00421B76"/>
    <w:rsid w:val="004222B5"/>
    <w:rsid w:val="00422DAA"/>
    <w:rsid w:val="00422E81"/>
    <w:rsid w:val="00422FFA"/>
    <w:rsid w:val="00423077"/>
    <w:rsid w:val="0042345A"/>
    <w:rsid w:val="00423671"/>
    <w:rsid w:val="00423979"/>
    <w:rsid w:val="00423A8A"/>
    <w:rsid w:val="00424354"/>
    <w:rsid w:val="004244C3"/>
    <w:rsid w:val="00425337"/>
    <w:rsid w:val="0042549A"/>
    <w:rsid w:val="00425A9C"/>
    <w:rsid w:val="00425B17"/>
    <w:rsid w:val="00425C04"/>
    <w:rsid w:val="00425D14"/>
    <w:rsid w:val="00425E6C"/>
    <w:rsid w:val="00426415"/>
    <w:rsid w:val="004266BE"/>
    <w:rsid w:val="00426C67"/>
    <w:rsid w:val="004273FC"/>
    <w:rsid w:val="00427425"/>
    <w:rsid w:val="00427558"/>
    <w:rsid w:val="00427562"/>
    <w:rsid w:val="00427615"/>
    <w:rsid w:val="0042767F"/>
    <w:rsid w:val="004276DC"/>
    <w:rsid w:val="00427A25"/>
    <w:rsid w:val="00427AF7"/>
    <w:rsid w:val="00427D29"/>
    <w:rsid w:val="00427ED9"/>
    <w:rsid w:val="00427F12"/>
    <w:rsid w:val="004306D8"/>
    <w:rsid w:val="004308B2"/>
    <w:rsid w:val="00430A23"/>
    <w:rsid w:val="00430BE4"/>
    <w:rsid w:val="00430EAA"/>
    <w:rsid w:val="004314B5"/>
    <w:rsid w:val="004317E4"/>
    <w:rsid w:val="004318C4"/>
    <w:rsid w:val="00431A5E"/>
    <w:rsid w:val="00432AF5"/>
    <w:rsid w:val="00432C01"/>
    <w:rsid w:val="00432F96"/>
    <w:rsid w:val="004330A1"/>
    <w:rsid w:val="004335A8"/>
    <w:rsid w:val="004336C2"/>
    <w:rsid w:val="00433B23"/>
    <w:rsid w:val="00433B3E"/>
    <w:rsid w:val="00433BFE"/>
    <w:rsid w:val="00433D73"/>
    <w:rsid w:val="00433E90"/>
    <w:rsid w:val="00433F80"/>
    <w:rsid w:val="00434374"/>
    <w:rsid w:val="004345D9"/>
    <w:rsid w:val="00434A3E"/>
    <w:rsid w:val="00434B76"/>
    <w:rsid w:val="00434C0E"/>
    <w:rsid w:val="004356C6"/>
    <w:rsid w:val="004358D2"/>
    <w:rsid w:val="00435B81"/>
    <w:rsid w:val="0043616F"/>
    <w:rsid w:val="004361BD"/>
    <w:rsid w:val="0043629D"/>
    <w:rsid w:val="00436D56"/>
    <w:rsid w:val="00436F4C"/>
    <w:rsid w:val="00436F94"/>
    <w:rsid w:val="00437250"/>
    <w:rsid w:val="0043761F"/>
    <w:rsid w:val="00437654"/>
    <w:rsid w:val="00437FD2"/>
    <w:rsid w:val="0044033D"/>
    <w:rsid w:val="004403B9"/>
    <w:rsid w:val="00440456"/>
    <w:rsid w:val="00440871"/>
    <w:rsid w:val="00440941"/>
    <w:rsid w:val="00440A24"/>
    <w:rsid w:val="00440AE0"/>
    <w:rsid w:val="00440AE5"/>
    <w:rsid w:val="00440B6D"/>
    <w:rsid w:val="00440BE6"/>
    <w:rsid w:val="00440E13"/>
    <w:rsid w:val="00440E52"/>
    <w:rsid w:val="00440FEB"/>
    <w:rsid w:val="00441516"/>
    <w:rsid w:val="00441641"/>
    <w:rsid w:val="004416C3"/>
    <w:rsid w:val="004419C6"/>
    <w:rsid w:val="004420DB"/>
    <w:rsid w:val="0044226F"/>
    <w:rsid w:val="00442C5F"/>
    <w:rsid w:val="00442D40"/>
    <w:rsid w:val="00442DB9"/>
    <w:rsid w:val="004430DC"/>
    <w:rsid w:val="0044322B"/>
    <w:rsid w:val="00443A53"/>
    <w:rsid w:val="00443AB0"/>
    <w:rsid w:val="00443F47"/>
    <w:rsid w:val="004445C7"/>
    <w:rsid w:val="00444739"/>
    <w:rsid w:val="0044477A"/>
    <w:rsid w:val="00444828"/>
    <w:rsid w:val="00444E58"/>
    <w:rsid w:val="00445379"/>
    <w:rsid w:val="00445417"/>
    <w:rsid w:val="00445AE9"/>
    <w:rsid w:val="00445F3E"/>
    <w:rsid w:val="00445F96"/>
    <w:rsid w:val="004468FF"/>
    <w:rsid w:val="00446A74"/>
    <w:rsid w:val="00446CEC"/>
    <w:rsid w:val="00447151"/>
    <w:rsid w:val="0044727F"/>
    <w:rsid w:val="004473B9"/>
    <w:rsid w:val="00447440"/>
    <w:rsid w:val="00447E14"/>
    <w:rsid w:val="00447E74"/>
    <w:rsid w:val="00450021"/>
    <w:rsid w:val="0045022E"/>
    <w:rsid w:val="004502B5"/>
    <w:rsid w:val="004505C5"/>
    <w:rsid w:val="004506D6"/>
    <w:rsid w:val="00450B43"/>
    <w:rsid w:val="0045112C"/>
    <w:rsid w:val="00451A1A"/>
    <w:rsid w:val="00452586"/>
    <w:rsid w:val="00452B74"/>
    <w:rsid w:val="00452BB2"/>
    <w:rsid w:val="00452EE8"/>
    <w:rsid w:val="00453230"/>
    <w:rsid w:val="00453800"/>
    <w:rsid w:val="0045381A"/>
    <w:rsid w:val="00453BEE"/>
    <w:rsid w:val="00453D28"/>
    <w:rsid w:val="00453DFC"/>
    <w:rsid w:val="004543CF"/>
    <w:rsid w:val="0045478D"/>
    <w:rsid w:val="0045498F"/>
    <w:rsid w:val="00454BED"/>
    <w:rsid w:val="00454F2E"/>
    <w:rsid w:val="0045518D"/>
    <w:rsid w:val="0045569D"/>
    <w:rsid w:val="004560C6"/>
    <w:rsid w:val="00456344"/>
    <w:rsid w:val="004563F8"/>
    <w:rsid w:val="004568B2"/>
    <w:rsid w:val="00456ACF"/>
    <w:rsid w:val="00456D0B"/>
    <w:rsid w:val="00457070"/>
    <w:rsid w:val="00457079"/>
    <w:rsid w:val="00457127"/>
    <w:rsid w:val="0045721C"/>
    <w:rsid w:val="004574B7"/>
    <w:rsid w:val="004577FE"/>
    <w:rsid w:val="004579CB"/>
    <w:rsid w:val="00457A25"/>
    <w:rsid w:val="00457A48"/>
    <w:rsid w:val="00457A55"/>
    <w:rsid w:val="00457BCE"/>
    <w:rsid w:val="00457C3B"/>
    <w:rsid w:val="00457E74"/>
    <w:rsid w:val="00457F22"/>
    <w:rsid w:val="004601D1"/>
    <w:rsid w:val="00460306"/>
    <w:rsid w:val="00460586"/>
    <w:rsid w:val="00460D74"/>
    <w:rsid w:val="00460F70"/>
    <w:rsid w:val="00461002"/>
    <w:rsid w:val="00461338"/>
    <w:rsid w:val="004618CA"/>
    <w:rsid w:val="00461AC2"/>
    <w:rsid w:val="00462072"/>
    <w:rsid w:val="00462E46"/>
    <w:rsid w:val="0046341B"/>
    <w:rsid w:val="00463CA6"/>
    <w:rsid w:val="004643DB"/>
    <w:rsid w:val="00464540"/>
    <w:rsid w:val="00464653"/>
    <w:rsid w:val="00464938"/>
    <w:rsid w:val="00464EBF"/>
    <w:rsid w:val="004652DD"/>
    <w:rsid w:val="00465BE7"/>
    <w:rsid w:val="00465FF7"/>
    <w:rsid w:val="004662A6"/>
    <w:rsid w:val="00466450"/>
    <w:rsid w:val="00466985"/>
    <w:rsid w:val="00466C1F"/>
    <w:rsid w:val="00466D9E"/>
    <w:rsid w:val="00466FDF"/>
    <w:rsid w:val="004670AA"/>
    <w:rsid w:val="004676CA"/>
    <w:rsid w:val="00467F82"/>
    <w:rsid w:val="00470105"/>
    <w:rsid w:val="00470143"/>
    <w:rsid w:val="004707D2"/>
    <w:rsid w:val="004709BC"/>
    <w:rsid w:val="0047113E"/>
    <w:rsid w:val="004711D0"/>
    <w:rsid w:val="00471282"/>
    <w:rsid w:val="004713A2"/>
    <w:rsid w:val="004713A9"/>
    <w:rsid w:val="004717BF"/>
    <w:rsid w:val="00471985"/>
    <w:rsid w:val="004723DF"/>
    <w:rsid w:val="00472962"/>
    <w:rsid w:val="00472A09"/>
    <w:rsid w:val="00472F4C"/>
    <w:rsid w:val="00472FB6"/>
    <w:rsid w:val="004737D9"/>
    <w:rsid w:val="0047396A"/>
    <w:rsid w:val="00473BEF"/>
    <w:rsid w:val="0047453B"/>
    <w:rsid w:val="0047544F"/>
    <w:rsid w:val="004756C2"/>
    <w:rsid w:val="00475783"/>
    <w:rsid w:val="00475A6E"/>
    <w:rsid w:val="00475AC5"/>
    <w:rsid w:val="00475F86"/>
    <w:rsid w:val="00476F75"/>
    <w:rsid w:val="00476FC3"/>
    <w:rsid w:val="0047707F"/>
    <w:rsid w:val="0047779D"/>
    <w:rsid w:val="00477C30"/>
    <w:rsid w:val="00477E3D"/>
    <w:rsid w:val="004802A1"/>
    <w:rsid w:val="00480B5E"/>
    <w:rsid w:val="00480DC3"/>
    <w:rsid w:val="00480E3D"/>
    <w:rsid w:val="00480EBB"/>
    <w:rsid w:val="004811E1"/>
    <w:rsid w:val="00481B19"/>
    <w:rsid w:val="00482762"/>
    <w:rsid w:val="004828CD"/>
    <w:rsid w:val="00482BA3"/>
    <w:rsid w:val="00482F2D"/>
    <w:rsid w:val="00483330"/>
    <w:rsid w:val="004835F9"/>
    <w:rsid w:val="00483A09"/>
    <w:rsid w:val="00483A91"/>
    <w:rsid w:val="00483D51"/>
    <w:rsid w:val="004842E6"/>
    <w:rsid w:val="004846ED"/>
    <w:rsid w:val="00484E3C"/>
    <w:rsid w:val="00484EF2"/>
    <w:rsid w:val="00485051"/>
    <w:rsid w:val="004853CC"/>
    <w:rsid w:val="00485617"/>
    <w:rsid w:val="00485654"/>
    <w:rsid w:val="0048565C"/>
    <w:rsid w:val="00485A52"/>
    <w:rsid w:val="00485AFD"/>
    <w:rsid w:val="004860B3"/>
    <w:rsid w:val="00486308"/>
    <w:rsid w:val="004863C1"/>
    <w:rsid w:val="00486443"/>
    <w:rsid w:val="00486A48"/>
    <w:rsid w:val="00486A8E"/>
    <w:rsid w:val="00486BC2"/>
    <w:rsid w:val="00486C2C"/>
    <w:rsid w:val="00486C5D"/>
    <w:rsid w:val="00486CB0"/>
    <w:rsid w:val="00486DE9"/>
    <w:rsid w:val="004874B7"/>
    <w:rsid w:val="00487BA7"/>
    <w:rsid w:val="00487DE5"/>
    <w:rsid w:val="00490AD0"/>
    <w:rsid w:val="004910B7"/>
    <w:rsid w:val="0049154B"/>
    <w:rsid w:val="00491725"/>
    <w:rsid w:val="00491EAA"/>
    <w:rsid w:val="00492109"/>
    <w:rsid w:val="0049273F"/>
    <w:rsid w:val="0049276C"/>
    <w:rsid w:val="00492ED0"/>
    <w:rsid w:val="00492ED5"/>
    <w:rsid w:val="00493082"/>
    <w:rsid w:val="00493188"/>
    <w:rsid w:val="0049348C"/>
    <w:rsid w:val="004937D7"/>
    <w:rsid w:val="00493D18"/>
    <w:rsid w:val="00494239"/>
    <w:rsid w:val="004945FA"/>
    <w:rsid w:val="00494845"/>
    <w:rsid w:val="004948B5"/>
    <w:rsid w:val="004948C4"/>
    <w:rsid w:val="00494B25"/>
    <w:rsid w:val="00495388"/>
    <w:rsid w:val="00495A6C"/>
    <w:rsid w:val="00495A98"/>
    <w:rsid w:val="00495D33"/>
    <w:rsid w:val="004960F1"/>
    <w:rsid w:val="00496432"/>
    <w:rsid w:val="00496667"/>
    <w:rsid w:val="00496EB9"/>
    <w:rsid w:val="00496F72"/>
    <w:rsid w:val="00497388"/>
    <w:rsid w:val="0049765A"/>
    <w:rsid w:val="00497A8B"/>
    <w:rsid w:val="00497AC7"/>
    <w:rsid w:val="00497ECC"/>
    <w:rsid w:val="004A0062"/>
    <w:rsid w:val="004A0628"/>
    <w:rsid w:val="004A0685"/>
    <w:rsid w:val="004A07C7"/>
    <w:rsid w:val="004A0D10"/>
    <w:rsid w:val="004A0F4A"/>
    <w:rsid w:val="004A11EA"/>
    <w:rsid w:val="004A1644"/>
    <w:rsid w:val="004A1B8F"/>
    <w:rsid w:val="004A1BDA"/>
    <w:rsid w:val="004A1BE4"/>
    <w:rsid w:val="004A1FA3"/>
    <w:rsid w:val="004A1FAD"/>
    <w:rsid w:val="004A1FC4"/>
    <w:rsid w:val="004A25D1"/>
    <w:rsid w:val="004A25D4"/>
    <w:rsid w:val="004A2660"/>
    <w:rsid w:val="004A2983"/>
    <w:rsid w:val="004A2E2A"/>
    <w:rsid w:val="004A33AB"/>
    <w:rsid w:val="004A366F"/>
    <w:rsid w:val="004A3671"/>
    <w:rsid w:val="004A3A36"/>
    <w:rsid w:val="004A3D2D"/>
    <w:rsid w:val="004A3E88"/>
    <w:rsid w:val="004A3F83"/>
    <w:rsid w:val="004A4257"/>
    <w:rsid w:val="004A44E1"/>
    <w:rsid w:val="004A44F4"/>
    <w:rsid w:val="004A4AAB"/>
    <w:rsid w:val="004A4D9F"/>
    <w:rsid w:val="004A4F2F"/>
    <w:rsid w:val="004A5519"/>
    <w:rsid w:val="004A55B0"/>
    <w:rsid w:val="004A57BB"/>
    <w:rsid w:val="004A5839"/>
    <w:rsid w:val="004A5A4D"/>
    <w:rsid w:val="004A5A6A"/>
    <w:rsid w:val="004A62A6"/>
    <w:rsid w:val="004A6475"/>
    <w:rsid w:val="004A670D"/>
    <w:rsid w:val="004A67B5"/>
    <w:rsid w:val="004A70D5"/>
    <w:rsid w:val="004A76CF"/>
    <w:rsid w:val="004A7AA0"/>
    <w:rsid w:val="004A7EA8"/>
    <w:rsid w:val="004A7F9B"/>
    <w:rsid w:val="004B003F"/>
    <w:rsid w:val="004B013D"/>
    <w:rsid w:val="004B0241"/>
    <w:rsid w:val="004B06A3"/>
    <w:rsid w:val="004B1016"/>
    <w:rsid w:val="004B1501"/>
    <w:rsid w:val="004B15B4"/>
    <w:rsid w:val="004B1679"/>
    <w:rsid w:val="004B1FBD"/>
    <w:rsid w:val="004B229A"/>
    <w:rsid w:val="004B23DB"/>
    <w:rsid w:val="004B25CC"/>
    <w:rsid w:val="004B27CB"/>
    <w:rsid w:val="004B2DE0"/>
    <w:rsid w:val="004B2EF5"/>
    <w:rsid w:val="004B32E4"/>
    <w:rsid w:val="004B33ED"/>
    <w:rsid w:val="004B44D0"/>
    <w:rsid w:val="004B4A89"/>
    <w:rsid w:val="004B4C64"/>
    <w:rsid w:val="004B532D"/>
    <w:rsid w:val="004B5913"/>
    <w:rsid w:val="004B597B"/>
    <w:rsid w:val="004B5CEC"/>
    <w:rsid w:val="004B5D42"/>
    <w:rsid w:val="004B5D6E"/>
    <w:rsid w:val="004B5F0D"/>
    <w:rsid w:val="004B5F0F"/>
    <w:rsid w:val="004B6107"/>
    <w:rsid w:val="004B61C2"/>
    <w:rsid w:val="004B64FD"/>
    <w:rsid w:val="004B6987"/>
    <w:rsid w:val="004B6F9D"/>
    <w:rsid w:val="004B74E9"/>
    <w:rsid w:val="004C02B6"/>
    <w:rsid w:val="004C094B"/>
    <w:rsid w:val="004C0997"/>
    <w:rsid w:val="004C1433"/>
    <w:rsid w:val="004C15E6"/>
    <w:rsid w:val="004C169C"/>
    <w:rsid w:val="004C1AB0"/>
    <w:rsid w:val="004C1C6D"/>
    <w:rsid w:val="004C1C7D"/>
    <w:rsid w:val="004C1FD7"/>
    <w:rsid w:val="004C1FE6"/>
    <w:rsid w:val="004C21CC"/>
    <w:rsid w:val="004C2341"/>
    <w:rsid w:val="004C2EA3"/>
    <w:rsid w:val="004C2F11"/>
    <w:rsid w:val="004C2FD8"/>
    <w:rsid w:val="004C3043"/>
    <w:rsid w:val="004C3179"/>
    <w:rsid w:val="004C32F6"/>
    <w:rsid w:val="004C336F"/>
    <w:rsid w:val="004C366A"/>
    <w:rsid w:val="004C3D78"/>
    <w:rsid w:val="004C3E4C"/>
    <w:rsid w:val="004C3E93"/>
    <w:rsid w:val="004C3ECA"/>
    <w:rsid w:val="004C407B"/>
    <w:rsid w:val="004C4AE9"/>
    <w:rsid w:val="004C4E5A"/>
    <w:rsid w:val="004C6332"/>
    <w:rsid w:val="004C66DA"/>
    <w:rsid w:val="004C691B"/>
    <w:rsid w:val="004C6CC3"/>
    <w:rsid w:val="004C6E6B"/>
    <w:rsid w:val="004C7501"/>
    <w:rsid w:val="004C7A1D"/>
    <w:rsid w:val="004C7E3B"/>
    <w:rsid w:val="004C7EB6"/>
    <w:rsid w:val="004D0082"/>
    <w:rsid w:val="004D00E5"/>
    <w:rsid w:val="004D00FD"/>
    <w:rsid w:val="004D042C"/>
    <w:rsid w:val="004D0868"/>
    <w:rsid w:val="004D0B3B"/>
    <w:rsid w:val="004D0D78"/>
    <w:rsid w:val="004D10A6"/>
    <w:rsid w:val="004D125D"/>
    <w:rsid w:val="004D16D5"/>
    <w:rsid w:val="004D16DB"/>
    <w:rsid w:val="004D1899"/>
    <w:rsid w:val="004D1920"/>
    <w:rsid w:val="004D21F3"/>
    <w:rsid w:val="004D2356"/>
    <w:rsid w:val="004D2810"/>
    <w:rsid w:val="004D285C"/>
    <w:rsid w:val="004D29D1"/>
    <w:rsid w:val="004D2A1E"/>
    <w:rsid w:val="004D2C15"/>
    <w:rsid w:val="004D2EEB"/>
    <w:rsid w:val="004D2FC4"/>
    <w:rsid w:val="004D2FDB"/>
    <w:rsid w:val="004D3056"/>
    <w:rsid w:val="004D3109"/>
    <w:rsid w:val="004D38C5"/>
    <w:rsid w:val="004D3F4C"/>
    <w:rsid w:val="004D427C"/>
    <w:rsid w:val="004D4479"/>
    <w:rsid w:val="004D48D2"/>
    <w:rsid w:val="004D499F"/>
    <w:rsid w:val="004D4D71"/>
    <w:rsid w:val="004D4F67"/>
    <w:rsid w:val="004D50D4"/>
    <w:rsid w:val="004D5132"/>
    <w:rsid w:val="004D5910"/>
    <w:rsid w:val="004D5A00"/>
    <w:rsid w:val="004D5AC7"/>
    <w:rsid w:val="004D63FC"/>
    <w:rsid w:val="004D65D3"/>
    <w:rsid w:val="004D673B"/>
    <w:rsid w:val="004D6904"/>
    <w:rsid w:val="004D6979"/>
    <w:rsid w:val="004D6C51"/>
    <w:rsid w:val="004D6ED8"/>
    <w:rsid w:val="004D7780"/>
    <w:rsid w:val="004D7974"/>
    <w:rsid w:val="004D7E3F"/>
    <w:rsid w:val="004E0723"/>
    <w:rsid w:val="004E0835"/>
    <w:rsid w:val="004E08E6"/>
    <w:rsid w:val="004E094F"/>
    <w:rsid w:val="004E0DBF"/>
    <w:rsid w:val="004E148A"/>
    <w:rsid w:val="004E176C"/>
    <w:rsid w:val="004E1855"/>
    <w:rsid w:val="004E1B32"/>
    <w:rsid w:val="004E1DB2"/>
    <w:rsid w:val="004E2291"/>
    <w:rsid w:val="004E2934"/>
    <w:rsid w:val="004E2A6D"/>
    <w:rsid w:val="004E2D85"/>
    <w:rsid w:val="004E2E85"/>
    <w:rsid w:val="004E2FF2"/>
    <w:rsid w:val="004E35D8"/>
    <w:rsid w:val="004E39E7"/>
    <w:rsid w:val="004E3B34"/>
    <w:rsid w:val="004E3C1F"/>
    <w:rsid w:val="004E3CFF"/>
    <w:rsid w:val="004E436B"/>
    <w:rsid w:val="004E436F"/>
    <w:rsid w:val="004E47ED"/>
    <w:rsid w:val="004E4859"/>
    <w:rsid w:val="004E4BB3"/>
    <w:rsid w:val="004E50D0"/>
    <w:rsid w:val="004E5427"/>
    <w:rsid w:val="004E59EE"/>
    <w:rsid w:val="004E5CE0"/>
    <w:rsid w:val="004E5D22"/>
    <w:rsid w:val="004E5D66"/>
    <w:rsid w:val="004E6EDE"/>
    <w:rsid w:val="004E6F98"/>
    <w:rsid w:val="004E6FC6"/>
    <w:rsid w:val="004E7474"/>
    <w:rsid w:val="004E76D5"/>
    <w:rsid w:val="004E771A"/>
    <w:rsid w:val="004E7947"/>
    <w:rsid w:val="004E7A72"/>
    <w:rsid w:val="004E7BFA"/>
    <w:rsid w:val="004E7DAB"/>
    <w:rsid w:val="004E7FA4"/>
    <w:rsid w:val="004F0067"/>
    <w:rsid w:val="004F0232"/>
    <w:rsid w:val="004F0299"/>
    <w:rsid w:val="004F08F5"/>
    <w:rsid w:val="004F09A3"/>
    <w:rsid w:val="004F101D"/>
    <w:rsid w:val="004F1026"/>
    <w:rsid w:val="004F17CA"/>
    <w:rsid w:val="004F1A40"/>
    <w:rsid w:val="004F1B26"/>
    <w:rsid w:val="004F1DD2"/>
    <w:rsid w:val="004F201D"/>
    <w:rsid w:val="004F2298"/>
    <w:rsid w:val="004F286A"/>
    <w:rsid w:val="004F2A87"/>
    <w:rsid w:val="004F31B9"/>
    <w:rsid w:val="004F31FB"/>
    <w:rsid w:val="004F3443"/>
    <w:rsid w:val="004F3525"/>
    <w:rsid w:val="004F36F7"/>
    <w:rsid w:val="004F3859"/>
    <w:rsid w:val="004F391A"/>
    <w:rsid w:val="004F3B16"/>
    <w:rsid w:val="004F3DE7"/>
    <w:rsid w:val="004F40C4"/>
    <w:rsid w:val="004F410E"/>
    <w:rsid w:val="004F48D3"/>
    <w:rsid w:val="004F4942"/>
    <w:rsid w:val="004F4C96"/>
    <w:rsid w:val="004F4E09"/>
    <w:rsid w:val="004F5D94"/>
    <w:rsid w:val="004F5F0E"/>
    <w:rsid w:val="004F6238"/>
    <w:rsid w:val="004F664A"/>
    <w:rsid w:val="004F6763"/>
    <w:rsid w:val="004F69AC"/>
    <w:rsid w:val="004F69CC"/>
    <w:rsid w:val="004F6F71"/>
    <w:rsid w:val="004F7248"/>
    <w:rsid w:val="004F7545"/>
    <w:rsid w:val="004F790B"/>
    <w:rsid w:val="004F7D0B"/>
    <w:rsid w:val="004F7F3A"/>
    <w:rsid w:val="00500429"/>
    <w:rsid w:val="00500703"/>
    <w:rsid w:val="00500EF3"/>
    <w:rsid w:val="0050100A"/>
    <w:rsid w:val="005012A8"/>
    <w:rsid w:val="005018C4"/>
    <w:rsid w:val="00501D6E"/>
    <w:rsid w:val="00502B7B"/>
    <w:rsid w:val="00502DF4"/>
    <w:rsid w:val="0050350B"/>
    <w:rsid w:val="00503A05"/>
    <w:rsid w:val="00503DFB"/>
    <w:rsid w:val="00503E6A"/>
    <w:rsid w:val="0050423F"/>
    <w:rsid w:val="00505470"/>
    <w:rsid w:val="0050582D"/>
    <w:rsid w:val="00505870"/>
    <w:rsid w:val="00505E3C"/>
    <w:rsid w:val="005068DE"/>
    <w:rsid w:val="00506B19"/>
    <w:rsid w:val="00506E39"/>
    <w:rsid w:val="00506FF4"/>
    <w:rsid w:val="005070BC"/>
    <w:rsid w:val="00507110"/>
    <w:rsid w:val="00507248"/>
    <w:rsid w:val="00507FA9"/>
    <w:rsid w:val="00510574"/>
    <w:rsid w:val="00510842"/>
    <w:rsid w:val="00510CE6"/>
    <w:rsid w:val="005110E0"/>
    <w:rsid w:val="00511200"/>
    <w:rsid w:val="00511F91"/>
    <w:rsid w:val="00511FBA"/>
    <w:rsid w:val="005122D5"/>
    <w:rsid w:val="005124AE"/>
    <w:rsid w:val="00512901"/>
    <w:rsid w:val="005129BC"/>
    <w:rsid w:val="005129E3"/>
    <w:rsid w:val="00512A4C"/>
    <w:rsid w:val="00512B1C"/>
    <w:rsid w:val="00512B25"/>
    <w:rsid w:val="00513549"/>
    <w:rsid w:val="0051361E"/>
    <w:rsid w:val="00513663"/>
    <w:rsid w:val="00513FE1"/>
    <w:rsid w:val="00514343"/>
    <w:rsid w:val="0051449D"/>
    <w:rsid w:val="00514701"/>
    <w:rsid w:val="00514B3A"/>
    <w:rsid w:val="00514B3D"/>
    <w:rsid w:val="00515559"/>
    <w:rsid w:val="00515894"/>
    <w:rsid w:val="00515C5F"/>
    <w:rsid w:val="0051624C"/>
    <w:rsid w:val="0051656D"/>
    <w:rsid w:val="005168EE"/>
    <w:rsid w:val="00516A27"/>
    <w:rsid w:val="00516ABE"/>
    <w:rsid w:val="00516DB4"/>
    <w:rsid w:val="005178AE"/>
    <w:rsid w:val="005202D9"/>
    <w:rsid w:val="00520982"/>
    <w:rsid w:val="00520D48"/>
    <w:rsid w:val="00521189"/>
    <w:rsid w:val="0052178A"/>
    <w:rsid w:val="0052185A"/>
    <w:rsid w:val="00521865"/>
    <w:rsid w:val="00521BAB"/>
    <w:rsid w:val="005220F9"/>
    <w:rsid w:val="005232A5"/>
    <w:rsid w:val="005239A0"/>
    <w:rsid w:val="00523C69"/>
    <w:rsid w:val="00524186"/>
    <w:rsid w:val="005242CC"/>
    <w:rsid w:val="005248BB"/>
    <w:rsid w:val="00524B2A"/>
    <w:rsid w:val="00524FA9"/>
    <w:rsid w:val="00525134"/>
    <w:rsid w:val="00525840"/>
    <w:rsid w:val="005258E5"/>
    <w:rsid w:val="00525952"/>
    <w:rsid w:val="005259EC"/>
    <w:rsid w:val="00525B06"/>
    <w:rsid w:val="00525C87"/>
    <w:rsid w:val="00526972"/>
    <w:rsid w:val="00526A42"/>
    <w:rsid w:val="00526FCD"/>
    <w:rsid w:val="005271F8"/>
    <w:rsid w:val="00527B59"/>
    <w:rsid w:val="00527E96"/>
    <w:rsid w:val="0053040C"/>
    <w:rsid w:val="0053086D"/>
    <w:rsid w:val="005309CB"/>
    <w:rsid w:val="00530B25"/>
    <w:rsid w:val="00530DD0"/>
    <w:rsid w:val="00530FE3"/>
    <w:rsid w:val="00530FEB"/>
    <w:rsid w:val="005310DE"/>
    <w:rsid w:val="00531584"/>
    <w:rsid w:val="00531609"/>
    <w:rsid w:val="00531D2B"/>
    <w:rsid w:val="00531D7C"/>
    <w:rsid w:val="00532320"/>
    <w:rsid w:val="00532343"/>
    <w:rsid w:val="00532EB5"/>
    <w:rsid w:val="005334C6"/>
    <w:rsid w:val="0053362A"/>
    <w:rsid w:val="00533AA6"/>
    <w:rsid w:val="00534756"/>
    <w:rsid w:val="0053482D"/>
    <w:rsid w:val="0053497B"/>
    <w:rsid w:val="00534B2B"/>
    <w:rsid w:val="005354D5"/>
    <w:rsid w:val="00535950"/>
    <w:rsid w:val="00535B45"/>
    <w:rsid w:val="00535D25"/>
    <w:rsid w:val="00536249"/>
    <w:rsid w:val="00536888"/>
    <w:rsid w:val="00536C9C"/>
    <w:rsid w:val="0053739C"/>
    <w:rsid w:val="0053788A"/>
    <w:rsid w:val="00537B59"/>
    <w:rsid w:val="00537E43"/>
    <w:rsid w:val="00540CC8"/>
    <w:rsid w:val="00540DD8"/>
    <w:rsid w:val="00540E66"/>
    <w:rsid w:val="00541384"/>
    <w:rsid w:val="005417D2"/>
    <w:rsid w:val="00541C38"/>
    <w:rsid w:val="00542168"/>
    <w:rsid w:val="005424D0"/>
    <w:rsid w:val="005425A7"/>
    <w:rsid w:val="00542755"/>
    <w:rsid w:val="005428E5"/>
    <w:rsid w:val="00542EDC"/>
    <w:rsid w:val="005435F4"/>
    <w:rsid w:val="0054379B"/>
    <w:rsid w:val="005437C2"/>
    <w:rsid w:val="00543B0E"/>
    <w:rsid w:val="00543D8E"/>
    <w:rsid w:val="00543FC8"/>
    <w:rsid w:val="0054419D"/>
    <w:rsid w:val="00544701"/>
    <w:rsid w:val="005447F8"/>
    <w:rsid w:val="00544C5F"/>
    <w:rsid w:val="00545BE7"/>
    <w:rsid w:val="00545F60"/>
    <w:rsid w:val="005467CB"/>
    <w:rsid w:val="00546A24"/>
    <w:rsid w:val="00546B7F"/>
    <w:rsid w:val="00546BC3"/>
    <w:rsid w:val="00546EDD"/>
    <w:rsid w:val="0054748D"/>
    <w:rsid w:val="00547E6F"/>
    <w:rsid w:val="0055010A"/>
    <w:rsid w:val="0055018D"/>
    <w:rsid w:val="0055021B"/>
    <w:rsid w:val="00550305"/>
    <w:rsid w:val="005504D9"/>
    <w:rsid w:val="0055066A"/>
    <w:rsid w:val="005507D3"/>
    <w:rsid w:val="005509D7"/>
    <w:rsid w:val="00550AC9"/>
    <w:rsid w:val="00550C92"/>
    <w:rsid w:val="00550E2E"/>
    <w:rsid w:val="00551189"/>
    <w:rsid w:val="00551289"/>
    <w:rsid w:val="005515E8"/>
    <w:rsid w:val="00551813"/>
    <w:rsid w:val="0055194D"/>
    <w:rsid w:val="00551A42"/>
    <w:rsid w:val="00552133"/>
    <w:rsid w:val="0055261A"/>
    <w:rsid w:val="00552E94"/>
    <w:rsid w:val="00552F16"/>
    <w:rsid w:val="0055305F"/>
    <w:rsid w:val="0055348B"/>
    <w:rsid w:val="0055358D"/>
    <w:rsid w:val="00554711"/>
    <w:rsid w:val="00554CCE"/>
    <w:rsid w:val="00554EA1"/>
    <w:rsid w:val="00554F4E"/>
    <w:rsid w:val="005550BB"/>
    <w:rsid w:val="0055546A"/>
    <w:rsid w:val="005556DE"/>
    <w:rsid w:val="00555EAC"/>
    <w:rsid w:val="005560BC"/>
    <w:rsid w:val="00556493"/>
    <w:rsid w:val="0055684E"/>
    <w:rsid w:val="00556EE0"/>
    <w:rsid w:val="00556FB8"/>
    <w:rsid w:val="00556FD6"/>
    <w:rsid w:val="0055711B"/>
    <w:rsid w:val="00557733"/>
    <w:rsid w:val="00557783"/>
    <w:rsid w:val="00557945"/>
    <w:rsid w:val="00557EE1"/>
    <w:rsid w:val="00557FC9"/>
    <w:rsid w:val="00560275"/>
    <w:rsid w:val="00560582"/>
    <w:rsid w:val="00560763"/>
    <w:rsid w:val="00560FEC"/>
    <w:rsid w:val="00561764"/>
    <w:rsid w:val="00561792"/>
    <w:rsid w:val="00561D13"/>
    <w:rsid w:val="00561F6F"/>
    <w:rsid w:val="005623CB"/>
    <w:rsid w:val="005628DA"/>
    <w:rsid w:val="00563474"/>
    <w:rsid w:val="005639E5"/>
    <w:rsid w:val="00563F7E"/>
    <w:rsid w:val="0056406B"/>
    <w:rsid w:val="00564341"/>
    <w:rsid w:val="0056441B"/>
    <w:rsid w:val="00564691"/>
    <w:rsid w:val="00564AE1"/>
    <w:rsid w:val="00564B65"/>
    <w:rsid w:val="00564D92"/>
    <w:rsid w:val="00565016"/>
    <w:rsid w:val="00565525"/>
    <w:rsid w:val="00565583"/>
    <w:rsid w:val="00565597"/>
    <w:rsid w:val="0056569B"/>
    <w:rsid w:val="0056574C"/>
    <w:rsid w:val="00565B0E"/>
    <w:rsid w:val="00566A30"/>
    <w:rsid w:val="00566C23"/>
    <w:rsid w:val="00567A23"/>
    <w:rsid w:val="00567A6A"/>
    <w:rsid w:val="00570121"/>
    <w:rsid w:val="00570641"/>
    <w:rsid w:val="005706FA"/>
    <w:rsid w:val="00570B02"/>
    <w:rsid w:val="00570D2A"/>
    <w:rsid w:val="00570F23"/>
    <w:rsid w:val="0057107B"/>
    <w:rsid w:val="005711E9"/>
    <w:rsid w:val="0057172D"/>
    <w:rsid w:val="005718A7"/>
    <w:rsid w:val="00571B01"/>
    <w:rsid w:val="00571B93"/>
    <w:rsid w:val="005722A5"/>
    <w:rsid w:val="005722E5"/>
    <w:rsid w:val="00572389"/>
    <w:rsid w:val="005725B1"/>
    <w:rsid w:val="00573244"/>
    <w:rsid w:val="00573889"/>
    <w:rsid w:val="00573938"/>
    <w:rsid w:val="00573FCB"/>
    <w:rsid w:val="00574018"/>
    <w:rsid w:val="005748FE"/>
    <w:rsid w:val="00574DD2"/>
    <w:rsid w:val="00574DFC"/>
    <w:rsid w:val="00574F92"/>
    <w:rsid w:val="00575A09"/>
    <w:rsid w:val="00575AE2"/>
    <w:rsid w:val="005763A6"/>
    <w:rsid w:val="005763F6"/>
    <w:rsid w:val="0057663B"/>
    <w:rsid w:val="005766FF"/>
    <w:rsid w:val="0057676B"/>
    <w:rsid w:val="0057719D"/>
    <w:rsid w:val="00580269"/>
    <w:rsid w:val="0058032E"/>
    <w:rsid w:val="005807B2"/>
    <w:rsid w:val="00580D79"/>
    <w:rsid w:val="00580DC1"/>
    <w:rsid w:val="00580ED3"/>
    <w:rsid w:val="00581314"/>
    <w:rsid w:val="00581475"/>
    <w:rsid w:val="005817A7"/>
    <w:rsid w:val="00581936"/>
    <w:rsid w:val="00581A57"/>
    <w:rsid w:val="00581D11"/>
    <w:rsid w:val="00582075"/>
    <w:rsid w:val="0058216E"/>
    <w:rsid w:val="005821AE"/>
    <w:rsid w:val="0058258F"/>
    <w:rsid w:val="00582738"/>
    <w:rsid w:val="00582B9B"/>
    <w:rsid w:val="00582F07"/>
    <w:rsid w:val="00583399"/>
    <w:rsid w:val="005833B4"/>
    <w:rsid w:val="005833DB"/>
    <w:rsid w:val="00583536"/>
    <w:rsid w:val="005838DF"/>
    <w:rsid w:val="0058397C"/>
    <w:rsid w:val="00583B9C"/>
    <w:rsid w:val="00583BBC"/>
    <w:rsid w:val="00584077"/>
    <w:rsid w:val="00584533"/>
    <w:rsid w:val="00584795"/>
    <w:rsid w:val="00585A61"/>
    <w:rsid w:val="00585ABF"/>
    <w:rsid w:val="00585FA1"/>
    <w:rsid w:val="00586028"/>
    <w:rsid w:val="005860CC"/>
    <w:rsid w:val="005862D5"/>
    <w:rsid w:val="00586308"/>
    <w:rsid w:val="0058659B"/>
    <w:rsid w:val="00587012"/>
    <w:rsid w:val="00587AA2"/>
    <w:rsid w:val="00587B01"/>
    <w:rsid w:val="00587CB7"/>
    <w:rsid w:val="00587CD7"/>
    <w:rsid w:val="00587DC4"/>
    <w:rsid w:val="005904F6"/>
    <w:rsid w:val="00590ADB"/>
    <w:rsid w:val="00590AEC"/>
    <w:rsid w:val="00590B6B"/>
    <w:rsid w:val="00590D1D"/>
    <w:rsid w:val="00590FE4"/>
    <w:rsid w:val="005910AB"/>
    <w:rsid w:val="00591C35"/>
    <w:rsid w:val="00592274"/>
    <w:rsid w:val="00592280"/>
    <w:rsid w:val="0059232B"/>
    <w:rsid w:val="0059256B"/>
    <w:rsid w:val="0059258D"/>
    <w:rsid w:val="00592685"/>
    <w:rsid w:val="00592855"/>
    <w:rsid w:val="00592DC2"/>
    <w:rsid w:val="00592ED5"/>
    <w:rsid w:val="00592FB3"/>
    <w:rsid w:val="00593AD2"/>
    <w:rsid w:val="00594433"/>
    <w:rsid w:val="005944DA"/>
    <w:rsid w:val="00594781"/>
    <w:rsid w:val="005947E5"/>
    <w:rsid w:val="00594E19"/>
    <w:rsid w:val="00594EBA"/>
    <w:rsid w:val="0059510B"/>
    <w:rsid w:val="0059511E"/>
    <w:rsid w:val="00595166"/>
    <w:rsid w:val="00595453"/>
    <w:rsid w:val="0059560C"/>
    <w:rsid w:val="00595678"/>
    <w:rsid w:val="00596233"/>
    <w:rsid w:val="005962C7"/>
    <w:rsid w:val="00596690"/>
    <w:rsid w:val="0059677E"/>
    <w:rsid w:val="005969C8"/>
    <w:rsid w:val="00596D2D"/>
    <w:rsid w:val="0059724B"/>
    <w:rsid w:val="005972CD"/>
    <w:rsid w:val="00597312"/>
    <w:rsid w:val="00597463"/>
    <w:rsid w:val="00597B37"/>
    <w:rsid w:val="005A00DD"/>
    <w:rsid w:val="005A02C2"/>
    <w:rsid w:val="005A0535"/>
    <w:rsid w:val="005A0D3E"/>
    <w:rsid w:val="005A1511"/>
    <w:rsid w:val="005A22D1"/>
    <w:rsid w:val="005A241D"/>
    <w:rsid w:val="005A2681"/>
    <w:rsid w:val="005A285E"/>
    <w:rsid w:val="005A2925"/>
    <w:rsid w:val="005A299E"/>
    <w:rsid w:val="005A2F37"/>
    <w:rsid w:val="005A328F"/>
    <w:rsid w:val="005A3B13"/>
    <w:rsid w:val="005A403D"/>
    <w:rsid w:val="005A4145"/>
    <w:rsid w:val="005A44E4"/>
    <w:rsid w:val="005A459E"/>
    <w:rsid w:val="005A476B"/>
    <w:rsid w:val="005A48B9"/>
    <w:rsid w:val="005A497C"/>
    <w:rsid w:val="005A4EA9"/>
    <w:rsid w:val="005A4FCB"/>
    <w:rsid w:val="005A5109"/>
    <w:rsid w:val="005A5213"/>
    <w:rsid w:val="005A5269"/>
    <w:rsid w:val="005A54D6"/>
    <w:rsid w:val="005A590F"/>
    <w:rsid w:val="005A59D8"/>
    <w:rsid w:val="005A5A92"/>
    <w:rsid w:val="005A5B1D"/>
    <w:rsid w:val="005A5D87"/>
    <w:rsid w:val="005A700E"/>
    <w:rsid w:val="005A7B64"/>
    <w:rsid w:val="005A7B9E"/>
    <w:rsid w:val="005A7CCC"/>
    <w:rsid w:val="005B055D"/>
    <w:rsid w:val="005B0896"/>
    <w:rsid w:val="005B0A87"/>
    <w:rsid w:val="005B0BCD"/>
    <w:rsid w:val="005B0C76"/>
    <w:rsid w:val="005B0DB1"/>
    <w:rsid w:val="005B0E2C"/>
    <w:rsid w:val="005B161B"/>
    <w:rsid w:val="005B164F"/>
    <w:rsid w:val="005B175D"/>
    <w:rsid w:val="005B1794"/>
    <w:rsid w:val="005B1867"/>
    <w:rsid w:val="005B1A5B"/>
    <w:rsid w:val="005B1D59"/>
    <w:rsid w:val="005B2093"/>
    <w:rsid w:val="005B210A"/>
    <w:rsid w:val="005B2E5C"/>
    <w:rsid w:val="005B2F07"/>
    <w:rsid w:val="005B313F"/>
    <w:rsid w:val="005B322C"/>
    <w:rsid w:val="005B3465"/>
    <w:rsid w:val="005B34DB"/>
    <w:rsid w:val="005B355B"/>
    <w:rsid w:val="005B387D"/>
    <w:rsid w:val="005B441B"/>
    <w:rsid w:val="005B478E"/>
    <w:rsid w:val="005B4DE4"/>
    <w:rsid w:val="005B512B"/>
    <w:rsid w:val="005B520D"/>
    <w:rsid w:val="005B586A"/>
    <w:rsid w:val="005B5B24"/>
    <w:rsid w:val="005B637D"/>
    <w:rsid w:val="005B639E"/>
    <w:rsid w:val="005B6897"/>
    <w:rsid w:val="005B68E4"/>
    <w:rsid w:val="005B691F"/>
    <w:rsid w:val="005B6AE6"/>
    <w:rsid w:val="005B6B55"/>
    <w:rsid w:val="005B7711"/>
    <w:rsid w:val="005B7747"/>
    <w:rsid w:val="005B77CD"/>
    <w:rsid w:val="005B784B"/>
    <w:rsid w:val="005C01B0"/>
    <w:rsid w:val="005C06C1"/>
    <w:rsid w:val="005C0BC3"/>
    <w:rsid w:val="005C0EF4"/>
    <w:rsid w:val="005C0FCE"/>
    <w:rsid w:val="005C10BE"/>
    <w:rsid w:val="005C18E3"/>
    <w:rsid w:val="005C1EEB"/>
    <w:rsid w:val="005C2592"/>
    <w:rsid w:val="005C3285"/>
    <w:rsid w:val="005C33B3"/>
    <w:rsid w:val="005C40D7"/>
    <w:rsid w:val="005C413E"/>
    <w:rsid w:val="005C44CC"/>
    <w:rsid w:val="005C4B1A"/>
    <w:rsid w:val="005C4D4E"/>
    <w:rsid w:val="005C4D83"/>
    <w:rsid w:val="005C4E27"/>
    <w:rsid w:val="005C502F"/>
    <w:rsid w:val="005C5615"/>
    <w:rsid w:val="005C5797"/>
    <w:rsid w:val="005C5870"/>
    <w:rsid w:val="005C591D"/>
    <w:rsid w:val="005C5A2F"/>
    <w:rsid w:val="005C5B5E"/>
    <w:rsid w:val="005C5CE9"/>
    <w:rsid w:val="005C5D23"/>
    <w:rsid w:val="005C62FD"/>
    <w:rsid w:val="005C6386"/>
    <w:rsid w:val="005C674D"/>
    <w:rsid w:val="005C6792"/>
    <w:rsid w:val="005C6BA3"/>
    <w:rsid w:val="005C6C0E"/>
    <w:rsid w:val="005C6E0E"/>
    <w:rsid w:val="005C6F9E"/>
    <w:rsid w:val="005C7257"/>
    <w:rsid w:val="005C77F5"/>
    <w:rsid w:val="005C7B18"/>
    <w:rsid w:val="005D0037"/>
    <w:rsid w:val="005D0737"/>
    <w:rsid w:val="005D08CE"/>
    <w:rsid w:val="005D0DBD"/>
    <w:rsid w:val="005D0F78"/>
    <w:rsid w:val="005D10B0"/>
    <w:rsid w:val="005D13A7"/>
    <w:rsid w:val="005D15E8"/>
    <w:rsid w:val="005D174A"/>
    <w:rsid w:val="005D1BAB"/>
    <w:rsid w:val="005D1BBD"/>
    <w:rsid w:val="005D1F3C"/>
    <w:rsid w:val="005D293E"/>
    <w:rsid w:val="005D2A3B"/>
    <w:rsid w:val="005D2B2E"/>
    <w:rsid w:val="005D2F8B"/>
    <w:rsid w:val="005D306B"/>
    <w:rsid w:val="005D30BF"/>
    <w:rsid w:val="005D30DD"/>
    <w:rsid w:val="005D3261"/>
    <w:rsid w:val="005D3C2E"/>
    <w:rsid w:val="005D3FFD"/>
    <w:rsid w:val="005D4040"/>
    <w:rsid w:val="005D4094"/>
    <w:rsid w:val="005D42EA"/>
    <w:rsid w:val="005D4984"/>
    <w:rsid w:val="005D4F12"/>
    <w:rsid w:val="005D4F93"/>
    <w:rsid w:val="005D5063"/>
    <w:rsid w:val="005D51C1"/>
    <w:rsid w:val="005D51F0"/>
    <w:rsid w:val="005D520D"/>
    <w:rsid w:val="005D5650"/>
    <w:rsid w:val="005D59F3"/>
    <w:rsid w:val="005D5B6A"/>
    <w:rsid w:val="005D5D8C"/>
    <w:rsid w:val="005D5FA6"/>
    <w:rsid w:val="005D6021"/>
    <w:rsid w:val="005D619E"/>
    <w:rsid w:val="005D647E"/>
    <w:rsid w:val="005D64B3"/>
    <w:rsid w:val="005D65D0"/>
    <w:rsid w:val="005D6EB8"/>
    <w:rsid w:val="005D7501"/>
    <w:rsid w:val="005D783A"/>
    <w:rsid w:val="005D7848"/>
    <w:rsid w:val="005D7B44"/>
    <w:rsid w:val="005D7E83"/>
    <w:rsid w:val="005E0171"/>
    <w:rsid w:val="005E063F"/>
    <w:rsid w:val="005E0BF0"/>
    <w:rsid w:val="005E0D4D"/>
    <w:rsid w:val="005E102F"/>
    <w:rsid w:val="005E1271"/>
    <w:rsid w:val="005E1484"/>
    <w:rsid w:val="005E1809"/>
    <w:rsid w:val="005E1E2F"/>
    <w:rsid w:val="005E1F17"/>
    <w:rsid w:val="005E1FEA"/>
    <w:rsid w:val="005E2302"/>
    <w:rsid w:val="005E2886"/>
    <w:rsid w:val="005E2901"/>
    <w:rsid w:val="005E2C59"/>
    <w:rsid w:val="005E356B"/>
    <w:rsid w:val="005E3B22"/>
    <w:rsid w:val="005E3E35"/>
    <w:rsid w:val="005E4695"/>
    <w:rsid w:val="005E4C61"/>
    <w:rsid w:val="005E4DC0"/>
    <w:rsid w:val="005E56B9"/>
    <w:rsid w:val="005E5A90"/>
    <w:rsid w:val="005E5DF9"/>
    <w:rsid w:val="005E651A"/>
    <w:rsid w:val="005E65BC"/>
    <w:rsid w:val="005E679A"/>
    <w:rsid w:val="005E6957"/>
    <w:rsid w:val="005E6FEE"/>
    <w:rsid w:val="005E733C"/>
    <w:rsid w:val="005E7A81"/>
    <w:rsid w:val="005E7BF5"/>
    <w:rsid w:val="005E7EE5"/>
    <w:rsid w:val="005F0228"/>
    <w:rsid w:val="005F0C2F"/>
    <w:rsid w:val="005F0F13"/>
    <w:rsid w:val="005F11B2"/>
    <w:rsid w:val="005F144D"/>
    <w:rsid w:val="005F14F9"/>
    <w:rsid w:val="005F1619"/>
    <w:rsid w:val="005F1906"/>
    <w:rsid w:val="005F1C63"/>
    <w:rsid w:val="005F1E86"/>
    <w:rsid w:val="005F230B"/>
    <w:rsid w:val="005F24E9"/>
    <w:rsid w:val="005F25A7"/>
    <w:rsid w:val="005F261F"/>
    <w:rsid w:val="005F2A8B"/>
    <w:rsid w:val="005F2B8D"/>
    <w:rsid w:val="005F2DFD"/>
    <w:rsid w:val="005F31B3"/>
    <w:rsid w:val="005F32CA"/>
    <w:rsid w:val="005F37AC"/>
    <w:rsid w:val="005F3A78"/>
    <w:rsid w:val="005F47BB"/>
    <w:rsid w:val="005F4ABF"/>
    <w:rsid w:val="005F509B"/>
    <w:rsid w:val="005F53A7"/>
    <w:rsid w:val="005F5DD4"/>
    <w:rsid w:val="005F5E9C"/>
    <w:rsid w:val="005F66B2"/>
    <w:rsid w:val="005F70BC"/>
    <w:rsid w:val="005F7487"/>
    <w:rsid w:val="005F75E6"/>
    <w:rsid w:val="005F7609"/>
    <w:rsid w:val="005F77E6"/>
    <w:rsid w:val="005F781E"/>
    <w:rsid w:val="005F7915"/>
    <w:rsid w:val="005F7E1F"/>
    <w:rsid w:val="005F7E98"/>
    <w:rsid w:val="005F7FFA"/>
    <w:rsid w:val="0060059D"/>
    <w:rsid w:val="006008C0"/>
    <w:rsid w:val="00600D1A"/>
    <w:rsid w:val="00600F36"/>
    <w:rsid w:val="00601153"/>
    <w:rsid w:val="0060115F"/>
    <w:rsid w:val="00601747"/>
    <w:rsid w:val="00601809"/>
    <w:rsid w:val="00602133"/>
    <w:rsid w:val="006029C5"/>
    <w:rsid w:val="0060310A"/>
    <w:rsid w:val="0060325D"/>
    <w:rsid w:val="00603272"/>
    <w:rsid w:val="006032EC"/>
    <w:rsid w:val="006036D2"/>
    <w:rsid w:val="00604319"/>
    <w:rsid w:val="0060486A"/>
    <w:rsid w:val="00604B18"/>
    <w:rsid w:val="00604C86"/>
    <w:rsid w:val="00604D59"/>
    <w:rsid w:val="00604E31"/>
    <w:rsid w:val="0060558C"/>
    <w:rsid w:val="006057B9"/>
    <w:rsid w:val="00605B95"/>
    <w:rsid w:val="00605C39"/>
    <w:rsid w:val="00605E20"/>
    <w:rsid w:val="00605EBA"/>
    <w:rsid w:val="00605EE7"/>
    <w:rsid w:val="00605FE4"/>
    <w:rsid w:val="00606312"/>
    <w:rsid w:val="0060708E"/>
    <w:rsid w:val="00607986"/>
    <w:rsid w:val="00607CF0"/>
    <w:rsid w:val="00607FA7"/>
    <w:rsid w:val="006100F3"/>
    <w:rsid w:val="006101B5"/>
    <w:rsid w:val="006102A0"/>
    <w:rsid w:val="006102D1"/>
    <w:rsid w:val="00610696"/>
    <w:rsid w:val="006107B8"/>
    <w:rsid w:val="00610F67"/>
    <w:rsid w:val="006115A2"/>
    <w:rsid w:val="00611A99"/>
    <w:rsid w:val="00612783"/>
    <w:rsid w:val="00613438"/>
    <w:rsid w:val="00613D9F"/>
    <w:rsid w:val="00613E0E"/>
    <w:rsid w:val="0061429B"/>
    <w:rsid w:val="0061475D"/>
    <w:rsid w:val="00614CA7"/>
    <w:rsid w:val="00614D22"/>
    <w:rsid w:val="006150B0"/>
    <w:rsid w:val="006152F4"/>
    <w:rsid w:val="00615939"/>
    <w:rsid w:val="00615BF7"/>
    <w:rsid w:val="006164A4"/>
    <w:rsid w:val="006165E9"/>
    <w:rsid w:val="006171D7"/>
    <w:rsid w:val="00617279"/>
    <w:rsid w:val="006172B6"/>
    <w:rsid w:val="00617B65"/>
    <w:rsid w:val="00617D66"/>
    <w:rsid w:val="006200E4"/>
    <w:rsid w:val="00620142"/>
    <w:rsid w:val="006202FE"/>
    <w:rsid w:val="00620722"/>
    <w:rsid w:val="006207E8"/>
    <w:rsid w:val="00620C21"/>
    <w:rsid w:val="00620F22"/>
    <w:rsid w:val="00620F7A"/>
    <w:rsid w:val="00620F95"/>
    <w:rsid w:val="0062190F"/>
    <w:rsid w:val="00621A32"/>
    <w:rsid w:val="00621EDB"/>
    <w:rsid w:val="00621F67"/>
    <w:rsid w:val="0062220F"/>
    <w:rsid w:val="00622B5F"/>
    <w:rsid w:val="00622B7F"/>
    <w:rsid w:val="00622D8F"/>
    <w:rsid w:val="00622DD3"/>
    <w:rsid w:val="0062399F"/>
    <w:rsid w:val="00623B0D"/>
    <w:rsid w:val="00623CBF"/>
    <w:rsid w:val="00623D36"/>
    <w:rsid w:val="00624973"/>
    <w:rsid w:val="00624E93"/>
    <w:rsid w:val="00625080"/>
    <w:rsid w:val="00625B2B"/>
    <w:rsid w:val="00625BF9"/>
    <w:rsid w:val="00625C7E"/>
    <w:rsid w:val="00625DE0"/>
    <w:rsid w:val="00626056"/>
    <w:rsid w:val="0062667E"/>
    <w:rsid w:val="00626963"/>
    <w:rsid w:val="006272B1"/>
    <w:rsid w:val="006272EF"/>
    <w:rsid w:val="006275D2"/>
    <w:rsid w:val="00627691"/>
    <w:rsid w:val="006307C1"/>
    <w:rsid w:val="00630894"/>
    <w:rsid w:val="00630B49"/>
    <w:rsid w:val="006317DD"/>
    <w:rsid w:val="00631F91"/>
    <w:rsid w:val="00631FBE"/>
    <w:rsid w:val="00632289"/>
    <w:rsid w:val="006322B5"/>
    <w:rsid w:val="006327EE"/>
    <w:rsid w:val="006329DF"/>
    <w:rsid w:val="00632A06"/>
    <w:rsid w:val="00632C77"/>
    <w:rsid w:val="00632D98"/>
    <w:rsid w:val="00633018"/>
    <w:rsid w:val="0063302F"/>
    <w:rsid w:val="006333DC"/>
    <w:rsid w:val="006336F7"/>
    <w:rsid w:val="006339EA"/>
    <w:rsid w:val="00633FBA"/>
    <w:rsid w:val="00634174"/>
    <w:rsid w:val="0063424B"/>
    <w:rsid w:val="006345C5"/>
    <w:rsid w:val="006347DD"/>
    <w:rsid w:val="006348CF"/>
    <w:rsid w:val="00634949"/>
    <w:rsid w:val="00634DC9"/>
    <w:rsid w:val="006353AB"/>
    <w:rsid w:val="006354AA"/>
    <w:rsid w:val="006354F2"/>
    <w:rsid w:val="006362FF"/>
    <w:rsid w:val="00636370"/>
    <w:rsid w:val="00636ACF"/>
    <w:rsid w:val="00636B48"/>
    <w:rsid w:val="00636BAB"/>
    <w:rsid w:val="00636D7A"/>
    <w:rsid w:val="00636F62"/>
    <w:rsid w:val="0063723E"/>
    <w:rsid w:val="006374A0"/>
    <w:rsid w:val="006377C0"/>
    <w:rsid w:val="00637973"/>
    <w:rsid w:val="00637ABD"/>
    <w:rsid w:val="006409EF"/>
    <w:rsid w:val="00640BC5"/>
    <w:rsid w:val="00640C4A"/>
    <w:rsid w:val="00640C5C"/>
    <w:rsid w:val="00641597"/>
    <w:rsid w:val="00641F55"/>
    <w:rsid w:val="00642144"/>
    <w:rsid w:val="006427F2"/>
    <w:rsid w:val="00642D49"/>
    <w:rsid w:val="006432D8"/>
    <w:rsid w:val="00643348"/>
    <w:rsid w:val="0064373D"/>
    <w:rsid w:val="00643D30"/>
    <w:rsid w:val="006441CB"/>
    <w:rsid w:val="006445F9"/>
    <w:rsid w:val="0064469A"/>
    <w:rsid w:val="006446FA"/>
    <w:rsid w:val="00644A2D"/>
    <w:rsid w:val="00644CB2"/>
    <w:rsid w:val="006450CC"/>
    <w:rsid w:val="00645604"/>
    <w:rsid w:val="0064563A"/>
    <w:rsid w:val="006457FB"/>
    <w:rsid w:val="0064591A"/>
    <w:rsid w:val="00645A55"/>
    <w:rsid w:val="00645C65"/>
    <w:rsid w:val="00645CC3"/>
    <w:rsid w:val="00646498"/>
    <w:rsid w:val="00646CFA"/>
    <w:rsid w:val="00646DF6"/>
    <w:rsid w:val="00646E2C"/>
    <w:rsid w:val="006501D5"/>
    <w:rsid w:val="00650227"/>
    <w:rsid w:val="00650378"/>
    <w:rsid w:val="00650444"/>
    <w:rsid w:val="00650702"/>
    <w:rsid w:val="006508A4"/>
    <w:rsid w:val="006512D0"/>
    <w:rsid w:val="0065146D"/>
    <w:rsid w:val="00651505"/>
    <w:rsid w:val="00651972"/>
    <w:rsid w:val="00651D5C"/>
    <w:rsid w:val="006520E3"/>
    <w:rsid w:val="00652261"/>
    <w:rsid w:val="00652285"/>
    <w:rsid w:val="00652B7B"/>
    <w:rsid w:val="00652D9E"/>
    <w:rsid w:val="006530F0"/>
    <w:rsid w:val="0065318F"/>
    <w:rsid w:val="006533AA"/>
    <w:rsid w:val="006533F4"/>
    <w:rsid w:val="00654D2F"/>
    <w:rsid w:val="00654DA6"/>
    <w:rsid w:val="006557DE"/>
    <w:rsid w:val="0065591F"/>
    <w:rsid w:val="00655EF8"/>
    <w:rsid w:val="0065634C"/>
    <w:rsid w:val="0065667C"/>
    <w:rsid w:val="00656960"/>
    <w:rsid w:val="00656D65"/>
    <w:rsid w:val="00656F0F"/>
    <w:rsid w:val="00656F54"/>
    <w:rsid w:val="00656FB2"/>
    <w:rsid w:val="00656FFE"/>
    <w:rsid w:val="0065711B"/>
    <w:rsid w:val="006579C4"/>
    <w:rsid w:val="00657D3C"/>
    <w:rsid w:val="00657F5B"/>
    <w:rsid w:val="00660461"/>
    <w:rsid w:val="00660B99"/>
    <w:rsid w:val="00661246"/>
    <w:rsid w:val="00661610"/>
    <w:rsid w:val="006619B7"/>
    <w:rsid w:val="00661BF7"/>
    <w:rsid w:val="00661C1D"/>
    <w:rsid w:val="00661D10"/>
    <w:rsid w:val="00663060"/>
    <w:rsid w:val="00663A00"/>
    <w:rsid w:val="00664A41"/>
    <w:rsid w:val="00664BAF"/>
    <w:rsid w:val="00664CA9"/>
    <w:rsid w:val="00664DA0"/>
    <w:rsid w:val="006650E1"/>
    <w:rsid w:val="00665402"/>
    <w:rsid w:val="006658FB"/>
    <w:rsid w:val="006659EB"/>
    <w:rsid w:val="00665BB3"/>
    <w:rsid w:val="006660A3"/>
    <w:rsid w:val="0066672B"/>
    <w:rsid w:val="00666741"/>
    <w:rsid w:val="006667A9"/>
    <w:rsid w:val="00666EC4"/>
    <w:rsid w:val="00666EEC"/>
    <w:rsid w:val="006674F9"/>
    <w:rsid w:val="00667697"/>
    <w:rsid w:val="006678D0"/>
    <w:rsid w:val="0066797B"/>
    <w:rsid w:val="00667E3D"/>
    <w:rsid w:val="00670236"/>
    <w:rsid w:val="006702D4"/>
    <w:rsid w:val="00670503"/>
    <w:rsid w:val="00670589"/>
    <w:rsid w:val="00670741"/>
    <w:rsid w:val="006708DE"/>
    <w:rsid w:val="00670ACE"/>
    <w:rsid w:val="00670B5E"/>
    <w:rsid w:val="00670B87"/>
    <w:rsid w:val="00670FD3"/>
    <w:rsid w:val="00671597"/>
    <w:rsid w:val="006716DC"/>
    <w:rsid w:val="006717C1"/>
    <w:rsid w:val="006719BA"/>
    <w:rsid w:val="00671BA3"/>
    <w:rsid w:val="006720EF"/>
    <w:rsid w:val="006723A0"/>
    <w:rsid w:val="00672766"/>
    <w:rsid w:val="006727EB"/>
    <w:rsid w:val="00672DD2"/>
    <w:rsid w:val="00672DF4"/>
    <w:rsid w:val="006734B9"/>
    <w:rsid w:val="006734E9"/>
    <w:rsid w:val="0067399A"/>
    <w:rsid w:val="006739C1"/>
    <w:rsid w:val="00673DBA"/>
    <w:rsid w:val="00673FA8"/>
    <w:rsid w:val="00674004"/>
    <w:rsid w:val="00674303"/>
    <w:rsid w:val="0067443E"/>
    <w:rsid w:val="006745B0"/>
    <w:rsid w:val="00674B4D"/>
    <w:rsid w:val="00674C15"/>
    <w:rsid w:val="00674CB0"/>
    <w:rsid w:val="00675388"/>
    <w:rsid w:val="0067561A"/>
    <w:rsid w:val="00676044"/>
    <w:rsid w:val="00676545"/>
    <w:rsid w:val="00676C69"/>
    <w:rsid w:val="00676FA2"/>
    <w:rsid w:val="006774F8"/>
    <w:rsid w:val="00677525"/>
    <w:rsid w:val="00677629"/>
    <w:rsid w:val="00677D68"/>
    <w:rsid w:val="00680077"/>
    <w:rsid w:val="0068013F"/>
    <w:rsid w:val="00680592"/>
    <w:rsid w:val="00680A46"/>
    <w:rsid w:val="00680C0D"/>
    <w:rsid w:val="00680CCE"/>
    <w:rsid w:val="0068140F"/>
    <w:rsid w:val="00681445"/>
    <w:rsid w:val="006817BE"/>
    <w:rsid w:val="00681F4E"/>
    <w:rsid w:val="0068211D"/>
    <w:rsid w:val="0068217E"/>
    <w:rsid w:val="0068296A"/>
    <w:rsid w:val="00682C87"/>
    <w:rsid w:val="00682D1B"/>
    <w:rsid w:val="00682F8E"/>
    <w:rsid w:val="00683202"/>
    <w:rsid w:val="00683490"/>
    <w:rsid w:val="00683D39"/>
    <w:rsid w:val="00683D68"/>
    <w:rsid w:val="0068481E"/>
    <w:rsid w:val="00684889"/>
    <w:rsid w:val="00684ADB"/>
    <w:rsid w:val="00685669"/>
    <w:rsid w:val="00685960"/>
    <w:rsid w:val="00685A67"/>
    <w:rsid w:val="00685CAC"/>
    <w:rsid w:val="00685E46"/>
    <w:rsid w:val="006863F7"/>
    <w:rsid w:val="006865D2"/>
    <w:rsid w:val="006868FF"/>
    <w:rsid w:val="00686AFD"/>
    <w:rsid w:val="00686C17"/>
    <w:rsid w:val="00686DB1"/>
    <w:rsid w:val="00686EFE"/>
    <w:rsid w:val="00687163"/>
    <w:rsid w:val="006874A9"/>
    <w:rsid w:val="00687B2F"/>
    <w:rsid w:val="00687B5E"/>
    <w:rsid w:val="00690901"/>
    <w:rsid w:val="00690995"/>
    <w:rsid w:val="00690BC3"/>
    <w:rsid w:val="00690BDC"/>
    <w:rsid w:val="00690D38"/>
    <w:rsid w:val="00691049"/>
    <w:rsid w:val="00691677"/>
    <w:rsid w:val="006916F2"/>
    <w:rsid w:val="00692213"/>
    <w:rsid w:val="00692333"/>
    <w:rsid w:val="006926E7"/>
    <w:rsid w:val="006927B1"/>
    <w:rsid w:val="00692913"/>
    <w:rsid w:val="006929EC"/>
    <w:rsid w:val="00693219"/>
    <w:rsid w:val="00693542"/>
    <w:rsid w:val="006936DF"/>
    <w:rsid w:val="00693829"/>
    <w:rsid w:val="0069386E"/>
    <w:rsid w:val="00693E8B"/>
    <w:rsid w:val="006943B7"/>
    <w:rsid w:val="0069448D"/>
    <w:rsid w:val="006949DF"/>
    <w:rsid w:val="00694BAD"/>
    <w:rsid w:val="00694EBF"/>
    <w:rsid w:val="006951A0"/>
    <w:rsid w:val="0069527B"/>
    <w:rsid w:val="00695313"/>
    <w:rsid w:val="00695ACA"/>
    <w:rsid w:val="006962E4"/>
    <w:rsid w:val="006963ED"/>
    <w:rsid w:val="006965BF"/>
    <w:rsid w:val="00696B35"/>
    <w:rsid w:val="00696B81"/>
    <w:rsid w:val="00696D3E"/>
    <w:rsid w:val="0069737B"/>
    <w:rsid w:val="00697411"/>
    <w:rsid w:val="006976A2"/>
    <w:rsid w:val="00697BA9"/>
    <w:rsid w:val="006A029E"/>
    <w:rsid w:val="006A037A"/>
    <w:rsid w:val="006A0505"/>
    <w:rsid w:val="006A0679"/>
    <w:rsid w:val="006A0979"/>
    <w:rsid w:val="006A09F3"/>
    <w:rsid w:val="006A0A30"/>
    <w:rsid w:val="006A0C72"/>
    <w:rsid w:val="006A0EE6"/>
    <w:rsid w:val="006A12B6"/>
    <w:rsid w:val="006A163A"/>
    <w:rsid w:val="006A166A"/>
    <w:rsid w:val="006A1BDC"/>
    <w:rsid w:val="006A302A"/>
    <w:rsid w:val="006A3046"/>
    <w:rsid w:val="006A3480"/>
    <w:rsid w:val="006A3981"/>
    <w:rsid w:val="006A3C75"/>
    <w:rsid w:val="006A3ECC"/>
    <w:rsid w:val="006A3F5D"/>
    <w:rsid w:val="006A4070"/>
    <w:rsid w:val="006A472D"/>
    <w:rsid w:val="006A4890"/>
    <w:rsid w:val="006A4F51"/>
    <w:rsid w:val="006A5495"/>
    <w:rsid w:val="006A5800"/>
    <w:rsid w:val="006A5B23"/>
    <w:rsid w:val="006A5D49"/>
    <w:rsid w:val="006A602F"/>
    <w:rsid w:val="006A615F"/>
    <w:rsid w:val="006A722D"/>
    <w:rsid w:val="006A776A"/>
    <w:rsid w:val="006A7C0B"/>
    <w:rsid w:val="006B000D"/>
    <w:rsid w:val="006B0138"/>
    <w:rsid w:val="006B062D"/>
    <w:rsid w:val="006B072C"/>
    <w:rsid w:val="006B0AB9"/>
    <w:rsid w:val="006B0B97"/>
    <w:rsid w:val="006B0C9D"/>
    <w:rsid w:val="006B0F6D"/>
    <w:rsid w:val="006B12A4"/>
    <w:rsid w:val="006B14D4"/>
    <w:rsid w:val="006B17A2"/>
    <w:rsid w:val="006B1F70"/>
    <w:rsid w:val="006B20F8"/>
    <w:rsid w:val="006B2789"/>
    <w:rsid w:val="006B28F9"/>
    <w:rsid w:val="006B296B"/>
    <w:rsid w:val="006B2AA8"/>
    <w:rsid w:val="006B2E25"/>
    <w:rsid w:val="006B32FC"/>
    <w:rsid w:val="006B3309"/>
    <w:rsid w:val="006B3803"/>
    <w:rsid w:val="006B3930"/>
    <w:rsid w:val="006B3B22"/>
    <w:rsid w:val="006B3DC0"/>
    <w:rsid w:val="006B3E97"/>
    <w:rsid w:val="006B40DC"/>
    <w:rsid w:val="006B4301"/>
    <w:rsid w:val="006B43FA"/>
    <w:rsid w:val="006B4490"/>
    <w:rsid w:val="006B475F"/>
    <w:rsid w:val="006B4EAA"/>
    <w:rsid w:val="006B4EFD"/>
    <w:rsid w:val="006B54AF"/>
    <w:rsid w:val="006B5603"/>
    <w:rsid w:val="006B5E59"/>
    <w:rsid w:val="006B63B9"/>
    <w:rsid w:val="006B6505"/>
    <w:rsid w:val="006B65CA"/>
    <w:rsid w:val="006B6BE0"/>
    <w:rsid w:val="006B6CEE"/>
    <w:rsid w:val="006B6D3F"/>
    <w:rsid w:val="006B77C1"/>
    <w:rsid w:val="006B7939"/>
    <w:rsid w:val="006C0068"/>
    <w:rsid w:val="006C0DF5"/>
    <w:rsid w:val="006C11A6"/>
    <w:rsid w:val="006C1419"/>
    <w:rsid w:val="006C157B"/>
    <w:rsid w:val="006C15D3"/>
    <w:rsid w:val="006C1BEB"/>
    <w:rsid w:val="006C1FDA"/>
    <w:rsid w:val="006C2014"/>
    <w:rsid w:val="006C264C"/>
    <w:rsid w:val="006C2A3E"/>
    <w:rsid w:val="006C2CDA"/>
    <w:rsid w:val="006C321C"/>
    <w:rsid w:val="006C3695"/>
    <w:rsid w:val="006C37DD"/>
    <w:rsid w:val="006C3AB7"/>
    <w:rsid w:val="006C3F30"/>
    <w:rsid w:val="006C3F9D"/>
    <w:rsid w:val="006C48B7"/>
    <w:rsid w:val="006C4ADD"/>
    <w:rsid w:val="006C4E50"/>
    <w:rsid w:val="006C536C"/>
    <w:rsid w:val="006C5571"/>
    <w:rsid w:val="006C5F7A"/>
    <w:rsid w:val="006C5FF6"/>
    <w:rsid w:val="006C6090"/>
    <w:rsid w:val="006C61C6"/>
    <w:rsid w:val="006C62D0"/>
    <w:rsid w:val="006C63D0"/>
    <w:rsid w:val="006C660D"/>
    <w:rsid w:val="006C6AC4"/>
    <w:rsid w:val="006C6AF5"/>
    <w:rsid w:val="006C6BA9"/>
    <w:rsid w:val="006C7162"/>
    <w:rsid w:val="006C72B2"/>
    <w:rsid w:val="006C76DA"/>
    <w:rsid w:val="006C770D"/>
    <w:rsid w:val="006C79A1"/>
    <w:rsid w:val="006C7A2B"/>
    <w:rsid w:val="006C7E59"/>
    <w:rsid w:val="006D0088"/>
    <w:rsid w:val="006D00FF"/>
    <w:rsid w:val="006D022D"/>
    <w:rsid w:val="006D0D9C"/>
    <w:rsid w:val="006D0E6C"/>
    <w:rsid w:val="006D108D"/>
    <w:rsid w:val="006D1A6B"/>
    <w:rsid w:val="006D1B26"/>
    <w:rsid w:val="006D1C95"/>
    <w:rsid w:val="006D1CEB"/>
    <w:rsid w:val="006D1D3C"/>
    <w:rsid w:val="006D2012"/>
    <w:rsid w:val="006D238B"/>
    <w:rsid w:val="006D2407"/>
    <w:rsid w:val="006D25BA"/>
    <w:rsid w:val="006D2D7F"/>
    <w:rsid w:val="006D2FDB"/>
    <w:rsid w:val="006D38A8"/>
    <w:rsid w:val="006D3C25"/>
    <w:rsid w:val="006D3F7B"/>
    <w:rsid w:val="006D40CE"/>
    <w:rsid w:val="006D40DE"/>
    <w:rsid w:val="006D40FE"/>
    <w:rsid w:val="006D429B"/>
    <w:rsid w:val="006D4A10"/>
    <w:rsid w:val="006D4D4D"/>
    <w:rsid w:val="006D4FB8"/>
    <w:rsid w:val="006D575C"/>
    <w:rsid w:val="006D643C"/>
    <w:rsid w:val="006D64E4"/>
    <w:rsid w:val="006D6880"/>
    <w:rsid w:val="006D6A26"/>
    <w:rsid w:val="006D6ACE"/>
    <w:rsid w:val="006D7582"/>
    <w:rsid w:val="006D7742"/>
    <w:rsid w:val="006D7F82"/>
    <w:rsid w:val="006E0281"/>
    <w:rsid w:val="006E0398"/>
    <w:rsid w:val="006E039D"/>
    <w:rsid w:val="006E0466"/>
    <w:rsid w:val="006E081F"/>
    <w:rsid w:val="006E0AC1"/>
    <w:rsid w:val="006E0D45"/>
    <w:rsid w:val="006E0FEC"/>
    <w:rsid w:val="006E1A9A"/>
    <w:rsid w:val="006E1B11"/>
    <w:rsid w:val="006E1EED"/>
    <w:rsid w:val="006E1F08"/>
    <w:rsid w:val="006E1F60"/>
    <w:rsid w:val="006E238A"/>
    <w:rsid w:val="006E277A"/>
    <w:rsid w:val="006E2876"/>
    <w:rsid w:val="006E2D91"/>
    <w:rsid w:val="006E3079"/>
    <w:rsid w:val="006E3899"/>
    <w:rsid w:val="006E3B60"/>
    <w:rsid w:val="006E3CEF"/>
    <w:rsid w:val="006E42FA"/>
    <w:rsid w:val="006E434D"/>
    <w:rsid w:val="006E4BB3"/>
    <w:rsid w:val="006E4E53"/>
    <w:rsid w:val="006E4EC9"/>
    <w:rsid w:val="006E5529"/>
    <w:rsid w:val="006E5897"/>
    <w:rsid w:val="006E5899"/>
    <w:rsid w:val="006E5D73"/>
    <w:rsid w:val="006E5DDD"/>
    <w:rsid w:val="006E5EDB"/>
    <w:rsid w:val="006E61DA"/>
    <w:rsid w:val="006E66E4"/>
    <w:rsid w:val="006E675A"/>
    <w:rsid w:val="006E68A4"/>
    <w:rsid w:val="006E69DB"/>
    <w:rsid w:val="006E6CD5"/>
    <w:rsid w:val="006E6DDB"/>
    <w:rsid w:val="006F0131"/>
    <w:rsid w:val="006F0298"/>
    <w:rsid w:val="006F0777"/>
    <w:rsid w:val="006F0896"/>
    <w:rsid w:val="006F0D92"/>
    <w:rsid w:val="006F0FDD"/>
    <w:rsid w:val="006F13D0"/>
    <w:rsid w:val="006F144F"/>
    <w:rsid w:val="006F14B1"/>
    <w:rsid w:val="006F1EDA"/>
    <w:rsid w:val="006F2219"/>
    <w:rsid w:val="006F22DB"/>
    <w:rsid w:val="006F22FE"/>
    <w:rsid w:val="006F237E"/>
    <w:rsid w:val="006F27B0"/>
    <w:rsid w:val="006F29A1"/>
    <w:rsid w:val="006F3144"/>
    <w:rsid w:val="006F32C4"/>
    <w:rsid w:val="006F3CA1"/>
    <w:rsid w:val="006F4070"/>
    <w:rsid w:val="006F40BB"/>
    <w:rsid w:val="006F450C"/>
    <w:rsid w:val="006F49A8"/>
    <w:rsid w:val="006F50CD"/>
    <w:rsid w:val="006F5225"/>
    <w:rsid w:val="006F58A6"/>
    <w:rsid w:val="006F58C1"/>
    <w:rsid w:val="006F5D3E"/>
    <w:rsid w:val="006F5E62"/>
    <w:rsid w:val="006F61F9"/>
    <w:rsid w:val="006F6680"/>
    <w:rsid w:val="006F680E"/>
    <w:rsid w:val="006F6C30"/>
    <w:rsid w:val="006F7724"/>
    <w:rsid w:val="006F7854"/>
    <w:rsid w:val="006F7A83"/>
    <w:rsid w:val="006F7C49"/>
    <w:rsid w:val="007000AF"/>
    <w:rsid w:val="00700419"/>
    <w:rsid w:val="0070070E"/>
    <w:rsid w:val="007012BB"/>
    <w:rsid w:val="007013AC"/>
    <w:rsid w:val="007014D9"/>
    <w:rsid w:val="007018A1"/>
    <w:rsid w:val="0070192F"/>
    <w:rsid w:val="00701936"/>
    <w:rsid w:val="007025DD"/>
    <w:rsid w:val="00702929"/>
    <w:rsid w:val="00702973"/>
    <w:rsid w:val="00702B04"/>
    <w:rsid w:val="00702B60"/>
    <w:rsid w:val="00702B74"/>
    <w:rsid w:val="00702D87"/>
    <w:rsid w:val="0070315F"/>
    <w:rsid w:val="00703D2C"/>
    <w:rsid w:val="0070424D"/>
    <w:rsid w:val="00704AEA"/>
    <w:rsid w:val="00704D1E"/>
    <w:rsid w:val="00704FE4"/>
    <w:rsid w:val="00705247"/>
    <w:rsid w:val="007054F2"/>
    <w:rsid w:val="00705569"/>
    <w:rsid w:val="0070561A"/>
    <w:rsid w:val="00705CB3"/>
    <w:rsid w:val="00705FDB"/>
    <w:rsid w:val="00706351"/>
    <w:rsid w:val="0070648F"/>
    <w:rsid w:val="0070688B"/>
    <w:rsid w:val="00706A6B"/>
    <w:rsid w:val="00706E40"/>
    <w:rsid w:val="00706EA8"/>
    <w:rsid w:val="0070744F"/>
    <w:rsid w:val="007074B0"/>
    <w:rsid w:val="00707600"/>
    <w:rsid w:val="00707646"/>
    <w:rsid w:val="007076ED"/>
    <w:rsid w:val="007079B4"/>
    <w:rsid w:val="00707A5C"/>
    <w:rsid w:val="0071013F"/>
    <w:rsid w:val="0071022D"/>
    <w:rsid w:val="007104F3"/>
    <w:rsid w:val="0071078C"/>
    <w:rsid w:val="007109C7"/>
    <w:rsid w:val="00710A0F"/>
    <w:rsid w:val="00710C81"/>
    <w:rsid w:val="00710C9D"/>
    <w:rsid w:val="007110DD"/>
    <w:rsid w:val="0071124D"/>
    <w:rsid w:val="0071137C"/>
    <w:rsid w:val="007114F8"/>
    <w:rsid w:val="00711BDA"/>
    <w:rsid w:val="00711D39"/>
    <w:rsid w:val="0071208A"/>
    <w:rsid w:val="007120BD"/>
    <w:rsid w:val="00712287"/>
    <w:rsid w:val="007122A2"/>
    <w:rsid w:val="007127C3"/>
    <w:rsid w:val="00712BE3"/>
    <w:rsid w:val="00712BEB"/>
    <w:rsid w:val="00712D1D"/>
    <w:rsid w:val="00713293"/>
    <w:rsid w:val="0071340F"/>
    <w:rsid w:val="0071362D"/>
    <w:rsid w:val="00713686"/>
    <w:rsid w:val="00713767"/>
    <w:rsid w:val="00713835"/>
    <w:rsid w:val="00713843"/>
    <w:rsid w:val="00713BC8"/>
    <w:rsid w:val="00713CF0"/>
    <w:rsid w:val="00713D0E"/>
    <w:rsid w:val="00713ECD"/>
    <w:rsid w:val="0071404F"/>
    <w:rsid w:val="007141E3"/>
    <w:rsid w:val="007149DD"/>
    <w:rsid w:val="00715284"/>
    <w:rsid w:val="007153B5"/>
    <w:rsid w:val="007156DE"/>
    <w:rsid w:val="00715C4E"/>
    <w:rsid w:val="00715FA1"/>
    <w:rsid w:val="0071626D"/>
    <w:rsid w:val="00716395"/>
    <w:rsid w:val="00716703"/>
    <w:rsid w:val="00716B5F"/>
    <w:rsid w:val="00716DA5"/>
    <w:rsid w:val="00716F2D"/>
    <w:rsid w:val="007172EF"/>
    <w:rsid w:val="00717AFB"/>
    <w:rsid w:val="00717B62"/>
    <w:rsid w:val="007202BB"/>
    <w:rsid w:val="007203DB"/>
    <w:rsid w:val="00720703"/>
    <w:rsid w:val="007207EE"/>
    <w:rsid w:val="00720878"/>
    <w:rsid w:val="007209E9"/>
    <w:rsid w:val="00720F25"/>
    <w:rsid w:val="00720F86"/>
    <w:rsid w:val="00720FEF"/>
    <w:rsid w:val="00721140"/>
    <w:rsid w:val="00721A2C"/>
    <w:rsid w:val="00721BFA"/>
    <w:rsid w:val="00721C53"/>
    <w:rsid w:val="00721EBE"/>
    <w:rsid w:val="00721F94"/>
    <w:rsid w:val="00722566"/>
    <w:rsid w:val="00722E9B"/>
    <w:rsid w:val="00723051"/>
    <w:rsid w:val="00723883"/>
    <w:rsid w:val="00723BE9"/>
    <w:rsid w:val="00723C0E"/>
    <w:rsid w:val="00723FFE"/>
    <w:rsid w:val="00724037"/>
    <w:rsid w:val="007240A5"/>
    <w:rsid w:val="007243BF"/>
    <w:rsid w:val="00724411"/>
    <w:rsid w:val="007247A8"/>
    <w:rsid w:val="007249AF"/>
    <w:rsid w:val="00724C8C"/>
    <w:rsid w:val="007255B7"/>
    <w:rsid w:val="00725B19"/>
    <w:rsid w:val="00725E63"/>
    <w:rsid w:val="0072611E"/>
    <w:rsid w:val="00726183"/>
    <w:rsid w:val="00726271"/>
    <w:rsid w:val="00726425"/>
    <w:rsid w:val="007265ED"/>
    <w:rsid w:val="007266ED"/>
    <w:rsid w:val="007269DB"/>
    <w:rsid w:val="00726E0C"/>
    <w:rsid w:val="00726E93"/>
    <w:rsid w:val="00727132"/>
    <w:rsid w:val="0072764C"/>
    <w:rsid w:val="00727743"/>
    <w:rsid w:val="00727D99"/>
    <w:rsid w:val="00730063"/>
    <w:rsid w:val="00730252"/>
    <w:rsid w:val="00730356"/>
    <w:rsid w:val="007303D2"/>
    <w:rsid w:val="007304ED"/>
    <w:rsid w:val="00730B41"/>
    <w:rsid w:val="00730BE8"/>
    <w:rsid w:val="00730C2A"/>
    <w:rsid w:val="00730FCF"/>
    <w:rsid w:val="0073126B"/>
    <w:rsid w:val="0073139D"/>
    <w:rsid w:val="00731659"/>
    <w:rsid w:val="00731A60"/>
    <w:rsid w:val="0073210B"/>
    <w:rsid w:val="0073243F"/>
    <w:rsid w:val="0073280F"/>
    <w:rsid w:val="00732905"/>
    <w:rsid w:val="00733341"/>
    <w:rsid w:val="00733343"/>
    <w:rsid w:val="0073355C"/>
    <w:rsid w:val="007336BD"/>
    <w:rsid w:val="00733DB1"/>
    <w:rsid w:val="00733FC5"/>
    <w:rsid w:val="00734067"/>
    <w:rsid w:val="00734216"/>
    <w:rsid w:val="00734367"/>
    <w:rsid w:val="00734497"/>
    <w:rsid w:val="007345A2"/>
    <w:rsid w:val="007346C0"/>
    <w:rsid w:val="00734E16"/>
    <w:rsid w:val="00734EFA"/>
    <w:rsid w:val="0073595B"/>
    <w:rsid w:val="00735AAE"/>
    <w:rsid w:val="0073648E"/>
    <w:rsid w:val="00736A2B"/>
    <w:rsid w:val="00736AB5"/>
    <w:rsid w:val="00736C63"/>
    <w:rsid w:val="00736DE8"/>
    <w:rsid w:val="00737759"/>
    <w:rsid w:val="007377D7"/>
    <w:rsid w:val="007378BB"/>
    <w:rsid w:val="00737996"/>
    <w:rsid w:val="00737A08"/>
    <w:rsid w:val="00737CC2"/>
    <w:rsid w:val="00737CD0"/>
    <w:rsid w:val="00740279"/>
    <w:rsid w:val="00740669"/>
    <w:rsid w:val="007408CF"/>
    <w:rsid w:val="007410D8"/>
    <w:rsid w:val="007413D2"/>
    <w:rsid w:val="00741578"/>
    <w:rsid w:val="00741609"/>
    <w:rsid w:val="007418BE"/>
    <w:rsid w:val="00741AC1"/>
    <w:rsid w:val="00741CE9"/>
    <w:rsid w:val="00742071"/>
    <w:rsid w:val="00742EAC"/>
    <w:rsid w:val="00742FDB"/>
    <w:rsid w:val="007431DF"/>
    <w:rsid w:val="007431EB"/>
    <w:rsid w:val="00743210"/>
    <w:rsid w:val="0074334F"/>
    <w:rsid w:val="007437EA"/>
    <w:rsid w:val="00743B86"/>
    <w:rsid w:val="00743E3D"/>
    <w:rsid w:val="00743EBD"/>
    <w:rsid w:val="00743F88"/>
    <w:rsid w:val="00744259"/>
    <w:rsid w:val="007442EB"/>
    <w:rsid w:val="007443EE"/>
    <w:rsid w:val="007447B6"/>
    <w:rsid w:val="00744932"/>
    <w:rsid w:val="00744A1B"/>
    <w:rsid w:val="00744ADD"/>
    <w:rsid w:val="00744F1C"/>
    <w:rsid w:val="00745013"/>
    <w:rsid w:val="00745188"/>
    <w:rsid w:val="00745329"/>
    <w:rsid w:val="00745437"/>
    <w:rsid w:val="00745682"/>
    <w:rsid w:val="00745973"/>
    <w:rsid w:val="00745F3F"/>
    <w:rsid w:val="00745F85"/>
    <w:rsid w:val="00745FC6"/>
    <w:rsid w:val="0074613D"/>
    <w:rsid w:val="0074616E"/>
    <w:rsid w:val="00746181"/>
    <w:rsid w:val="00746573"/>
    <w:rsid w:val="00746910"/>
    <w:rsid w:val="00746CA1"/>
    <w:rsid w:val="00746E78"/>
    <w:rsid w:val="00746F50"/>
    <w:rsid w:val="00747193"/>
    <w:rsid w:val="00747416"/>
    <w:rsid w:val="0074799F"/>
    <w:rsid w:val="007479C4"/>
    <w:rsid w:val="00747DD0"/>
    <w:rsid w:val="00747F00"/>
    <w:rsid w:val="00750346"/>
    <w:rsid w:val="00750957"/>
    <w:rsid w:val="00750987"/>
    <w:rsid w:val="00750E88"/>
    <w:rsid w:val="00751A36"/>
    <w:rsid w:val="00751AE2"/>
    <w:rsid w:val="00751E07"/>
    <w:rsid w:val="00751FFE"/>
    <w:rsid w:val="007524F0"/>
    <w:rsid w:val="007525AB"/>
    <w:rsid w:val="007526EE"/>
    <w:rsid w:val="00752E2B"/>
    <w:rsid w:val="00752E70"/>
    <w:rsid w:val="00752E9F"/>
    <w:rsid w:val="00752EB8"/>
    <w:rsid w:val="00753001"/>
    <w:rsid w:val="00753669"/>
    <w:rsid w:val="00753982"/>
    <w:rsid w:val="00753AB5"/>
    <w:rsid w:val="00753EBB"/>
    <w:rsid w:val="00754198"/>
    <w:rsid w:val="0075485F"/>
    <w:rsid w:val="00754C96"/>
    <w:rsid w:val="00754F7D"/>
    <w:rsid w:val="0075516F"/>
    <w:rsid w:val="007559FC"/>
    <w:rsid w:val="00755D8E"/>
    <w:rsid w:val="0075639A"/>
    <w:rsid w:val="0075665B"/>
    <w:rsid w:val="00756B38"/>
    <w:rsid w:val="00756BAD"/>
    <w:rsid w:val="00756FC9"/>
    <w:rsid w:val="00757A1A"/>
    <w:rsid w:val="00757AC1"/>
    <w:rsid w:val="00757D1F"/>
    <w:rsid w:val="00757FA5"/>
    <w:rsid w:val="00760891"/>
    <w:rsid w:val="00760910"/>
    <w:rsid w:val="00760A49"/>
    <w:rsid w:val="00760BA1"/>
    <w:rsid w:val="00760CED"/>
    <w:rsid w:val="00761280"/>
    <w:rsid w:val="00761362"/>
    <w:rsid w:val="0076197E"/>
    <w:rsid w:val="00761C79"/>
    <w:rsid w:val="00761CB0"/>
    <w:rsid w:val="00761CBB"/>
    <w:rsid w:val="007621EF"/>
    <w:rsid w:val="0076236D"/>
    <w:rsid w:val="0076276B"/>
    <w:rsid w:val="00762BCE"/>
    <w:rsid w:val="0076320A"/>
    <w:rsid w:val="007632C6"/>
    <w:rsid w:val="00763660"/>
    <w:rsid w:val="00763B26"/>
    <w:rsid w:val="00763BEF"/>
    <w:rsid w:val="00763F93"/>
    <w:rsid w:val="0076421D"/>
    <w:rsid w:val="007642FB"/>
    <w:rsid w:val="00764D5C"/>
    <w:rsid w:val="00764EAC"/>
    <w:rsid w:val="00765467"/>
    <w:rsid w:val="007659F4"/>
    <w:rsid w:val="00765AAF"/>
    <w:rsid w:val="00765EC4"/>
    <w:rsid w:val="007662C5"/>
    <w:rsid w:val="007667EE"/>
    <w:rsid w:val="00766D1C"/>
    <w:rsid w:val="00767214"/>
    <w:rsid w:val="00767261"/>
    <w:rsid w:val="007678B3"/>
    <w:rsid w:val="00767A6D"/>
    <w:rsid w:val="0077042F"/>
    <w:rsid w:val="00770534"/>
    <w:rsid w:val="00770594"/>
    <w:rsid w:val="00770650"/>
    <w:rsid w:val="007711F7"/>
    <w:rsid w:val="0077144B"/>
    <w:rsid w:val="0077167A"/>
    <w:rsid w:val="00771B99"/>
    <w:rsid w:val="00772589"/>
    <w:rsid w:val="00772B73"/>
    <w:rsid w:val="00772D12"/>
    <w:rsid w:val="00773097"/>
    <w:rsid w:val="0077346C"/>
    <w:rsid w:val="0077348E"/>
    <w:rsid w:val="0077351B"/>
    <w:rsid w:val="007736DD"/>
    <w:rsid w:val="00773A86"/>
    <w:rsid w:val="00773FB1"/>
    <w:rsid w:val="00774568"/>
    <w:rsid w:val="00774702"/>
    <w:rsid w:val="0077483D"/>
    <w:rsid w:val="00774BF1"/>
    <w:rsid w:val="00774BF2"/>
    <w:rsid w:val="00774C33"/>
    <w:rsid w:val="007754C9"/>
    <w:rsid w:val="0077568B"/>
    <w:rsid w:val="00775713"/>
    <w:rsid w:val="0077572E"/>
    <w:rsid w:val="00775BA4"/>
    <w:rsid w:val="00776037"/>
    <w:rsid w:val="0077634C"/>
    <w:rsid w:val="00776371"/>
    <w:rsid w:val="00776734"/>
    <w:rsid w:val="00776AC2"/>
    <w:rsid w:val="00776B41"/>
    <w:rsid w:val="00776BC4"/>
    <w:rsid w:val="00776CC8"/>
    <w:rsid w:val="00777116"/>
    <w:rsid w:val="00777196"/>
    <w:rsid w:val="00777703"/>
    <w:rsid w:val="00777F82"/>
    <w:rsid w:val="00777F9B"/>
    <w:rsid w:val="00780117"/>
    <w:rsid w:val="00780235"/>
    <w:rsid w:val="00780509"/>
    <w:rsid w:val="007808E5"/>
    <w:rsid w:val="00780C6A"/>
    <w:rsid w:val="00780E54"/>
    <w:rsid w:val="00780FD3"/>
    <w:rsid w:val="00781204"/>
    <w:rsid w:val="0078129F"/>
    <w:rsid w:val="007814C1"/>
    <w:rsid w:val="00781523"/>
    <w:rsid w:val="00781560"/>
    <w:rsid w:val="00781699"/>
    <w:rsid w:val="007816ED"/>
    <w:rsid w:val="00781977"/>
    <w:rsid w:val="00781C4E"/>
    <w:rsid w:val="00781EFC"/>
    <w:rsid w:val="00782167"/>
    <w:rsid w:val="007823E8"/>
    <w:rsid w:val="007828B5"/>
    <w:rsid w:val="00782A9F"/>
    <w:rsid w:val="00782F54"/>
    <w:rsid w:val="00782F8B"/>
    <w:rsid w:val="00783F28"/>
    <w:rsid w:val="00784221"/>
    <w:rsid w:val="00784248"/>
    <w:rsid w:val="0078461A"/>
    <w:rsid w:val="00784D2B"/>
    <w:rsid w:val="00784D30"/>
    <w:rsid w:val="00784DA3"/>
    <w:rsid w:val="00785602"/>
    <w:rsid w:val="007858C1"/>
    <w:rsid w:val="00786236"/>
    <w:rsid w:val="00786315"/>
    <w:rsid w:val="007863BC"/>
    <w:rsid w:val="007865DF"/>
    <w:rsid w:val="0078675D"/>
    <w:rsid w:val="007868B7"/>
    <w:rsid w:val="0078691F"/>
    <w:rsid w:val="00786C8E"/>
    <w:rsid w:val="00786D89"/>
    <w:rsid w:val="007872F5"/>
    <w:rsid w:val="00787476"/>
    <w:rsid w:val="00787A5C"/>
    <w:rsid w:val="00787F44"/>
    <w:rsid w:val="00790380"/>
    <w:rsid w:val="007907E3"/>
    <w:rsid w:val="00790B7E"/>
    <w:rsid w:val="00790C70"/>
    <w:rsid w:val="00790CC1"/>
    <w:rsid w:val="00791207"/>
    <w:rsid w:val="00791994"/>
    <w:rsid w:val="00791C31"/>
    <w:rsid w:val="00792058"/>
    <w:rsid w:val="00792243"/>
    <w:rsid w:val="00792348"/>
    <w:rsid w:val="00792547"/>
    <w:rsid w:val="0079270B"/>
    <w:rsid w:val="00792902"/>
    <w:rsid w:val="00792C99"/>
    <w:rsid w:val="0079327F"/>
    <w:rsid w:val="007935F6"/>
    <w:rsid w:val="007937E4"/>
    <w:rsid w:val="007938C2"/>
    <w:rsid w:val="00793AAF"/>
    <w:rsid w:val="00793ACE"/>
    <w:rsid w:val="00793F0A"/>
    <w:rsid w:val="007941C9"/>
    <w:rsid w:val="007942D1"/>
    <w:rsid w:val="007943E5"/>
    <w:rsid w:val="007943FD"/>
    <w:rsid w:val="00794602"/>
    <w:rsid w:val="00794994"/>
    <w:rsid w:val="00794BAF"/>
    <w:rsid w:val="00794F63"/>
    <w:rsid w:val="00795111"/>
    <w:rsid w:val="00795A89"/>
    <w:rsid w:val="00795E74"/>
    <w:rsid w:val="00795EE6"/>
    <w:rsid w:val="00796317"/>
    <w:rsid w:val="0079650F"/>
    <w:rsid w:val="00796553"/>
    <w:rsid w:val="007973DD"/>
    <w:rsid w:val="007979BC"/>
    <w:rsid w:val="00797DDE"/>
    <w:rsid w:val="007A05C7"/>
    <w:rsid w:val="007A070A"/>
    <w:rsid w:val="007A0F33"/>
    <w:rsid w:val="007A1032"/>
    <w:rsid w:val="007A1099"/>
    <w:rsid w:val="007A117E"/>
    <w:rsid w:val="007A1714"/>
    <w:rsid w:val="007A1856"/>
    <w:rsid w:val="007A1926"/>
    <w:rsid w:val="007A1CDB"/>
    <w:rsid w:val="007A2033"/>
    <w:rsid w:val="007A2128"/>
    <w:rsid w:val="007A2256"/>
    <w:rsid w:val="007A226D"/>
    <w:rsid w:val="007A231F"/>
    <w:rsid w:val="007A2594"/>
    <w:rsid w:val="007A2891"/>
    <w:rsid w:val="007A2960"/>
    <w:rsid w:val="007A29E1"/>
    <w:rsid w:val="007A2BE2"/>
    <w:rsid w:val="007A3083"/>
    <w:rsid w:val="007A31A0"/>
    <w:rsid w:val="007A37B5"/>
    <w:rsid w:val="007A399F"/>
    <w:rsid w:val="007A3D90"/>
    <w:rsid w:val="007A4561"/>
    <w:rsid w:val="007A45FE"/>
    <w:rsid w:val="007A46EE"/>
    <w:rsid w:val="007A478A"/>
    <w:rsid w:val="007A4B56"/>
    <w:rsid w:val="007A52BC"/>
    <w:rsid w:val="007A5796"/>
    <w:rsid w:val="007A59FC"/>
    <w:rsid w:val="007A5C15"/>
    <w:rsid w:val="007A618A"/>
    <w:rsid w:val="007A6626"/>
    <w:rsid w:val="007A69A7"/>
    <w:rsid w:val="007A6B98"/>
    <w:rsid w:val="007A6CC4"/>
    <w:rsid w:val="007A6CCF"/>
    <w:rsid w:val="007A6E02"/>
    <w:rsid w:val="007A6EA9"/>
    <w:rsid w:val="007A6F5B"/>
    <w:rsid w:val="007A7439"/>
    <w:rsid w:val="007A745F"/>
    <w:rsid w:val="007A75FE"/>
    <w:rsid w:val="007A7C7D"/>
    <w:rsid w:val="007A7FFC"/>
    <w:rsid w:val="007B0088"/>
    <w:rsid w:val="007B0121"/>
    <w:rsid w:val="007B0ED1"/>
    <w:rsid w:val="007B0F88"/>
    <w:rsid w:val="007B13A5"/>
    <w:rsid w:val="007B19A3"/>
    <w:rsid w:val="007B2530"/>
    <w:rsid w:val="007B2A8E"/>
    <w:rsid w:val="007B2DB3"/>
    <w:rsid w:val="007B2DB8"/>
    <w:rsid w:val="007B2E87"/>
    <w:rsid w:val="007B2F99"/>
    <w:rsid w:val="007B3123"/>
    <w:rsid w:val="007B3567"/>
    <w:rsid w:val="007B356C"/>
    <w:rsid w:val="007B3688"/>
    <w:rsid w:val="007B390B"/>
    <w:rsid w:val="007B3F41"/>
    <w:rsid w:val="007B41E5"/>
    <w:rsid w:val="007B4438"/>
    <w:rsid w:val="007B445E"/>
    <w:rsid w:val="007B4488"/>
    <w:rsid w:val="007B4504"/>
    <w:rsid w:val="007B49E6"/>
    <w:rsid w:val="007B4F24"/>
    <w:rsid w:val="007B50BE"/>
    <w:rsid w:val="007B5A29"/>
    <w:rsid w:val="007B5A5F"/>
    <w:rsid w:val="007B6FA8"/>
    <w:rsid w:val="007B75C1"/>
    <w:rsid w:val="007B76C0"/>
    <w:rsid w:val="007B77CE"/>
    <w:rsid w:val="007B7A02"/>
    <w:rsid w:val="007B7A9C"/>
    <w:rsid w:val="007B7B56"/>
    <w:rsid w:val="007B7C3C"/>
    <w:rsid w:val="007B7E01"/>
    <w:rsid w:val="007C0180"/>
    <w:rsid w:val="007C0929"/>
    <w:rsid w:val="007C09CC"/>
    <w:rsid w:val="007C11F8"/>
    <w:rsid w:val="007C1945"/>
    <w:rsid w:val="007C1A9B"/>
    <w:rsid w:val="007C1F26"/>
    <w:rsid w:val="007C264D"/>
    <w:rsid w:val="007C265D"/>
    <w:rsid w:val="007C2734"/>
    <w:rsid w:val="007C2B82"/>
    <w:rsid w:val="007C2C3A"/>
    <w:rsid w:val="007C2EE2"/>
    <w:rsid w:val="007C3054"/>
    <w:rsid w:val="007C356D"/>
    <w:rsid w:val="007C37E8"/>
    <w:rsid w:val="007C3AAB"/>
    <w:rsid w:val="007C3CAB"/>
    <w:rsid w:val="007C3D73"/>
    <w:rsid w:val="007C4473"/>
    <w:rsid w:val="007C47C0"/>
    <w:rsid w:val="007C496E"/>
    <w:rsid w:val="007C4ACC"/>
    <w:rsid w:val="007C4CEA"/>
    <w:rsid w:val="007C4D7B"/>
    <w:rsid w:val="007C5388"/>
    <w:rsid w:val="007C5AA4"/>
    <w:rsid w:val="007C5BC0"/>
    <w:rsid w:val="007C5FF0"/>
    <w:rsid w:val="007C613D"/>
    <w:rsid w:val="007C62B1"/>
    <w:rsid w:val="007C65B9"/>
    <w:rsid w:val="007C6768"/>
    <w:rsid w:val="007C68E8"/>
    <w:rsid w:val="007C692C"/>
    <w:rsid w:val="007C6A48"/>
    <w:rsid w:val="007C7271"/>
    <w:rsid w:val="007C75F4"/>
    <w:rsid w:val="007C77A4"/>
    <w:rsid w:val="007C7A69"/>
    <w:rsid w:val="007D05C3"/>
    <w:rsid w:val="007D0930"/>
    <w:rsid w:val="007D0E2F"/>
    <w:rsid w:val="007D0E30"/>
    <w:rsid w:val="007D0F94"/>
    <w:rsid w:val="007D1067"/>
    <w:rsid w:val="007D11E9"/>
    <w:rsid w:val="007D13A4"/>
    <w:rsid w:val="007D19BD"/>
    <w:rsid w:val="007D1D17"/>
    <w:rsid w:val="007D2469"/>
    <w:rsid w:val="007D2490"/>
    <w:rsid w:val="007D2AA1"/>
    <w:rsid w:val="007D2F21"/>
    <w:rsid w:val="007D3198"/>
    <w:rsid w:val="007D3D7B"/>
    <w:rsid w:val="007D4045"/>
    <w:rsid w:val="007D408F"/>
    <w:rsid w:val="007D50EC"/>
    <w:rsid w:val="007D5405"/>
    <w:rsid w:val="007D5421"/>
    <w:rsid w:val="007D550F"/>
    <w:rsid w:val="007D55B3"/>
    <w:rsid w:val="007D5942"/>
    <w:rsid w:val="007D5F73"/>
    <w:rsid w:val="007D6247"/>
    <w:rsid w:val="007D6478"/>
    <w:rsid w:val="007D6A77"/>
    <w:rsid w:val="007D6ACB"/>
    <w:rsid w:val="007D6B8D"/>
    <w:rsid w:val="007D6C06"/>
    <w:rsid w:val="007D6DBA"/>
    <w:rsid w:val="007D70EF"/>
    <w:rsid w:val="007D77D7"/>
    <w:rsid w:val="007D7DC1"/>
    <w:rsid w:val="007E0582"/>
    <w:rsid w:val="007E089F"/>
    <w:rsid w:val="007E14FB"/>
    <w:rsid w:val="007E1CDB"/>
    <w:rsid w:val="007E1ECD"/>
    <w:rsid w:val="007E21CD"/>
    <w:rsid w:val="007E242C"/>
    <w:rsid w:val="007E2B0C"/>
    <w:rsid w:val="007E2BA7"/>
    <w:rsid w:val="007E2C6F"/>
    <w:rsid w:val="007E2E0A"/>
    <w:rsid w:val="007E2EF1"/>
    <w:rsid w:val="007E3254"/>
    <w:rsid w:val="007E357F"/>
    <w:rsid w:val="007E3AB4"/>
    <w:rsid w:val="007E3EBD"/>
    <w:rsid w:val="007E4683"/>
    <w:rsid w:val="007E48F4"/>
    <w:rsid w:val="007E5199"/>
    <w:rsid w:val="007E561F"/>
    <w:rsid w:val="007E5932"/>
    <w:rsid w:val="007E59DA"/>
    <w:rsid w:val="007E5C40"/>
    <w:rsid w:val="007E5F52"/>
    <w:rsid w:val="007E60AB"/>
    <w:rsid w:val="007E62D4"/>
    <w:rsid w:val="007E6550"/>
    <w:rsid w:val="007E67DB"/>
    <w:rsid w:val="007E697D"/>
    <w:rsid w:val="007E6E17"/>
    <w:rsid w:val="007E701F"/>
    <w:rsid w:val="007E70BA"/>
    <w:rsid w:val="007E73E4"/>
    <w:rsid w:val="007E771E"/>
    <w:rsid w:val="007F0658"/>
    <w:rsid w:val="007F0C62"/>
    <w:rsid w:val="007F126B"/>
    <w:rsid w:val="007F1337"/>
    <w:rsid w:val="007F1719"/>
    <w:rsid w:val="007F1815"/>
    <w:rsid w:val="007F1AB2"/>
    <w:rsid w:val="007F2099"/>
    <w:rsid w:val="007F214D"/>
    <w:rsid w:val="007F2B75"/>
    <w:rsid w:val="007F2EA2"/>
    <w:rsid w:val="007F2FB1"/>
    <w:rsid w:val="007F303C"/>
    <w:rsid w:val="007F3131"/>
    <w:rsid w:val="007F32DF"/>
    <w:rsid w:val="007F32F6"/>
    <w:rsid w:val="007F3378"/>
    <w:rsid w:val="007F3646"/>
    <w:rsid w:val="007F3BBF"/>
    <w:rsid w:val="007F414E"/>
    <w:rsid w:val="007F43A3"/>
    <w:rsid w:val="007F449E"/>
    <w:rsid w:val="007F4510"/>
    <w:rsid w:val="007F4544"/>
    <w:rsid w:val="007F45BD"/>
    <w:rsid w:val="007F45D1"/>
    <w:rsid w:val="007F47AB"/>
    <w:rsid w:val="007F503F"/>
    <w:rsid w:val="007F538F"/>
    <w:rsid w:val="007F5777"/>
    <w:rsid w:val="007F5914"/>
    <w:rsid w:val="007F61C2"/>
    <w:rsid w:val="007F64EA"/>
    <w:rsid w:val="007F64F1"/>
    <w:rsid w:val="007F67C5"/>
    <w:rsid w:val="007F69A9"/>
    <w:rsid w:val="007F6B07"/>
    <w:rsid w:val="007F6BA4"/>
    <w:rsid w:val="007F6D73"/>
    <w:rsid w:val="007F6FC8"/>
    <w:rsid w:val="007F7258"/>
    <w:rsid w:val="007F72B1"/>
    <w:rsid w:val="007F7836"/>
    <w:rsid w:val="007F7EA5"/>
    <w:rsid w:val="007F7F60"/>
    <w:rsid w:val="008000F7"/>
    <w:rsid w:val="00800391"/>
    <w:rsid w:val="00800559"/>
    <w:rsid w:val="00800996"/>
    <w:rsid w:val="00800E3E"/>
    <w:rsid w:val="00800FE5"/>
    <w:rsid w:val="00801205"/>
    <w:rsid w:val="00801264"/>
    <w:rsid w:val="0080168F"/>
    <w:rsid w:val="00801AE5"/>
    <w:rsid w:val="00801D1A"/>
    <w:rsid w:val="00801E8C"/>
    <w:rsid w:val="00801FE2"/>
    <w:rsid w:val="00802088"/>
    <w:rsid w:val="00802352"/>
    <w:rsid w:val="00802A8E"/>
    <w:rsid w:val="00802C5F"/>
    <w:rsid w:val="00802FFA"/>
    <w:rsid w:val="00803609"/>
    <w:rsid w:val="00803BC3"/>
    <w:rsid w:val="00803F00"/>
    <w:rsid w:val="008046E3"/>
    <w:rsid w:val="00804735"/>
    <w:rsid w:val="00804DE3"/>
    <w:rsid w:val="00804F54"/>
    <w:rsid w:val="00804FF5"/>
    <w:rsid w:val="00805223"/>
    <w:rsid w:val="008055B3"/>
    <w:rsid w:val="0080584C"/>
    <w:rsid w:val="008063D1"/>
    <w:rsid w:val="008065B0"/>
    <w:rsid w:val="00806903"/>
    <w:rsid w:val="00806938"/>
    <w:rsid w:val="008069C4"/>
    <w:rsid w:val="00806F7E"/>
    <w:rsid w:val="00807830"/>
    <w:rsid w:val="008078FD"/>
    <w:rsid w:val="00807DF7"/>
    <w:rsid w:val="00810A7E"/>
    <w:rsid w:val="00810AD5"/>
    <w:rsid w:val="00810D9D"/>
    <w:rsid w:val="00811CC1"/>
    <w:rsid w:val="008123E6"/>
    <w:rsid w:val="008126D1"/>
    <w:rsid w:val="0081337D"/>
    <w:rsid w:val="00813DC9"/>
    <w:rsid w:val="0081437F"/>
    <w:rsid w:val="008144F3"/>
    <w:rsid w:val="0081453A"/>
    <w:rsid w:val="00814635"/>
    <w:rsid w:val="008146A5"/>
    <w:rsid w:val="0081486F"/>
    <w:rsid w:val="00815E00"/>
    <w:rsid w:val="00816041"/>
    <w:rsid w:val="00816164"/>
    <w:rsid w:val="00816465"/>
    <w:rsid w:val="00816895"/>
    <w:rsid w:val="008168CD"/>
    <w:rsid w:val="008168F7"/>
    <w:rsid w:val="008176CD"/>
    <w:rsid w:val="0081793B"/>
    <w:rsid w:val="0081794D"/>
    <w:rsid w:val="00817A5B"/>
    <w:rsid w:val="0082084E"/>
    <w:rsid w:val="00820B43"/>
    <w:rsid w:val="008212DA"/>
    <w:rsid w:val="00821422"/>
    <w:rsid w:val="0082168C"/>
    <w:rsid w:val="00821695"/>
    <w:rsid w:val="00821DF9"/>
    <w:rsid w:val="00821F67"/>
    <w:rsid w:val="00821F91"/>
    <w:rsid w:val="008221FB"/>
    <w:rsid w:val="0082250E"/>
    <w:rsid w:val="008226A2"/>
    <w:rsid w:val="00822987"/>
    <w:rsid w:val="00822EC6"/>
    <w:rsid w:val="0082368E"/>
    <w:rsid w:val="00824EBF"/>
    <w:rsid w:val="0082562D"/>
    <w:rsid w:val="008258CA"/>
    <w:rsid w:val="00825AA8"/>
    <w:rsid w:val="00825D0D"/>
    <w:rsid w:val="00826169"/>
    <w:rsid w:val="00826305"/>
    <w:rsid w:val="00826352"/>
    <w:rsid w:val="008263E8"/>
    <w:rsid w:val="00826554"/>
    <w:rsid w:val="00826B45"/>
    <w:rsid w:val="00826C75"/>
    <w:rsid w:val="00827087"/>
    <w:rsid w:val="008272E5"/>
    <w:rsid w:val="00827369"/>
    <w:rsid w:val="00827605"/>
    <w:rsid w:val="008278A5"/>
    <w:rsid w:val="0083009F"/>
    <w:rsid w:val="008300B2"/>
    <w:rsid w:val="00830347"/>
    <w:rsid w:val="00830C4A"/>
    <w:rsid w:val="00830E99"/>
    <w:rsid w:val="0083157B"/>
    <w:rsid w:val="008316C2"/>
    <w:rsid w:val="00831709"/>
    <w:rsid w:val="0083181E"/>
    <w:rsid w:val="00831936"/>
    <w:rsid w:val="00831D19"/>
    <w:rsid w:val="0083231C"/>
    <w:rsid w:val="008324E6"/>
    <w:rsid w:val="008325E9"/>
    <w:rsid w:val="008327B9"/>
    <w:rsid w:val="00832C04"/>
    <w:rsid w:val="00832EC2"/>
    <w:rsid w:val="00833168"/>
    <w:rsid w:val="00833281"/>
    <w:rsid w:val="00833C99"/>
    <w:rsid w:val="00833EE8"/>
    <w:rsid w:val="008342F7"/>
    <w:rsid w:val="008347D6"/>
    <w:rsid w:val="008349AF"/>
    <w:rsid w:val="00835172"/>
    <w:rsid w:val="00835934"/>
    <w:rsid w:val="00835BCF"/>
    <w:rsid w:val="00835BD7"/>
    <w:rsid w:val="00835CB7"/>
    <w:rsid w:val="00835F2E"/>
    <w:rsid w:val="0083647A"/>
    <w:rsid w:val="00836723"/>
    <w:rsid w:val="00836882"/>
    <w:rsid w:val="00836D50"/>
    <w:rsid w:val="008370A1"/>
    <w:rsid w:val="008371B2"/>
    <w:rsid w:val="00837B30"/>
    <w:rsid w:val="00837D67"/>
    <w:rsid w:val="00837DDF"/>
    <w:rsid w:val="00837FCE"/>
    <w:rsid w:val="00840515"/>
    <w:rsid w:val="008407AE"/>
    <w:rsid w:val="00840FE2"/>
    <w:rsid w:val="008417D5"/>
    <w:rsid w:val="0084183B"/>
    <w:rsid w:val="00841B52"/>
    <w:rsid w:val="00842236"/>
    <w:rsid w:val="00842827"/>
    <w:rsid w:val="008428AF"/>
    <w:rsid w:val="008432EC"/>
    <w:rsid w:val="0084335D"/>
    <w:rsid w:val="00843592"/>
    <w:rsid w:val="008436FF"/>
    <w:rsid w:val="00843782"/>
    <w:rsid w:val="008439AE"/>
    <w:rsid w:val="00843AEB"/>
    <w:rsid w:val="00843AED"/>
    <w:rsid w:val="00843AF5"/>
    <w:rsid w:val="00844484"/>
    <w:rsid w:val="00844C0F"/>
    <w:rsid w:val="008452F3"/>
    <w:rsid w:val="00845693"/>
    <w:rsid w:val="00845A06"/>
    <w:rsid w:val="00846022"/>
    <w:rsid w:val="008460FF"/>
    <w:rsid w:val="0084648E"/>
    <w:rsid w:val="008465F4"/>
    <w:rsid w:val="00846806"/>
    <w:rsid w:val="00846D59"/>
    <w:rsid w:val="00846D61"/>
    <w:rsid w:val="008474B9"/>
    <w:rsid w:val="0084759B"/>
    <w:rsid w:val="008477EF"/>
    <w:rsid w:val="00847A14"/>
    <w:rsid w:val="00847B90"/>
    <w:rsid w:val="00850453"/>
    <w:rsid w:val="00850981"/>
    <w:rsid w:val="00851F59"/>
    <w:rsid w:val="00851FDB"/>
    <w:rsid w:val="008521B3"/>
    <w:rsid w:val="00852B28"/>
    <w:rsid w:val="00852E6A"/>
    <w:rsid w:val="00852F6F"/>
    <w:rsid w:val="008530ED"/>
    <w:rsid w:val="00853406"/>
    <w:rsid w:val="00853745"/>
    <w:rsid w:val="00853A52"/>
    <w:rsid w:val="00853F65"/>
    <w:rsid w:val="0085418B"/>
    <w:rsid w:val="00854246"/>
    <w:rsid w:val="008546EB"/>
    <w:rsid w:val="00854BC4"/>
    <w:rsid w:val="00854CEA"/>
    <w:rsid w:val="00854CF2"/>
    <w:rsid w:val="00855481"/>
    <w:rsid w:val="008554D2"/>
    <w:rsid w:val="00855948"/>
    <w:rsid w:val="00856180"/>
    <w:rsid w:val="0085647C"/>
    <w:rsid w:val="008564B0"/>
    <w:rsid w:val="00856835"/>
    <w:rsid w:val="00856918"/>
    <w:rsid w:val="00856CA4"/>
    <w:rsid w:val="008576C1"/>
    <w:rsid w:val="00857830"/>
    <w:rsid w:val="008578CF"/>
    <w:rsid w:val="00857A29"/>
    <w:rsid w:val="00857B11"/>
    <w:rsid w:val="00857BC0"/>
    <w:rsid w:val="00857E86"/>
    <w:rsid w:val="0086017E"/>
    <w:rsid w:val="0086028F"/>
    <w:rsid w:val="00860360"/>
    <w:rsid w:val="008609F1"/>
    <w:rsid w:val="00860E41"/>
    <w:rsid w:val="0086146C"/>
    <w:rsid w:val="008614FB"/>
    <w:rsid w:val="008616C3"/>
    <w:rsid w:val="008619DF"/>
    <w:rsid w:val="00861C7A"/>
    <w:rsid w:val="00861CDB"/>
    <w:rsid w:val="0086212D"/>
    <w:rsid w:val="0086220B"/>
    <w:rsid w:val="0086247B"/>
    <w:rsid w:val="008626B0"/>
    <w:rsid w:val="00862DA2"/>
    <w:rsid w:val="00862EAA"/>
    <w:rsid w:val="008630E2"/>
    <w:rsid w:val="00863248"/>
    <w:rsid w:val="0086354C"/>
    <w:rsid w:val="0086366C"/>
    <w:rsid w:val="00863967"/>
    <w:rsid w:val="00863E47"/>
    <w:rsid w:val="00864054"/>
    <w:rsid w:val="0086419B"/>
    <w:rsid w:val="0086444B"/>
    <w:rsid w:val="00864605"/>
    <w:rsid w:val="00864731"/>
    <w:rsid w:val="00864973"/>
    <w:rsid w:val="00864D77"/>
    <w:rsid w:val="00864F26"/>
    <w:rsid w:val="0086521C"/>
    <w:rsid w:val="008655AA"/>
    <w:rsid w:val="008655B6"/>
    <w:rsid w:val="0086563F"/>
    <w:rsid w:val="00865736"/>
    <w:rsid w:val="00865801"/>
    <w:rsid w:val="008658AE"/>
    <w:rsid w:val="00865AE1"/>
    <w:rsid w:val="00865E13"/>
    <w:rsid w:val="00866615"/>
    <w:rsid w:val="008667C8"/>
    <w:rsid w:val="00866852"/>
    <w:rsid w:val="00866B91"/>
    <w:rsid w:val="00866EAA"/>
    <w:rsid w:val="00867186"/>
    <w:rsid w:val="008673B5"/>
    <w:rsid w:val="008674D8"/>
    <w:rsid w:val="00867CAA"/>
    <w:rsid w:val="00870551"/>
    <w:rsid w:val="00870D0C"/>
    <w:rsid w:val="00870EA5"/>
    <w:rsid w:val="0087134E"/>
    <w:rsid w:val="008718BB"/>
    <w:rsid w:val="008718CB"/>
    <w:rsid w:val="00871B5F"/>
    <w:rsid w:val="0087206D"/>
    <w:rsid w:val="00872221"/>
    <w:rsid w:val="00872318"/>
    <w:rsid w:val="008727D6"/>
    <w:rsid w:val="00872E5C"/>
    <w:rsid w:val="00872FEA"/>
    <w:rsid w:val="00873057"/>
    <w:rsid w:val="00873077"/>
    <w:rsid w:val="008730EE"/>
    <w:rsid w:val="0087359B"/>
    <w:rsid w:val="008735AC"/>
    <w:rsid w:val="00873772"/>
    <w:rsid w:val="00873863"/>
    <w:rsid w:val="008738AF"/>
    <w:rsid w:val="00874048"/>
    <w:rsid w:val="00874185"/>
    <w:rsid w:val="00874199"/>
    <w:rsid w:val="00874759"/>
    <w:rsid w:val="00874A2E"/>
    <w:rsid w:val="008750F0"/>
    <w:rsid w:val="0087522D"/>
    <w:rsid w:val="00875637"/>
    <w:rsid w:val="00875728"/>
    <w:rsid w:val="008757A5"/>
    <w:rsid w:val="00875812"/>
    <w:rsid w:val="00875976"/>
    <w:rsid w:val="00875B88"/>
    <w:rsid w:val="00875E59"/>
    <w:rsid w:val="00876AD6"/>
    <w:rsid w:val="00876E70"/>
    <w:rsid w:val="008771A9"/>
    <w:rsid w:val="00877F38"/>
    <w:rsid w:val="0088054A"/>
    <w:rsid w:val="00880633"/>
    <w:rsid w:val="00880683"/>
    <w:rsid w:val="0088090D"/>
    <w:rsid w:val="00880B34"/>
    <w:rsid w:val="00880C43"/>
    <w:rsid w:val="008811B3"/>
    <w:rsid w:val="00881476"/>
    <w:rsid w:val="00881FE9"/>
    <w:rsid w:val="00882468"/>
    <w:rsid w:val="00882A93"/>
    <w:rsid w:val="00882ADB"/>
    <w:rsid w:val="00882C00"/>
    <w:rsid w:val="00882FD4"/>
    <w:rsid w:val="00882FE6"/>
    <w:rsid w:val="00883566"/>
    <w:rsid w:val="0088358F"/>
    <w:rsid w:val="008836CE"/>
    <w:rsid w:val="008837EB"/>
    <w:rsid w:val="0088381A"/>
    <w:rsid w:val="00883975"/>
    <w:rsid w:val="00883E93"/>
    <w:rsid w:val="0088488B"/>
    <w:rsid w:val="00884930"/>
    <w:rsid w:val="00884B4D"/>
    <w:rsid w:val="00884EDD"/>
    <w:rsid w:val="00885399"/>
    <w:rsid w:val="00885B6C"/>
    <w:rsid w:val="00885C85"/>
    <w:rsid w:val="00886039"/>
    <w:rsid w:val="0088654E"/>
    <w:rsid w:val="00886623"/>
    <w:rsid w:val="0088687E"/>
    <w:rsid w:val="008868E3"/>
    <w:rsid w:val="00886A35"/>
    <w:rsid w:val="00886F98"/>
    <w:rsid w:val="008872AE"/>
    <w:rsid w:val="00887534"/>
    <w:rsid w:val="00887580"/>
    <w:rsid w:val="00887707"/>
    <w:rsid w:val="00887C77"/>
    <w:rsid w:val="00887F85"/>
    <w:rsid w:val="0089071E"/>
    <w:rsid w:val="00891732"/>
    <w:rsid w:val="00891B7F"/>
    <w:rsid w:val="00891BD6"/>
    <w:rsid w:val="00891CF3"/>
    <w:rsid w:val="00891DE5"/>
    <w:rsid w:val="00891FAB"/>
    <w:rsid w:val="008921CE"/>
    <w:rsid w:val="008921ED"/>
    <w:rsid w:val="0089223A"/>
    <w:rsid w:val="00892511"/>
    <w:rsid w:val="00892AD0"/>
    <w:rsid w:val="00892BE0"/>
    <w:rsid w:val="00892DF9"/>
    <w:rsid w:val="00892EA2"/>
    <w:rsid w:val="008931B5"/>
    <w:rsid w:val="00893692"/>
    <w:rsid w:val="00893B86"/>
    <w:rsid w:val="00893BD6"/>
    <w:rsid w:val="00893F7E"/>
    <w:rsid w:val="00894311"/>
    <w:rsid w:val="00894321"/>
    <w:rsid w:val="0089478A"/>
    <w:rsid w:val="00894921"/>
    <w:rsid w:val="008951C4"/>
    <w:rsid w:val="008953DA"/>
    <w:rsid w:val="0089564E"/>
    <w:rsid w:val="008961A4"/>
    <w:rsid w:val="008962D3"/>
    <w:rsid w:val="0089644B"/>
    <w:rsid w:val="0089654C"/>
    <w:rsid w:val="00896AD9"/>
    <w:rsid w:val="00896C78"/>
    <w:rsid w:val="00896D8D"/>
    <w:rsid w:val="00896EF8"/>
    <w:rsid w:val="0089708A"/>
    <w:rsid w:val="00897729"/>
    <w:rsid w:val="00897AC4"/>
    <w:rsid w:val="00897B49"/>
    <w:rsid w:val="00897CBC"/>
    <w:rsid w:val="008A0138"/>
    <w:rsid w:val="008A07D4"/>
    <w:rsid w:val="008A0D15"/>
    <w:rsid w:val="008A1903"/>
    <w:rsid w:val="008A1ACA"/>
    <w:rsid w:val="008A20C2"/>
    <w:rsid w:val="008A2289"/>
    <w:rsid w:val="008A22C8"/>
    <w:rsid w:val="008A26A7"/>
    <w:rsid w:val="008A2967"/>
    <w:rsid w:val="008A2F86"/>
    <w:rsid w:val="008A3198"/>
    <w:rsid w:val="008A3247"/>
    <w:rsid w:val="008A34AF"/>
    <w:rsid w:val="008A3634"/>
    <w:rsid w:val="008A3BE5"/>
    <w:rsid w:val="008A3F46"/>
    <w:rsid w:val="008A4368"/>
    <w:rsid w:val="008A4406"/>
    <w:rsid w:val="008A4A45"/>
    <w:rsid w:val="008A4E83"/>
    <w:rsid w:val="008A4F4A"/>
    <w:rsid w:val="008A5728"/>
    <w:rsid w:val="008A57E0"/>
    <w:rsid w:val="008A69D5"/>
    <w:rsid w:val="008A6AEF"/>
    <w:rsid w:val="008A6E57"/>
    <w:rsid w:val="008A6F38"/>
    <w:rsid w:val="008A7274"/>
    <w:rsid w:val="008A7BF3"/>
    <w:rsid w:val="008A7C47"/>
    <w:rsid w:val="008A7D9C"/>
    <w:rsid w:val="008B00D3"/>
    <w:rsid w:val="008B0388"/>
    <w:rsid w:val="008B0789"/>
    <w:rsid w:val="008B0B19"/>
    <w:rsid w:val="008B0F7C"/>
    <w:rsid w:val="008B0FB1"/>
    <w:rsid w:val="008B12FA"/>
    <w:rsid w:val="008B13B4"/>
    <w:rsid w:val="008B1AD3"/>
    <w:rsid w:val="008B1BCB"/>
    <w:rsid w:val="008B1D3C"/>
    <w:rsid w:val="008B20C7"/>
    <w:rsid w:val="008B23B0"/>
    <w:rsid w:val="008B27A9"/>
    <w:rsid w:val="008B299D"/>
    <w:rsid w:val="008B2C26"/>
    <w:rsid w:val="008B2CA7"/>
    <w:rsid w:val="008B2FBF"/>
    <w:rsid w:val="008B33B6"/>
    <w:rsid w:val="008B3B09"/>
    <w:rsid w:val="008B3BFA"/>
    <w:rsid w:val="008B516A"/>
    <w:rsid w:val="008B5245"/>
    <w:rsid w:val="008B5452"/>
    <w:rsid w:val="008B55F4"/>
    <w:rsid w:val="008B5F08"/>
    <w:rsid w:val="008B6068"/>
    <w:rsid w:val="008B61F8"/>
    <w:rsid w:val="008B637A"/>
    <w:rsid w:val="008B664C"/>
    <w:rsid w:val="008B6BB3"/>
    <w:rsid w:val="008B6C8F"/>
    <w:rsid w:val="008B6E0D"/>
    <w:rsid w:val="008B6E63"/>
    <w:rsid w:val="008B6F79"/>
    <w:rsid w:val="008B78E6"/>
    <w:rsid w:val="008B7C9B"/>
    <w:rsid w:val="008B7FB3"/>
    <w:rsid w:val="008C018D"/>
    <w:rsid w:val="008C0198"/>
    <w:rsid w:val="008C05AB"/>
    <w:rsid w:val="008C067A"/>
    <w:rsid w:val="008C0973"/>
    <w:rsid w:val="008C0B0A"/>
    <w:rsid w:val="008C0E30"/>
    <w:rsid w:val="008C0F3D"/>
    <w:rsid w:val="008C101C"/>
    <w:rsid w:val="008C1956"/>
    <w:rsid w:val="008C1D2E"/>
    <w:rsid w:val="008C26A3"/>
    <w:rsid w:val="008C27EE"/>
    <w:rsid w:val="008C2EF5"/>
    <w:rsid w:val="008C31D4"/>
    <w:rsid w:val="008C3204"/>
    <w:rsid w:val="008C3756"/>
    <w:rsid w:val="008C4410"/>
    <w:rsid w:val="008C5A8E"/>
    <w:rsid w:val="008C5CA1"/>
    <w:rsid w:val="008C5FCB"/>
    <w:rsid w:val="008C60AD"/>
    <w:rsid w:val="008C6267"/>
    <w:rsid w:val="008C6AA9"/>
    <w:rsid w:val="008C6B71"/>
    <w:rsid w:val="008C70A2"/>
    <w:rsid w:val="008C7248"/>
    <w:rsid w:val="008C74E2"/>
    <w:rsid w:val="008C788A"/>
    <w:rsid w:val="008C78D9"/>
    <w:rsid w:val="008C7D81"/>
    <w:rsid w:val="008D000C"/>
    <w:rsid w:val="008D028B"/>
    <w:rsid w:val="008D02B1"/>
    <w:rsid w:val="008D031E"/>
    <w:rsid w:val="008D0442"/>
    <w:rsid w:val="008D0501"/>
    <w:rsid w:val="008D052E"/>
    <w:rsid w:val="008D0581"/>
    <w:rsid w:val="008D0A49"/>
    <w:rsid w:val="008D0EC0"/>
    <w:rsid w:val="008D10A4"/>
    <w:rsid w:val="008D10F7"/>
    <w:rsid w:val="008D11DE"/>
    <w:rsid w:val="008D1497"/>
    <w:rsid w:val="008D189F"/>
    <w:rsid w:val="008D1B5F"/>
    <w:rsid w:val="008D1BBF"/>
    <w:rsid w:val="008D1C74"/>
    <w:rsid w:val="008D1DB9"/>
    <w:rsid w:val="008D1DE2"/>
    <w:rsid w:val="008D2000"/>
    <w:rsid w:val="008D2439"/>
    <w:rsid w:val="008D299D"/>
    <w:rsid w:val="008D2A93"/>
    <w:rsid w:val="008D2ADD"/>
    <w:rsid w:val="008D2B0B"/>
    <w:rsid w:val="008D2E56"/>
    <w:rsid w:val="008D3782"/>
    <w:rsid w:val="008D390B"/>
    <w:rsid w:val="008D3D57"/>
    <w:rsid w:val="008D3D8A"/>
    <w:rsid w:val="008D3DA2"/>
    <w:rsid w:val="008D3ED2"/>
    <w:rsid w:val="008D3FBB"/>
    <w:rsid w:val="008D4349"/>
    <w:rsid w:val="008D48DF"/>
    <w:rsid w:val="008D4A3B"/>
    <w:rsid w:val="008D53AF"/>
    <w:rsid w:val="008D5B56"/>
    <w:rsid w:val="008D5FE6"/>
    <w:rsid w:val="008D6153"/>
    <w:rsid w:val="008D61DC"/>
    <w:rsid w:val="008D66C0"/>
    <w:rsid w:val="008D6B67"/>
    <w:rsid w:val="008D7080"/>
    <w:rsid w:val="008D7CD5"/>
    <w:rsid w:val="008E0053"/>
    <w:rsid w:val="008E0950"/>
    <w:rsid w:val="008E1197"/>
    <w:rsid w:val="008E14AB"/>
    <w:rsid w:val="008E17D1"/>
    <w:rsid w:val="008E19AA"/>
    <w:rsid w:val="008E1AFB"/>
    <w:rsid w:val="008E1C4F"/>
    <w:rsid w:val="008E1D3F"/>
    <w:rsid w:val="008E2546"/>
    <w:rsid w:val="008E2845"/>
    <w:rsid w:val="008E2A8A"/>
    <w:rsid w:val="008E2A97"/>
    <w:rsid w:val="008E2C60"/>
    <w:rsid w:val="008E2CD1"/>
    <w:rsid w:val="008E2E16"/>
    <w:rsid w:val="008E2E66"/>
    <w:rsid w:val="008E323D"/>
    <w:rsid w:val="008E3381"/>
    <w:rsid w:val="008E3783"/>
    <w:rsid w:val="008E3794"/>
    <w:rsid w:val="008E39A6"/>
    <w:rsid w:val="008E41D7"/>
    <w:rsid w:val="008E4307"/>
    <w:rsid w:val="008E4355"/>
    <w:rsid w:val="008E495A"/>
    <w:rsid w:val="008E54FB"/>
    <w:rsid w:val="008E5B17"/>
    <w:rsid w:val="008E5B2B"/>
    <w:rsid w:val="008E5C37"/>
    <w:rsid w:val="008E5ED3"/>
    <w:rsid w:val="008E619D"/>
    <w:rsid w:val="008E6554"/>
    <w:rsid w:val="008E6E40"/>
    <w:rsid w:val="008E6ECE"/>
    <w:rsid w:val="008E6EF9"/>
    <w:rsid w:val="008E6FCB"/>
    <w:rsid w:val="008E770A"/>
    <w:rsid w:val="008E777E"/>
    <w:rsid w:val="008E7A38"/>
    <w:rsid w:val="008E7F0A"/>
    <w:rsid w:val="008F0022"/>
    <w:rsid w:val="008F0292"/>
    <w:rsid w:val="008F0550"/>
    <w:rsid w:val="008F05E0"/>
    <w:rsid w:val="008F05FB"/>
    <w:rsid w:val="008F089F"/>
    <w:rsid w:val="008F08AD"/>
    <w:rsid w:val="008F0DCB"/>
    <w:rsid w:val="008F0F08"/>
    <w:rsid w:val="008F1130"/>
    <w:rsid w:val="008F1248"/>
    <w:rsid w:val="008F133F"/>
    <w:rsid w:val="008F1575"/>
    <w:rsid w:val="008F16B2"/>
    <w:rsid w:val="008F19B8"/>
    <w:rsid w:val="008F21F6"/>
    <w:rsid w:val="008F2622"/>
    <w:rsid w:val="008F2DCE"/>
    <w:rsid w:val="008F326A"/>
    <w:rsid w:val="008F3339"/>
    <w:rsid w:val="008F338F"/>
    <w:rsid w:val="008F41C6"/>
    <w:rsid w:val="008F41DD"/>
    <w:rsid w:val="008F4481"/>
    <w:rsid w:val="008F4B0B"/>
    <w:rsid w:val="008F4DFE"/>
    <w:rsid w:val="008F4E1E"/>
    <w:rsid w:val="008F5123"/>
    <w:rsid w:val="008F53A0"/>
    <w:rsid w:val="008F54C3"/>
    <w:rsid w:val="008F5708"/>
    <w:rsid w:val="008F592E"/>
    <w:rsid w:val="008F5981"/>
    <w:rsid w:val="008F5C05"/>
    <w:rsid w:val="008F5C3A"/>
    <w:rsid w:val="008F5E7D"/>
    <w:rsid w:val="008F60EF"/>
    <w:rsid w:val="008F662F"/>
    <w:rsid w:val="008F6813"/>
    <w:rsid w:val="008F6823"/>
    <w:rsid w:val="008F6859"/>
    <w:rsid w:val="008F6886"/>
    <w:rsid w:val="008F6B43"/>
    <w:rsid w:val="008F7136"/>
    <w:rsid w:val="008F72C8"/>
    <w:rsid w:val="008F7553"/>
    <w:rsid w:val="008F7609"/>
    <w:rsid w:val="008F785E"/>
    <w:rsid w:val="008F7A08"/>
    <w:rsid w:val="008F7F9C"/>
    <w:rsid w:val="008F7FF9"/>
    <w:rsid w:val="00900173"/>
    <w:rsid w:val="00900250"/>
    <w:rsid w:val="0090051F"/>
    <w:rsid w:val="00900650"/>
    <w:rsid w:val="0090096C"/>
    <w:rsid w:val="00900D53"/>
    <w:rsid w:val="00900EB3"/>
    <w:rsid w:val="00901264"/>
    <w:rsid w:val="00901383"/>
    <w:rsid w:val="009014B2"/>
    <w:rsid w:val="0090199B"/>
    <w:rsid w:val="00901AC1"/>
    <w:rsid w:val="00901DBA"/>
    <w:rsid w:val="00901E4D"/>
    <w:rsid w:val="0090298C"/>
    <w:rsid w:val="00902E24"/>
    <w:rsid w:val="00902FB7"/>
    <w:rsid w:val="0090329B"/>
    <w:rsid w:val="00903526"/>
    <w:rsid w:val="00903E20"/>
    <w:rsid w:val="00904599"/>
    <w:rsid w:val="009046D3"/>
    <w:rsid w:val="00904A5E"/>
    <w:rsid w:val="00904DBB"/>
    <w:rsid w:val="00905123"/>
    <w:rsid w:val="009053E4"/>
    <w:rsid w:val="009053EF"/>
    <w:rsid w:val="009056A4"/>
    <w:rsid w:val="00905A85"/>
    <w:rsid w:val="00905A93"/>
    <w:rsid w:val="00906080"/>
    <w:rsid w:val="0090624D"/>
    <w:rsid w:val="0090637B"/>
    <w:rsid w:val="009066FD"/>
    <w:rsid w:val="00906A98"/>
    <w:rsid w:val="00906D10"/>
    <w:rsid w:val="00906E8F"/>
    <w:rsid w:val="0090721E"/>
    <w:rsid w:val="009078AF"/>
    <w:rsid w:val="00907DB8"/>
    <w:rsid w:val="00910044"/>
    <w:rsid w:val="0091011D"/>
    <w:rsid w:val="009103A4"/>
    <w:rsid w:val="0091060A"/>
    <w:rsid w:val="00910788"/>
    <w:rsid w:val="009107C4"/>
    <w:rsid w:val="00910A86"/>
    <w:rsid w:val="009111EB"/>
    <w:rsid w:val="0091195D"/>
    <w:rsid w:val="00911AF2"/>
    <w:rsid w:val="00911D7E"/>
    <w:rsid w:val="009122B8"/>
    <w:rsid w:val="0091231B"/>
    <w:rsid w:val="009123DB"/>
    <w:rsid w:val="009126EE"/>
    <w:rsid w:val="0091272D"/>
    <w:rsid w:val="0091299F"/>
    <w:rsid w:val="00912ED2"/>
    <w:rsid w:val="009138A9"/>
    <w:rsid w:val="00914041"/>
    <w:rsid w:val="00914181"/>
    <w:rsid w:val="009148D0"/>
    <w:rsid w:val="00914C25"/>
    <w:rsid w:val="00914D5E"/>
    <w:rsid w:val="00914F6A"/>
    <w:rsid w:val="00915351"/>
    <w:rsid w:val="009154EF"/>
    <w:rsid w:val="00915701"/>
    <w:rsid w:val="00915726"/>
    <w:rsid w:val="00915B61"/>
    <w:rsid w:val="00915F16"/>
    <w:rsid w:val="00916598"/>
    <w:rsid w:val="0091706B"/>
    <w:rsid w:val="009178A0"/>
    <w:rsid w:val="009178A7"/>
    <w:rsid w:val="00917D43"/>
    <w:rsid w:val="00917EA0"/>
    <w:rsid w:val="00917F11"/>
    <w:rsid w:val="00917F53"/>
    <w:rsid w:val="009201FF"/>
    <w:rsid w:val="00920851"/>
    <w:rsid w:val="009209B3"/>
    <w:rsid w:val="00920A99"/>
    <w:rsid w:val="00920B04"/>
    <w:rsid w:val="009218A7"/>
    <w:rsid w:val="00921BC8"/>
    <w:rsid w:val="0092217B"/>
    <w:rsid w:val="00922358"/>
    <w:rsid w:val="00922799"/>
    <w:rsid w:val="009227AB"/>
    <w:rsid w:val="009229B3"/>
    <w:rsid w:val="00922E41"/>
    <w:rsid w:val="0092405B"/>
    <w:rsid w:val="009243B9"/>
    <w:rsid w:val="0092455E"/>
    <w:rsid w:val="0092470F"/>
    <w:rsid w:val="00925D04"/>
    <w:rsid w:val="00925E10"/>
    <w:rsid w:val="00925F99"/>
    <w:rsid w:val="00926103"/>
    <w:rsid w:val="009263B1"/>
    <w:rsid w:val="009263CC"/>
    <w:rsid w:val="0092667D"/>
    <w:rsid w:val="00926BFC"/>
    <w:rsid w:val="0092706D"/>
    <w:rsid w:val="009271A1"/>
    <w:rsid w:val="00927E54"/>
    <w:rsid w:val="009302F0"/>
    <w:rsid w:val="009303A8"/>
    <w:rsid w:val="009304E3"/>
    <w:rsid w:val="009309A7"/>
    <w:rsid w:val="00930A9A"/>
    <w:rsid w:val="0093166C"/>
    <w:rsid w:val="00931DB3"/>
    <w:rsid w:val="009321B1"/>
    <w:rsid w:val="00932EF9"/>
    <w:rsid w:val="00933082"/>
    <w:rsid w:val="009331D6"/>
    <w:rsid w:val="0093369A"/>
    <w:rsid w:val="0093373D"/>
    <w:rsid w:val="009339F9"/>
    <w:rsid w:val="00933DF0"/>
    <w:rsid w:val="009341EA"/>
    <w:rsid w:val="0093445A"/>
    <w:rsid w:val="0093475D"/>
    <w:rsid w:val="0093495F"/>
    <w:rsid w:val="00934D6F"/>
    <w:rsid w:val="00934F98"/>
    <w:rsid w:val="00934FCB"/>
    <w:rsid w:val="00935A53"/>
    <w:rsid w:val="00935BA1"/>
    <w:rsid w:val="00935E20"/>
    <w:rsid w:val="00935FC9"/>
    <w:rsid w:val="009366C9"/>
    <w:rsid w:val="0093678F"/>
    <w:rsid w:val="00936889"/>
    <w:rsid w:val="00936A24"/>
    <w:rsid w:val="00936CED"/>
    <w:rsid w:val="00936CF3"/>
    <w:rsid w:val="00937845"/>
    <w:rsid w:val="00937E86"/>
    <w:rsid w:val="009408D9"/>
    <w:rsid w:val="00940BBD"/>
    <w:rsid w:val="00940E83"/>
    <w:rsid w:val="00940F13"/>
    <w:rsid w:val="00940F7A"/>
    <w:rsid w:val="009411B2"/>
    <w:rsid w:val="00941237"/>
    <w:rsid w:val="00941C42"/>
    <w:rsid w:val="00941FE2"/>
    <w:rsid w:val="009425F0"/>
    <w:rsid w:val="009426EF"/>
    <w:rsid w:val="00942A84"/>
    <w:rsid w:val="00942F91"/>
    <w:rsid w:val="00943137"/>
    <w:rsid w:val="009431AF"/>
    <w:rsid w:val="00943271"/>
    <w:rsid w:val="00943B63"/>
    <w:rsid w:val="00943D17"/>
    <w:rsid w:val="00943E0A"/>
    <w:rsid w:val="00943FC1"/>
    <w:rsid w:val="0094419D"/>
    <w:rsid w:val="009447A0"/>
    <w:rsid w:val="00944E7A"/>
    <w:rsid w:val="00944F6E"/>
    <w:rsid w:val="00945170"/>
    <w:rsid w:val="00945215"/>
    <w:rsid w:val="00945470"/>
    <w:rsid w:val="009455F8"/>
    <w:rsid w:val="00945701"/>
    <w:rsid w:val="00945B40"/>
    <w:rsid w:val="009465BC"/>
    <w:rsid w:val="00946789"/>
    <w:rsid w:val="0094689A"/>
    <w:rsid w:val="00946B58"/>
    <w:rsid w:val="00946C1D"/>
    <w:rsid w:val="00946FE4"/>
    <w:rsid w:val="009470D6"/>
    <w:rsid w:val="00947476"/>
    <w:rsid w:val="00950122"/>
    <w:rsid w:val="00950175"/>
    <w:rsid w:val="00950911"/>
    <w:rsid w:val="00950B75"/>
    <w:rsid w:val="00950D05"/>
    <w:rsid w:val="00951118"/>
    <w:rsid w:val="00951446"/>
    <w:rsid w:val="00951CF4"/>
    <w:rsid w:val="00951D14"/>
    <w:rsid w:val="00952862"/>
    <w:rsid w:val="00952FFD"/>
    <w:rsid w:val="009533C0"/>
    <w:rsid w:val="009533D8"/>
    <w:rsid w:val="009535BB"/>
    <w:rsid w:val="0095367F"/>
    <w:rsid w:val="00953A35"/>
    <w:rsid w:val="00953C3D"/>
    <w:rsid w:val="009541AF"/>
    <w:rsid w:val="009545E8"/>
    <w:rsid w:val="009546CC"/>
    <w:rsid w:val="0095477A"/>
    <w:rsid w:val="009551FA"/>
    <w:rsid w:val="0095523E"/>
    <w:rsid w:val="00955264"/>
    <w:rsid w:val="009558EA"/>
    <w:rsid w:val="009566E1"/>
    <w:rsid w:val="00956712"/>
    <w:rsid w:val="00956763"/>
    <w:rsid w:val="00956892"/>
    <w:rsid w:val="00956B1C"/>
    <w:rsid w:val="00956ED9"/>
    <w:rsid w:val="00957187"/>
    <w:rsid w:val="009578E7"/>
    <w:rsid w:val="00957A1E"/>
    <w:rsid w:val="00957E67"/>
    <w:rsid w:val="00957F09"/>
    <w:rsid w:val="0096054D"/>
    <w:rsid w:val="009609B0"/>
    <w:rsid w:val="00960AE1"/>
    <w:rsid w:val="00960CBB"/>
    <w:rsid w:val="00960EE5"/>
    <w:rsid w:val="00961239"/>
    <w:rsid w:val="00961325"/>
    <w:rsid w:val="00961979"/>
    <w:rsid w:val="00961BC1"/>
    <w:rsid w:val="00961CCA"/>
    <w:rsid w:val="00961DDA"/>
    <w:rsid w:val="0096209E"/>
    <w:rsid w:val="0096242F"/>
    <w:rsid w:val="0096252B"/>
    <w:rsid w:val="00962930"/>
    <w:rsid w:val="00962D5C"/>
    <w:rsid w:val="00962D7D"/>
    <w:rsid w:val="00962E23"/>
    <w:rsid w:val="009637D7"/>
    <w:rsid w:val="0096389A"/>
    <w:rsid w:val="00963B7D"/>
    <w:rsid w:val="00963BDD"/>
    <w:rsid w:val="00963C93"/>
    <w:rsid w:val="00963CD3"/>
    <w:rsid w:val="009641D5"/>
    <w:rsid w:val="00964F82"/>
    <w:rsid w:val="00965184"/>
    <w:rsid w:val="00965965"/>
    <w:rsid w:val="00965A05"/>
    <w:rsid w:val="00965A4F"/>
    <w:rsid w:val="00965D2A"/>
    <w:rsid w:val="00965DC9"/>
    <w:rsid w:val="00965DD2"/>
    <w:rsid w:val="00966420"/>
    <w:rsid w:val="009666AB"/>
    <w:rsid w:val="009668F3"/>
    <w:rsid w:val="00966B99"/>
    <w:rsid w:val="00966C6F"/>
    <w:rsid w:val="009671A9"/>
    <w:rsid w:val="00967507"/>
    <w:rsid w:val="00967F7B"/>
    <w:rsid w:val="00967F90"/>
    <w:rsid w:val="009700A3"/>
    <w:rsid w:val="00970175"/>
    <w:rsid w:val="00970394"/>
    <w:rsid w:val="00970699"/>
    <w:rsid w:val="00970A0A"/>
    <w:rsid w:val="00970C79"/>
    <w:rsid w:val="00971091"/>
    <w:rsid w:val="0097124E"/>
    <w:rsid w:val="00971457"/>
    <w:rsid w:val="00971583"/>
    <w:rsid w:val="00971817"/>
    <w:rsid w:val="00971965"/>
    <w:rsid w:val="00971D22"/>
    <w:rsid w:val="00971D65"/>
    <w:rsid w:val="00971FB1"/>
    <w:rsid w:val="0097244C"/>
    <w:rsid w:val="00972543"/>
    <w:rsid w:val="0097258F"/>
    <w:rsid w:val="009728C0"/>
    <w:rsid w:val="00972AED"/>
    <w:rsid w:val="00972BD0"/>
    <w:rsid w:val="00972D08"/>
    <w:rsid w:val="0097307C"/>
    <w:rsid w:val="0097344C"/>
    <w:rsid w:val="0097361D"/>
    <w:rsid w:val="00973844"/>
    <w:rsid w:val="009742F2"/>
    <w:rsid w:val="009752E4"/>
    <w:rsid w:val="00975505"/>
    <w:rsid w:val="00975540"/>
    <w:rsid w:val="00975751"/>
    <w:rsid w:val="00976364"/>
    <w:rsid w:val="00976F3E"/>
    <w:rsid w:val="00976F4E"/>
    <w:rsid w:val="0097761D"/>
    <w:rsid w:val="009777C7"/>
    <w:rsid w:val="00977C56"/>
    <w:rsid w:val="00977DE3"/>
    <w:rsid w:val="00977EC5"/>
    <w:rsid w:val="00977FED"/>
    <w:rsid w:val="009801DE"/>
    <w:rsid w:val="0098071C"/>
    <w:rsid w:val="00980812"/>
    <w:rsid w:val="0098099A"/>
    <w:rsid w:val="00981668"/>
    <w:rsid w:val="00981A02"/>
    <w:rsid w:val="00981DB0"/>
    <w:rsid w:val="00981ED2"/>
    <w:rsid w:val="00981FBD"/>
    <w:rsid w:val="009826B5"/>
    <w:rsid w:val="009830A4"/>
    <w:rsid w:val="009834C5"/>
    <w:rsid w:val="00983655"/>
    <w:rsid w:val="00983B0E"/>
    <w:rsid w:val="00984235"/>
    <w:rsid w:val="009843E5"/>
    <w:rsid w:val="009845A0"/>
    <w:rsid w:val="00984627"/>
    <w:rsid w:val="00984788"/>
    <w:rsid w:val="00984D86"/>
    <w:rsid w:val="00984F4B"/>
    <w:rsid w:val="0098501F"/>
    <w:rsid w:val="00985027"/>
    <w:rsid w:val="0098514C"/>
    <w:rsid w:val="009851AA"/>
    <w:rsid w:val="009851B7"/>
    <w:rsid w:val="00985247"/>
    <w:rsid w:val="00985508"/>
    <w:rsid w:val="0098557B"/>
    <w:rsid w:val="00985790"/>
    <w:rsid w:val="00985CCE"/>
    <w:rsid w:val="00985D95"/>
    <w:rsid w:val="00986998"/>
    <w:rsid w:val="00986AA1"/>
    <w:rsid w:val="00986B61"/>
    <w:rsid w:val="00986BE3"/>
    <w:rsid w:val="00987286"/>
    <w:rsid w:val="0098753D"/>
    <w:rsid w:val="009875AC"/>
    <w:rsid w:val="00987A7D"/>
    <w:rsid w:val="00987BFC"/>
    <w:rsid w:val="00987DBF"/>
    <w:rsid w:val="00991199"/>
    <w:rsid w:val="0099127A"/>
    <w:rsid w:val="00991324"/>
    <w:rsid w:val="00991561"/>
    <w:rsid w:val="00991866"/>
    <w:rsid w:val="009919FD"/>
    <w:rsid w:val="00991DD4"/>
    <w:rsid w:val="00991FCC"/>
    <w:rsid w:val="00992012"/>
    <w:rsid w:val="0099241E"/>
    <w:rsid w:val="009929B4"/>
    <w:rsid w:val="0099339A"/>
    <w:rsid w:val="00993927"/>
    <w:rsid w:val="00993C77"/>
    <w:rsid w:val="00993FE4"/>
    <w:rsid w:val="009940E5"/>
    <w:rsid w:val="009941F4"/>
    <w:rsid w:val="009947B8"/>
    <w:rsid w:val="00994FB7"/>
    <w:rsid w:val="0099510A"/>
    <w:rsid w:val="00995B16"/>
    <w:rsid w:val="009972E3"/>
    <w:rsid w:val="009973A1"/>
    <w:rsid w:val="00997408"/>
    <w:rsid w:val="009977C6"/>
    <w:rsid w:val="00997B48"/>
    <w:rsid w:val="00997D47"/>
    <w:rsid w:val="00997FC3"/>
    <w:rsid w:val="009A01F7"/>
    <w:rsid w:val="009A02C4"/>
    <w:rsid w:val="009A02F9"/>
    <w:rsid w:val="009A055A"/>
    <w:rsid w:val="009A0614"/>
    <w:rsid w:val="009A06CA"/>
    <w:rsid w:val="009A0C7D"/>
    <w:rsid w:val="009A10DA"/>
    <w:rsid w:val="009A1A61"/>
    <w:rsid w:val="009A2061"/>
    <w:rsid w:val="009A253D"/>
    <w:rsid w:val="009A2740"/>
    <w:rsid w:val="009A339C"/>
    <w:rsid w:val="009A3DA9"/>
    <w:rsid w:val="009A42FC"/>
    <w:rsid w:val="009A4390"/>
    <w:rsid w:val="009A468B"/>
    <w:rsid w:val="009A49F5"/>
    <w:rsid w:val="009A4A70"/>
    <w:rsid w:val="009A4CE5"/>
    <w:rsid w:val="009A56D0"/>
    <w:rsid w:val="009A628B"/>
    <w:rsid w:val="009A6291"/>
    <w:rsid w:val="009A633B"/>
    <w:rsid w:val="009A636D"/>
    <w:rsid w:val="009A669B"/>
    <w:rsid w:val="009A7170"/>
    <w:rsid w:val="009A7D48"/>
    <w:rsid w:val="009A7E22"/>
    <w:rsid w:val="009A7E27"/>
    <w:rsid w:val="009B021F"/>
    <w:rsid w:val="009B04A2"/>
    <w:rsid w:val="009B050E"/>
    <w:rsid w:val="009B080A"/>
    <w:rsid w:val="009B0A93"/>
    <w:rsid w:val="009B0AC7"/>
    <w:rsid w:val="009B0C92"/>
    <w:rsid w:val="009B0D4E"/>
    <w:rsid w:val="009B10A3"/>
    <w:rsid w:val="009B1814"/>
    <w:rsid w:val="009B1E90"/>
    <w:rsid w:val="009B2473"/>
    <w:rsid w:val="009B306C"/>
    <w:rsid w:val="009B34D6"/>
    <w:rsid w:val="009B36AB"/>
    <w:rsid w:val="009B373D"/>
    <w:rsid w:val="009B3824"/>
    <w:rsid w:val="009B3C55"/>
    <w:rsid w:val="009B3E6A"/>
    <w:rsid w:val="009B40CA"/>
    <w:rsid w:val="009B4397"/>
    <w:rsid w:val="009B43BD"/>
    <w:rsid w:val="009B4794"/>
    <w:rsid w:val="009B4ADD"/>
    <w:rsid w:val="009B4B82"/>
    <w:rsid w:val="009B5AC5"/>
    <w:rsid w:val="009B5E74"/>
    <w:rsid w:val="009B5FC0"/>
    <w:rsid w:val="009B62FD"/>
    <w:rsid w:val="009B659F"/>
    <w:rsid w:val="009B6621"/>
    <w:rsid w:val="009B6636"/>
    <w:rsid w:val="009B6729"/>
    <w:rsid w:val="009B688D"/>
    <w:rsid w:val="009B6E8D"/>
    <w:rsid w:val="009B75EF"/>
    <w:rsid w:val="009B769E"/>
    <w:rsid w:val="009B76EF"/>
    <w:rsid w:val="009B7D16"/>
    <w:rsid w:val="009C055D"/>
    <w:rsid w:val="009C0902"/>
    <w:rsid w:val="009C091C"/>
    <w:rsid w:val="009C0C61"/>
    <w:rsid w:val="009C111F"/>
    <w:rsid w:val="009C18CF"/>
    <w:rsid w:val="009C1C02"/>
    <w:rsid w:val="009C2450"/>
    <w:rsid w:val="009C2466"/>
    <w:rsid w:val="009C2724"/>
    <w:rsid w:val="009C2BD6"/>
    <w:rsid w:val="009C37F3"/>
    <w:rsid w:val="009C3CD3"/>
    <w:rsid w:val="009C3FFF"/>
    <w:rsid w:val="009C407F"/>
    <w:rsid w:val="009C4163"/>
    <w:rsid w:val="009C4888"/>
    <w:rsid w:val="009C49EC"/>
    <w:rsid w:val="009C5A93"/>
    <w:rsid w:val="009C6733"/>
    <w:rsid w:val="009C6C52"/>
    <w:rsid w:val="009C6EF9"/>
    <w:rsid w:val="009C7575"/>
    <w:rsid w:val="009C7C39"/>
    <w:rsid w:val="009C7C87"/>
    <w:rsid w:val="009C7DAF"/>
    <w:rsid w:val="009C7E48"/>
    <w:rsid w:val="009C7EA3"/>
    <w:rsid w:val="009C7EFA"/>
    <w:rsid w:val="009C7F70"/>
    <w:rsid w:val="009D017D"/>
    <w:rsid w:val="009D01A0"/>
    <w:rsid w:val="009D04B0"/>
    <w:rsid w:val="009D0529"/>
    <w:rsid w:val="009D0813"/>
    <w:rsid w:val="009D0827"/>
    <w:rsid w:val="009D0947"/>
    <w:rsid w:val="009D0D36"/>
    <w:rsid w:val="009D12A0"/>
    <w:rsid w:val="009D13B5"/>
    <w:rsid w:val="009D15BB"/>
    <w:rsid w:val="009D212F"/>
    <w:rsid w:val="009D22C1"/>
    <w:rsid w:val="009D2EBC"/>
    <w:rsid w:val="009D39CC"/>
    <w:rsid w:val="009D4267"/>
    <w:rsid w:val="009D4799"/>
    <w:rsid w:val="009D48CB"/>
    <w:rsid w:val="009D4942"/>
    <w:rsid w:val="009D4BB0"/>
    <w:rsid w:val="009D4C13"/>
    <w:rsid w:val="009D4CF3"/>
    <w:rsid w:val="009D4D82"/>
    <w:rsid w:val="009D4F5E"/>
    <w:rsid w:val="009D4FA7"/>
    <w:rsid w:val="009D517D"/>
    <w:rsid w:val="009D53D0"/>
    <w:rsid w:val="009D53F3"/>
    <w:rsid w:val="009D5410"/>
    <w:rsid w:val="009D55CA"/>
    <w:rsid w:val="009D577E"/>
    <w:rsid w:val="009D5889"/>
    <w:rsid w:val="009D5F72"/>
    <w:rsid w:val="009D63C8"/>
    <w:rsid w:val="009D65F3"/>
    <w:rsid w:val="009D6AB7"/>
    <w:rsid w:val="009D6E3E"/>
    <w:rsid w:val="009D7477"/>
    <w:rsid w:val="009D75A6"/>
    <w:rsid w:val="009D7664"/>
    <w:rsid w:val="009E00AC"/>
    <w:rsid w:val="009E0543"/>
    <w:rsid w:val="009E063E"/>
    <w:rsid w:val="009E097F"/>
    <w:rsid w:val="009E0A9B"/>
    <w:rsid w:val="009E0B87"/>
    <w:rsid w:val="009E0CB0"/>
    <w:rsid w:val="009E0DFE"/>
    <w:rsid w:val="009E10AD"/>
    <w:rsid w:val="009E11DE"/>
    <w:rsid w:val="009E1238"/>
    <w:rsid w:val="009E1365"/>
    <w:rsid w:val="009E1591"/>
    <w:rsid w:val="009E1662"/>
    <w:rsid w:val="009E16A6"/>
    <w:rsid w:val="009E1729"/>
    <w:rsid w:val="009E1A5F"/>
    <w:rsid w:val="009E1AFB"/>
    <w:rsid w:val="009E1B58"/>
    <w:rsid w:val="009E1D5F"/>
    <w:rsid w:val="009E24E7"/>
    <w:rsid w:val="009E2657"/>
    <w:rsid w:val="009E2A23"/>
    <w:rsid w:val="009E33A8"/>
    <w:rsid w:val="009E3608"/>
    <w:rsid w:val="009E36E0"/>
    <w:rsid w:val="009E3750"/>
    <w:rsid w:val="009E3B84"/>
    <w:rsid w:val="009E461A"/>
    <w:rsid w:val="009E4C90"/>
    <w:rsid w:val="009E4CA6"/>
    <w:rsid w:val="009E4E32"/>
    <w:rsid w:val="009E4F8A"/>
    <w:rsid w:val="009E58ED"/>
    <w:rsid w:val="009E5AC5"/>
    <w:rsid w:val="009E5F45"/>
    <w:rsid w:val="009E5F5A"/>
    <w:rsid w:val="009E6365"/>
    <w:rsid w:val="009E65BF"/>
    <w:rsid w:val="009E674E"/>
    <w:rsid w:val="009E6EAE"/>
    <w:rsid w:val="009E72EB"/>
    <w:rsid w:val="009E73C6"/>
    <w:rsid w:val="009E79F5"/>
    <w:rsid w:val="009E7C5E"/>
    <w:rsid w:val="009F0ABD"/>
    <w:rsid w:val="009F0F56"/>
    <w:rsid w:val="009F1000"/>
    <w:rsid w:val="009F1205"/>
    <w:rsid w:val="009F195C"/>
    <w:rsid w:val="009F1A7E"/>
    <w:rsid w:val="009F2108"/>
    <w:rsid w:val="009F259F"/>
    <w:rsid w:val="009F2805"/>
    <w:rsid w:val="009F29B0"/>
    <w:rsid w:val="009F2A33"/>
    <w:rsid w:val="009F2B84"/>
    <w:rsid w:val="009F2C34"/>
    <w:rsid w:val="009F2D9C"/>
    <w:rsid w:val="009F31EB"/>
    <w:rsid w:val="009F359F"/>
    <w:rsid w:val="009F3BD6"/>
    <w:rsid w:val="009F4699"/>
    <w:rsid w:val="009F4C90"/>
    <w:rsid w:val="009F4E4D"/>
    <w:rsid w:val="009F5196"/>
    <w:rsid w:val="009F51D7"/>
    <w:rsid w:val="009F5568"/>
    <w:rsid w:val="009F55B9"/>
    <w:rsid w:val="009F58D8"/>
    <w:rsid w:val="009F593B"/>
    <w:rsid w:val="009F597B"/>
    <w:rsid w:val="009F5CEA"/>
    <w:rsid w:val="009F6212"/>
    <w:rsid w:val="009F64C3"/>
    <w:rsid w:val="009F6568"/>
    <w:rsid w:val="009F6665"/>
    <w:rsid w:val="009F6912"/>
    <w:rsid w:val="009F6AB5"/>
    <w:rsid w:val="009F7304"/>
    <w:rsid w:val="00A003F0"/>
    <w:rsid w:val="00A006AE"/>
    <w:rsid w:val="00A00A5E"/>
    <w:rsid w:val="00A00B56"/>
    <w:rsid w:val="00A00E15"/>
    <w:rsid w:val="00A013AF"/>
    <w:rsid w:val="00A01843"/>
    <w:rsid w:val="00A01FAE"/>
    <w:rsid w:val="00A022C6"/>
    <w:rsid w:val="00A02514"/>
    <w:rsid w:val="00A02B18"/>
    <w:rsid w:val="00A03284"/>
    <w:rsid w:val="00A0343D"/>
    <w:rsid w:val="00A03680"/>
    <w:rsid w:val="00A03710"/>
    <w:rsid w:val="00A03809"/>
    <w:rsid w:val="00A03945"/>
    <w:rsid w:val="00A03E04"/>
    <w:rsid w:val="00A03E8C"/>
    <w:rsid w:val="00A04211"/>
    <w:rsid w:val="00A0447E"/>
    <w:rsid w:val="00A04628"/>
    <w:rsid w:val="00A0467C"/>
    <w:rsid w:val="00A04814"/>
    <w:rsid w:val="00A04D87"/>
    <w:rsid w:val="00A054D7"/>
    <w:rsid w:val="00A055AC"/>
    <w:rsid w:val="00A05817"/>
    <w:rsid w:val="00A0585C"/>
    <w:rsid w:val="00A05AC7"/>
    <w:rsid w:val="00A05B58"/>
    <w:rsid w:val="00A05E3E"/>
    <w:rsid w:val="00A061EC"/>
    <w:rsid w:val="00A068BB"/>
    <w:rsid w:val="00A06C12"/>
    <w:rsid w:val="00A07194"/>
    <w:rsid w:val="00A073C5"/>
    <w:rsid w:val="00A07465"/>
    <w:rsid w:val="00A07A98"/>
    <w:rsid w:val="00A101C1"/>
    <w:rsid w:val="00A10430"/>
    <w:rsid w:val="00A105DA"/>
    <w:rsid w:val="00A10FC1"/>
    <w:rsid w:val="00A112E1"/>
    <w:rsid w:val="00A113BD"/>
    <w:rsid w:val="00A117DF"/>
    <w:rsid w:val="00A11911"/>
    <w:rsid w:val="00A11BB8"/>
    <w:rsid w:val="00A11C5E"/>
    <w:rsid w:val="00A12234"/>
    <w:rsid w:val="00A1266F"/>
    <w:rsid w:val="00A12B1F"/>
    <w:rsid w:val="00A12CFA"/>
    <w:rsid w:val="00A13292"/>
    <w:rsid w:val="00A139AF"/>
    <w:rsid w:val="00A13BED"/>
    <w:rsid w:val="00A13E92"/>
    <w:rsid w:val="00A13EAA"/>
    <w:rsid w:val="00A141F3"/>
    <w:rsid w:val="00A1428A"/>
    <w:rsid w:val="00A148F2"/>
    <w:rsid w:val="00A14A07"/>
    <w:rsid w:val="00A14AB2"/>
    <w:rsid w:val="00A14D92"/>
    <w:rsid w:val="00A15548"/>
    <w:rsid w:val="00A15568"/>
    <w:rsid w:val="00A15690"/>
    <w:rsid w:val="00A156FE"/>
    <w:rsid w:val="00A15926"/>
    <w:rsid w:val="00A159B3"/>
    <w:rsid w:val="00A15E59"/>
    <w:rsid w:val="00A16325"/>
    <w:rsid w:val="00A166AF"/>
    <w:rsid w:val="00A16B08"/>
    <w:rsid w:val="00A172CD"/>
    <w:rsid w:val="00A17370"/>
    <w:rsid w:val="00A175F5"/>
    <w:rsid w:val="00A179D8"/>
    <w:rsid w:val="00A17DAB"/>
    <w:rsid w:val="00A17DB9"/>
    <w:rsid w:val="00A17E1E"/>
    <w:rsid w:val="00A17FD7"/>
    <w:rsid w:val="00A20535"/>
    <w:rsid w:val="00A208A6"/>
    <w:rsid w:val="00A208B4"/>
    <w:rsid w:val="00A208C1"/>
    <w:rsid w:val="00A20904"/>
    <w:rsid w:val="00A2105D"/>
    <w:rsid w:val="00A210F4"/>
    <w:rsid w:val="00A21203"/>
    <w:rsid w:val="00A21269"/>
    <w:rsid w:val="00A214B3"/>
    <w:rsid w:val="00A21A00"/>
    <w:rsid w:val="00A21E8E"/>
    <w:rsid w:val="00A22254"/>
    <w:rsid w:val="00A225FD"/>
    <w:rsid w:val="00A22F22"/>
    <w:rsid w:val="00A22FCF"/>
    <w:rsid w:val="00A23491"/>
    <w:rsid w:val="00A235FA"/>
    <w:rsid w:val="00A23E76"/>
    <w:rsid w:val="00A24B8B"/>
    <w:rsid w:val="00A24FA3"/>
    <w:rsid w:val="00A25288"/>
    <w:rsid w:val="00A25367"/>
    <w:rsid w:val="00A25756"/>
    <w:rsid w:val="00A25977"/>
    <w:rsid w:val="00A25F24"/>
    <w:rsid w:val="00A2646C"/>
    <w:rsid w:val="00A2677B"/>
    <w:rsid w:val="00A268F8"/>
    <w:rsid w:val="00A26A05"/>
    <w:rsid w:val="00A271A4"/>
    <w:rsid w:val="00A27831"/>
    <w:rsid w:val="00A27A46"/>
    <w:rsid w:val="00A27BFA"/>
    <w:rsid w:val="00A27CAA"/>
    <w:rsid w:val="00A30360"/>
    <w:rsid w:val="00A304CF"/>
    <w:rsid w:val="00A30870"/>
    <w:rsid w:val="00A30C8E"/>
    <w:rsid w:val="00A316C7"/>
    <w:rsid w:val="00A32193"/>
    <w:rsid w:val="00A3250B"/>
    <w:rsid w:val="00A32711"/>
    <w:rsid w:val="00A3341C"/>
    <w:rsid w:val="00A33898"/>
    <w:rsid w:val="00A33AB3"/>
    <w:rsid w:val="00A33BBF"/>
    <w:rsid w:val="00A33F99"/>
    <w:rsid w:val="00A3448A"/>
    <w:rsid w:val="00A34553"/>
    <w:rsid w:val="00A34930"/>
    <w:rsid w:val="00A34AAD"/>
    <w:rsid w:val="00A34B11"/>
    <w:rsid w:val="00A34C2D"/>
    <w:rsid w:val="00A34E92"/>
    <w:rsid w:val="00A35BF4"/>
    <w:rsid w:val="00A35CF6"/>
    <w:rsid w:val="00A35D9B"/>
    <w:rsid w:val="00A36019"/>
    <w:rsid w:val="00A360DC"/>
    <w:rsid w:val="00A361FD"/>
    <w:rsid w:val="00A362EB"/>
    <w:rsid w:val="00A36559"/>
    <w:rsid w:val="00A36EB0"/>
    <w:rsid w:val="00A370CC"/>
    <w:rsid w:val="00A372C1"/>
    <w:rsid w:val="00A37685"/>
    <w:rsid w:val="00A379AF"/>
    <w:rsid w:val="00A37B3C"/>
    <w:rsid w:val="00A401EA"/>
    <w:rsid w:val="00A4020D"/>
    <w:rsid w:val="00A409D8"/>
    <w:rsid w:val="00A40D1F"/>
    <w:rsid w:val="00A41409"/>
    <w:rsid w:val="00A41A30"/>
    <w:rsid w:val="00A41E4E"/>
    <w:rsid w:val="00A41F41"/>
    <w:rsid w:val="00A41F8D"/>
    <w:rsid w:val="00A42055"/>
    <w:rsid w:val="00A4228E"/>
    <w:rsid w:val="00A42B08"/>
    <w:rsid w:val="00A42D78"/>
    <w:rsid w:val="00A430A2"/>
    <w:rsid w:val="00A436DE"/>
    <w:rsid w:val="00A43C07"/>
    <w:rsid w:val="00A43D95"/>
    <w:rsid w:val="00A440B7"/>
    <w:rsid w:val="00A44259"/>
    <w:rsid w:val="00A44479"/>
    <w:rsid w:val="00A44666"/>
    <w:rsid w:val="00A44A8D"/>
    <w:rsid w:val="00A44F3A"/>
    <w:rsid w:val="00A4512E"/>
    <w:rsid w:val="00A45291"/>
    <w:rsid w:val="00A4538F"/>
    <w:rsid w:val="00A456D8"/>
    <w:rsid w:val="00A4586B"/>
    <w:rsid w:val="00A45B4C"/>
    <w:rsid w:val="00A45C8D"/>
    <w:rsid w:val="00A45D08"/>
    <w:rsid w:val="00A45E08"/>
    <w:rsid w:val="00A45F6E"/>
    <w:rsid w:val="00A46A67"/>
    <w:rsid w:val="00A46C26"/>
    <w:rsid w:val="00A47138"/>
    <w:rsid w:val="00A47592"/>
    <w:rsid w:val="00A47B71"/>
    <w:rsid w:val="00A47D2E"/>
    <w:rsid w:val="00A47D74"/>
    <w:rsid w:val="00A47E5E"/>
    <w:rsid w:val="00A5016B"/>
    <w:rsid w:val="00A506BC"/>
    <w:rsid w:val="00A50B93"/>
    <w:rsid w:val="00A50BC3"/>
    <w:rsid w:val="00A50E42"/>
    <w:rsid w:val="00A51006"/>
    <w:rsid w:val="00A510E1"/>
    <w:rsid w:val="00A516F2"/>
    <w:rsid w:val="00A51990"/>
    <w:rsid w:val="00A51A9A"/>
    <w:rsid w:val="00A51C47"/>
    <w:rsid w:val="00A51D48"/>
    <w:rsid w:val="00A51D56"/>
    <w:rsid w:val="00A51E56"/>
    <w:rsid w:val="00A5210D"/>
    <w:rsid w:val="00A521BA"/>
    <w:rsid w:val="00A52567"/>
    <w:rsid w:val="00A52766"/>
    <w:rsid w:val="00A5276A"/>
    <w:rsid w:val="00A52A21"/>
    <w:rsid w:val="00A52ABE"/>
    <w:rsid w:val="00A52BAF"/>
    <w:rsid w:val="00A53435"/>
    <w:rsid w:val="00A541F7"/>
    <w:rsid w:val="00A5453E"/>
    <w:rsid w:val="00A545B1"/>
    <w:rsid w:val="00A545BF"/>
    <w:rsid w:val="00A54A30"/>
    <w:rsid w:val="00A54ADB"/>
    <w:rsid w:val="00A5507F"/>
    <w:rsid w:val="00A55398"/>
    <w:rsid w:val="00A55400"/>
    <w:rsid w:val="00A5598B"/>
    <w:rsid w:val="00A559FB"/>
    <w:rsid w:val="00A56124"/>
    <w:rsid w:val="00A5660E"/>
    <w:rsid w:val="00A566D9"/>
    <w:rsid w:val="00A56B3A"/>
    <w:rsid w:val="00A56E62"/>
    <w:rsid w:val="00A56E90"/>
    <w:rsid w:val="00A56FC2"/>
    <w:rsid w:val="00A57065"/>
    <w:rsid w:val="00A570F3"/>
    <w:rsid w:val="00A5741D"/>
    <w:rsid w:val="00A5752F"/>
    <w:rsid w:val="00A5768D"/>
    <w:rsid w:val="00A57784"/>
    <w:rsid w:val="00A579A2"/>
    <w:rsid w:val="00A57D00"/>
    <w:rsid w:val="00A57D29"/>
    <w:rsid w:val="00A57F62"/>
    <w:rsid w:val="00A604CC"/>
    <w:rsid w:val="00A60BAE"/>
    <w:rsid w:val="00A6146C"/>
    <w:rsid w:val="00A615BE"/>
    <w:rsid w:val="00A618DB"/>
    <w:rsid w:val="00A619F1"/>
    <w:rsid w:val="00A61C65"/>
    <w:rsid w:val="00A61D3E"/>
    <w:rsid w:val="00A62D08"/>
    <w:rsid w:val="00A62F5A"/>
    <w:rsid w:val="00A63149"/>
    <w:rsid w:val="00A63430"/>
    <w:rsid w:val="00A639F1"/>
    <w:rsid w:val="00A63BBD"/>
    <w:rsid w:val="00A63E4D"/>
    <w:rsid w:val="00A64317"/>
    <w:rsid w:val="00A64319"/>
    <w:rsid w:val="00A6431C"/>
    <w:rsid w:val="00A64402"/>
    <w:rsid w:val="00A64A74"/>
    <w:rsid w:val="00A64DCB"/>
    <w:rsid w:val="00A64E83"/>
    <w:rsid w:val="00A64F38"/>
    <w:rsid w:val="00A650CD"/>
    <w:rsid w:val="00A6520B"/>
    <w:rsid w:val="00A6542A"/>
    <w:rsid w:val="00A657E4"/>
    <w:rsid w:val="00A65B4C"/>
    <w:rsid w:val="00A65DC7"/>
    <w:rsid w:val="00A665CA"/>
    <w:rsid w:val="00A6663C"/>
    <w:rsid w:val="00A66FEE"/>
    <w:rsid w:val="00A673EC"/>
    <w:rsid w:val="00A675A5"/>
    <w:rsid w:val="00A67AFE"/>
    <w:rsid w:val="00A67B6D"/>
    <w:rsid w:val="00A703E1"/>
    <w:rsid w:val="00A70CDC"/>
    <w:rsid w:val="00A70CFD"/>
    <w:rsid w:val="00A70D29"/>
    <w:rsid w:val="00A70D40"/>
    <w:rsid w:val="00A70E1E"/>
    <w:rsid w:val="00A71072"/>
    <w:rsid w:val="00A718CB"/>
    <w:rsid w:val="00A71975"/>
    <w:rsid w:val="00A71B19"/>
    <w:rsid w:val="00A71FD4"/>
    <w:rsid w:val="00A722AB"/>
    <w:rsid w:val="00A7265A"/>
    <w:rsid w:val="00A72C0E"/>
    <w:rsid w:val="00A72EAC"/>
    <w:rsid w:val="00A72F96"/>
    <w:rsid w:val="00A732A7"/>
    <w:rsid w:val="00A734BA"/>
    <w:rsid w:val="00A739B4"/>
    <w:rsid w:val="00A73AC9"/>
    <w:rsid w:val="00A73B32"/>
    <w:rsid w:val="00A7425B"/>
    <w:rsid w:val="00A74578"/>
    <w:rsid w:val="00A74587"/>
    <w:rsid w:val="00A7462B"/>
    <w:rsid w:val="00A7481E"/>
    <w:rsid w:val="00A75319"/>
    <w:rsid w:val="00A753EA"/>
    <w:rsid w:val="00A75541"/>
    <w:rsid w:val="00A75A1D"/>
    <w:rsid w:val="00A75A4D"/>
    <w:rsid w:val="00A75A6E"/>
    <w:rsid w:val="00A75B11"/>
    <w:rsid w:val="00A75E22"/>
    <w:rsid w:val="00A75F64"/>
    <w:rsid w:val="00A76B23"/>
    <w:rsid w:val="00A774D8"/>
    <w:rsid w:val="00A77C2B"/>
    <w:rsid w:val="00A77FAC"/>
    <w:rsid w:val="00A804D7"/>
    <w:rsid w:val="00A80684"/>
    <w:rsid w:val="00A80709"/>
    <w:rsid w:val="00A807EE"/>
    <w:rsid w:val="00A80855"/>
    <w:rsid w:val="00A80900"/>
    <w:rsid w:val="00A812A7"/>
    <w:rsid w:val="00A813E9"/>
    <w:rsid w:val="00A8169A"/>
    <w:rsid w:val="00A824AC"/>
    <w:rsid w:val="00A82D80"/>
    <w:rsid w:val="00A8306F"/>
    <w:rsid w:val="00A8321E"/>
    <w:rsid w:val="00A83896"/>
    <w:rsid w:val="00A838DE"/>
    <w:rsid w:val="00A83929"/>
    <w:rsid w:val="00A83A93"/>
    <w:rsid w:val="00A83D62"/>
    <w:rsid w:val="00A841A6"/>
    <w:rsid w:val="00A84269"/>
    <w:rsid w:val="00A848B7"/>
    <w:rsid w:val="00A850DB"/>
    <w:rsid w:val="00A8543B"/>
    <w:rsid w:val="00A85AC5"/>
    <w:rsid w:val="00A8614E"/>
    <w:rsid w:val="00A86535"/>
    <w:rsid w:val="00A8666F"/>
    <w:rsid w:val="00A866DD"/>
    <w:rsid w:val="00A873C3"/>
    <w:rsid w:val="00A8768B"/>
    <w:rsid w:val="00A900D0"/>
    <w:rsid w:val="00A90308"/>
    <w:rsid w:val="00A9047D"/>
    <w:rsid w:val="00A906AA"/>
    <w:rsid w:val="00A90817"/>
    <w:rsid w:val="00A9159C"/>
    <w:rsid w:val="00A9169F"/>
    <w:rsid w:val="00A92037"/>
    <w:rsid w:val="00A920C5"/>
    <w:rsid w:val="00A920F4"/>
    <w:rsid w:val="00A92AAA"/>
    <w:rsid w:val="00A92B45"/>
    <w:rsid w:val="00A92E00"/>
    <w:rsid w:val="00A92E17"/>
    <w:rsid w:val="00A9331D"/>
    <w:rsid w:val="00A934BE"/>
    <w:rsid w:val="00A93992"/>
    <w:rsid w:val="00A93DEB"/>
    <w:rsid w:val="00A9416F"/>
    <w:rsid w:val="00A942F9"/>
    <w:rsid w:val="00A94316"/>
    <w:rsid w:val="00A945AB"/>
    <w:rsid w:val="00A94685"/>
    <w:rsid w:val="00A94B3E"/>
    <w:rsid w:val="00A94BE2"/>
    <w:rsid w:val="00A95003"/>
    <w:rsid w:val="00A9512D"/>
    <w:rsid w:val="00A95586"/>
    <w:rsid w:val="00A956A6"/>
    <w:rsid w:val="00A959A9"/>
    <w:rsid w:val="00A960C7"/>
    <w:rsid w:val="00A9631E"/>
    <w:rsid w:val="00A9645F"/>
    <w:rsid w:val="00A964F9"/>
    <w:rsid w:val="00A966F2"/>
    <w:rsid w:val="00A967B2"/>
    <w:rsid w:val="00A96842"/>
    <w:rsid w:val="00A97032"/>
    <w:rsid w:val="00A971EB"/>
    <w:rsid w:val="00A97C6E"/>
    <w:rsid w:val="00A97FD6"/>
    <w:rsid w:val="00AA076A"/>
    <w:rsid w:val="00AA09AB"/>
    <w:rsid w:val="00AA0B04"/>
    <w:rsid w:val="00AA0BD0"/>
    <w:rsid w:val="00AA0CE6"/>
    <w:rsid w:val="00AA0F67"/>
    <w:rsid w:val="00AA12F2"/>
    <w:rsid w:val="00AA1773"/>
    <w:rsid w:val="00AA1CA7"/>
    <w:rsid w:val="00AA2174"/>
    <w:rsid w:val="00AA228E"/>
    <w:rsid w:val="00AA23D8"/>
    <w:rsid w:val="00AA2803"/>
    <w:rsid w:val="00AA2B3B"/>
    <w:rsid w:val="00AA2DE4"/>
    <w:rsid w:val="00AA2FE8"/>
    <w:rsid w:val="00AA3188"/>
    <w:rsid w:val="00AA31D9"/>
    <w:rsid w:val="00AA3360"/>
    <w:rsid w:val="00AA3594"/>
    <w:rsid w:val="00AA383D"/>
    <w:rsid w:val="00AA4207"/>
    <w:rsid w:val="00AA44AB"/>
    <w:rsid w:val="00AA4A1C"/>
    <w:rsid w:val="00AA4BEE"/>
    <w:rsid w:val="00AA53D9"/>
    <w:rsid w:val="00AA5687"/>
    <w:rsid w:val="00AA57D5"/>
    <w:rsid w:val="00AA5A4E"/>
    <w:rsid w:val="00AA5BB3"/>
    <w:rsid w:val="00AA5D8D"/>
    <w:rsid w:val="00AA62BE"/>
    <w:rsid w:val="00AA67D3"/>
    <w:rsid w:val="00AA6ABB"/>
    <w:rsid w:val="00AA6AE4"/>
    <w:rsid w:val="00AA6DBF"/>
    <w:rsid w:val="00AA6EED"/>
    <w:rsid w:val="00AA77D4"/>
    <w:rsid w:val="00AA79E2"/>
    <w:rsid w:val="00AA7D64"/>
    <w:rsid w:val="00AA7F05"/>
    <w:rsid w:val="00AA7FF1"/>
    <w:rsid w:val="00AB0206"/>
    <w:rsid w:val="00AB0407"/>
    <w:rsid w:val="00AB0625"/>
    <w:rsid w:val="00AB0874"/>
    <w:rsid w:val="00AB0A2E"/>
    <w:rsid w:val="00AB0B95"/>
    <w:rsid w:val="00AB0C99"/>
    <w:rsid w:val="00AB0D29"/>
    <w:rsid w:val="00AB1863"/>
    <w:rsid w:val="00AB23C2"/>
    <w:rsid w:val="00AB2671"/>
    <w:rsid w:val="00AB2CA9"/>
    <w:rsid w:val="00AB32A6"/>
    <w:rsid w:val="00AB3550"/>
    <w:rsid w:val="00AB3635"/>
    <w:rsid w:val="00AB398B"/>
    <w:rsid w:val="00AB3B33"/>
    <w:rsid w:val="00AB3C06"/>
    <w:rsid w:val="00AB3C2A"/>
    <w:rsid w:val="00AB3D2E"/>
    <w:rsid w:val="00AB40D4"/>
    <w:rsid w:val="00AB46B0"/>
    <w:rsid w:val="00AB484A"/>
    <w:rsid w:val="00AB48D8"/>
    <w:rsid w:val="00AB5291"/>
    <w:rsid w:val="00AB556E"/>
    <w:rsid w:val="00AB5C86"/>
    <w:rsid w:val="00AB61CB"/>
    <w:rsid w:val="00AB649B"/>
    <w:rsid w:val="00AB663B"/>
    <w:rsid w:val="00AB6A13"/>
    <w:rsid w:val="00AB6D71"/>
    <w:rsid w:val="00AB6D92"/>
    <w:rsid w:val="00AB6F5E"/>
    <w:rsid w:val="00AB6FE1"/>
    <w:rsid w:val="00AC06D0"/>
    <w:rsid w:val="00AC0E1A"/>
    <w:rsid w:val="00AC132B"/>
    <w:rsid w:val="00AC193E"/>
    <w:rsid w:val="00AC1D56"/>
    <w:rsid w:val="00AC2381"/>
    <w:rsid w:val="00AC2690"/>
    <w:rsid w:val="00AC2D20"/>
    <w:rsid w:val="00AC30F5"/>
    <w:rsid w:val="00AC365E"/>
    <w:rsid w:val="00AC3A2A"/>
    <w:rsid w:val="00AC3E2B"/>
    <w:rsid w:val="00AC44A6"/>
    <w:rsid w:val="00AC498B"/>
    <w:rsid w:val="00AC4B30"/>
    <w:rsid w:val="00AC4D20"/>
    <w:rsid w:val="00AC4DFD"/>
    <w:rsid w:val="00AC500C"/>
    <w:rsid w:val="00AC5048"/>
    <w:rsid w:val="00AC50A0"/>
    <w:rsid w:val="00AC615C"/>
    <w:rsid w:val="00AC628B"/>
    <w:rsid w:val="00AC64DF"/>
    <w:rsid w:val="00AC663E"/>
    <w:rsid w:val="00AC6794"/>
    <w:rsid w:val="00AC6C58"/>
    <w:rsid w:val="00AC6F77"/>
    <w:rsid w:val="00AC6FB6"/>
    <w:rsid w:val="00AC722E"/>
    <w:rsid w:val="00AC7712"/>
    <w:rsid w:val="00AC7807"/>
    <w:rsid w:val="00AC78E4"/>
    <w:rsid w:val="00AC7C7B"/>
    <w:rsid w:val="00AD024B"/>
    <w:rsid w:val="00AD02CC"/>
    <w:rsid w:val="00AD05E1"/>
    <w:rsid w:val="00AD0E74"/>
    <w:rsid w:val="00AD1234"/>
    <w:rsid w:val="00AD12AF"/>
    <w:rsid w:val="00AD145D"/>
    <w:rsid w:val="00AD160C"/>
    <w:rsid w:val="00AD1898"/>
    <w:rsid w:val="00AD1ABD"/>
    <w:rsid w:val="00AD2AFC"/>
    <w:rsid w:val="00AD41CD"/>
    <w:rsid w:val="00AD42B1"/>
    <w:rsid w:val="00AD458B"/>
    <w:rsid w:val="00AD4736"/>
    <w:rsid w:val="00AD4B9D"/>
    <w:rsid w:val="00AD4C2B"/>
    <w:rsid w:val="00AD4D81"/>
    <w:rsid w:val="00AD5E50"/>
    <w:rsid w:val="00AD5F19"/>
    <w:rsid w:val="00AD5FD4"/>
    <w:rsid w:val="00AD677A"/>
    <w:rsid w:val="00AE033D"/>
    <w:rsid w:val="00AE03C2"/>
    <w:rsid w:val="00AE0458"/>
    <w:rsid w:val="00AE0A47"/>
    <w:rsid w:val="00AE0B4E"/>
    <w:rsid w:val="00AE13C7"/>
    <w:rsid w:val="00AE1BA0"/>
    <w:rsid w:val="00AE22D6"/>
    <w:rsid w:val="00AE239C"/>
    <w:rsid w:val="00AE2648"/>
    <w:rsid w:val="00AE28B8"/>
    <w:rsid w:val="00AE2EA3"/>
    <w:rsid w:val="00AE2F2C"/>
    <w:rsid w:val="00AE312C"/>
    <w:rsid w:val="00AE362A"/>
    <w:rsid w:val="00AE36E5"/>
    <w:rsid w:val="00AE3DD8"/>
    <w:rsid w:val="00AE3EE9"/>
    <w:rsid w:val="00AE40CF"/>
    <w:rsid w:val="00AE4123"/>
    <w:rsid w:val="00AE485A"/>
    <w:rsid w:val="00AE4CB3"/>
    <w:rsid w:val="00AE4D0F"/>
    <w:rsid w:val="00AE575F"/>
    <w:rsid w:val="00AE5771"/>
    <w:rsid w:val="00AE5EE9"/>
    <w:rsid w:val="00AE61FF"/>
    <w:rsid w:val="00AE658B"/>
    <w:rsid w:val="00AE6594"/>
    <w:rsid w:val="00AE6808"/>
    <w:rsid w:val="00AE7498"/>
    <w:rsid w:val="00AE75DE"/>
    <w:rsid w:val="00AE7B98"/>
    <w:rsid w:val="00AE7C60"/>
    <w:rsid w:val="00AE7F8F"/>
    <w:rsid w:val="00AF019B"/>
    <w:rsid w:val="00AF0C5C"/>
    <w:rsid w:val="00AF159E"/>
    <w:rsid w:val="00AF1754"/>
    <w:rsid w:val="00AF195D"/>
    <w:rsid w:val="00AF1ECF"/>
    <w:rsid w:val="00AF288A"/>
    <w:rsid w:val="00AF3271"/>
    <w:rsid w:val="00AF3864"/>
    <w:rsid w:val="00AF402D"/>
    <w:rsid w:val="00AF41F8"/>
    <w:rsid w:val="00AF4814"/>
    <w:rsid w:val="00AF4857"/>
    <w:rsid w:val="00AF4F6A"/>
    <w:rsid w:val="00AF503C"/>
    <w:rsid w:val="00AF6291"/>
    <w:rsid w:val="00AF6B86"/>
    <w:rsid w:val="00AF6C23"/>
    <w:rsid w:val="00AF6FD2"/>
    <w:rsid w:val="00AF7910"/>
    <w:rsid w:val="00AF7AB2"/>
    <w:rsid w:val="00AF7C74"/>
    <w:rsid w:val="00AF7D1D"/>
    <w:rsid w:val="00B003A7"/>
    <w:rsid w:val="00B0058A"/>
    <w:rsid w:val="00B0091E"/>
    <w:rsid w:val="00B00ABD"/>
    <w:rsid w:val="00B00B2F"/>
    <w:rsid w:val="00B00D1F"/>
    <w:rsid w:val="00B00ECB"/>
    <w:rsid w:val="00B0153B"/>
    <w:rsid w:val="00B01AE7"/>
    <w:rsid w:val="00B01D5C"/>
    <w:rsid w:val="00B02162"/>
    <w:rsid w:val="00B027CF"/>
    <w:rsid w:val="00B02867"/>
    <w:rsid w:val="00B0296F"/>
    <w:rsid w:val="00B03070"/>
    <w:rsid w:val="00B0333D"/>
    <w:rsid w:val="00B033B8"/>
    <w:rsid w:val="00B033D3"/>
    <w:rsid w:val="00B0345E"/>
    <w:rsid w:val="00B0366A"/>
    <w:rsid w:val="00B03785"/>
    <w:rsid w:val="00B03B77"/>
    <w:rsid w:val="00B040EA"/>
    <w:rsid w:val="00B04622"/>
    <w:rsid w:val="00B047A0"/>
    <w:rsid w:val="00B04817"/>
    <w:rsid w:val="00B0486A"/>
    <w:rsid w:val="00B04893"/>
    <w:rsid w:val="00B04C6B"/>
    <w:rsid w:val="00B04D1A"/>
    <w:rsid w:val="00B050AD"/>
    <w:rsid w:val="00B051F0"/>
    <w:rsid w:val="00B05B6B"/>
    <w:rsid w:val="00B061DA"/>
    <w:rsid w:val="00B06BA2"/>
    <w:rsid w:val="00B06C41"/>
    <w:rsid w:val="00B06C99"/>
    <w:rsid w:val="00B06CA1"/>
    <w:rsid w:val="00B06DBE"/>
    <w:rsid w:val="00B07405"/>
    <w:rsid w:val="00B0751D"/>
    <w:rsid w:val="00B0771A"/>
    <w:rsid w:val="00B07B03"/>
    <w:rsid w:val="00B07EC2"/>
    <w:rsid w:val="00B100AF"/>
    <w:rsid w:val="00B103A1"/>
    <w:rsid w:val="00B103D7"/>
    <w:rsid w:val="00B103E4"/>
    <w:rsid w:val="00B10574"/>
    <w:rsid w:val="00B107B0"/>
    <w:rsid w:val="00B10D49"/>
    <w:rsid w:val="00B10E24"/>
    <w:rsid w:val="00B1120C"/>
    <w:rsid w:val="00B11439"/>
    <w:rsid w:val="00B123A3"/>
    <w:rsid w:val="00B12781"/>
    <w:rsid w:val="00B12AB1"/>
    <w:rsid w:val="00B12AD4"/>
    <w:rsid w:val="00B13BA9"/>
    <w:rsid w:val="00B13C03"/>
    <w:rsid w:val="00B13C7B"/>
    <w:rsid w:val="00B1419C"/>
    <w:rsid w:val="00B1534F"/>
    <w:rsid w:val="00B15828"/>
    <w:rsid w:val="00B15B6E"/>
    <w:rsid w:val="00B15C41"/>
    <w:rsid w:val="00B15CBB"/>
    <w:rsid w:val="00B15E8B"/>
    <w:rsid w:val="00B15F6C"/>
    <w:rsid w:val="00B16217"/>
    <w:rsid w:val="00B165A7"/>
    <w:rsid w:val="00B16699"/>
    <w:rsid w:val="00B16843"/>
    <w:rsid w:val="00B1705B"/>
    <w:rsid w:val="00B170C5"/>
    <w:rsid w:val="00B17CF6"/>
    <w:rsid w:val="00B201E6"/>
    <w:rsid w:val="00B2026E"/>
    <w:rsid w:val="00B20284"/>
    <w:rsid w:val="00B2034F"/>
    <w:rsid w:val="00B2039C"/>
    <w:rsid w:val="00B20E30"/>
    <w:rsid w:val="00B216AD"/>
    <w:rsid w:val="00B216C1"/>
    <w:rsid w:val="00B2212E"/>
    <w:rsid w:val="00B2246A"/>
    <w:rsid w:val="00B22D8F"/>
    <w:rsid w:val="00B22EA0"/>
    <w:rsid w:val="00B23121"/>
    <w:rsid w:val="00B23198"/>
    <w:rsid w:val="00B23E3F"/>
    <w:rsid w:val="00B2469F"/>
    <w:rsid w:val="00B247FD"/>
    <w:rsid w:val="00B248A8"/>
    <w:rsid w:val="00B2520F"/>
    <w:rsid w:val="00B255D6"/>
    <w:rsid w:val="00B2584F"/>
    <w:rsid w:val="00B25F57"/>
    <w:rsid w:val="00B25FC2"/>
    <w:rsid w:val="00B265A0"/>
    <w:rsid w:val="00B2675B"/>
    <w:rsid w:val="00B2676B"/>
    <w:rsid w:val="00B26818"/>
    <w:rsid w:val="00B2685D"/>
    <w:rsid w:val="00B26AAA"/>
    <w:rsid w:val="00B26C92"/>
    <w:rsid w:val="00B26DBD"/>
    <w:rsid w:val="00B2719F"/>
    <w:rsid w:val="00B27B21"/>
    <w:rsid w:val="00B27BBA"/>
    <w:rsid w:val="00B304D8"/>
    <w:rsid w:val="00B3057D"/>
    <w:rsid w:val="00B30793"/>
    <w:rsid w:val="00B30A83"/>
    <w:rsid w:val="00B3122F"/>
    <w:rsid w:val="00B318B8"/>
    <w:rsid w:val="00B31D56"/>
    <w:rsid w:val="00B32960"/>
    <w:rsid w:val="00B32A41"/>
    <w:rsid w:val="00B32DC6"/>
    <w:rsid w:val="00B32E02"/>
    <w:rsid w:val="00B3324F"/>
    <w:rsid w:val="00B3372A"/>
    <w:rsid w:val="00B33946"/>
    <w:rsid w:val="00B33B74"/>
    <w:rsid w:val="00B33B99"/>
    <w:rsid w:val="00B33C43"/>
    <w:rsid w:val="00B33CDB"/>
    <w:rsid w:val="00B33DDD"/>
    <w:rsid w:val="00B3484C"/>
    <w:rsid w:val="00B34B65"/>
    <w:rsid w:val="00B34E14"/>
    <w:rsid w:val="00B3512D"/>
    <w:rsid w:val="00B35B7F"/>
    <w:rsid w:val="00B35FBD"/>
    <w:rsid w:val="00B36583"/>
    <w:rsid w:val="00B36625"/>
    <w:rsid w:val="00B366C2"/>
    <w:rsid w:val="00B36729"/>
    <w:rsid w:val="00B37050"/>
    <w:rsid w:val="00B37106"/>
    <w:rsid w:val="00B372E9"/>
    <w:rsid w:val="00B3736B"/>
    <w:rsid w:val="00B3775A"/>
    <w:rsid w:val="00B37772"/>
    <w:rsid w:val="00B37B29"/>
    <w:rsid w:val="00B37B69"/>
    <w:rsid w:val="00B405B4"/>
    <w:rsid w:val="00B40785"/>
    <w:rsid w:val="00B407B7"/>
    <w:rsid w:val="00B40A29"/>
    <w:rsid w:val="00B40C57"/>
    <w:rsid w:val="00B40C97"/>
    <w:rsid w:val="00B410F2"/>
    <w:rsid w:val="00B412CB"/>
    <w:rsid w:val="00B415CE"/>
    <w:rsid w:val="00B41672"/>
    <w:rsid w:val="00B41CA3"/>
    <w:rsid w:val="00B42A6E"/>
    <w:rsid w:val="00B42E4D"/>
    <w:rsid w:val="00B4324E"/>
    <w:rsid w:val="00B437E4"/>
    <w:rsid w:val="00B43A79"/>
    <w:rsid w:val="00B43A9F"/>
    <w:rsid w:val="00B43C4B"/>
    <w:rsid w:val="00B43CC0"/>
    <w:rsid w:val="00B44423"/>
    <w:rsid w:val="00B44709"/>
    <w:rsid w:val="00B447CA"/>
    <w:rsid w:val="00B44B12"/>
    <w:rsid w:val="00B451DA"/>
    <w:rsid w:val="00B453CE"/>
    <w:rsid w:val="00B4562F"/>
    <w:rsid w:val="00B45A1D"/>
    <w:rsid w:val="00B46033"/>
    <w:rsid w:val="00B465DE"/>
    <w:rsid w:val="00B466EC"/>
    <w:rsid w:val="00B469EA"/>
    <w:rsid w:val="00B46AA5"/>
    <w:rsid w:val="00B47280"/>
    <w:rsid w:val="00B4790E"/>
    <w:rsid w:val="00B47E02"/>
    <w:rsid w:val="00B5017A"/>
    <w:rsid w:val="00B5026D"/>
    <w:rsid w:val="00B5033A"/>
    <w:rsid w:val="00B5053E"/>
    <w:rsid w:val="00B50E87"/>
    <w:rsid w:val="00B51042"/>
    <w:rsid w:val="00B51122"/>
    <w:rsid w:val="00B5149B"/>
    <w:rsid w:val="00B515BD"/>
    <w:rsid w:val="00B518A1"/>
    <w:rsid w:val="00B51CDB"/>
    <w:rsid w:val="00B51E39"/>
    <w:rsid w:val="00B53488"/>
    <w:rsid w:val="00B53693"/>
    <w:rsid w:val="00B53D24"/>
    <w:rsid w:val="00B53D8C"/>
    <w:rsid w:val="00B53E5A"/>
    <w:rsid w:val="00B53F06"/>
    <w:rsid w:val="00B54193"/>
    <w:rsid w:val="00B54436"/>
    <w:rsid w:val="00B54CBF"/>
    <w:rsid w:val="00B54DD5"/>
    <w:rsid w:val="00B55757"/>
    <w:rsid w:val="00B55D38"/>
    <w:rsid w:val="00B55D9B"/>
    <w:rsid w:val="00B55DF8"/>
    <w:rsid w:val="00B5608E"/>
    <w:rsid w:val="00B561C8"/>
    <w:rsid w:val="00B569AA"/>
    <w:rsid w:val="00B56B22"/>
    <w:rsid w:val="00B56CB1"/>
    <w:rsid w:val="00B57075"/>
    <w:rsid w:val="00B576E4"/>
    <w:rsid w:val="00B57C96"/>
    <w:rsid w:val="00B600DF"/>
    <w:rsid w:val="00B60152"/>
    <w:rsid w:val="00B6052A"/>
    <w:rsid w:val="00B60E3A"/>
    <w:rsid w:val="00B612AC"/>
    <w:rsid w:val="00B61393"/>
    <w:rsid w:val="00B6147C"/>
    <w:rsid w:val="00B61867"/>
    <w:rsid w:val="00B620DD"/>
    <w:rsid w:val="00B627E3"/>
    <w:rsid w:val="00B629E7"/>
    <w:rsid w:val="00B6308A"/>
    <w:rsid w:val="00B6380C"/>
    <w:rsid w:val="00B63C23"/>
    <w:rsid w:val="00B63E38"/>
    <w:rsid w:val="00B63EDE"/>
    <w:rsid w:val="00B63F25"/>
    <w:rsid w:val="00B64412"/>
    <w:rsid w:val="00B646D7"/>
    <w:rsid w:val="00B65425"/>
    <w:rsid w:val="00B65537"/>
    <w:rsid w:val="00B6553B"/>
    <w:rsid w:val="00B6585C"/>
    <w:rsid w:val="00B65930"/>
    <w:rsid w:val="00B65E48"/>
    <w:rsid w:val="00B65ECF"/>
    <w:rsid w:val="00B65F7B"/>
    <w:rsid w:val="00B66CF0"/>
    <w:rsid w:val="00B66EE2"/>
    <w:rsid w:val="00B672FE"/>
    <w:rsid w:val="00B677E9"/>
    <w:rsid w:val="00B67834"/>
    <w:rsid w:val="00B67918"/>
    <w:rsid w:val="00B67CAB"/>
    <w:rsid w:val="00B7014B"/>
    <w:rsid w:val="00B702EB"/>
    <w:rsid w:val="00B7066F"/>
    <w:rsid w:val="00B707CE"/>
    <w:rsid w:val="00B7111A"/>
    <w:rsid w:val="00B713C3"/>
    <w:rsid w:val="00B714B9"/>
    <w:rsid w:val="00B7223F"/>
    <w:rsid w:val="00B7237F"/>
    <w:rsid w:val="00B72435"/>
    <w:rsid w:val="00B725CA"/>
    <w:rsid w:val="00B72AD8"/>
    <w:rsid w:val="00B72D54"/>
    <w:rsid w:val="00B72F73"/>
    <w:rsid w:val="00B73515"/>
    <w:rsid w:val="00B73DD8"/>
    <w:rsid w:val="00B74306"/>
    <w:rsid w:val="00B74324"/>
    <w:rsid w:val="00B74628"/>
    <w:rsid w:val="00B74932"/>
    <w:rsid w:val="00B74BC2"/>
    <w:rsid w:val="00B74E38"/>
    <w:rsid w:val="00B74FD1"/>
    <w:rsid w:val="00B75007"/>
    <w:rsid w:val="00B755CB"/>
    <w:rsid w:val="00B758B9"/>
    <w:rsid w:val="00B75DCB"/>
    <w:rsid w:val="00B76258"/>
    <w:rsid w:val="00B76A0D"/>
    <w:rsid w:val="00B76BCE"/>
    <w:rsid w:val="00B7749E"/>
    <w:rsid w:val="00B77869"/>
    <w:rsid w:val="00B77B95"/>
    <w:rsid w:val="00B77F0F"/>
    <w:rsid w:val="00B80805"/>
    <w:rsid w:val="00B8080F"/>
    <w:rsid w:val="00B808EE"/>
    <w:rsid w:val="00B80ED9"/>
    <w:rsid w:val="00B81201"/>
    <w:rsid w:val="00B813C1"/>
    <w:rsid w:val="00B813EE"/>
    <w:rsid w:val="00B8188D"/>
    <w:rsid w:val="00B81BF5"/>
    <w:rsid w:val="00B81F7A"/>
    <w:rsid w:val="00B821B3"/>
    <w:rsid w:val="00B8239C"/>
    <w:rsid w:val="00B82E87"/>
    <w:rsid w:val="00B83355"/>
    <w:rsid w:val="00B8358C"/>
    <w:rsid w:val="00B835B9"/>
    <w:rsid w:val="00B83A12"/>
    <w:rsid w:val="00B840EC"/>
    <w:rsid w:val="00B8493D"/>
    <w:rsid w:val="00B849E5"/>
    <w:rsid w:val="00B84AF4"/>
    <w:rsid w:val="00B84C25"/>
    <w:rsid w:val="00B85050"/>
    <w:rsid w:val="00B85114"/>
    <w:rsid w:val="00B8536B"/>
    <w:rsid w:val="00B855E7"/>
    <w:rsid w:val="00B85B70"/>
    <w:rsid w:val="00B86234"/>
    <w:rsid w:val="00B86252"/>
    <w:rsid w:val="00B86296"/>
    <w:rsid w:val="00B862A7"/>
    <w:rsid w:val="00B862EF"/>
    <w:rsid w:val="00B864FB"/>
    <w:rsid w:val="00B86D26"/>
    <w:rsid w:val="00B87235"/>
    <w:rsid w:val="00B873DC"/>
    <w:rsid w:val="00B87690"/>
    <w:rsid w:val="00B9002C"/>
    <w:rsid w:val="00B90492"/>
    <w:rsid w:val="00B907D6"/>
    <w:rsid w:val="00B9125E"/>
    <w:rsid w:val="00B917EC"/>
    <w:rsid w:val="00B91856"/>
    <w:rsid w:val="00B91861"/>
    <w:rsid w:val="00B9206A"/>
    <w:rsid w:val="00B92FAE"/>
    <w:rsid w:val="00B935D2"/>
    <w:rsid w:val="00B936AC"/>
    <w:rsid w:val="00B936D9"/>
    <w:rsid w:val="00B93806"/>
    <w:rsid w:val="00B93834"/>
    <w:rsid w:val="00B93DCF"/>
    <w:rsid w:val="00B9415A"/>
    <w:rsid w:val="00B943B6"/>
    <w:rsid w:val="00B94406"/>
    <w:rsid w:val="00B945AC"/>
    <w:rsid w:val="00B9476C"/>
    <w:rsid w:val="00B94DE7"/>
    <w:rsid w:val="00B94F5C"/>
    <w:rsid w:val="00B9501B"/>
    <w:rsid w:val="00B95146"/>
    <w:rsid w:val="00B951ED"/>
    <w:rsid w:val="00B9523F"/>
    <w:rsid w:val="00B95D7E"/>
    <w:rsid w:val="00B9651C"/>
    <w:rsid w:val="00B968FB"/>
    <w:rsid w:val="00B96909"/>
    <w:rsid w:val="00B96E46"/>
    <w:rsid w:val="00B97408"/>
    <w:rsid w:val="00B9799B"/>
    <w:rsid w:val="00B979E2"/>
    <w:rsid w:val="00BA090A"/>
    <w:rsid w:val="00BA122F"/>
    <w:rsid w:val="00BA134F"/>
    <w:rsid w:val="00BA1A1E"/>
    <w:rsid w:val="00BA1CF2"/>
    <w:rsid w:val="00BA1D1B"/>
    <w:rsid w:val="00BA2464"/>
    <w:rsid w:val="00BA294F"/>
    <w:rsid w:val="00BA29B5"/>
    <w:rsid w:val="00BA30F3"/>
    <w:rsid w:val="00BA3159"/>
    <w:rsid w:val="00BA3208"/>
    <w:rsid w:val="00BA3E52"/>
    <w:rsid w:val="00BA4172"/>
    <w:rsid w:val="00BA4200"/>
    <w:rsid w:val="00BA4464"/>
    <w:rsid w:val="00BA477B"/>
    <w:rsid w:val="00BA491A"/>
    <w:rsid w:val="00BA49FE"/>
    <w:rsid w:val="00BA50D1"/>
    <w:rsid w:val="00BA5543"/>
    <w:rsid w:val="00BA57E3"/>
    <w:rsid w:val="00BA5885"/>
    <w:rsid w:val="00BA6405"/>
    <w:rsid w:val="00BA6409"/>
    <w:rsid w:val="00BA6433"/>
    <w:rsid w:val="00BA67AE"/>
    <w:rsid w:val="00BA692A"/>
    <w:rsid w:val="00BA6BB6"/>
    <w:rsid w:val="00BA6D58"/>
    <w:rsid w:val="00BA6E1B"/>
    <w:rsid w:val="00BA733D"/>
    <w:rsid w:val="00BB03F2"/>
    <w:rsid w:val="00BB04AB"/>
    <w:rsid w:val="00BB0947"/>
    <w:rsid w:val="00BB0C73"/>
    <w:rsid w:val="00BB12BC"/>
    <w:rsid w:val="00BB135E"/>
    <w:rsid w:val="00BB1E9D"/>
    <w:rsid w:val="00BB20A6"/>
    <w:rsid w:val="00BB219C"/>
    <w:rsid w:val="00BB254E"/>
    <w:rsid w:val="00BB2943"/>
    <w:rsid w:val="00BB2E4D"/>
    <w:rsid w:val="00BB3401"/>
    <w:rsid w:val="00BB3959"/>
    <w:rsid w:val="00BB3980"/>
    <w:rsid w:val="00BB3F81"/>
    <w:rsid w:val="00BB4644"/>
    <w:rsid w:val="00BB4831"/>
    <w:rsid w:val="00BB48D4"/>
    <w:rsid w:val="00BB493E"/>
    <w:rsid w:val="00BB4AA4"/>
    <w:rsid w:val="00BB4D97"/>
    <w:rsid w:val="00BB4F04"/>
    <w:rsid w:val="00BB4F8D"/>
    <w:rsid w:val="00BB5026"/>
    <w:rsid w:val="00BB5029"/>
    <w:rsid w:val="00BB520D"/>
    <w:rsid w:val="00BB5465"/>
    <w:rsid w:val="00BB54BC"/>
    <w:rsid w:val="00BB553B"/>
    <w:rsid w:val="00BB56DF"/>
    <w:rsid w:val="00BB5753"/>
    <w:rsid w:val="00BB5871"/>
    <w:rsid w:val="00BB5C2C"/>
    <w:rsid w:val="00BB5C2D"/>
    <w:rsid w:val="00BB5C8D"/>
    <w:rsid w:val="00BB5DAB"/>
    <w:rsid w:val="00BB6623"/>
    <w:rsid w:val="00BB6823"/>
    <w:rsid w:val="00BB6849"/>
    <w:rsid w:val="00BB6C0C"/>
    <w:rsid w:val="00BB715F"/>
    <w:rsid w:val="00BB7404"/>
    <w:rsid w:val="00BB75BA"/>
    <w:rsid w:val="00BB792E"/>
    <w:rsid w:val="00BB7CD7"/>
    <w:rsid w:val="00BB7DB6"/>
    <w:rsid w:val="00BB7FEF"/>
    <w:rsid w:val="00BC06F4"/>
    <w:rsid w:val="00BC0C68"/>
    <w:rsid w:val="00BC0F70"/>
    <w:rsid w:val="00BC12E0"/>
    <w:rsid w:val="00BC12FB"/>
    <w:rsid w:val="00BC1C89"/>
    <w:rsid w:val="00BC2703"/>
    <w:rsid w:val="00BC27A5"/>
    <w:rsid w:val="00BC2A31"/>
    <w:rsid w:val="00BC2A96"/>
    <w:rsid w:val="00BC2BBE"/>
    <w:rsid w:val="00BC2D57"/>
    <w:rsid w:val="00BC2EF4"/>
    <w:rsid w:val="00BC3253"/>
    <w:rsid w:val="00BC3508"/>
    <w:rsid w:val="00BC390A"/>
    <w:rsid w:val="00BC393A"/>
    <w:rsid w:val="00BC3E4E"/>
    <w:rsid w:val="00BC3F22"/>
    <w:rsid w:val="00BC3F95"/>
    <w:rsid w:val="00BC42E2"/>
    <w:rsid w:val="00BC471A"/>
    <w:rsid w:val="00BC4AC2"/>
    <w:rsid w:val="00BC4DA3"/>
    <w:rsid w:val="00BC4F33"/>
    <w:rsid w:val="00BC5261"/>
    <w:rsid w:val="00BC53DC"/>
    <w:rsid w:val="00BC55E6"/>
    <w:rsid w:val="00BC55F5"/>
    <w:rsid w:val="00BC5718"/>
    <w:rsid w:val="00BC578B"/>
    <w:rsid w:val="00BC60D3"/>
    <w:rsid w:val="00BC60EB"/>
    <w:rsid w:val="00BC6108"/>
    <w:rsid w:val="00BC6755"/>
    <w:rsid w:val="00BC6BDD"/>
    <w:rsid w:val="00BC6BF5"/>
    <w:rsid w:val="00BC726B"/>
    <w:rsid w:val="00BC7444"/>
    <w:rsid w:val="00BC771E"/>
    <w:rsid w:val="00BD01B4"/>
    <w:rsid w:val="00BD0452"/>
    <w:rsid w:val="00BD0457"/>
    <w:rsid w:val="00BD0477"/>
    <w:rsid w:val="00BD0859"/>
    <w:rsid w:val="00BD0DD7"/>
    <w:rsid w:val="00BD109C"/>
    <w:rsid w:val="00BD1247"/>
    <w:rsid w:val="00BD1EA1"/>
    <w:rsid w:val="00BD1F6A"/>
    <w:rsid w:val="00BD2764"/>
    <w:rsid w:val="00BD3087"/>
    <w:rsid w:val="00BD325E"/>
    <w:rsid w:val="00BD331D"/>
    <w:rsid w:val="00BD37BF"/>
    <w:rsid w:val="00BD39FB"/>
    <w:rsid w:val="00BD3A44"/>
    <w:rsid w:val="00BD43E8"/>
    <w:rsid w:val="00BD4400"/>
    <w:rsid w:val="00BD440C"/>
    <w:rsid w:val="00BD46DC"/>
    <w:rsid w:val="00BD4A83"/>
    <w:rsid w:val="00BD51B2"/>
    <w:rsid w:val="00BD538B"/>
    <w:rsid w:val="00BD5783"/>
    <w:rsid w:val="00BD589D"/>
    <w:rsid w:val="00BD5DD5"/>
    <w:rsid w:val="00BD639C"/>
    <w:rsid w:val="00BD63B2"/>
    <w:rsid w:val="00BD63C5"/>
    <w:rsid w:val="00BD6424"/>
    <w:rsid w:val="00BD65A5"/>
    <w:rsid w:val="00BD667E"/>
    <w:rsid w:val="00BD66A1"/>
    <w:rsid w:val="00BD7331"/>
    <w:rsid w:val="00BD772D"/>
    <w:rsid w:val="00BD7752"/>
    <w:rsid w:val="00BD7A4A"/>
    <w:rsid w:val="00BD7B40"/>
    <w:rsid w:val="00BD7B53"/>
    <w:rsid w:val="00BD7C97"/>
    <w:rsid w:val="00BE017F"/>
    <w:rsid w:val="00BE0742"/>
    <w:rsid w:val="00BE0832"/>
    <w:rsid w:val="00BE0ABF"/>
    <w:rsid w:val="00BE0B08"/>
    <w:rsid w:val="00BE163F"/>
    <w:rsid w:val="00BE1C0C"/>
    <w:rsid w:val="00BE1C6A"/>
    <w:rsid w:val="00BE1E22"/>
    <w:rsid w:val="00BE22F5"/>
    <w:rsid w:val="00BE26DE"/>
    <w:rsid w:val="00BE2D5E"/>
    <w:rsid w:val="00BE2F1B"/>
    <w:rsid w:val="00BE2F6A"/>
    <w:rsid w:val="00BE30C9"/>
    <w:rsid w:val="00BE3345"/>
    <w:rsid w:val="00BE4239"/>
    <w:rsid w:val="00BE48D1"/>
    <w:rsid w:val="00BE4922"/>
    <w:rsid w:val="00BE4D79"/>
    <w:rsid w:val="00BE4E2B"/>
    <w:rsid w:val="00BE4E2F"/>
    <w:rsid w:val="00BE4E8C"/>
    <w:rsid w:val="00BE4FE6"/>
    <w:rsid w:val="00BE58BA"/>
    <w:rsid w:val="00BE5D0A"/>
    <w:rsid w:val="00BE5D50"/>
    <w:rsid w:val="00BE6008"/>
    <w:rsid w:val="00BE61C4"/>
    <w:rsid w:val="00BE6202"/>
    <w:rsid w:val="00BE6517"/>
    <w:rsid w:val="00BE6734"/>
    <w:rsid w:val="00BE69F0"/>
    <w:rsid w:val="00BE6BAC"/>
    <w:rsid w:val="00BE71B2"/>
    <w:rsid w:val="00BE73A9"/>
    <w:rsid w:val="00BE752D"/>
    <w:rsid w:val="00BE76D1"/>
    <w:rsid w:val="00BE79E1"/>
    <w:rsid w:val="00BE7FDC"/>
    <w:rsid w:val="00BF0681"/>
    <w:rsid w:val="00BF0847"/>
    <w:rsid w:val="00BF09D7"/>
    <w:rsid w:val="00BF0E50"/>
    <w:rsid w:val="00BF0F79"/>
    <w:rsid w:val="00BF1790"/>
    <w:rsid w:val="00BF1AF9"/>
    <w:rsid w:val="00BF1C19"/>
    <w:rsid w:val="00BF1C68"/>
    <w:rsid w:val="00BF2C26"/>
    <w:rsid w:val="00BF35E4"/>
    <w:rsid w:val="00BF368D"/>
    <w:rsid w:val="00BF37EE"/>
    <w:rsid w:val="00BF38D3"/>
    <w:rsid w:val="00BF3A21"/>
    <w:rsid w:val="00BF3E3F"/>
    <w:rsid w:val="00BF3E99"/>
    <w:rsid w:val="00BF3FB2"/>
    <w:rsid w:val="00BF4424"/>
    <w:rsid w:val="00BF44AA"/>
    <w:rsid w:val="00BF4581"/>
    <w:rsid w:val="00BF48F2"/>
    <w:rsid w:val="00BF4CB6"/>
    <w:rsid w:val="00BF4CDE"/>
    <w:rsid w:val="00BF5600"/>
    <w:rsid w:val="00BF6524"/>
    <w:rsid w:val="00BF658B"/>
    <w:rsid w:val="00BF6BE6"/>
    <w:rsid w:val="00BF6CC2"/>
    <w:rsid w:val="00BF6FE7"/>
    <w:rsid w:val="00BF7015"/>
    <w:rsid w:val="00BF7068"/>
    <w:rsid w:val="00BF739E"/>
    <w:rsid w:val="00BF7C81"/>
    <w:rsid w:val="00BF7D8B"/>
    <w:rsid w:val="00BF7D99"/>
    <w:rsid w:val="00C0048F"/>
    <w:rsid w:val="00C0053B"/>
    <w:rsid w:val="00C00B41"/>
    <w:rsid w:val="00C00F96"/>
    <w:rsid w:val="00C01311"/>
    <w:rsid w:val="00C014B0"/>
    <w:rsid w:val="00C01543"/>
    <w:rsid w:val="00C01716"/>
    <w:rsid w:val="00C01EAC"/>
    <w:rsid w:val="00C01FBD"/>
    <w:rsid w:val="00C0219E"/>
    <w:rsid w:val="00C0237D"/>
    <w:rsid w:val="00C02423"/>
    <w:rsid w:val="00C02E9B"/>
    <w:rsid w:val="00C0308E"/>
    <w:rsid w:val="00C03164"/>
    <w:rsid w:val="00C03511"/>
    <w:rsid w:val="00C0369E"/>
    <w:rsid w:val="00C0385A"/>
    <w:rsid w:val="00C03AD5"/>
    <w:rsid w:val="00C03B1C"/>
    <w:rsid w:val="00C03CAF"/>
    <w:rsid w:val="00C03FFA"/>
    <w:rsid w:val="00C0425A"/>
    <w:rsid w:val="00C04307"/>
    <w:rsid w:val="00C04322"/>
    <w:rsid w:val="00C0437D"/>
    <w:rsid w:val="00C04502"/>
    <w:rsid w:val="00C0498F"/>
    <w:rsid w:val="00C04B0F"/>
    <w:rsid w:val="00C04B62"/>
    <w:rsid w:val="00C04D69"/>
    <w:rsid w:val="00C04E3B"/>
    <w:rsid w:val="00C050B3"/>
    <w:rsid w:val="00C051D4"/>
    <w:rsid w:val="00C05690"/>
    <w:rsid w:val="00C05F8A"/>
    <w:rsid w:val="00C06215"/>
    <w:rsid w:val="00C06455"/>
    <w:rsid w:val="00C067E9"/>
    <w:rsid w:val="00C068D0"/>
    <w:rsid w:val="00C068F3"/>
    <w:rsid w:val="00C069CE"/>
    <w:rsid w:val="00C06EE3"/>
    <w:rsid w:val="00C07256"/>
    <w:rsid w:val="00C07A03"/>
    <w:rsid w:val="00C07ED5"/>
    <w:rsid w:val="00C1032A"/>
    <w:rsid w:val="00C10347"/>
    <w:rsid w:val="00C10A1C"/>
    <w:rsid w:val="00C10BE7"/>
    <w:rsid w:val="00C10F3A"/>
    <w:rsid w:val="00C10F74"/>
    <w:rsid w:val="00C110BF"/>
    <w:rsid w:val="00C115CC"/>
    <w:rsid w:val="00C116AC"/>
    <w:rsid w:val="00C11CB4"/>
    <w:rsid w:val="00C11E8C"/>
    <w:rsid w:val="00C11EA0"/>
    <w:rsid w:val="00C11EA4"/>
    <w:rsid w:val="00C12360"/>
    <w:rsid w:val="00C12363"/>
    <w:rsid w:val="00C1248B"/>
    <w:rsid w:val="00C127B2"/>
    <w:rsid w:val="00C129FB"/>
    <w:rsid w:val="00C12BA8"/>
    <w:rsid w:val="00C130C7"/>
    <w:rsid w:val="00C135B5"/>
    <w:rsid w:val="00C1382A"/>
    <w:rsid w:val="00C13B13"/>
    <w:rsid w:val="00C13E34"/>
    <w:rsid w:val="00C13F2E"/>
    <w:rsid w:val="00C14670"/>
    <w:rsid w:val="00C146CB"/>
    <w:rsid w:val="00C14784"/>
    <w:rsid w:val="00C1490E"/>
    <w:rsid w:val="00C14988"/>
    <w:rsid w:val="00C14F23"/>
    <w:rsid w:val="00C15EF6"/>
    <w:rsid w:val="00C165E0"/>
    <w:rsid w:val="00C16983"/>
    <w:rsid w:val="00C169D5"/>
    <w:rsid w:val="00C16B4B"/>
    <w:rsid w:val="00C1740A"/>
    <w:rsid w:val="00C1770B"/>
    <w:rsid w:val="00C1790E"/>
    <w:rsid w:val="00C17F37"/>
    <w:rsid w:val="00C2023C"/>
    <w:rsid w:val="00C205BF"/>
    <w:rsid w:val="00C20805"/>
    <w:rsid w:val="00C2088C"/>
    <w:rsid w:val="00C20A88"/>
    <w:rsid w:val="00C20BEB"/>
    <w:rsid w:val="00C211B3"/>
    <w:rsid w:val="00C2127E"/>
    <w:rsid w:val="00C21406"/>
    <w:rsid w:val="00C2140F"/>
    <w:rsid w:val="00C21730"/>
    <w:rsid w:val="00C2185C"/>
    <w:rsid w:val="00C21AC0"/>
    <w:rsid w:val="00C21D3F"/>
    <w:rsid w:val="00C21DF6"/>
    <w:rsid w:val="00C22377"/>
    <w:rsid w:val="00C236B0"/>
    <w:rsid w:val="00C237A1"/>
    <w:rsid w:val="00C23B95"/>
    <w:rsid w:val="00C23B97"/>
    <w:rsid w:val="00C2406A"/>
    <w:rsid w:val="00C2434C"/>
    <w:rsid w:val="00C244DA"/>
    <w:rsid w:val="00C24ABB"/>
    <w:rsid w:val="00C24D87"/>
    <w:rsid w:val="00C25567"/>
    <w:rsid w:val="00C25AE8"/>
    <w:rsid w:val="00C25D82"/>
    <w:rsid w:val="00C25F7D"/>
    <w:rsid w:val="00C265CE"/>
    <w:rsid w:val="00C265F4"/>
    <w:rsid w:val="00C26CA2"/>
    <w:rsid w:val="00C26EDC"/>
    <w:rsid w:val="00C26FF1"/>
    <w:rsid w:val="00C2710B"/>
    <w:rsid w:val="00C272AE"/>
    <w:rsid w:val="00C273F3"/>
    <w:rsid w:val="00C2773D"/>
    <w:rsid w:val="00C277BB"/>
    <w:rsid w:val="00C27924"/>
    <w:rsid w:val="00C27BB0"/>
    <w:rsid w:val="00C27DAC"/>
    <w:rsid w:val="00C27FAE"/>
    <w:rsid w:val="00C301EA"/>
    <w:rsid w:val="00C302BE"/>
    <w:rsid w:val="00C30C64"/>
    <w:rsid w:val="00C311E9"/>
    <w:rsid w:val="00C31409"/>
    <w:rsid w:val="00C3157E"/>
    <w:rsid w:val="00C319C3"/>
    <w:rsid w:val="00C31A3D"/>
    <w:rsid w:val="00C31B3F"/>
    <w:rsid w:val="00C31E3C"/>
    <w:rsid w:val="00C31EFF"/>
    <w:rsid w:val="00C3279E"/>
    <w:rsid w:val="00C32A5C"/>
    <w:rsid w:val="00C32AA0"/>
    <w:rsid w:val="00C32CBE"/>
    <w:rsid w:val="00C32D42"/>
    <w:rsid w:val="00C32D4A"/>
    <w:rsid w:val="00C32E30"/>
    <w:rsid w:val="00C32FEB"/>
    <w:rsid w:val="00C330C2"/>
    <w:rsid w:val="00C3317F"/>
    <w:rsid w:val="00C334B4"/>
    <w:rsid w:val="00C33736"/>
    <w:rsid w:val="00C33CC9"/>
    <w:rsid w:val="00C33DAE"/>
    <w:rsid w:val="00C33FC0"/>
    <w:rsid w:val="00C34198"/>
    <w:rsid w:val="00C343BC"/>
    <w:rsid w:val="00C3443D"/>
    <w:rsid w:val="00C34633"/>
    <w:rsid w:val="00C34842"/>
    <w:rsid w:val="00C34848"/>
    <w:rsid w:val="00C34ABB"/>
    <w:rsid w:val="00C34D31"/>
    <w:rsid w:val="00C34E91"/>
    <w:rsid w:val="00C3572D"/>
    <w:rsid w:val="00C3585C"/>
    <w:rsid w:val="00C359F8"/>
    <w:rsid w:val="00C35BE1"/>
    <w:rsid w:val="00C35D33"/>
    <w:rsid w:val="00C363A7"/>
    <w:rsid w:val="00C3684B"/>
    <w:rsid w:val="00C368FC"/>
    <w:rsid w:val="00C36CD9"/>
    <w:rsid w:val="00C36FC3"/>
    <w:rsid w:val="00C37A6E"/>
    <w:rsid w:val="00C37AF9"/>
    <w:rsid w:val="00C37F0F"/>
    <w:rsid w:val="00C40562"/>
    <w:rsid w:val="00C40D6A"/>
    <w:rsid w:val="00C40DCD"/>
    <w:rsid w:val="00C41282"/>
    <w:rsid w:val="00C4136D"/>
    <w:rsid w:val="00C41597"/>
    <w:rsid w:val="00C416E1"/>
    <w:rsid w:val="00C41A66"/>
    <w:rsid w:val="00C4200B"/>
    <w:rsid w:val="00C4240B"/>
    <w:rsid w:val="00C42A17"/>
    <w:rsid w:val="00C42C25"/>
    <w:rsid w:val="00C42D5E"/>
    <w:rsid w:val="00C42D95"/>
    <w:rsid w:val="00C43451"/>
    <w:rsid w:val="00C43751"/>
    <w:rsid w:val="00C438EE"/>
    <w:rsid w:val="00C43B58"/>
    <w:rsid w:val="00C43BB2"/>
    <w:rsid w:val="00C43C21"/>
    <w:rsid w:val="00C43E15"/>
    <w:rsid w:val="00C43EF1"/>
    <w:rsid w:val="00C44000"/>
    <w:rsid w:val="00C441DB"/>
    <w:rsid w:val="00C44204"/>
    <w:rsid w:val="00C44295"/>
    <w:rsid w:val="00C44570"/>
    <w:rsid w:val="00C44D33"/>
    <w:rsid w:val="00C44E11"/>
    <w:rsid w:val="00C452C0"/>
    <w:rsid w:val="00C454BD"/>
    <w:rsid w:val="00C45857"/>
    <w:rsid w:val="00C45F9A"/>
    <w:rsid w:val="00C46476"/>
    <w:rsid w:val="00C466ED"/>
    <w:rsid w:val="00C46A37"/>
    <w:rsid w:val="00C46AB2"/>
    <w:rsid w:val="00C46CF9"/>
    <w:rsid w:val="00C46F31"/>
    <w:rsid w:val="00C46FC5"/>
    <w:rsid w:val="00C470B2"/>
    <w:rsid w:val="00C47372"/>
    <w:rsid w:val="00C47BF5"/>
    <w:rsid w:val="00C47BFF"/>
    <w:rsid w:val="00C47F00"/>
    <w:rsid w:val="00C47FE3"/>
    <w:rsid w:val="00C50172"/>
    <w:rsid w:val="00C5020F"/>
    <w:rsid w:val="00C5054A"/>
    <w:rsid w:val="00C5062A"/>
    <w:rsid w:val="00C50DB7"/>
    <w:rsid w:val="00C50EF2"/>
    <w:rsid w:val="00C5147B"/>
    <w:rsid w:val="00C51546"/>
    <w:rsid w:val="00C515FD"/>
    <w:rsid w:val="00C516ED"/>
    <w:rsid w:val="00C51AA4"/>
    <w:rsid w:val="00C51CF5"/>
    <w:rsid w:val="00C51ED6"/>
    <w:rsid w:val="00C51F48"/>
    <w:rsid w:val="00C523A3"/>
    <w:rsid w:val="00C52BFE"/>
    <w:rsid w:val="00C52D45"/>
    <w:rsid w:val="00C53264"/>
    <w:rsid w:val="00C5360A"/>
    <w:rsid w:val="00C53B50"/>
    <w:rsid w:val="00C53C82"/>
    <w:rsid w:val="00C54027"/>
    <w:rsid w:val="00C540FD"/>
    <w:rsid w:val="00C5410B"/>
    <w:rsid w:val="00C54378"/>
    <w:rsid w:val="00C54732"/>
    <w:rsid w:val="00C54CDE"/>
    <w:rsid w:val="00C550CC"/>
    <w:rsid w:val="00C551CE"/>
    <w:rsid w:val="00C553F1"/>
    <w:rsid w:val="00C558C3"/>
    <w:rsid w:val="00C55E47"/>
    <w:rsid w:val="00C55E6C"/>
    <w:rsid w:val="00C5617A"/>
    <w:rsid w:val="00C56871"/>
    <w:rsid w:val="00C568C8"/>
    <w:rsid w:val="00C56F1B"/>
    <w:rsid w:val="00C56F5C"/>
    <w:rsid w:val="00C574AB"/>
    <w:rsid w:val="00C57561"/>
    <w:rsid w:val="00C576AA"/>
    <w:rsid w:val="00C576B9"/>
    <w:rsid w:val="00C578BF"/>
    <w:rsid w:val="00C578C5"/>
    <w:rsid w:val="00C60014"/>
    <w:rsid w:val="00C601A3"/>
    <w:rsid w:val="00C604C9"/>
    <w:rsid w:val="00C610FA"/>
    <w:rsid w:val="00C6131B"/>
    <w:rsid w:val="00C627E5"/>
    <w:rsid w:val="00C628FF"/>
    <w:rsid w:val="00C62CA1"/>
    <w:rsid w:val="00C63441"/>
    <w:rsid w:val="00C6416B"/>
    <w:rsid w:val="00C64662"/>
    <w:rsid w:val="00C649EF"/>
    <w:rsid w:val="00C64B98"/>
    <w:rsid w:val="00C64F33"/>
    <w:rsid w:val="00C6508F"/>
    <w:rsid w:val="00C65467"/>
    <w:rsid w:val="00C65BEC"/>
    <w:rsid w:val="00C66401"/>
    <w:rsid w:val="00C66591"/>
    <w:rsid w:val="00C66737"/>
    <w:rsid w:val="00C66AE1"/>
    <w:rsid w:val="00C66B32"/>
    <w:rsid w:val="00C67408"/>
    <w:rsid w:val="00C674B2"/>
    <w:rsid w:val="00C674EE"/>
    <w:rsid w:val="00C67BC7"/>
    <w:rsid w:val="00C67D69"/>
    <w:rsid w:val="00C700CC"/>
    <w:rsid w:val="00C7021B"/>
    <w:rsid w:val="00C70885"/>
    <w:rsid w:val="00C71039"/>
    <w:rsid w:val="00C7163A"/>
    <w:rsid w:val="00C716C9"/>
    <w:rsid w:val="00C71894"/>
    <w:rsid w:val="00C719A1"/>
    <w:rsid w:val="00C71AFF"/>
    <w:rsid w:val="00C71B0F"/>
    <w:rsid w:val="00C71C27"/>
    <w:rsid w:val="00C71FFC"/>
    <w:rsid w:val="00C723ED"/>
    <w:rsid w:val="00C725B3"/>
    <w:rsid w:val="00C729D9"/>
    <w:rsid w:val="00C72F4C"/>
    <w:rsid w:val="00C74071"/>
    <w:rsid w:val="00C74232"/>
    <w:rsid w:val="00C74478"/>
    <w:rsid w:val="00C7464F"/>
    <w:rsid w:val="00C748A1"/>
    <w:rsid w:val="00C74FDB"/>
    <w:rsid w:val="00C75111"/>
    <w:rsid w:val="00C75337"/>
    <w:rsid w:val="00C7571A"/>
    <w:rsid w:val="00C75CBF"/>
    <w:rsid w:val="00C7608C"/>
    <w:rsid w:val="00C76144"/>
    <w:rsid w:val="00C76172"/>
    <w:rsid w:val="00C763BD"/>
    <w:rsid w:val="00C766D8"/>
    <w:rsid w:val="00C766F0"/>
    <w:rsid w:val="00C76876"/>
    <w:rsid w:val="00C76D22"/>
    <w:rsid w:val="00C76FEB"/>
    <w:rsid w:val="00C770D1"/>
    <w:rsid w:val="00C771B4"/>
    <w:rsid w:val="00C77243"/>
    <w:rsid w:val="00C77507"/>
    <w:rsid w:val="00C77FFA"/>
    <w:rsid w:val="00C815A8"/>
    <w:rsid w:val="00C815DD"/>
    <w:rsid w:val="00C817A2"/>
    <w:rsid w:val="00C8228B"/>
    <w:rsid w:val="00C82575"/>
    <w:rsid w:val="00C825FE"/>
    <w:rsid w:val="00C82615"/>
    <w:rsid w:val="00C82D75"/>
    <w:rsid w:val="00C82EDB"/>
    <w:rsid w:val="00C83245"/>
    <w:rsid w:val="00C83776"/>
    <w:rsid w:val="00C84177"/>
    <w:rsid w:val="00C845A3"/>
    <w:rsid w:val="00C84624"/>
    <w:rsid w:val="00C84C21"/>
    <w:rsid w:val="00C84E6B"/>
    <w:rsid w:val="00C85BF0"/>
    <w:rsid w:val="00C85C49"/>
    <w:rsid w:val="00C862F7"/>
    <w:rsid w:val="00C86732"/>
    <w:rsid w:val="00C868D6"/>
    <w:rsid w:val="00C870FD"/>
    <w:rsid w:val="00C87560"/>
    <w:rsid w:val="00C87604"/>
    <w:rsid w:val="00C87679"/>
    <w:rsid w:val="00C8774F"/>
    <w:rsid w:val="00C877E0"/>
    <w:rsid w:val="00C901F8"/>
    <w:rsid w:val="00C904EA"/>
    <w:rsid w:val="00C90675"/>
    <w:rsid w:val="00C912DC"/>
    <w:rsid w:val="00C913D1"/>
    <w:rsid w:val="00C9179B"/>
    <w:rsid w:val="00C91842"/>
    <w:rsid w:val="00C91C7B"/>
    <w:rsid w:val="00C91EF2"/>
    <w:rsid w:val="00C9200A"/>
    <w:rsid w:val="00C923E4"/>
    <w:rsid w:val="00C92628"/>
    <w:rsid w:val="00C926E4"/>
    <w:rsid w:val="00C92FBF"/>
    <w:rsid w:val="00C93085"/>
    <w:rsid w:val="00C9375E"/>
    <w:rsid w:val="00C93EF8"/>
    <w:rsid w:val="00C940D8"/>
    <w:rsid w:val="00C9413B"/>
    <w:rsid w:val="00C941B0"/>
    <w:rsid w:val="00C94446"/>
    <w:rsid w:val="00C9452F"/>
    <w:rsid w:val="00C94545"/>
    <w:rsid w:val="00C94934"/>
    <w:rsid w:val="00C94AFB"/>
    <w:rsid w:val="00C94E8D"/>
    <w:rsid w:val="00C94F6A"/>
    <w:rsid w:val="00C954BE"/>
    <w:rsid w:val="00C95BF4"/>
    <w:rsid w:val="00C963E5"/>
    <w:rsid w:val="00C965F8"/>
    <w:rsid w:val="00C9679C"/>
    <w:rsid w:val="00C96A07"/>
    <w:rsid w:val="00C96A98"/>
    <w:rsid w:val="00C96C29"/>
    <w:rsid w:val="00C9736F"/>
    <w:rsid w:val="00C973C5"/>
    <w:rsid w:val="00C97D47"/>
    <w:rsid w:val="00CA039F"/>
    <w:rsid w:val="00CA04A3"/>
    <w:rsid w:val="00CA0B53"/>
    <w:rsid w:val="00CA0F58"/>
    <w:rsid w:val="00CA1039"/>
    <w:rsid w:val="00CA1563"/>
    <w:rsid w:val="00CA1FEB"/>
    <w:rsid w:val="00CA211A"/>
    <w:rsid w:val="00CA2429"/>
    <w:rsid w:val="00CA2467"/>
    <w:rsid w:val="00CA278D"/>
    <w:rsid w:val="00CA2C9D"/>
    <w:rsid w:val="00CA2EFA"/>
    <w:rsid w:val="00CA313B"/>
    <w:rsid w:val="00CA3359"/>
    <w:rsid w:val="00CA3364"/>
    <w:rsid w:val="00CA33B6"/>
    <w:rsid w:val="00CA3895"/>
    <w:rsid w:val="00CA3B8D"/>
    <w:rsid w:val="00CA401D"/>
    <w:rsid w:val="00CA431B"/>
    <w:rsid w:val="00CA43F6"/>
    <w:rsid w:val="00CA49A7"/>
    <w:rsid w:val="00CA5469"/>
    <w:rsid w:val="00CA5573"/>
    <w:rsid w:val="00CA558E"/>
    <w:rsid w:val="00CA5830"/>
    <w:rsid w:val="00CA5989"/>
    <w:rsid w:val="00CA5AA8"/>
    <w:rsid w:val="00CA5E08"/>
    <w:rsid w:val="00CA5E63"/>
    <w:rsid w:val="00CA6026"/>
    <w:rsid w:val="00CA6247"/>
    <w:rsid w:val="00CA63B4"/>
    <w:rsid w:val="00CA6455"/>
    <w:rsid w:val="00CA662E"/>
    <w:rsid w:val="00CA66E4"/>
    <w:rsid w:val="00CA6B8E"/>
    <w:rsid w:val="00CA6C3B"/>
    <w:rsid w:val="00CA706D"/>
    <w:rsid w:val="00CA711B"/>
    <w:rsid w:val="00CA738C"/>
    <w:rsid w:val="00CA7490"/>
    <w:rsid w:val="00CA75AC"/>
    <w:rsid w:val="00CA7634"/>
    <w:rsid w:val="00CA782C"/>
    <w:rsid w:val="00CA7908"/>
    <w:rsid w:val="00CA7A2B"/>
    <w:rsid w:val="00CA7D35"/>
    <w:rsid w:val="00CA7E58"/>
    <w:rsid w:val="00CB03FA"/>
    <w:rsid w:val="00CB0773"/>
    <w:rsid w:val="00CB0B96"/>
    <w:rsid w:val="00CB113B"/>
    <w:rsid w:val="00CB1452"/>
    <w:rsid w:val="00CB14D6"/>
    <w:rsid w:val="00CB19A2"/>
    <w:rsid w:val="00CB2050"/>
    <w:rsid w:val="00CB2076"/>
    <w:rsid w:val="00CB2216"/>
    <w:rsid w:val="00CB2380"/>
    <w:rsid w:val="00CB2C60"/>
    <w:rsid w:val="00CB2D04"/>
    <w:rsid w:val="00CB2D71"/>
    <w:rsid w:val="00CB2E2C"/>
    <w:rsid w:val="00CB3937"/>
    <w:rsid w:val="00CB3A6D"/>
    <w:rsid w:val="00CB458E"/>
    <w:rsid w:val="00CB4C32"/>
    <w:rsid w:val="00CB4E5A"/>
    <w:rsid w:val="00CB50BB"/>
    <w:rsid w:val="00CB55B6"/>
    <w:rsid w:val="00CB56AC"/>
    <w:rsid w:val="00CB5B2B"/>
    <w:rsid w:val="00CB5B82"/>
    <w:rsid w:val="00CB5D18"/>
    <w:rsid w:val="00CB5D59"/>
    <w:rsid w:val="00CB66A6"/>
    <w:rsid w:val="00CB6A58"/>
    <w:rsid w:val="00CB6AD1"/>
    <w:rsid w:val="00CB6BB5"/>
    <w:rsid w:val="00CB6C72"/>
    <w:rsid w:val="00CB767B"/>
    <w:rsid w:val="00CC0202"/>
    <w:rsid w:val="00CC030A"/>
    <w:rsid w:val="00CC0676"/>
    <w:rsid w:val="00CC0745"/>
    <w:rsid w:val="00CC0771"/>
    <w:rsid w:val="00CC1BEA"/>
    <w:rsid w:val="00CC1CDE"/>
    <w:rsid w:val="00CC20FE"/>
    <w:rsid w:val="00CC217F"/>
    <w:rsid w:val="00CC2372"/>
    <w:rsid w:val="00CC2395"/>
    <w:rsid w:val="00CC24C9"/>
    <w:rsid w:val="00CC259B"/>
    <w:rsid w:val="00CC28DB"/>
    <w:rsid w:val="00CC2B83"/>
    <w:rsid w:val="00CC2CCC"/>
    <w:rsid w:val="00CC2E60"/>
    <w:rsid w:val="00CC2FB9"/>
    <w:rsid w:val="00CC3119"/>
    <w:rsid w:val="00CC31FC"/>
    <w:rsid w:val="00CC3699"/>
    <w:rsid w:val="00CC3704"/>
    <w:rsid w:val="00CC3A38"/>
    <w:rsid w:val="00CC3A3B"/>
    <w:rsid w:val="00CC3C72"/>
    <w:rsid w:val="00CC4107"/>
    <w:rsid w:val="00CC4109"/>
    <w:rsid w:val="00CC4485"/>
    <w:rsid w:val="00CC4B85"/>
    <w:rsid w:val="00CC4D08"/>
    <w:rsid w:val="00CC5120"/>
    <w:rsid w:val="00CC55A8"/>
    <w:rsid w:val="00CC578C"/>
    <w:rsid w:val="00CC58C5"/>
    <w:rsid w:val="00CC5B67"/>
    <w:rsid w:val="00CC62BB"/>
    <w:rsid w:val="00CC62C1"/>
    <w:rsid w:val="00CC6396"/>
    <w:rsid w:val="00CC6578"/>
    <w:rsid w:val="00CC6660"/>
    <w:rsid w:val="00CC6798"/>
    <w:rsid w:val="00CC6C28"/>
    <w:rsid w:val="00CC75B3"/>
    <w:rsid w:val="00CC75F9"/>
    <w:rsid w:val="00CC7B1A"/>
    <w:rsid w:val="00CC7F24"/>
    <w:rsid w:val="00CD0686"/>
    <w:rsid w:val="00CD093B"/>
    <w:rsid w:val="00CD098C"/>
    <w:rsid w:val="00CD0D67"/>
    <w:rsid w:val="00CD0F9A"/>
    <w:rsid w:val="00CD10E3"/>
    <w:rsid w:val="00CD114F"/>
    <w:rsid w:val="00CD1432"/>
    <w:rsid w:val="00CD1AFD"/>
    <w:rsid w:val="00CD1B59"/>
    <w:rsid w:val="00CD1F19"/>
    <w:rsid w:val="00CD21CD"/>
    <w:rsid w:val="00CD221F"/>
    <w:rsid w:val="00CD24D8"/>
    <w:rsid w:val="00CD29E0"/>
    <w:rsid w:val="00CD2BE3"/>
    <w:rsid w:val="00CD2C60"/>
    <w:rsid w:val="00CD2ECF"/>
    <w:rsid w:val="00CD2FC0"/>
    <w:rsid w:val="00CD319D"/>
    <w:rsid w:val="00CD33ED"/>
    <w:rsid w:val="00CD3D36"/>
    <w:rsid w:val="00CD452E"/>
    <w:rsid w:val="00CD4647"/>
    <w:rsid w:val="00CD46BD"/>
    <w:rsid w:val="00CD4834"/>
    <w:rsid w:val="00CD4ABF"/>
    <w:rsid w:val="00CD572F"/>
    <w:rsid w:val="00CD587A"/>
    <w:rsid w:val="00CD5C78"/>
    <w:rsid w:val="00CD64FF"/>
    <w:rsid w:val="00CD65E6"/>
    <w:rsid w:val="00CD6699"/>
    <w:rsid w:val="00CD6ADE"/>
    <w:rsid w:val="00CD6F27"/>
    <w:rsid w:val="00CD70B0"/>
    <w:rsid w:val="00CD70C8"/>
    <w:rsid w:val="00CD72AE"/>
    <w:rsid w:val="00CD7487"/>
    <w:rsid w:val="00CD7506"/>
    <w:rsid w:val="00CD76C9"/>
    <w:rsid w:val="00CD7924"/>
    <w:rsid w:val="00CD794D"/>
    <w:rsid w:val="00CD7BFC"/>
    <w:rsid w:val="00CD7C41"/>
    <w:rsid w:val="00CE0012"/>
    <w:rsid w:val="00CE0E4A"/>
    <w:rsid w:val="00CE0E71"/>
    <w:rsid w:val="00CE1073"/>
    <w:rsid w:val="00CE108D"/>
    <w:rsid w:val="00CE1472"/>
    <w:rsid w:val="00CE1962"/>
    <w:rsid w:val="00CE1AF3"/>
    <w:rsid w:val="00CE1AF7"/>
    <w:rsid w:val="00CE2ACE"/>
    <w:rsid w:val="00CE2B08"/>
    <w:rsid w:val="00CE336D"/>
    <w:rsid w:val="00CE341F"/>
    <w:rsid w:val="00CE38CE"/>
    <w:rsid w:val="00CE3E5D"/>
    <w:rsid w:val="00CE3F53"/>
    <w:rsid w:val="00CE414E"/>
    <w:rsid w:val="00CE4154"/>
    <w:rsid w:val="00CE4B17"/>
    <w:rsid w:val="00CE51B6"/>
    <w:rsid w:val="00CE5343"/>
    <w:rsid w:val="00CE5B07"/>
    <w:rsid w:val="00CE5D69"/>
    <w:rsid w:val="00CE604D"/>
    <w:rsid w:val="00CE6716"/>
    <w:rsid w:val="00CE6752"/>
    <w:rsid w:val="00CE6833"/>
    <w:rsid w:val="00CE690D"/>
    <w:rsid w:val="00CE6A6A"/>
    <w:rsid w:val="00CE70C7"/>
    <w:rsid w:val="00CE7117"/>
    <w:rsid w:val="00CE742C"/>
    <w:rsid w:val="00CE762B"/>
    <w:rsid w:val="00CE79A8"/>
    <w:rsid w:val="00CE7B91"/>
    <w:rsid w:val="00CF03A1"/>
    <w:rsid w:val="00CF0758"/>
    <w:rsid w:val="00CF0E6A"/>
    <w:rsid w:val="00CF1464"/>
    <w:rsid w:val="00CF18D2"/>
    <w:rsid w:val="00CF1B0C"/>
    <w:rsid w:val="00CF20B7"/>
    <w:rsid w:val="00CF2174"/>
    <w:rsid w:val="00CF2889"/>
    <w:rsid w:val="00CF2BA9"/>
    <w:rsid w:val="00CF2BFF"/>
    <w:rsid w:val="00CF2DA9"/>
    <w:rsid w:val="00CF3363"/>
    <w:rsid w:val="00CF3AE2"/>
    <w:rsid w:val="00CF3AF8"/>
    <w:rsid w:val="00CF3F58"/>
    <w:rsid w:val="00CF4088"/>
    <w:rsid w:val="00CF40EB"/>
    <w:rsid w:val="00CF4817"/>
    <w:rsid w:val="00CF492A"/>
    <w:rsid w:val="00CF4EDD"/>
    <w:rsid w:val="00CF5028"/>
    <w:rsid w:val="00CF5085"/>
    <w:rsid w:val="00CF5CE8"/>
    <w:rsid w:val="00CF60E9"/>
    <w:rsid w:val="00CF614E"/>
    <w:rsid w:val="00CF6159"/>
    <w:rsid w:val="00CF6387"/>
    <w:rsid w:val="00CF66D9"/>
    <w:rsid w:val="00CF6745"/>
    <w:rsid w:val="00CF679D"/>
    <w:rsid w:val="00CF6A42"/>
    <w:rsid w:val="00CF6AC4"/>
    <w:rsid w:val="00CF6D02"/>
    <w:rsid w:val="00CF6E4B"/>
    <w:rsid w:val="00CF6F7B"/>
    <w:rsid w:val="00CF70DE"/>
    <w:rsid w:val="00CF7591"/>
    <w:rsid w:val="00CF75DF"/>
    <w:rsid w:val="00CF780F"/>
    <w:rsid w:val="00CF7ADE"/>
    <w:rsid w:val="00CF7DA0"/>
    <w:rsid w:val="00CF7F3D"/>
    <w:rsid w:val="00D0036E"/>
    <w:rsid w:val="00D01522"/>
    <w:rsid w:val="00D01651"/>
    <w:rsid w:val="00D016D6"/>
    <w:rsid w:val="00D01830"/>
    <w:rsid w:val="00D01B1C"/>
    <w:rsid w:val="00D01E07"/>
    <w:rsid w:val="00D01F80"/>
    <w:rsid w:val="00D02A29"/>
    <w:rsid w:val="00D03394"/>
    <w:rsid w:val="00D035AF"/>
    <w:rsid w:val="00D036D9"/>
    <w:rsid w:val="00D037F7"/>
    <w:rsid w:val="00D0384C"/>
    <w:rsid w:val="00D03A94"/>
    <w:rsid w:val="00D03D44"/>
    <w:rsid w:val="00D04825"/>
    <w:rsid w:val="00D0488B"/>
    <w:rsid w:val="00D048C4"/>
    <w:rsid w:val="00D04C5E"/>
    <w:rsid w:val="00D04FDD"/>
    <w:rsid w:val="00D05140"/>
    <w:rsid w:val="00D0530A"/>
    <w:rsid w:val="00D055FD"/>
    <w:rsid w:val="00D057DC"/>
    <w:rsid w:val="00D05DE4"/>
    <w:rsid w:val="00D05E76"/>
    <w:rsid w:val="00D0643C"/>
    <w:rsid w:val="00D0646B"/>
    <w:rsid w:val="00D06520"/>
    <w:rsid w:val="00D066CB"/>
    <w:rsid w:val="00D0692B"/>
    <w:rsid w:val="00D06AA2"/>
    <w:rsid w:val="00D0754A"/>
    <w:rsid w:val="00D078E7"/>
    <w:rsid w:val="00D07953"/>
    <w:rsid w:val="00D07B1C"/>
    <w:rsid w:val="00D107C9"/>
    <w:rsid w:val="00D10C15"/>
    <w:rsid w:val="00D11DA6"/>
    <w:rsid w:val="00D1347C"/>
    <w:rsid w:val="00D13542"/>
    <w:rsid w:val="00D13EC5"/>
    <w:rsid w:val="00D142EC"/>
    <w:rsid w:val="00D1466F"/>
    <w:rsid w:val="00D149E7"/>
    <w:rsid w:val="00D14A7B"/>
    <w:rsid w:val="00D14E55"/>
    <w:rsid w:val="00D154BC"/>
    <w:rsid w:val="00D15A02"/>
    <w:rsid w:val="00D15C4C"/>
    <w:rsid w:val="00D15D89"/>
    <w:rsid w:val="00D1668A"/>
    <w:rsid w:val="00D166BF"/>
    <w:rsid w:val="00D16885"/>
    <w:rsid w:val="00D1697E"/>
    <w:rsid w:val="00D16C72"/>
    <w:rsid w:val="00D16CE5"/>
    <w:rsid w:val="00D16FD3"/>
    <w:rsid w:val="00D170FA"/>
    <w:rsid w:val="00D171C0"/>
    <w:rsid w:val="00D172A4"/>
    <w:rsid w:val="00D17406"/>
    <w:rsid w:val="00D1766F"/>
    <w:rsid w:val="00D1769D"/>
    <w:rsid w:val="00D2013D"/>
    <w:rsid w:val="00D20463"/>
    <w:rsid w:val="00D209F2"/>
    <w:rsid w:val="00D20AD7"/>
    <w:rsid w:val="00D20CD8"/>
    <w:rsid w:val="00D21DA5"/>
    <w:rsid w:val="00D21E68"/>
    <w:rsid w:val="00D222B5"/>
    <w:rsid w:val="00D223B6"/>
    <w:rsid w:val="00D22825"/>
    <w:rsid w:val="00D22C2A"/>
    <w:rsid w:val="00D23438"/>
    <w:rsid w:val="00D2369E"/>
    <w:rsid w:val="00D23855"/>
    <w:rsid w:val="00D23D38"/>
    <w:rsid w:val="00D24302"/>
    <w:rsid w:val="00D24814"/>
    <w:rsid w:val="00D248E4"/>
    <w:rsid w:val="00D24C53"/>
    <w:rsid w:val="00D24D8B"/>
    <w:rsid w:val="00D25285"/>
    <w:rsid w:val="00D253A7"/>
    <w:rsid w:val="00D2555E"/>
    <w:rsid w:val="00D25598"/>
    <w:rsid w:val="00D255B3"/>
    <w:rsid w:val="00D2582A"/>
    <w:rsid w:val="00D25961"/>
    <w:rsid w:val="00D259A3"/>
    <w:rsid w:val="00D25F9C"/>
    <w:rsid w:val="00D26527"/>
    <w:rsid w:val="00D2666A"/>
    <w:rsid w:val="00D268C3"/>
    <w:rsid w:val="00D2697A"/>
    <w:rsid w:val="00D27716"/>
    <w:rsid w:val="00D278D7"/>
    <w:rsid w:val="00D27C33"/>
    <w:rsid w:val="00D30294"/>
    <w:rsid w:val="00D308AD"/>
    <w:rsid w:val="00D30F69"/>
    <w:rsid w:val="00D31068"/>
    <w:rsid w:val="00D31207"/>
    <w:rsid w:val="00D31FBD"/>
    <w:rsid w:val="00D3258C"/>
    <w:rsid w:val="00D328C1"/>
    <w:rsid w:val="00D32F3E"/>
    <w:rsid w:val="00D33132"/>
    <w:rsid w:val="00D33345"/>
    <w:rsid w:val="00D33790"/>
    <w:rsid w:val="00D33DDE"/>
    <w:rsid w:val="00D33FF5"/>
    <w:rsid w:val="00D3411D"/>
    <w:rsid w:val="00D343B5"/>
    <w:rsid w:val="00D34815"/>
    <w:rsid w:val="00D35038"/>
    <w:rsid w:val="00D35300"/>
    <w:rsid w:val="00D35B06"/>
    <w:rsid w:val="00D35E4D"/>
    <w:rsid w:val="00D35F4E"/>
    <w:rsid w:val="00D3666D"/>
    <w:rsid w:val="00D36EA1"/>
    <w:rsid w:val="00D37470"/>
    <w:rsid w:val="00D375A2"/>
    <w:rsid w:val="00D37B08"/>
    <w:rsid w:val="00D37ED7"/>
    <w:rsid w:val="00D37F2D"/>
    <w:rsid w:val="00D40D51"/>
    <w:rsid w:val="00D40DE9"/>
    <w:rsid w:val="00D410D2"/>
    <w:rsid w:val="00D41172"/>
    <w:rsid w:val="00D416D3"/>
    <w:rsid w:val="00D4199D"/>
    <w:rsid w:val="00D42038"/>
    <w:rsid w:val="00D4235B"/>
    <w:rsid w:val="00D42A41"/>
    <w:rsid w:val="00D43161"/>
    <w:rsid w:val="00D432A3"/>
    <w:rsid w:val="00D43351"/>
    <w:rsid w:val="00D4348C"/>
    <w:rsid w:val="00D43DD0"/>
    <w:rsid w:val="00D43F02"/>
    <w:rsid w:val="00D445AB"/>
    <w:rsid w:val="00D4475A"/>
    <w:rsid w:val="00D448FA"/>
    <w:rsid w:val="00D4498A"/>
    <w:rsid w:val="00D44A54"/>
    <w:rsid w:val="00D44E05"/>
    <w:rsid w:val="00D44FEC"/>
    <w:rsid w:val="00D454B9"/>
    <w:rsid w:val="00D456C0"/>
    <w:rsid w:val="00D458D8"/>
    <w:rsid w:val="00D458ED"/>
    <w:rsid w:val="00D4594A"/>
    <w:rsid w:val="00D4628B"/>
    <w:rsid w:val="00D463E7"/>
    <w:rsid w:val="00D4664A"/>
    <w:rsid w:val="00D46B49"/>
    <w:rsid w:val="00D46EF3"/>
    <w:rsid w:val="00D47905"/>
    <w:rsid w:val="00D50285"/>
    <w:rsid w:val="00D5077A"/>
    <w:rsid w:val="00D508B3"/>
    <w:rsid w:val="00D50A07"/>
    <w:rsid w:val="00D513EE"/>
    <w:rsid w:val="00D515D8"/>
    <w:rsid w:val="00D51834"/>
    <w:rsid w:val="00D51B9E"/>
    <w:rsid w:val="00D51DEC"/>
    <w:rsid w:val="00D52116"/>
    <w:rsid w:val="00D521A4"/>
    <w:rsid w:val="00D52657"/>
    <w:rsid w:val="00D5274E"/>
    <w:rsid w:val="00D52860"/>
    <w:rsid w:val="00D52961"/>
    <w:rsid w:val="00D52CB1"/>
    <w:rsid w:val="00D532EB"/>
    <w:rsid w:val="00D532EC"/>
    <w:rsid w:val="00D5359A"/>
    <w:rsid w:val="00D53DA9"/>
    <w:rsid w:val="00D53EB9"/>
    <w:rsid w:val="00D53F23"/>
    <w:rsid w:val="00D543AA"/>
    <w:rsid w:val="00D5444B"/>
    <w:rsid w:val="00D545D9"/>
    <w:rsid w:val="00D549C8"/>
    <w:rsid w:val="00D54A99"/>
    <w:rsid w:val="00D54BC3"/>
    <w:rsid w:val="00D54DF4"/>
    <w:rsid w:val="00D55C70"/>
    <w:rsid w:val="00D55E5A"/>
    <w:rsid w:val="00D55FAB"/>
    <w:rsid w:val="00D56DCA"/>
    <w:rsid w:val="00D56E09"/>
    <w:rsid w:val="00D56F76"/>
    <w:rsid w:val="00D5794C"/>
    <w:rsid w:val="00D57A0B"/>
    <w:rsid w:val="00D6015C"/>
    <w:rsid w:val="00D60200"/>
    <w:rsid w:val="00D602DA"/>
    <w:rsid w:val="00D60467"/>
    <w:rsid w:val="00D608F1"/>
    <w:rsid w:val="00D616AE"/>
    <w:rsid w:val="00D6176F"/>
    <w:rsid w:val="00D61F03"/>
    <w:rsid w:val="00D63118"/>
    <w:rsid w:val="00D63605"/>
    <w:rsid w:val="00D639C6"/>
    <w:rsid w:val="00D63A24"/>
    <w:rsid w:val="00D63C5A"/>
    <w:rsid w:val="00D63E49"/>
    <w:rsid w:val="00D641D8"/>
    <w:rsid w:val="00D6426B"/>
    <w:rsid w:val="00D644DD"/>
    <w:rsid w:val="00D649FC"/>
    <w:rsid w:val="00D64E46"/>
    <w:rsid w:val="00D64ED0"/>
    <w:rsid w:val="00D65186"/>
    <w:rsid w:val="00D6521A"/>
    <w:rsid w:val="00D65258"/>
    <w:rsid w:val="00D65849"/>
    <w:rsid w:val="00D6595E"/>
    <w:rsid w:val="00D65A31"/>
    <w:rsid w:val="00D6623E"/>
    <w:rsid w:val="00D6690F"/>
    <w:rsid w:val="00D66D8C"/>
    <w:rsid w:val="00D67016"/>
    <w:rsid w:val="00D679A1"/>
    <w:rsid w:val="00D67A21"/>
    <w:rsid w:val="00D67AB0"/>
    <w:rsid w:val="00D67C69"/>
    <w:rsid w:val="00D67D4C"/>
    <w:rsid w:val="00D70042"/>
    <w:rsid w:val="00D7055A"/>
    <w:rsid w:val="00D705EC"/>
    <w:rsid w:val="00D70A89"/>
    <w:rsid w:val="00D70C4A"/>
    <w:rsid w:val="00D70C70"/>
    <w:rsid w:val="00D713C7"/>
    <w:rsid w:val="00D71A19"/>
    <w:rsid w:val="00D71E66"/>
    <w:rsid w:val="00D71EF6"/>
    <w:rsid w:val="00D71F55"/>
    <w:rsid w:val="00D72DCE"/>
    <w:rsid w:val="00D72F2E"/>
    <w:rsid w:val="00D730A3"/>
    <w:rsid w:val="00D730B9"/>
    <w:rsid w:val="00D7310A"/>
    <w:rsid w:val="00D733C6"/>
    <w:rsid w:val="00D735FB"/>
    <w:rsid w:val="00D739AC"/>
    <w:rsid w:val="00D73B57"/>
    <w:rsid w:val="00D73C7F"/>
    <w:rsid w:val="00D73F69"/>
    <w:rsid w:val="00D7490F"/>
    <w:rsid w:val="00D74972"/>
    <w:rsid w:val="00D74CCD"/>
    <w:rsid w:val="00D74D38"/>
    <w:rsid w:val="00D74F67"/>
    <w:rsid w:val="00D75051"/>
    <w:rsid w:val="00D751BD"/>
    <w:rsid w:val="00D75800"/>
    <w:rsid w:val="00D758A5"/>
    <w:rsid w:val="00D75BC7"/>
    <w:rsid w:val="00D75C34"/>
    <w:rsid w:val="00D7600D"/>
    <w:rsid w:val="00D76663"/>
    <w:rsid w:val="00D76C63"/>
    <w:rsid w:val="00D76CC5"/>
    <w:rsid w:val="00D776EA"/>
    <w:rsid w:val="00D7795C"/>
    <w:rsid w:val="00D8018A"/>
    <w:rsid w:val="00D8024D"/>
    <w:rsid w:val="00D802AA"/>
    <w:rsid w:val="00D80724"/>
    <w:rsid w:val="00D80CC0"/>
    <w:rsid w:val="00D8115A"/>
    <w:rsid w:val="00D81698"/>
    <w:rsid w:val="00D81774"/>
    <w:rsid w:val="00D81E8C"/>
    <w:rsid w:val="00D8212D"/>
    <w:rsid w:val="00D824E3"/>
    <w:rsid w:val="00D8263E"/>
    <w:rsid w:val="00D8291F"/>
    <w:rsid w:val="00D82B61"/>
    <w:rsid w:val="00D82EC4"/>
    <w:rsid w:val="00D832B7"/>
    <w:rsid w:val="00D83351"/>
    <w:rsid w:val="00D83487"/>
    <w:rsid w:val="00D835C9"/>
    <w:rsid w:val="00D84732"/>
    <w:rsid w:val="00D84998"/>
    <w:rsid w:val="00D84A75"/>
    <w:rsid w:val="00D84AF7"/>
    <w:rsid w:val="00D850FF"/>
    <w:rsid w:val="00D85BB1"/>
    <w:rsid w:val="00D85F72"/>
    <w:rsid w:val="00D86123"/>
    <w:rsid w:val="00D86903"/>
    <w:rsid w:val="00D869B8"/>
    <w:rsid w:val="00D86D7F"/>
    <w:rsid w:val="00D875EA"/>
    <w:rsid w:val="00D87683"/>
    <w:rsid w:val="00D87797"/>
    <w:rsid w:val="00D87914"/>
    <w:rsid w:val="00D90215"/>
    <w:rsid w:val="00D9057C"/>
    <w:rsid w:val="00D9065F"/>
    <w:rsid w:val="00D90A07"/>
    <w:rsid w:val="00D913B0"/>
    <w:rsid w:val="00D91727"/>
    <w:rsid w:val="00D917F4"/>
    <w:rsid w:val="00D91F54"/>
    <w:rsid w:val="00D9235E"/>
    <w:rsid w:val="00D928E5"/>
    <w:rsid w:val="00D92973"/>
    <w:rsid w:val="00D92A61"/>
    <w:rsid w:val="00D92AD9"/>
    <w:rsid w:val="00D9318B"/>
    <w:rsid w:val="00D93318"/>
    <w:rsid w:val="00D93744"/>
    <w:rsid w:val="00D937A4"/>
    <w:rsid w:val="00D93B22"/>
    <w:rsid w:val="00D93D6C"/>
    <w:rsid w:val="00D93E52"/>
    <w:rsid w:val="00D9474E"/>
    <w:rsid w:val="00D949FD"/>
    <w:rsid w:val="00D94AA9"/>
    <w:rsid w:val="00D94CFB"/>
    <w:rsid w:val="00D9550D"/>
    <w:rsid w:val="00D956FF"/>
    <w:rsid w:val="00D959BA"/>
    <w:rsid w:val="00D95B50"/>
    <w:rsid w:val="00D95F2C"/>
    <w:rsid w:val="00D96147"/>
    <w:rsid w:val="00D961CD"/>
    <w:rsid w:val="00D968DC"/>
    <w:rsid w:val="00D96C1F"/>
    <w:rsid w:val="00D96D5F"/>
    <w:rsid w:val="00D97147"/>
    <w:rsid w:val="00D9716E"/>
    <w:rsid w:val="00D97443"/>
    <w:rsid w:val="00D97609"/>
    <w:rsid w:val="00D979BA"/>
    <w:rsid w:val="00D97F20"/>
    <w:rsid w:val="00DA014A"/>
    <w:rsid w:val="00DA04E3"/>
    <w:rsid w:val="00DA06EC"/>
    <w:rsid w:val="00DA1039"/>
    <w:rsid w:val="00DA129F"/>
    <w:rsid w:val="00DA1901"/>
    <w:rsid w:val="00DA1C2D"/>
    <w:rsid w:val="00DA20B2"/>
    <w:rsid w:val="00DA2179"/>
    <w:rsid w:val="00DA219B"/>
    <w:rsid w:val="00DA299F"/>
    <w:rsid w:val="00DA2A09"/>
    <w:rsid w:val="00DA2D13"/>
    <w:rsid w:val="00DA30D5"/>
    <w:rsid w:val="00DA3B18"/>
    <w:rsid w:val="00DA3FF3"/>
    <w:rsid w:val="00DA4803"/>
    <w:rsid w:val="00DA4859"/>
    <w:rsid w:val="00DA5C7A"/>
    <w:rsid w:val="00DA670D"/>
    <w:rsid w:val="00DA70A2"/>
    <w:rsid w:val="00DA70D2"/>
    <w:rsid w:val="00DA7C76"/>
    <w:rsid w:val="00DA7D41"/>
    <w:rsid w:val="00DB03C5"/>
    <w:rsid w:val="00DB0914"/>
    <w:rsid w:val="00DB0E2B"/>
    <w:rsid w:val="00DB1077"/>
    <w:rsid w:val="00DB1099"/>
    <w:rsid w:val="00DB12F1"/>
    <w:rsid w:val="00DB162F"/>
    <w:rsid w:val="00DB1859"/>
    <w:rsid w:val="00DB1FA9"/>
    <w:rsid w:val="00DB25F2"/>
    <w:rsid w:val="00DB27AB"/>
    <w:rsid w:val="00DB29DB"/>
    <w:rsid w:val="00DB2D18"/>
    <w:rsid w:val="00DB2D9E"/>
    <w:rsid w:val="00DB2FDD"/>
    <w:rsid w:val="00DB34D3"/>
    <w:rsid w:val="00DB3612"/>
    <w:rsid w:val="00DB3C46"/>
    <w:rsid w:val="00DB3CA3"/>
    <w:rsid w:val="00DB474B"/>
    <w:rsid w:val="00DB481E"/>
    <w:rsid w:val="00DB4911"/>
    <w:rsid w:val="00DB4B39"/>
    <w:rsid w:val="00DB4BB7"/>
    <w:rsid w:val="00DB5410"/>
    <w:rsid w:val="00DB57F5"/>
    <w:rsid w:val="00DB5843"/>
    <w:rsid w:val="00DB5951"/>
    <w:rsid w:val="00DB5A4D"/>
    <w:rsid w:val="00DB6027"/>
    <w:rsid w:val="00DB621E"/>
    <w:rsid w:val="00DB644F"/>
    <w:rsid w:val="00DB6FFD"/>
    <w:rsid w:val="00DB7744"/>
    <w:rsid w:val="00DB7872"/>
    <w:rsid w:val="00DC0112"/>
    <w:rsid w:val="00DC036A"/>
    <w:rsid w:val="00DC0A98"/>
    <w:rsid w:val="00DC0F57"/>
    <w:rsid w:val="00DC1013"/>
    <w:rsid w:val="00DC1203"/>
    <w:rsid w:val="00DC1241"/>
    <w:rsid w:val="00DC1E5C"/>
    <w:rsid w:val="00DC1EA7"/>
    <w:rsid w:val="00DC1FCB"/>
    <w:rsid w:val="00DC21A5"/>
    <w:rsid w:val="00DC2E4F"/>
    <w:rsid w:val="00DC2FC4"/>
    <w:rsid w:val="00DC3153"/>
    <w:rsid w:val="00DC329C"/>
    <w:rsid w:val="00DC3387"/>
    <w:rsid w:val="00DC3B7D"/>
    <w:rsid w:val="00DC3CA0"/>
    <w:rsid w:val="00DC4419"/>
    <w:rsid w:val="00DC45BB"/>
    <w:rsid w:val="00DC4D81"/>
    <w:rsid w:val="00DC4F20"/>
    <w:rsid w:val="00DC50E3"/>
    <w:rsid w:val="00DC58C8"/>
    <w:rsid w:val="00DC5AAF"/>
    <w:rsid w:val="00DC5F97"/>
    <w:rsid w:val="00DC6335"/>
    <w:rsid w:val="00DC67B3"/>
    <w:rsid w:val="00DC68A7"/>
    <w:rsid w:val="00DC6940"/>
    <w:rsid w:val="00DC770E"/>
    <w:rsid w:val="00DC7C63"/>
    <w:rsid w:val="00DD005A"/>
    <w:rsid w:val="00DD01CD"/>
    <w:rsid w:val="00DD0481"/>
    <w:rsid w:val="00DD05CD"/>
    <w:rsid w:val="00DD0A3D"/>
    <w:rsid w:val="00DD0A86"/>
    <w:rsid w:val="00DD0B5C"/>
    <w:rsid w:val="00DD0DDB"/>
    <w:rsid w:val="00DD1101"/>
    <w:rsid w:val="00DD13A7"/>
    <w:rsid w:val="00DD1635"/>
    <w:rsid w:val="00DD1676"/>
    <w:rsid w:val="00DD196F"/>
    <w:rsid w:val="00DD236B"/>
    <w:rsid w:val="00DD2719"/>
    <w:rsid w:val="00DD2C99"/>
    <w:rsid w:val="00DD2D5F"/>
    <w:rsid w:val="00DD2DC1"/>
    <w:rsid w:val="00DD34EA"/>
    <w:rsid w:val="00DD357A"/>
    <w:rsid w:val="00DD382F"/>
    <w:rsid w:val="00DD3890"/>
    <w:rsid w:val="00DD402A"/>
    <w:rsid w:val="00DD415F"/>
    <w:rsid w:val="00DD42C2"/>
    <w:rsid w:val="00DD4452"/>
    <w:rsid w:val="00DD4591"/>
    <w:rsid w:val="00DD46C0"/>
    <w:rsid w:val="00DD4FDB"/>
    <w:rsid w:val="00DD58B6"/>
    <w:rsid w:val="00DD59A8"/>
    <w:rsid w:val="00DD6466"/>
    <w:rsid w:val="00DD6652"/>
    <w:rsid w:val="00DD677B"/>
    <w:rsid w:val="00DD68E2"/>
    <w:rsid w:val="00DD6AFD"/>
    <w:rsid w:val="00DD6B93"/>
    <w:rsid w:val="00DD6E39"/>
    <w:rsid w:val="00DD73A0"/>
    <w:rsid w:val="00DD7747"/>
    <w:rsid w:val="00DE04EE"/>
    <w:rsid w:val="00DE0DAE"/>
    <w:rsid w:val="00DE0FEA"/>
    <w:rsid w:val="00DE164C"/>
    <w:rsid w:val="00DE1712"/>
    <w:rsid w:val="00DE1F99"/>
    <w:rsid w:val="00DE21B5"/>
    <w:rsid w:val="00DE21E4"/>
    <w:rsid w:val="00DE29FE"/>
    <w:rsid w:val="00DE3506"/>
    <w:rsid w:val="00DE39B8"/>
    <w:rsid w:val="00DE3D77"/>
    <w:rsid w:val="00DE3FA4"/>
    <w:rsid w:val="00DE4897"/>
    <w:rsid w:val="00DE4BE2"/>
    <w:rsid w:val="00DE4CCC"/>
    <w:rsid w:val="00DE505F"/>
    <w:rsid w:val="00DE58C1"/>
    <w:rsid w:val="00DE5B4A"/>
    <w:rsid w:val="00DE691C"/>
    <w:rsid w:val="00DE6970"/>
    <w:rsid w:val="00DE6E68"/>
    <w:rsid w:val="00DE719E"/>
    <w:rsid w:val="00DE7664"/>
    <w:rsid w:val="00DF0316"/>
    <w:rsid w:val="00DF0643"/>
    <w:rsid w:val="00DF0649"/>
    <w:rsid w:val="00DF07CE"/>
    <w:rsid w:val="00DF08F5"/>
    <w:rsid w:val="00DF1267"/>
    <w:rsid w:val="00DF16A9"/>
    <w:rsid w:val="00DF1BAA"/>
    <w:rsid w:val="00DF1BCD"/>
    <w:rsid w:val="00DF1D4F"/>
    <w:rsid w:val="00DF1D8A"/>
    <w:rsid w:val="00DF1D9C"/>
    <w:rsid w:val="00DF2070"/>
    <w:rsid w:val="00DF24C7"/>
    <w:rsid w:val="00DF2A35"/>
    <w:rsid w:val="00DF3323"/>
    <w:rsid w:val="00DF3726"/>
    <w:rsid w:val="00DF3923"/>
    <w:rsid w:val="00DF3D97"/>
    <w:rsid w:val="00DF4321"/>
    <w:rsid w:val="00DF435A"/>
    <w:rsid w:val="00DF453C"/>
    <w:rsid w:val="00DF4669"/>
    <w:rsid w:val="00DF469B"/>
    <w:rsid w:val="00DF4DD3"/>
    <w:rsid w:val="00DF4FEB"/>
    <w:rsid w:val="00DF507C"/>
    <w:rsid w:val="00DF50F7"/>
    <w:rsid w:val="00DF52AC"/>
    <w:rsid w:val="00DF55C1"/>
    <w:rsid w:val="00DF55C6"/>
    <w:rsid w:val="00DF5852"/>
    <w:rsid w:val="00DF5A1B"/>
    <w:rsid w:val="00DF5BA5"/>
    <w:rsid w:val="00DF5F77"/>
    <w:rsid w:val="00DF60E3"/>
    <w:rsid w:val="00DF62AF"/>
    <w:rsid w:val="00DF6375"/>
    <w:rsid w:val="00DF6AB5"/>
    <w:rsid w:val="00DF6B03"/>
    <w:rsid w:val="00DF6EC7"/>
    <w:rsid w:val="00DF74D4"/>
    <w:rsid w:val="00DF7C88"/>
    <w:rsid w:val="00DF7CB7"/>
    <w:rsid w:val="00DF7D65"/>
    <w:rsid w:val="00E00248"/>
    <w:rsid w:val="00E00A80"/>
    <w:rsid w:val="00E01282"/>
    <w:rsid w:val="00E01431"/>
    <w:rsid w:val="00E01506"/>
    <w:rsid w:val="00E0194B"/>
    <w:rsid w:val="00E01B7D"/>
    <w:rsid w:val="00E01C06"/>
    <w:rsid w:val="00E01F36"/>
    <w:rsid w:val="00E02036"/>
    <w:rsid w:val="00E021DC"/>
    <w:rsid w:val="00E02304"/>
    <w:rsid w:val="00E027DE"/>
    <w:rsid w:val="00E02A30"/>
    <w:rsid w:val="00E02D24"/>
    <w:rsid w:val="00E03C21"/>
    <w:rsid w:val="00E0408B"/>
    <w:rsid w:val="00E04A2A"/>
    <w:rsid w:val="00E04B2F"/>
    <w:rsid w:val="00E04BF1"/>
    <w:rsid w:val="00E04CB4"/>
    <w:rsid w:val="00E05230"/>
    <w:rsid w:val="00E0571A"/>
    <w:rsid w:val="00E05D81"/>
    <w:rsid w:val="00E0657C"/>
    <w:rsid w:val="00E065BC"/>
    <w:rsid w:val="00E06612"/>
    <w:rsid w:val="00E06C44"/>
    <w:rsid w:val="00E06EE1"/>
    <w:rsid w:val="00E06F4E"/>
    <w:rsid w:val="00E06FCA"/>
    <w:rsid w:val="00E0701A"/>
    <w:rsid w:val="00E072CA"/>
    <w:rsid w:val="00E072E2"/>
    <w:rsid w:val="00E074BA"/>
    <w:rsid w:val="00E1050A"/>
    <w:rsid w:val="00E10811"/>
    <w:rsid w:val="00E10EF0"/>
    <w:rsid w:val="00E11039"/>
    <w:rsid w:val="00E114EB"/>
    <w:rsid w:val="00E11672"/>
    <w:rsid w:val="00E11736"/>
    <w:rsid w:val="00E11D5F"/>
    <w:rsid w:val="00E124D4"/>
    <w:rsid w:val="00E12617"/>
    <w:rsid w:val="00E12DE2"/>
    <w:rsid w:val="00E12E26"/>
    <w:rsid w:val="00E12F93"/>
    <w:rsid w:val="00E132A9"/>
    <w:rsid w:val="00E137D3"/>
    <w:rsid w:val="00E13A5A"/>
    <w:rsid w:val="00E13DD3"/>
    <w:rsid w:val="00E13F7C"/>
    <w:rsid w:val="00E1413F"/>
    <w:rsid w:val="00E14172"/>
    <w:rsid w:val="00E143C2"/>
    <w:rsid w:val="00E14518"/>
    <w:rsid w:val="00E1455A"/>
    <w:rsid w:val="00E146FC"/>
    <w:rsid w:val="00E147F4"/>
    <w:rsid w:val="00E149FA"/>
    <w:rsid w:val="00E14B48"/>
    <w:rsid w:val="00E1507B"/>
    <w:rsid w:val="00E15152"/>
    <w:rsid w:val="00E15FCD"/>
    <w:rsid w:val="00E16365"/>
    <w:rsid w:val="00E16782"/>
    <w:rsid w:val="00E167DF"/>
    <w:rsid w:val="00E16D4B"/>
    <w:rsid w:val="00E16EF0"/>
    <w:rsid w:val="00E16F6F"/>
    <w:rsid w:val="00E16FFF"/>
    <w:rsid w:val="00E17080"/>
    <w:rsid w:val="00E1720E"/>
    <w:rsid w:val="00E1720F"/>
    <w:rsid w:val="00E176F9"/>
    <w:rsid w:val="00E21331"/>
    <w:rsid w:val="00E213A1"/>
    <w:rsid w:val="00E21467"/>
    <w:rsid w:val="00E2155F"/>
    <w:rsid w:val="00E216D2"/>
    <w:rsid w:val="00E21CC7"/>
    <w:rsid w:val="00E22322"/>
    <w:rsid w:val="00E227BB"/>
    <w:rsid w:val="00E2281E"/>
    <w:rsid w:val="00E22997"/>
    <w:rsid w:val="00E229BB"/>
    <w:rsid w:val="00E22CA2"/>
    <w:rsid w:val="00E22ECF"/>
    <w:rsid w:val="00E22F2B"/>
    <w:rsid w:val="00E23279"/>
    <w:rsid w:val="00E23328"/>
    <w:rsid w:val="00E23735"/>
    <w:rsid w:val="00E238B0"/>
    <w:rsid w:val="00E245B1"/>
    <w:rsid w:val="00E245E6"/>
    <w:rsid w:val="00E24B54"/>
    <w:rsid w:val="00E24BEF"/>
    <w:rsid w:val="00E24F07"/>
    <w:rsid w:val="00E24FB8"/>
    <w:rsid w:val="00E254EB"/>
    <w:rsid w:val="00E25765"/>
    <w:rsid w:val="00E25A63"/>
    <w:rsid w:val="00E25D74"/>
    <w:rsid w:val="00E260D7"/>
    <w:rsid w:val="00E260F5"/>
    <w:rsid w:val="00E2627D"/>
    <w:rsid w:val="00E2667D"/>
    <w:rsid w:val="00E279FB"/>
    <w:rsid w:val="00E27A9F"/>
    <w:rsid w:val="00E3000A"/>
    <w:rsid w:val="00E3068C"/>
    <w:rsid w:val="00E306B8"/>
    <w:rsid w:val="00E30AA9"/>
    <w:rsid w:val="00E30BD9"/>
    <w:rsid w:val="00E30FF7"/>
    <w:rsid w:val="00E315EF"/>
    <w:rsid w:val="00E3198B"/>
    <w:rsid w:val="00E31B5B"/>
    <w:rsid w:val="00E31EB7"/>
    <w:rsid w:val="00E32043"/>
    <w:rsid w:val="00E32574"/>
    <w:rsid w:val="00E32671"/>
    <w:rsid w:val="00E3327A"/>
    <w:rsid w:val="00E33645"/>
    <w:rsid w:val="00E33D71"/>
    <w:rsid w:val="00E340AE"/>
    <w:rsid w:val="00E34520"/>
    <w:rsid w:val="00E35050"/>
    <w:rsid w:val="00E35312"/>
    <w:rsid w:val="00E3535D"/>
    <w:rsid w:val="00E35786"/>
    <w:rsid w:val="00E357E7"/>
    <w:rsid w:val="00E35892"/>
    <w:rsid w:val="00E359B6"/>
    <w:rsid w:val="00E36737"/>
    <w:rsid w:val="00E36779"/>
    <w:rsid w:val="00E37202"/>
    <w:rsid w:val="00E375D5"/>
    <w:rsid w:val="00E375F6"/>
    <w:rsid w:val="00E37627"/>
    <w:rsid w:val="00E37BD4"/>
    <w:rsid w:val="00E37D5D"/>
    <w:rsid w:val="00E37D6A"/>
    <w:rsid w:val="00E37DFC"/>
    <w:rsid w:val="00E406B7"/>
    <w:rsid w:val="00E40EB5"/>
    <w:rsid w:val="00E4111B"/>
    <w:rsid w:val="00E41185"/>
    <w:rsid w:val="00E411C1"/>
    <w:rsid w:val="00E41225"/>
    <w:rsid w:val="00E413D6"/>
    <w:rsid w:val="00E4145B"/>
    <w:rsid w:val="00E41884"/>
    <w:rsid w:val="00E418EF"/>
    <w:rsid w:val="00E41954"/>
    <w:rsid w:val="00E423C8"/>
    <w:rsid w:val="00E428DA"/>
    <w:rsid w:val="00E428E9"/>
    <w:rsid w:val="00E433C0"/>
    <w:rsid w:val="00E4392D"/>
    <w:rsid w:val="00E43A78"/>
    <w:rsid w:val="00E43B4E"/>
    <w:rsid w:val="00E43F7A"/>
    <w:rsid w:val="00E4461A"/>
    <w:rsid w:val="00E44AC8"/>
    <w:rsid w:val="00E454DF"/>
    <w:rsid w:val="00E456FA"/>
    <w:rsid w:val="00E4577F"/>
    <w:rsid w:val="00E457FD"/>
    <w:rsid w:val="00E45878"/>
    <w:rsid w:val="00E45A87"/>
    <w:rsid w:val="00E45DB8"/>
    <w:rsid w:val="00E45F5B"/>
    <w:rsid w:val="00E46C14"/>
    <w:rsid w:val="00E474F2"/>
    <w:rsid w:val="00E475C0"/>
    <w:rsid w:val="00E50572"/>
    <w:rsid w:val="00E50701"/>
    <w:rsid w:val="00E5089C"/>
    <w:rsid w:val="00E50BD7"/>
    <w:rsid w:val="00E50ECD"/>
    <w:rsid w:val="00E50F84"/>
    <w:rsid w:val="00E50F88"/>
    <w:rsid w:val="00E51149"/>
    <w:rsid w:val="00E51C7F"/>
    <w:rsid w:val="00E52A3A"/>
    <w:rsid w:val="00E52DD1"/>
    <w:rsid w:val="00E53113"/>
    <w:rsid w:val="00E5388D"/>
    <w:rsid w:val="00E53986"/>
    <w:rsid w:val="00E53D58"/>
    <w:rsid w:val="00E53FE5"/>
    <w:rsid w:val="00E543CD"/>
    <w:rsid w:val="00E543F0"/>
    <w:rsid w:val="00E544C4"/>
    <w:rsid w:val="00E54FC6"/>
    <w:rsid w:val="00E55095"/>
    <w:rsid w:val="00E553CC"/>
    <w:rsid w:val="00E55691"/>
    <w:rsid w:val="00E55756"/>
    <w:rsid w:val="00E561F8"/>
    <w:rsid w:val="00E56685"/>
    <w:rsid w:val="00E56C94"/>
    <w:rsid w:val="00E56E79"/>
    <w:rsid w:val="00E57523"/>
    <w:rsid w:val="00E575A3"/>
    <w:rsid w:val="00E5767E"/>
    <w:rsid w:val="00E57A11"/>
    <w:rsid w:val="00E57A8C"/>
    <w:rsid w:val="00E601DF"/>
    <w:rsid w:val="00E6051D"/>
    <w:rsid w:val="00E61614"/>
    <w:rsid w:val="00E6187E"/>
    <w:rsid w:val="00E61961"/>
    <w:rsid w:val="00E61B47"/>
    <w:rsid w:val="00E61C0D"/>
    <w:rsid w:val="00E620F6"/>
    <w:rsid w:val="00E62953"/>
    <w:rsid w:val="00E629A3"/>
    <w:rsid w:val="00E62C95"/>
    <w:rsid w:val="00E633F8"/>
    <w:rsid w:val="00E635A2"/>
    <w:rsid w:val="00E63621"/>
    <w:rsid w:val="00E64001"/>
    <w:rsid w:val="00E643AA"/>
    <w:rsid w:val="00E6502B"/>
    <w:rsid w:val="00E652DC"/>
    <w:rsid w:val="00E653FB"/>
    <w:rsid w:val="00E65E11"/>
    <w:rsid w:val="00E65E62"/>
    <w:rsid w:val="00E661A6"/>
    <w:rsid w:val="00E66246"/>
    <w:rsid w:val="00E66319"/>
    <w:rsid w:val="00E6636B"/>
    <w:rsid w:val="00E66E44"/>
    <w:rsid w:val="00E670E1"/>
    <w:rsid w:val="00E6730C"/>
    <w:rsid w:val="00E6739D"/>
    <w:rsid w:val="00E6761A"/>
    <w:rsid w:val="00E67D52"/>
    <w:rsid w:val="00E67F34"/>
    <w:rsid w:val="00E70390"/>
    <w:rsid w:val="00E7059C"/>
    <w:rsid w:val="00E70619"/>
    <w:rsid w:val="00E70913"/>
    <w:rsid w:val="00E70A20"/>
    <w:rsid w:val="00E70CF5"/>
    <w:rsid w:val="00E70EED"/>
    <w:rsid w:val="00E715A8"/>
    <w:rsid w:val="00E71A71"/>
    <w:rsid w:val="00E723AE"/>
    <w:rsid w:val="00E723D6"/>
    <w:rsid w:val="00E7247B"/>
    <w:rsid w:val="00E7299B"/>
    <w:rsid w:val="00E72A9A"/>
    <w:rsid w:val="00E73045"/>
    <w:rsid w:val="00E731B1"/>
    <w:rsid w:val="00E73435"/>
    <w:rsid w:val="00E7363B"/>
    <w:rsid w:val="00E73D27"/>
    <w:rsid w:val="00E7412F"/>
    <w:rsid w:val="00E74651"/>
    <w:rsid w:val="00E748D9"/>
    <w:rsid w:val="00E74A3D"/>
    <w:rsid w:val="00E75588"/>
    <w:rsid w:val="00E757E2"/>
    <w:rsid w:val="00E75B08"/>
    <w:rsid w:val="00E75D94"/>
    <w:rsid w:val="00E760ED"/>
    <w:rsid w:val="00E7611A"/>
    <w:rsid w:val="00E764CB"/>
    <w:rsid w:val="00E77447"/>
    <w:rsid w:val="00E77F09"/>
    <w:rsid w:val="00E80126"/>
    <w:rsid w:val="00E8083C"/>
    <w:rsid w:val="00E80BDF"/>
    <w:rsid w:val="00E80D88"/>
    <w:rsid w:val="00E81217"/>
    <w:rsid w:val="00E812E2"/>
    <w:rsid w:val="00E8149B"/>
    <w:rsid w:val="00E814F7"/>
    <w:rsid w:val="00E8169A"/>
    <w:rsid w:val="00E81BC6"/>
    <w:rsid w:val="00E81DC6"/>
    <w:rsid w:val="00E82399"/>
    <w:rsid w:val="00E82578"/>
    <w:rsid w:val="00E825D5"/>
    <w:rsid w:val="00E82618"/>
    <w:rsid w:val="00E8285A"/>
    <w:rsid w:val="00E828E6"/>
    <w:rsid w:val="00E82DD9"/>
    <w:rsid w:val="00E8336E"/>
    <w:rsid w:val="00E83465"/>
    <w:rsid w:val="00E83C69"/>
    <w:rsid w:val="00E843A0"/>
    <w:rsid w:val="00E84494"/>
    <w:rsid w:val="00E8458F"/>
    <w:rsid w:val="00E84734"/>
    <w:rsid w:val="00E8486A"/>
    <w:rsid w:val="00E84D01"/>
    <w:rsid w:val="00E84E46"/>
    <w:rsid w:val="00E85241"/>
    <w:rsid w:val="00E85A4D"/>
    <w:rsid w:val="00E85CBE"/>
    <w:rsid w:val="00E861DA"/>
    <w:rsid w:val="00E86493"/>
    <w:rsid w:val="00E8680B"/>
    <w:rsid w:val="00E86884"/>
    <w:rsid w:val="00E86899"/>
    <w:rsid w:val="00E86D05"/>
    <w:rsid w:val="00E86DBA"/>
    <w:rsid w:val="00E86E37"/>
    <w:rsid w:val="00E870EC"/>
    <w:rsid w:val="00E870F9"/>
    <w:rsid w:val="00E871FE"/>
    <w:rsid w:val="00E87595"/>
    <w:rsid w:val="00E87B1B"/>
    <w:rsid w:val="00E87BBE"/>
    <w:rsid w:val="00E9073B"/>
    <w:rsid w:val="00E90C64"/>
    <w:rsid w:val="00E90F8A"/>
    <w:rsid w:val="00E912FE"/>
    <w:rsid w:val="00E91567"/>
    <w:rsid w:val="00E91737"/>
    <w:rsid w:val="00E91A80"/>
    <w:rsid w:val="00E91C86"/>
    <w:rsid w:val="00E91CE4"/>
    <w:rsid w:val="00E9218C"/>
    <w:rsid w:val="00E921D0"/>
    <w:rsid w:val="00E921D9"/>
    <w:rsid w:val="00E92819"/>
    <w:rsid w:val="00E9281F"/>
    <w:rsid w:val="00E935B7"/>
    <w:rsid w:val="00E937E9"/>
    <w:rsid w:val="00E938A6"/>
    <w:rsid w:val="00E93E4D"/>
    <w:rsid w:val="00E93FF5"/>
    <w:rsid w:val="00E94108"/>
    <w:rsid w:val="00E94589"/>
    <w:rsid w:val="00E945EF"/>
    <w:rsid w:val="00E95349"/>
    <w:rsid w:val="00E959B5"/>
    <w:rsid w:val="00E959E5"/>
    <w:rsid w:val="00E95F12"/>
    <w:rsid w:val="00E96390"/>
    <w:rsid w:val="00E964D1"/>
    <w:rsid w:val="00E96998"/>
    <w:rsid w:val="00E96C9C"/>
    <w:rsid w:val="00E96CC4"/>
    <w:rsid w:val="00E96FF2"/>
    <w:rsid w:val="00E97144"/>
    <w:rsid w:val="00E979FE"/>
    <w:rsid w:val="00E97B8D"/>
    <w:rsid w:val="00EA0036"/>
    <w:rsid w:val="00EA0098"/>
    <w:rsid w:val="00EA0285"/>
    <w:rsid w:val="00EA08BC"/>
    <w:rsid w:val="00EA0C09"/>
    <w:rsid w:val="00EA0E58"/>
    <w:rsid w:val="00EA1644"/>
    <w:rsid w:val="00EA176D"/>
    <w:rsid w:val="00EA2271"/>
    <w:rsid w:val="00EA22FE"/>
    <w:rsid w:val="00EA2474"/>
    <w:rsid w:val="00EA2515"/>
    <w:rsid w:val="00EA29BA"/>
    <w:rsid w:val="00EA49D9"/>
    <w:rsid w:val="00EA4B89"/>
    <w:rsid w:val="00EA4BE6"/>
    <w:rsid w:val="00EA4E0E"/>
    <w:rsid w:val="00EA4E27"/>
    <w:rsid w:val="00EA506D"/>
    <w:rsid w:val="00EA569F"/>
    <w:rsid w:val="00EA580D"/>
    <w:rsid w:val="00EA58E3"/>
    <w:rsid w:val="00EA5D7E"/>
    <w:rsid w:val="00EA6022"/>
    <w:rsid w:val="00EA611F"/>
    <w:rsid w:val="00EA6166"/>
    <w:rsid w:val="00EA630A"/>
    <w:rsid w:val="00EA6F36"/>
    <w:rsid w:val="00EA6FFD"/>
    <w:rsid w:val="00EA7147"/>
    <w:rsid w:val="00EA7166"/>
    <w:rsid w:val="00EA73C1"/>
    <w:rsid w:val="00EA7AEF"/>
    <w:rsid w:val="00EA7E81"/>
    <w:rsid w:val="00EA7F65"/>
    <w:rsid w:val="00EB0B65"/>
    <w:rsid w:val="00EB0EA4"/>
    <w:rsid w:val="00EB0F28"/>
    <w:rsid w:val="00EB1451"/>
    <w:rsid w:val="00EB156E"/>
    <w:rsid w:val="00EB23A3"/>
    <w:rsid w:val="00EB252B"/>
    <w:rsid w:val="00EB2656"/>
    <w:rsid w:val="00EB2A2F"/>
    <w:rsid w:val="00EB3262"/>
    <w:rsid w:val="00EB3298"/>
    <w:rsid w:val="00EB33F1"/>
    <w:rsid w:val="00EB37D7"/>
    <w:rsid w:val="00EB38D1"/>
    <w:rsid w:val="00EB3AAD"/>
    <w:rsid w:val="00EB4827"/>
    <w:rsid w:val="00EB4869"/>
    <w:rsid w:val="00EB4BB1"/>
    <w:rsid w:val="00EB4C56"/>
    <w:rsid w:val="00EB50B3"/>
    <w:rsid w:val="00EB54F0"/>
    <w:rsid w:val="00EB5AD0"/>
    <w:rsid w:val="00EB5C2D"/>
    <w:rsid w:val="00EB5E36"/>
    <w:rsid w:val="00EB63F3"/>
    <w:rsid w:val="00EB64D4"/>
    <w:rsid w:val="00EB6D31"/>
    <w:rsid w:val="00EB6DD5"/>
    <w:rsid w:val="00EB70B9"/>
    <w:rsid w:val="00EB73C0"/>
    <w:rsid w:val="00EB78B9"/>
    <w:rsid w:val="00EC143C"/>
    <w:rsid w:val="00EC1B8E"/>
    <w:rsid w:val="00EC1EB8"/>
    <w:rsid w:val="00EC1FC1"/>
    <w:rsid w:val="00EC2127"/>
    <w:rsid w:val="00EC2AC8"/>
    <w:rsid w:val="00EC2AFF"/>
    <w:rsid w:val="00EC3793"/>
    <w:rsid w:val="00EC3890"/>
    <w:rsid w:val="00EC3898"/>
    <w:rsid w:val="00EC44AA"/>
    <w:rsid w:val="00EC4792"/>
    <w:rsid w:val="00EC48C7"/>
    <w:rsid w:val="00EC4BEA"/>
    <w:rsid w:val="00EC4C4E"/>
    <w:rsid w:val="00EC4D04"/>
    <w:rsid w:val="00EC54CD"/>
    <w:rsid w:val="00EC5AEF"/>
    <w:rsid w:val="00EC6536"/>
    <w:rsid w:val="00EC6685"/>
    <w:rsid w:val="00EC66E2"/>
    <w:rsid w:val="00EC6957"/>
    <w:rsid w:val="00EC69F3"/>
    <w:rsid w:val="00EC6E40"/>
    <w:rsid w:val="00EC6EF7"/>
    <w:rsid w:val="00EC7055"/>
    <w:rsid w:val="00EC736A"/>
    <w:rsid w:val="00EC7373"/>
    <w:rsid w:val="00EC75D7"/>
    <w:rsid w:val="00EC79E8"/>
    <w:rsid w:val="00EC7B8E"/>
    <w:rsid w:val="00EC7BC2"/>
    <w:rsid w:val="00ED000C"/>
    <w:rsid w:val="00ED0700"/>
    <w:rsid w:val="00ED0F9A"/>
    <w:rsid w:val="00ED1283"/>
    <w:rsid w:val="00ED23A5"/>
    <w:rsid w:val="00ED27BD"/>
    <w:rsid w:val="00ED29C1"/>
    <w:rsid w:val="00ED3365"/>
    <w:rsid w:val="00ED33AA"/>
    <w:rsid w:val="00ED36F4"/>
    <w:rsid w:val="00ED3B3F"/>
    <w:rsid w:val="00ED3DD2"/>
    <w:rsid w:val="00ED3DFE"/>
    <w:rsid w:val="00ED4388"/>
    <w:rsid w:val="00ED454F"/>
    <w:rsid w:val="00ED4562"/>
    <w:rsid w:val="00ED46DD"/>
    <w:rsid w:val="00ED470F"/>
    <w:rsid w:val="00ED4E6A"/>
    <w:rsid w:val="00ED4FB3"/>
    <w:rsid w:val="00ED5552"/>
    <w:rsid w:val="00ED58E6"/>
    <w:rsid w:val="00ED5F5F"/>
    <w:rsid w:val="00ED5F86"/>
    <w:rsid w:val="00ED6924"/>
    <w:rsid w:val="00ED6B41"/>
    <w:rsid w:val="00ED6C6A"/>
    <w:rsid w:val="00ED6C87"/>
    <w:rsid w:val="00ED7364"/>
    <w:rsid w:val="00ED76DB"/>
    <w:rsid w:val="00ED7910"/>
    <w:rsid w:val="00ED7AAD"/>
    <w:rsid w:val="00ED7AF4"/>
    <w:rsid w:val="00ED7B22"/>
    <w:rsid w:val="00ED7EFF"/>
    <w:rsid w:val="00ED7FA9"/>
    <w:rsid w:val="00EE003C"/>
    <w:rsid w:val="00EE039D"/>
    <w:rsid w:val="00EE08DD"/>
    <w:rsid w:val="00EE0C77"/>
    <w:rsid w:val="00EE0CB9"/>
    <w:rsid w:val="00EE160A"/>
    <w:rsid w:val="00EE16AC"/>
    <w:rsid w:val="00EE1B95"/>
    <w:rsid w:val="00EE1F06"/>
    <w:rsid w:val="00EE25C1"/>
    <w:rsid w:val="00EE2737"/>
    <w:rsid w:val="00EE28E5"/>
    <w:rsid w:val="00EE2BDF"/>
    <w:rsid w:val="00EE2CDC"/>
    <w:rsid w:val="00EE34C3"/>
    <w:rsid w:val="00EE3524"/>
    <w:rsid w:val="00EE357C"/>
    <w:rsid w:val="00EE41CA"/>
    <w:rsid w:val="00EE4705"/>
    <w:rsid w:val="00EE4988"/>
    <w:rsid w:val="00EE4CDE"/>
    <w:rsid w:val="00EE562B"/>
    <w:rsid w:val="00EE5CEE"/>
    <w:rsid w:val="00EE64B5"/>
    <w:rsid w:val="00EE66D2"/>
    <w:rsid w:val="00EE71E2"/>
    <w:rsid w:val="00EE725B"/>
    <w:rsid w:val="00EE781D"/>
    <w:rsid w:val="00EE7C26"/>
    <w:rsid w:val="00EE7DE4"/>
    <w:rsid w:val="00EE7DFC"/>
    <w:rsid w:val="00EE7E9A"/>
    <w:rsid w:val="00EE7FE4"/>
    <w:rsid w:val="00EF0056"/>
    <w:rsid w:val="00EF0291"/>
    <w:rsid w:val="00EF02B6"/>
    <w:rsid w:val="00EF02E5"/>
    <w:rsid w:val="00EF06DD"/>
    <w:rsid w:val="00EF06F4"/>
    <w:rsid w:val="00EF0B50"/>
    <w:rsid w:val="00EF0D6A"/>
    <w:rsid w:val="00EF1C3F"/>
    <w:rsid w:val="00EF2283"/>
    <w:rsid w:val="00EF23BF"/>
    <w:rsid w:val="00EF299F"/>
    <w:rsid w:val="00EF2ECD"/>
    <w:rsid w:val="00EF3C71"/>
    <w:rsid w:val="00EF4374"/>
    <w:rsid w:val="00EF43BD"/>
    <w:rsid w:val="00EF461E"/>
    <w:rsid w:val="00EF47CA"/>
    <w:rsid w:val="00EF4855"/>
    <w:rsid w:val="00EF489A"/>
    <w:rsid w:val="00EF4C29"/>
    <w:rsid w:val="00EF4C98"/>
    <w:rsid w:val="00EF4ED2"/>
    <w:rsid w:val="00EF5239"/>
    <w:rsid w:val="00EF5588"/>
    <w:rsid w:val="00EF5AEA"/>
    <w:rsid w:val="00EF5F32"/>
    <w:rsid w:val="00EF5FDC"/>
    <w:rsid w:val="00EF658D"/>
    <w:rsid w:val="00EF6EC9"/>
    <w:rsid w:val="00EF70C6"/>
    <w:rsid w:val="00EF7541"/>
    <w:rsid w:val="00EF77F3"/>
    <w:rsid w:val="00EF7A41"/>
    <w:rsid w:val="00EF7AD2"/>
    <w:rsid w:val="00EF7C62"/>
    <w:rsid w:val="00EF7C8D"/>
    <w:rsid w:val="00EF7E66"/>
    <w:rsid w:val="00F0009B"/>
    <w:rsid w:val="00F00233"/>
    <w:rsid w:val="00F00ADA"/>
    <w:rsid w:val="00F00C63"/>
    <w:rsid w:val="00F00CEA"/>
    <w:rsid w:val="00F00D61"/>
    <w:rsid w:val="00F010EF"/>
    <w:rsid w:val="00F01345"/>
    <w:rsid w:val="00F015A6"/>
    <w:rsid w:val="00F0160B"/>
    <w:rsid w:val="00F017A0"/>
    <w:rsid w:val="00F017E1"/>
    <w:rsid w:val="00F01D01"/>
    <w:rsid w:val="00F02347"/>
    <w:rsid w:val="00F023B6"/>
    <w:rsid w:val="00F023FF"/>
    <w:rsid w:val="00F02435"/>
    <w:rsid w:val="00F0276F"/>
    <w:rsid w:val="00F02B21"/>
    <w:rsid w:val="00F02B2A"/>
    <w:rsid w:val="00F02C89"/>
    <w:rsid w:val="00F03181"/>
    <w:rsid w:val="00F03966"/>
    <w:rsid w:val="00F03A00"/>
    <w:rsid w:val="00F03D2A"/>
    <w:rsid w:val="00F03E57"/>
    <w:rsid w:val="00F03F58"/>
    <w:rsid w:val="00F043B6"/>
    <w:rsid w:val="00F04468"/>
    <w:rsid w:val="00F046DA"/>
    <w:rsid w:val="00F047C7"/>
    <w:rsid w:val="00F04887"/>
    <w:rsid w:val="00F04B47"/>
    <w:rsid w:val="00F04E3A"/>
    <w:rsid w:val="00F04FEE"/>
    <w:rsid w:val="00F053DA"/>
    <w:rsid w:val="00F05B91"/>
    <w:rsid w:val="00F05E3A"/>
    <w:rsid w:val="00F066ED"/>
    <w:rsid w:val="00F06758"/>
    <w:rsid w:val="00F06A82"/>
    <w:rsid w:val="00F07CB2"/>
    <w:rsid w:val="00F07EEE"/>
    <w:rsid w:val="00F108DE"/>
    <w:rsid w:val="00F10931"/>
    <w:rsid w:val="00F109ED"/>
    <w:rsid w:val="00F10A0D"/>
    <w:rsid w:val="00F10E17"/>
    <w:rsid w:val="00F110DD"/>
    <w:rsid w:val="00F11443"/>
    <w:rsid w:val="00F1149B"/>
    <w:rsid w:val="00F11660"/>
    <w:rsid w:val="00F11A93"/>
    <w:rsid w:val="00F11F56"/>
    <w:rsid w:val="00F12294"/>
    <w:rsid w:val="00F12565"/>
    <w:rsid w:val="00F126B3"/>
    <w:rsid w:val="00F12806"/>
    <w:rsid w:val="00F12A25"/>
    <w:rsid w:val="00F12AD4"/>
    <w:rsid w:val="00F12C46"/>
    <w:rsid w:val="00F13527"/>
    <w:rsid w:val="00F13BD2"/>
    <w:rsid w:val="00F14771"/>
    <w:rsid w:val="00F154F3"/>
    <w:rsid w:val="00F1594F"/>
    <w:rsid w:val="00F15DA6"/>
    <w:rsid w:val="00F15DA7"/>
    <w:rsid w:val="00F162BF"/>
    <w:rsid w:val="00F1642D"/>
    <w:rsid w:val="00F1653D"/>
    <w:rsid w:val="00F165C2"/>
    <w:rsid w:val="00F16BA8"/>
    <w:rsid w:val="00F16C87"/>
    <w:rsid w:val="00F1725B"/>
    <w:rsid w:val="00F174C4"/>
    <w:rsid w:val="00F1794A"/>
    <w:rsid w:val="00F17BBC"/>
    <w:rsid w:val="00F17D6B"/>
    <w:rsid w:val="00F17EA5"/>
    <w:rsid w:val="00F17FB3"/>
    <w:rsid w:val="00F20010"/>
    <w:rsid w:val="00F20168"/>
    <w:rsid w:val="00F20241"/>
    <w:rsid w:val="00F20246"/>
    <w:rsid w:val="00F20327"/>
    <w:rsid w:val="00F20C87"/>
    <w:rsid w:val="00F20CDD"/>
    <w:rsid w:val="00F20F93"/>
    <w:rsid w:val="00F21968"/>
    <w:rsid w:val="00F21F95"/>
    <w:rsid w:val="00F220A6"/>
    <w:rsid w:val="00F22565"/>
    <w:rsid w:val="00F2267F"/>
    <w:rsid w:val="00F22BDB"/>
    <w:rsid w:val="00F23225"/>
    <w:rsid w:val="00F232E4"/>
    <w:rsid w:val="00F2366A"/>
    <w:rsid w:val="00F236C9"/>
    <w:rsid w:val="00F2372D"/>
    <w:rsid w:val="00F239BE"/>
    <w:rsid w:val="00F23B1A"/>
    <w:rsid w:val="00F23FD6"/>
    <w:rsid w:val="00F241BB"/>
    <w:rsid w:val="00F24259"/>
    <w:rsid w:val="00F243D2"/>
    <w:rsid w:val="00F24587"/>
    <w:rsid w:val="00F24EC0"/>
    <w:rsid w:val="00F24FF6"/>
    <w:rsid w:val="00F25251"/>
    <w:rsid w:val="00F25252"/>
    <w:rsid w:val="00F254DC"/>
    <w:rsid w:val="00F254FB"/>
    <w:rsid w:val="00F256AE"/>
    <w:rsid w:val="00F25A0E"/>
    <w:rsid w:val="00F25DA9"/>
    <w:rsid w:val="00F25E10"/>
    <w:rsid w:val="00F26037"/>
    <w:rsid w:val="00F26227"/>
    <w:rsid w:val="00F26241"/>
    <w:rsid w:val="00F26A31"/>
    <w:rsid w:val="00F26C2B"/>
    <w:rsid w:val="00F26F2A"/>
    <w:rsid w:val="00F26F34"/>
    <w:rsid w:val="00F26FBD"/>
    <w:rsid w:val="00F27094"/>
    <w:rsid w:val="00F275E0"/>
    <w:rsid w:val="00F276ED"/>
    <w:rsid w:val="00F27E27"/>
    <w:rsid w:val="00F27F07"/>
    <w:rsid w:val="00F30219"/>
    <w:rsid w:val="00F305E1"/>
    <w:rsid w:val="00F3067A"/>
    <w:rsid w:val="00F30FEC"/>
    <w:rsid w:val="00F31194"/>
    <w:rsid w:val="00F31501"/>
    <w:rsid w:val="00F3157B"/>
    <w:rsid w:val="00F316C6"/>
    <w:rsid w:val="00F31B6D"/>
    <w:rsid w:val="00F32042"/>
    <w:rsid w:val="00F3268F"/>
    <w:rsid w:val="00F32BC5"/>
    <w:rsid w:val="00F33080"/>
    <w:rsid w:val="00F3309E"/>
    <w:rsid w:val="00F33CC0"/>
    <w:rsid w:val="00F34431"/>
    <w:rsid w:val="00F347F6"/>
    <w:rsid w:val="00F34B23"/>
    <w:rsid w:val="00F351C2"/>
    <w:rsid w:val="00F35362"/>
    <w:rsid w:val="00F3584A"/>
    <w:rsid w:val="00F363FF"/>
    <w:rsid w:val="00F36448"/>
    <w:rsid w:val="00F36476"/>
    <w:rsid w:val="00F3695F"/>
    <w:rsid w:val="00F36D36"/>
    <w:rsid w:val="00F37549"/>
    <w:rsid w:val="00F37668"/>
    <w:rsid w:val="00F37691"/>
    <w:rsid w:val="00F37AF1"/>
    <w:rsid w:val="00F37B1F"/>
    <w:rsid w:val="00F37CE5"/>
    <w:rsid w:val="00F37E89"/>
    <w:rsid w:val="00F40086"/>
    <w:rsid w:val="00F40250"/>
    <w:rsid w:val="00F404B2"/>
    <w:rsid w:val="00F40AA3"/>
    <w:rsid w:val="00F40B6A"/>
    <w:rsid w:val="00F4122F"/>
    <w:rsid w:val="00F41272"/>
    <w:rsid w:val="00F424A3"/>
    <w:rsid w:val="00F42B11"/>
    <w:rsid w:val="00F42B13"/>
    <w:rsid w:val="00F42DF2"/>
    <w:rsid w:val="00F42E02"/>
    <w:rsid w:val="00F42E75"/>
    <w:rsid w:val="00F43152"/>
    <w:rsid w:val="00F4397D"/>
    <w:rsid w:val="00F439A6"/>
    <w:rsid w:val="00F43EC3"/>
    <w:rsid w:val="00F43F2C"/>
    <w:rsid w:val="00F441D9"/>
    <w:rsid w:val="00F4424A"/>
    <w:rsid w:val="00F44CC6"/>
    <w:rsid w:val="00F44F79"/>
    <w:rsid w:val="00F45499"/>
    <w:rsid w:val="00F455AE"/>
    <w:rsid w:val="00F4563D"/>
    <w:rsid w:val="00F45A54"/>
    <w:rsid w:val="00F45A57"/>
    <w:rsid w:val="00F45C54"/>
    <w:rsid w:val="00F46239"/>
    <w:rsid w:val="00F46553"/>
    <w:rsid w:val="00F467C4"/>
    <w:rsid w:val="00F4697F"/>
    <w:rsid w:val="00F46A43"/>
    <w:rsid w:val="00F47010"/>
    <w:rsid w:val="00F4771D"/>
    <w:rsid w:val="00F47779"/>
    <w:rsid w:val="00F478AA"/>
    <w:rsid w:val="00F47E42"/>
    <w:rsid w:val="00F47EE4"/>
    <w:rsid w:val="00F508A9"/>
    <w:rsid w:val="00F50B09"/>
    <w:rsid w:val="00F50BD0"/>
    <w:rsid w:val="00F50E1D"/>
    <w:rsid w:val="00F51028"/>
    <w:rsid w:val="00F51541"/>
    <w:rsid w:val="00F51854"/>
    <w:rsid w:val="00F519D5"/>
    <w:rsid w:val="00F51A53"/>
    <w:rsid w:val="00F51D63"/>
    <w:rsid w:val="00F51EA2"/>
    <w:rsid w:val="00F52949"/>
    <w:rsid w:val="00F52B41"/>
    <w:rsid w:val="00F52C56"/>
    <w:rsid w:val="00F53229"/>
    <w:rsid w:val="00F5335F"/>
    <w:rsid w:val="00F535BA"/>
    <w:rsid w:val="00F538D2"/>
    <w:rsid w:val="00F53939"/>
    <w:rsid w:val="00F53958"/>
    <w:rsid w:val="00F53CCD"/>
    <w:rsid w:val="00F53DF6"/>
    <w:rsid w:val="00F5447C"/>
    <w:rsid w:val="00F546B3"/>
    <w:rsid w:val="00F54845"/>
    <w:rsid w:val="00F54987"/>
    <w:rsid w:val="00F54A67"/>
    <w:rsid w:val="00F54ED5"/>
    <w:rsid w:val="00F5563B"/>
    <w:rsid w:val="00F55D90"/>
    <w:rsid w:val="00F563CD"/>
    <w:rsid w:val="00F56CCF"/>
    <w:rsid w:val="00F572A6"/>
    <w:rsid w:val="00F57CD7"/>
    <w:rsid w:val="00F57CE4"/>
    <w:rsid w:val="00F61591"/>
    <w:rsid w:val="00F61669"/>
    <w:rsid w:val="00F6169D"/>
    <w:rsid w:val="00F61A80"/>
    <w:rsid w:val="00F61FD4"/>
    <w:rsid w:val="00F62558"/>
    <w:rsid w:val="00F6259D"/>
    <w:rsid w:val="00F628C2"/>
    <w:rsid w:val="00F62A61"/>
    <w:rsid w:val="00F62AC7"/>
    <w:rsid w:val="00F62B41"/>
    <w:rsid w:val="00F62B5A"/>
    <w:rsid w:val="00F630C1"/>
    <w:rsid w:val="00F632C7"/>
    <w:rsid w:val="00F63693"/>
    <w:rsid w:val="00F63735"/>
    <w:rsid w:val="00F63A10"/>
    <w:rsid w:val="00F63C56"/>
    <w:rsid w:val="00F641FA"/>
    <w:rsid w:val="00F64367"/>
    <w:rsid w:val="00F646C2"/>
    <w:rsid w:val="00F64CF9"/>
    <w:rsid w:val="00F65079"/>
    <w:rsid w:val="00F653AF"/>
    <w:rsid w:val="00F655DF"/>
    <w:rsid w:val="00F659CD"/>
    <w:rsid w:val="00F65C91"/>
    <w:rsid w:val="00F65DA6"/>
    <w:rsid w:val="00F65F38"/>
    <w:rsid w:val="00F66139"/>
    <w:rsid w:val="00F66997"/>
    <w:rsid w:val="00F669D1"/>
    <w:rsid w:val="00F67434"/>
    <w:rsid w:val="00F67B3F"/>
    <w:rsid w:val="00F702A3"/>
    <w:rsid w:val="00F705C0"/>
    <w:rsid w:val="00F70781"/>
    <w:rsid w:val="00F707F1"/>
    <w:rsid w:val="00F711B2"/>
    <w:rsid w:val="00F71450"/>
    <w:rsid w:val="00F71530"/>
    <w:rsid w:val="00F71CFF"/>
    <w:rsid w:val="00F71E14"/>
    <w:rsid w:val="00F71F2B"/>
    <w:rsid w:val="00F7201E"/>
    <w:rsid w:val="00F721B4"/>
    <w:rsid w:val="00F722E8"/>
    <w:rsid w:val="00F7252F"/>
    <w:rsid w:val="00F72D19"/>
    <w:rsid w:val="00F72EFD"/>
    <w:rsid w:val="00F7305C"/>
    <w:rsid w:val="00F731BD"/>
    <w:rsid w:val="00F7355F"/>
    <w:rsid w:val="00F735F7"/>
    <w:rsid w:val="00F73F0C"/>
    <w:rsid w:val="00F741B2"/>
    <w:rsid w:val="00F745FE"/>
    <w:rsid w:val="00F74976"/>
    <w:rsid w:val="00F74D05"/>
    <w:rsid w:val="00F74FC3"/>
    <w:rsid w:val="00F7504B"/>
    <w:rsid w:val="00F755C6"/>
    <w:rsid w:val="00F76707"/>
    <w:rsid w:val="00F7688F"/>
    <w:rsid w:val="00F76F66"/>
    <w:rsid w:val="00F771AE"/>
    <w:rsid w:val="00F77718"/>
    <w:rsid w:val="00F779CA"/>
    <w:rsid w:val="00F77A74"/>
    <w:rsid w:val="00F77B1F"/>
    <w:rsid w:val="00F77DD8"/>
    <w:rsid w:val="00F77E29"/>
    <w:rsid w:val="00F77E75"/>
    <w:rsid w:val="00F80434"/>
    <w:rsid w:val="00F80744"/>
    <w:rsid w:val="00F80F57"/>
    <w:rsid w:val="00F813B8"/>
    <w:rsid w:val="00F8151A"/>
    <w:rsid w:val="00F818CA"/>
    <w:rsid w:val="00F819E5"/>
    <w:rsid w:val="00F81B0F"/>
    <w:rsid w:val="00F8240D"/>
    <w:rsid w:val="00F82544"/>
    <w:rsid w:val="00F82566"/>
    <w:rsid w:val="00F82721"/>
    <w:rsid w:val="00F82EEA"/>
    <w:rsid w:val="00F833A3"/>
    <w:rsid w:val="00F836B1"/>
    <w:rsid w:val="00F83B6D"/>
    <w:rsid w:val="00F840A0"/>
    <w:rsid w:val="00F840A7"/>
    <w:rsid w:val="00F84328"/>
    <w:rsid w:val="00F846DD"/>
    <w:rsid w:val="00F84746"/>
    <w:rsid w:val="00F84AAA"/>
    <w:rsid w:val="00F84EFA"/>
    <w:rsid w:val="00F853B8"/>
    <w:rsid w:val="00F855C1"/>
    <w:rsid w:val="00F85B38"/>
    <w:rsid w:val="00F8671C"/>
    <w:rsid w:val="00F8684E"/>
    <w:rsid w:val="00F868E0"/>
    <w:rsid w:val="00F87140"/>
    <w:rsid w:val="00F875AB"/>
    <w:rsid w:val="00F8772C"/>
    <w:rsid w:val="00F87A01"/>
    <w:rsid w:val="00F9039D"/>
    <w:rsid w:val="00F908EA"/>
    <w:rsid w:val="00F90B8B"/>
    <w:rsid w:val="00F90C5A"/>
    <w:rsid w:val="00F911FD"/>
    <w:rsid w:val="00F91249"/>
    <w:rsid w:val="00F918E1"/>
    <w:rsid w:val="00F91934"/>
    <w:rsid w:val="00F91A8C"/>
    <w:rsid w:val="00F91C37"/>
    <w:rsid w:val="00F91CDC"/>
    <w:rsid w:val="00F91D92"/>
    <w:rsid w:val="00F92663"/>
    <w:rsid w:val="00F929C4"/>
    <w:rsid w:val="00F92B61"/>
    <w:rsid w:val="00F92E69"/>
    <w:rsid w:val="00F92E79"/>
    <w:rsid w:val="00F930CA"/>
    <w:rsid w:val="00F9324D"/>
    <w:rsid w:val="00F932C1"/>
    <w:rsid w:val="00F93A13"/>
    <w:rsid w:val="00F93A73"/>
    <w:rsid w:val="00F93BFE"/>
    <w:rsid w:val="00F94822"/>
    <w:rsid w:val="00F95446"/>
    <w:rsid w:val="00F954F0"/>
    <w:rsid w:val="00F9592F"/>
    <w:rsid w:val="00F959AE"/>
    <w:rsid w:val="00F95E00"/>
    <w:rsid w:val="00F960B7"/>
    <w:rsid w:val="00F962D4"/>
    <w:rsid w:val="00F962DA"/>
    <w:rsid w:val="00F9652C"/>
    <w:rsid w:val="00F967D4"/>
    <w:rsid w:val="00F96977"/>
    <w:rsid w:val="00F9729F"/>
    <w:rsid w:val="00F973BA"/>
    <w:rsid w:val="00F9768B"/>
    <w:rsid w:val="00F97713"/>
    <w:rsid w:val="00F978DD"/>
    <w:rsid w:val="00F97AC0"/>
    <w:rsid w:val="00F97B84"/>
    <w:rsid w:val="00FA000B"/>
    <w:rsid w:val="00FA0236"/>
    <w:rsid w:val="00FA05B0"/>
    <w:rsid w:val="00FA08CF"/>
    <w:rsid w:val="00FA0A9D"/>
    <w:rsid w:val="00FA0DB0"/>
    <w:rsid w:val="00FA0E9D"/>
    <w:rsid w:val="00FA124F"/>
    <w:rsid w:val="00FA161C"/>
    <w:rsid w:val="00FA164F"/>
    <w:rsid w:val="00FA169F"/>
    <w:rsid w:val="00FA17F4"/>
    <w:rsid w:val="00FA1DA8"/>
    <w:rsid w:val="00FA1F65"/>
    <w:rsid w:val="00FA2D90"/>
    <w:rsid w:val="00FA2DCE"/>
    <w:rsid w:val="00FA3654"/>
    <w:rsid w:val="00FA3CF5"/>
    <w:rsid w:val="00FA3D32"/>
    <w:rsid w:val="00FA3EB0"/>
    <w:rsid w:val="00FA3ECA"/>
    <w:rsid w:val="00FA44E5"/>
    <w:rsid w:val="00FA47CE"/>
    <w:rsid w:val="00FA4EFC"/>
    <w:rsid w:val="00FA4F9A"/>
    <w:rsid w:val="00FA4FEA"/>
    <w:rsid w:val="00FA5278"/>
    <w:rsid w:val="00FA56F9"/>
    <w:rsid w:val="00FA5F1C"/>
    <w:rsid w:val="00FA6504"/>
    <w:rsid w:val="00FA6D20"/>
    <w:rsid w:val="00FA7407"/>
    <w:rsid w:val="00FA79EC"/>
    <w:rsid w:val="00FA7DA0"/>
    <w:rsid w:val="00FB0263"/>
    <w:rsid w:val="00FB0298"/>
    <w:rsid w:val="00FB0383"/>
    <w:rsid w:val="00FB0572"/>
    <w:rsid w:val="00FB0F4A"/>
    <w:rsid w:val="00FB1135"/>
    <w:rsid w:val="00FB1695"/>
    <w:rsid w:val="00FB186E"/>
    <w:rsid w:val="00FB19EB"/>
    <w:rsid w:val="00FB1BCE"/>
    <w:rsid w:val="00FB1C0D"/>
    <w:rsid w:val="00FB1DD4"/>
    <w:rsid w:val="00FB2080"/>
    <w:rsid w:val="00FB2091"/>
    <w:rsid w:val="00FB2344"/>
    <w:rsid w:val="00FB25F0"/>
    <w:rsid w:val="00FB296D"/>
    <w:rsid w:val="00FB2E81"/>
    <w:rsid w:val="00FB3388"/>
    <w:rsid w:val="00FB36D7"/>
    <w:rsid w:val="00FB41CC"/>
    <w:rsid w:val="00FB44CF"/>
    <w:rsid w:val="00FB4514"/>
    <w:rsid w:val="00FB455A"/>
    <w:rsid w:val="00FB459C"/>
    <w:rsid w:val="00FB48D4"/>
    <w:rsid w:val="00FB490D"/>
    <w:rsid w:val="00FB4962"/>
    <w:rsid w:val="00FB49E6"/>
    <w:rsid w:val="00FB4A82"/>
    <w:rsid w:val="00FB4D90"/>
    <w:rsid w:val="00FB4D99"/>
    <w:rsid w:val="00FB5234"/>
    <w:rsid w:val="00FB527A"/>
    <w:rsid w:val="00FB53CF"/>
    <w:rsid w:val="00FB59D8"/>
    <w:rsid w:val="00FB5D9D"/>
    <w:rsid w:val="00FB5E6D"/>
    <w:rsid w:val="00FB5E95"/>
    <w:rsid w:val="00FB670A"/>
    <w:rsid w:val="00FB6BA2"/>
    <w:rsid w:val="00FB6E00"/>
    <w:rsid w:val="00FB7423"/>
    <w:rsid w:val="00FB74A1"/>
    <w:rsid w:val="00FB74BD"/>
    <w:rsid w:val="00FB750C"/>
    <w:rsid w:val="00FB75F1"/>
    <w:rsid w:val="00FB7642"/>
    <w:rsid w:val="00FB77E1"/>
    <w:rsid w:val="00FB7E38"/>
    <w:rsid w:val="00FB7E8B"/>
    <w:rsid w:val="00FB7FED"/>
    <w:rsid w:val="00FC003D"/>
    <w:rsid w:val="00FC00C6"/>
    <w:rsid w:val="00FC0BF4"/>
    <w:rsid w:val="00FC0EA1"/>
    <w:rsid w:val="00FC1128"/>
    <w:rsid w:val="00FC114E"/>
    <w:rsid w:val="00FC19DD"/>
    <w:rsid w:val="00FC1D17"/>
    <w:rsid w:val="00FC1E73"/>
    <w:rsid w:val="00FC1F23"/>
    <w:rsid w:val="00FC29AA"/>
    <w:rsid w:val="00FC2C88"/>
    <w:rsid w:val="00FC2D71"/>
    <w:rsid w:val="00FC2EAA"/>
    <w:rsid w:val="00FC2FA0"/>
    <w:rsid w:val="00FC3174"/>
    <w:rsid w:val="00FC34B3"/>
    <w:rsid w:val="00FC37C0"/>
    <w:rsid w:val="00FC39A5"/>
    <w:rsid w:val="00FC3A94"/>
    <w:rsid w:val="00FC3F57"/>
    <w:rsid w:val="00FC4910"/>
    <w:rsid w:val="00FC4ADA"/>
    <w:rsid w:val="00FC4C3E"/>
    <w:rsid w:val="00FC4C4F"/>
    <w:rsid w:val="00FC4DFD"/>
    <w:rsid w:val="00FC50A9"/>
    <w:rsid w:val="00FC53AD"/>
    <w:rsid w:val="00FC581C"/>
    <w:rsid w:val="00FC5C21"/>
    <w:rsid w:val="00FC5CF2"/>
    <w:rsid w:val="00FC5DA4"/>
    <w:rsid w:val="00FC6273"/>
    <w:rsid w:val="00FC6B45"/>
    <w:rsid w:val="00FC6B5F"/>
    <w:rsid w:val="00FC6D47"/>
    <w:rsid w:val="00FC70F7"/>
    <w:rsid w:val="00FC7219"/>
    <w:rsid w:val="00FC7685"/>
    <w:rsid w:val="00FC7A5D"/>
    <w:rsid w:val="00FC7D68"/>
    <w:rsid w:val="00FC7EFD"/>
    <w:rsid w:val="00FD0322"/>
    <w:rsid w:val="00FD0A0A"/>
    <w:rsid w:val="00FD0BE6"/>
    <w:rsid w:val="00FD0C6D"/>
    <w:rsid w:val="00FD0E85"/>
    <w:rsid w:val="00FD115D"/>
    <w:rsid w:val="00FD1236"/>
    <w:rsid w:val="00FD1408"/>
    <w:rsid w:val="00FD14C0"/>
    <w:rsid w:val="00FD17D0"/>
    <w:rsid w:val="00FD18FD"/>
    <w:rsid w:val="00FD1957"/>
    <w:rsid w:val="00FD1D66"/>
    <w:rsid w:val="00FD1D8B"/>
    <w:rsid w:val="00FD1E92"/>
    <w:rsid w:val="00FD1FCE"/>
    <w:rsid w:val="00FD2004"/>
    <w:rsid w:val="00FD238E"/>
    <w:rsid w:val="00FD2E2E"/>
    <w:rsid w:val="00FD32F7"/>
    <w:rsid w:val="00FD39F8"/>
    <w:rsid w:val="00FD3DF1"/>
    <w:rsid w:val="00FD3DFB"/>
    <w:rsid w:val="00FD4355"/>
    <w:rsid w:val="00FD4F89"/>
    <w:rsid w:val="00FD56EE"/>
    <w:rsid w:val="00FD5D18"/>
    <w:rsid w:val="00FD5DFD"/>
    <w:rsid w:val="00FD6088"/>
    <w:rsid w:val="00FD63E9"/>
    <w:rsid w:val="00FD6677"/>
    <w:rsid w:val="00FD6748"/>
    <w:rsid w:val="00FD68D3"/>
    <w:rsid w:val="00FD7146"/>
    <w:rsid w:val="00FE084C"/>
    <w:rsid w:val="00FE0C61"/>
    <w:rsid w:val="00FE0D0E"/>
    <w:rsid w:val="00FE0F69"/>
    <w:rsid w:val="00FE1305"/>
    <w:rsid w:val="00FE143B"/>
    <w:rsid w:val="00FE1460"/>
    <w:rsid w:val="00FE1A03"/>
    <w:rsid w:val="00FE1CEB"/>
    <w:rsid w:val="00FE1EC4"/>
    <w:rsid w:val="00FE216E"/>
    <w:rsid w:val="00FE2D96"/>
    <w:rsid w:val="00FE2FF3"/>
    <w:rsid w:val="00FE3B3A"/>
    <w:rsid w:val="00FE3BC6"/>
    <w:rsid w:val="00FE3BDA"/>
    <w:rsid w:val="00FE418C"/>
    <w:rsid w:val="00FE4546"/>
    <w:rsid w:val="00FE45B7"/>
    <w:rsid w:val="00FE49D6"/>
    <w:rsid w:val="00FE4A6E"/>
    <w:rsid w:val="00FE4AFC"/>
    <w:rsid w:val="00FE4D4B"/>
    <w:rsid w:val="00FE4D4D"/>
    <w:rsid w:val="00FE51D6"/>
    <w:rsid w:val="00FE528F"/>
    <w:rsid w:val="00FE562B"/>
    <w:rsid w:val="00FE61D2"/>
    <w:rsid w:val="00FE6488"/>
    <w:rsid w:val="00FE6608"/>
    <w:rsid w:val="00FE6630"/>
    <w:rsid w:val="00FE6949"/>
    <w:rsid w:val="00FE7523"/>
    <w:rsid w:val="00FE76C4"/>
    <w:rsid w:val="00FE77DC"/>
    <w:rsid w:val="00FE791B"/>
    <w:rsid w:val="00FE7C89"/>
    <w:rsid w:val="00FE7F3C"/>
    <w:rsid w:val="00FF006C"/>
    <w:rsid w:val="00FF0713"/>
    <w:rsid w:val="00FF10F1"/>
    <w:rsid w:val="00FF124A"/>
    <w:rsid w:val="00FF15DC"/>
    <w:rsid w:val="00FF178A"/>
    <w:rsid w:val="00FF2013"/>
    <w:rsid w:val="00FF21FA"/>
    <w:rsid w:val="00FF22BE"/>
    <w:rsid w:val="00FF2752"/>
    <w:rsid w:val="00FF28D0"/>
    <w:rsid w:val="00FF2B36"/>
    <w:rsid w:val="00FF3084"/>
    <w:rsid w:val="00FF3289"/>
    <w:rsid w:val="00FF33FE"/>
    <w:rsid w:val="00FF3461"/>
    <w:rsid w:val="00FF34A2"/>
    <w:rsid w:val="00FF38E0"/>
    <w:rsid w:val="00FF4025"/>
    <w:rsid w:val="00FF4326"/>
    <w:rsid w:val="00FF44A1"/>
    <w:rsid w:val="00FF45D5"/>
    <w:rsid w:val="00FF491F"/>
    <w:rsid w:val="00FF4CC9"/>
    <w:rsid w:val="00FF4DE4"/>
    <w:rsid w:val="00FF5098"/>
    <w:rsid w:val="00FF573D"/>
    <w:rsid w:val="00FF5D1E"/>
    <w:rsid w:val="00FF5ED4"/>
    <w:rsid w:val="00FF603A"/>
    <w:rsid w:val="00FF6EC9"/>
    <w:rsid w:val="00FF70D7"/>
    <w:rsid w:val="00FF710F"/>
    <w:rsid w:val="00FF723A"/>
    <w:rsid w:val="00FF734D"/>
    <w:rsid w:val="00FF73D8"/>
    <w:rsid w:val="00FF7B49"/>
    <w:rsid w:val="00FF7CCF"/>
    <w:rsid w:val="0181DA5F"/>
    <w:rsid w:val="01A182CA"/>
    <w:rsid w:val="01B31547"/>
    <w:rsid w:val="0308B7C4"/>
    <w:rsid w:val="036B1773"/>
    <w:rsid w:val="03DF891C"/>
    <w:rsid w:val="0445EABB"/>
    <w:rsid w:val="045F31A4"/>
    <w:rsid w:val="04940B1E"/>
    <w:rsid w:val="04D38A32"/>
    <w:rsid w:val="0506E7D4"/>
    <w:rsid w:val="058A7C1F"/>
    <w:rsid w:val="05A8D98F"/>
    <w:rsid w:val="05AD045E"/>
    <w:rsid w:val="05BBCC92"/>
    <w:rsid w:val="05D666A1"/>
    <w:rsid w:val="06384F2B"/>
    <w:rsid w:val="069BEC36"/>
    <w:rsid w:val="06D04A1F"/>
    <w:rsid w:val="07D068D0"/>
    <w:rsid w:val="08FC3514"/>
    <w:rsid w:val="0AB2A10C"/>
    <w:rsid w:val="0ACC7228"/>
    <w:rsid w:val="0B24B5DA"/>
    <w:rsid w:val="0B7D4F1D"/>
    <w:rsid w:val="0B84A52B"/>
    <w:rsid w:val="0C1E9EF0"/>
    <w:rsid w:val="0C33D8B7"/>
    <w:rsid w:val="0C3B73F2"/>
    <w:rsid w:val="0C801F50"/>
    <w:rsid w:val="0C9000C2"/>
    <w:rsid w:val="0DF023A7"/>
    <w:rsid w:val="0E4AC4D2"/>
    <w:rsid w:val="10570943"/>
    <w:rsid w:val="1097F309"/>
    <w:rsid w:val="10D77931"/>
    <w:rsid w:val="10EAB391"/>
    <w:rsid w:val="10FB82D7"/>
    <w:rsid w:val="116DF8B7"/>
    <w:rsid w:val="11F1B178"/>
    <w:rsid w:val="120F760E"/>
    <w:rsid w:val="12569887"/>
    <w:rsid w:val="12734992"/>
    <w:rsid w:val="13515600"/>
    <w:rsid w:val="13527AD6"/>
    <w:rsid w:val="141BCFFD"/>
    <w:rsid w:val="156C3555"/>
    <w:rsid w:val="16113100"/>
    <w:rsid w:val="16F9C799"/>
    <w:rsid w:val="178DE150"/>
    <w:rsid w:val="17C2C48E"/>
    <w:rsid w:val="17D3E568"/>
    <w:rsid w:val="184B4D71"/>
    <w:rsid w:val="18715DC1"/>
    <w:rsid w:val="19059EA5"/>
    <w:rsid w:val="1B8A6644"/>
    <w:rsid w:val="1C870404"/>
    <w:rsid w:val="1CF1D538"/>
    <w:rsid w:val="1D25C326"/>
    <w:rsid w:val="1DDD77D4"/>
    <w:rsid w:val="1DEB6DB9"/>
    <w:rsid w:val="1E409BE1"/>
    <w:rsid w:val="1E539658"/>
    <w:rsid w:val="1E9FCF79"/>
    <w:rsid w:val="1EBBAFF9"/>
    <w:rsid w:val="1EE1797F"/>
    <w:rsid w:val="1FCF64F5"/>
    <w:rsid w:val="20BF7E48"/>
    <w:rsid w:val="21367963"/>
    <w:rsid w:val="217702F2"/>
    <w:rsid w:val="21B71CB1"/>
    <w:rsid w:val="22467D65"/>
    <w:rsid w:val="225CA439"/>
    <w:rsid w:val="230164F5"/>
    <w:rsid w:val="231DFB54"/>
    <w:rsid w:val="23592936"/>
    <w:rsid w:val="236407F2"/>
    <w:rsid w:val="240D520F"/>
    <w:rsid w:val="242BC655"/>
    <w:rsid w:val="247C645B"/>
    <w:rsid w:val="25993C1C"/>
    <w:rsid w:val="26D22D04"/>
    <w:rsid w:val="26EDED25"/>
    <w:rsid w:val="272CCDAA"/>
    <w:rsid w:val="28444BEF"/>
    <w:rsid w:val="29124A78"/>
    <w:rsid w:val="2BBED4FE"/>
    <w:rsid w:val="2BBF1E70"/>
    <w:rsid w:val="2BE09F65"/>
    <w:rsid w:val="2CC07A4E"/>
    <w:rsid w:val="2CF7E10B"/>
    <w:rsid w:val="2DEF6A92"/>
    <w:rsid w:val="2DF465E7"/>
    <w:rsid w:val="2E6E9684"/>
    <w:rsid w:val="2E8D3DE4"/>
    <w:rsid w:val="2EA2FF1A"/>
    <w:rsid w:val="2EFF2D15"/>
    <w:rsid w:val="2F8F56F9"/>
    <w:rsid w:val="30895610"/>
    <w:rsid w:val="308D5251"/>
    <w:rsid w:val="315641A4"/>
    <w:rsid w:val="31CFCF3E"/>
    <w:rsid w:val="31E38981"/>
    <w:rsid w:val="3208D45E"/>
    <w:rsid w:val="32B6CE09"/>
    <w:rsid w:val="32C9569E"/>
    <w:rsid w:val="3314F53D"/>
    <w:rsid w:val="3325543E"/>
    <w:rsid w:val="3438DEA8"/>
    <w:rsid w:val="346C4939"/>
    <w:rsid w:val="348AC645"/>
    <w:rsid w:val="34A39FD8"/>
    <w:rsid w:val="35360119"/>
    <w:rsid w:val="35D15D47"/>
    <w:rsid w:val="35EC2343"/>
    <w:rsid w:val="363081A7"/>
    <w:rsid w:val="366FD854"/>
    <w:rsid w:val="36DD248A"/>
    <w:rsid w:val="3734621C"/>
    <w:rsid w:val="37378435"/>
    <w:rsid w:val="375A778B"/>
    <w:rsid w:val="377C9125"/>
    <w:rsid w:val="382C5948"/>
    <w:rsid w:val="383DF272"/>
    <w:rsid w:val="385940C9"/>
    <w:rsid w:val="38E88B7C"/>
    <w:rsid w:val="38EE62F9"/>
    <w:rsid w:val="39C7FEE8"/>
    <w:rsid w:val="3A22AE0C"/>
    <w:rsid w:val="3A60707F"/>
    <w:rsid w:val="3ADE3DEF"/>
    <w:rsid w:val="3B25FB6F"/>
    <w:rsid w:val="3BCD6E4F"/>
    <w:rsid w:val="3BF90639"/>
    <w:rsid w:val="3C37F3AB"/>
    <w:rsid w:val="3CEC2B8E"/>
    <w:rsid w:val="3D009092"/>
    <w:rsid w:val="3E274F55"/>
    <w:rsid w:val="3E579CD5"/>
    <w:rsid w:val="3EC781ED"/>
    <w:rsid w:val="3EEE2948"/>
    <w:rsid w:val="3F0095A7"/>
    <w:rsid w:val="40109BB3"/>
    <w:rsid w:val="40A35C2D"/>
    <w:rsid w:val="40BCD01C"/>
    <w:rsid w:val="418F3D97"/>
    <w:rsid w:val="41D05DF6"/>
    <w:rsid w:val="4216D8CC"/>
    <w:rsid w:val="43102355"/>
    <w:rsid w:val="4312BB1B"/>
    <w:rsid w:val="4344A8BB"/>
    <w:rsid w:val="437D1F98"/>
    <w:rsid w:val="4389D180"/>
    <w:rsid w:val="43CFCCEA"/>
    <w:rsid w:val="44714732"/>
    <w:rsid w:val="44D1D3ED"/>
    <w:rsid w:val="451FC339"/>
    <w:rsid w:val="45728656"/>
    <w:rsid w:val="466A3078"/>
    <w:rsid w:val="46DBD6E0"/>
    <w:rsid w:val="470E17C7"/>
    <w:rsid w:val="477FBA6B"/>
    <w:rsid w:val="47E76E00"/>
    <w:rsid w:val="4867D8D9"/>
    <w:rsid w:val="49096939"/>
    <w:rsid w:val="4A1FB792"/>
    <w:rsid w:val="4A3CF1F8"/>
    <w:rsid w:val="4A52A856"/>
    <w:rsid w:val="4B829B83"/>
    <w:rsid w:val="4BD6A23A"/>
    <w:rsid w:val="4CD588B0"/>
    <w:rsid w:val="4CEFAA03"/>
    <w:rsid w:val="4D9CDC50"/>
    <w:rsid w:val="4DC721B6"/>
    <w:rsid w:val="4E0F2B28"/>
    <w:rsid w:val="4E2D5973"/>
    <w:rsid w:val="4E4A50FE"/>
    <w:rsid w:val="4F2B9025"/>
    <w:rsid w:val="4F9BE340"/>
    <w:rsid w:val="502D359A"/>
    <w:rsid w:val="51C8346F"/>
    <w:rsid w:val="52BADE73"/>
    <w:rsid w:val="52BB8A95"/>
    <w:rsid w:val="5378EC15"/>
    <w:rsid w:val="53898C14"/>
    <w:rsid w:val="539F90A3"/>
    <w:rsid w:val="53A64F39"/>
    <w:rsid w:val="545468B4"/>
    <w:rsid w:val="54E0EB58"/>
    <w:rsid w:val="556781EF"/>
    <w:rsid w:val="5586B0E7"/>
    <w:rsid w:val="55CFFC50"/>
    <w:rsid w:val="567EEAAE"/>
    <w:rsid w:val="5709B412"/>
    <w:rsid w:val="571EE0DF"/>
    <w:rsid w:val="572D7914"/>
    <w:rsid w:val="57439891"/>
    <w:rsid w:val="57442A81"/>
    <w:rsid w:val="597ABBC3"/>
    <w:rsid w:val="599DE1E5"/>
    <w:rsid w:val="5A867823"/>
    <w:rsid w:val="5B050991"/>
    <w:rsid w:val="5B0911A8"/>
    <w:rsid w:val="5B2BC637"/>
    <w:rsid w:val="5B7424E4"/>
    <w:rsid w:val="5BD83782"/>
    <w:rsid w:val="5C67F7FF"/>
    <w:rsid w:val="5CBCCCE2"/>
    <w:rsid w:val="5CDC55FD"/>
    <w:rsid w:val="5E1428C6"/>
    <w:rsid w:val="5E1C64F2"/>
    <w:rsid w:val="5EBA67E6"/>
    <w:rsid w:val="5F2F8C66"/>
    <w:rsid w:val="5F76EAD2"/>
    <w:rsid w:val="5FB285B6"/>
    <w:rsid w:val="60F649C7"/>
    <w:rsid w:val="61159746"/>
    <w:rsid w:val="614E5617"/>
    <w:rsid w:val="6219CB9F"/>
    <w:rsid w:val="623D0AF2"/>
    <w:rsid w:val="623D7A8F"/>
    <w:rsid w:val="6253FB66"/>
    <w:rsid w:val="62A36D43"/>
    <w:rsid w:val="6340129B"/>
    <w:rsid w:val="635F3003"/>
    <w:rsid w:val="63AAD28A"/>
    <w:rsid w:val="64806B69"/>
    <w:rsid w:val="6541DD8E"/>
    <w:rsid w:val="657E1AF1"/>
    <w:rsid w:val="65B66336"/>
    <w:rsid w:val="65E8258F"/>
    <w:rsid w:val="6613AFCD"/>
    <w:rsid w:val="6621C73A"/>
    <w:rsid w:val="6678D4DF"/>
    <w:rsid w:val="66F13B59"/>
    <w:rsid w:val="679AC06D"/>
    <w:rsid w:val="67BD979B"/>
    <w:rsid w:val="681513A8"/>
    <w:rsid w:val="682B3915"/>
    <w:rsid w:val="6830FD5E"/>
    <w:rsid w:val="6999DA1E"/>
    <w:rsid w:val="6A620055"/>
    <w:rsid w:val="6A9BF112"/>
    <w:rsid w:val="6AD19177"/>
    <w:rsid w:val="6B129C25"/>
    <w:rsid w:val="6C26AEC2"/>
    <w:rsid w:val="6C705C9F"/>
    <w:rsid w:val="6D625B3B"/>
    <w:rsid w:val="6DDAA68F"/>
    <w:rsid w:val="6E0A6958"/>
    <w:rsid w:val="6E460F3B"/>
    <w:rsid w:val="6EA752B9"/>
    <w:rsid w:val="6ED4B18A"/>
    <w:rsid w:val="6EFDE5CE"/>
    <w:rsid w:val="6F3F82BE"/>
    <w:rsid w:val="6F6E4541"/>
    <w:rsid w:val="6F7FD9D2"/>
    <w:rsid w:val="711937BD"/>
    <w:rsid w:val="7134A7F9"/>
    <w:rsid w:val="727C71A3"/>
    <w:rsid w:val="72B43111"/>
    <w:rsid w:val="72F02C7C"/>
    <w:rsid w:val="73063CFB"/>
    <w:rsid w:val="7369424B"/>
    <w:rsid w:val="736E8B44"/>
    <w:rsid w:val="73EF22C6"/>
    <w:rsid w:val="75D6CA91"/>
    <w:rsid w:val="76F1A6AA"/>
    <w:rsid w:val="7723F2EC"/>
    <w:rsid w:val="773888BF"/>
    <w:rsid w:val="775FAD08"/>
    <w:rsid w:val="7957B15D"/>
    <w:rsid w:val="79ED939C"/>
    <w:rsid w:val="79F4B7AB"/>
    <w:rsid w:val="7B68094B"/>
    <w:rsid w:val="7BBFC308"/>
    <w:rsid w:val="7C28B0BE"/>
    <w:rsid w:val="7C61F671"/>
    <w:rsid w:val="7E16A5BD"/>
    <w:rsid w:val="7E235B58"/>
    <w:rsid w:val="7E4AEA6F"/>
    <w:rsid w:val="7E82C6A7"/>
    <w:rsid w:val="7E8A5F77"/>
    <w:rsid w:val="7EAD837D"/>
    <w:rsid w:val="7EF401BB"/>
    <w:rsid w:val="7EFE1A50"/>
    <w:rsid w:val="7F83366D"/>
    <w:rsid w:val="7FE6BA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D0D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0C70"/>
    <w:rPr>
      <w:sz w:val="24"/>
      <w:szCs w:val="24"/>
      <w:lang w:val="es-CO" w:eastAsia="es-CO"/>
    </w:rPr>
  </w:style>
  <w:style w:type="paragraph" w:styleId="Heading1">
    <w:name w:val="heading 1"/>
    <w:basedOn w:val="Normal"/>
    <w:next w:val="Normal"/>
    <w:link w:val="Heading1Char"/>
    <w:qFormat/>
    <w:rsid w:val="003E7CE1"/>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3E7CE1"/>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3E7CE1"/>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E7CE1"/>
    <w:pPr>
      <w:tabs>
        <w:tab w:val="center" w:pos="4320"/>
        <w:tab w:val="right" w:pos="8640"/>
      </w:tabs>
    </w:pPr>
  </w:style>
  <w:style w:type="paragraph" w:styleId="Footer">
    <w:name w:val="footer"/>
    <w:basedOn w:val="Normal"/>
    <w:link w:val="FooterChar"/>
    <w:rsid w:val="003E7CE1"/>
    <w:pPr>
      <w:tabs>
        <w:tab w:val="center" w:pos="4320"/>
        <w:tab w:val="right" w:pos="8640"/>
      </w:tabs>
    </w:pPr>
  </w:style>
  <w:style w:type="table" w:styleId="TableGrid">
    <w:name w:val="Table Grid"/>
    <w:basedOn w:val="TableNormal"/>
    <w:rsid w:val="00C66AE1"/>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3E7CE1"/>
    <w:pPr>
      <w:suppressAutoHyphens/>
    </w:pPr>
    <w:rPr>
      <w:rFonts w:ascii="Arial" w:hAnsi="Arial"/>
      <w:kern w:val="12"/>
      <w:szCs w:val="24"/>
    </w:rPr>
  </w:style>
  <w:style w:type="character" w:styleId="Emphasis">
    <w:name w:val="Emphasis"/>
    <w:basedOn w:val="DefaultParagraphFont"/>
    <w:qFormat/>
    <w:rsid w:val="00F932C1"/>
    <w:rPr>
      <w:i/>
      <w:iCs/>
    </w:rPr>
  </w:style>
  <w:style w:type="paragraph" w:customStyle="1" w:styleId="EYBoldsubjectheading">
    <w:name w:val="EY Bold subject heading"/>
    <w:basedOn w:val="EYNormal"/>
    <w:rsid w:val="003E7CE1"/>
    <w:pPr>
      <w:spacing w:line="260" w:lineRule="atLeast"/>
    </w:pPr>
    <w:rPr>
      <w:b/>
      <w:sz w:val="26"/>
    </w:rPr>
  </w:style>
  <w:style w:type="paragraph" w:customStyle="1" w:styleId="EYClosure">
    <w:name w:val="EY Closure"/>
    <w:basedOn w:val="EYBodytextnoparaspace"/>
    <w:next w:val="EYBodytextnoparaspace"/>
    <w:rsid w:val="00C66AE1"/>
    <w:pPr>
      <w:spacing w:after="1040"/>
    </w:pPr>
  </w:style>
  <w:style w:type="paragraph" w:customStyle="1" w:styleId="EYAttachment">
    <w:name w:val="EY Attachment"/>
    <w:basedOn w:val="EYBodytextnoparaspace"/>
    <w:next w:val="EYBodytextnoparaspace"/>
    <w:rsid w:val="00C66AE1"/>
    <w:pPr>
      <w:spacing w:before="260"/>
    </w:pPr>
  </w:style>
  <w:style w:type="paragraph" w:customStyle="1" w:styleId="EYContinuationheader">
    <w:name w:val="EY Continuation header"/>
    <w:basedOn w:val="EYBodytextnoparaspace"/>
    <w:rsid w:val="00573889"/>
    <w:pPr>
      <w:tabs>
        <w:tab w:val="clear" w:pos="907"/>
        <w:tab w:val="left" w:pos="2495"/>
      </w:tabs>
      <w:jc w:val="right"/>
    </w:pPr>
  </w:style>
  <w:style w:type="paragraph" w:customStyle="1" w:styleId="EYBusinessaddress">
    <w:name w:val="EY Business address"/>
    <w:basedOn w:val="Normal"/>
    <w:rsid w:val="002657F9"/>
    <w:pPr>
      <w:suppressAutoHyphens/>
      <w:spacing w:line="170" w:lineRule="exact"/>
    </w:pPr>
    <w:rPr>
      <w:color w:val="808080"/>
      <w:kern w:val="12"/>
      <w:sz w:val="15"/>
    </w:rPr>
  </w:style>
  <w:style w:type="paragraph" w:customStyle="1" w:styleId="EYBusinessaddressbold">
    <w:name w:val="EY Business address (bold)"/>
    <w:basedOn w:val="EYBusinessaddress"/>
    <w:next w:val="EYBusinessaddress"/>
    <w:rsid w:val="002657F9"/>
    <w:rPr>
      <w:b/>
    </w:rPr>
  </w:style>
  <w:style w:type="paragraph" w:customStyle="1" w:styleId="EYFooterinfo">
    <w:name w:val="EY Footer info"/>
    <w:basedOn w:val="EYNormal"/>
    <w:rsid w:val="002657F9"/>
    <w:pPr>
      <w:spacing w:line="130" w:lineRule="exact"/>
    </w:pPr>
    <w:rPr>
      <w:color w:val="808080"/>
      <w:sz w:val="11"/>
    </w:rPr>
  </w:style>
  <w:style w:type="paragraph" w:customStyle="1" w:styleId="EYBodytextwithparaspace">
    <w:name w:val="EY Body text (with para space)"/>
    <w:basedOn w:val="EYBodytextnoparaspace"/>
    <w:link w:val="EYBodytextwithparaspaceChar"/>
    <w:rsid w:val="003E7CE1"/>
    <w:pPr>
      <w:spacing w:after="260"/>
    </w:pPr>
  </w:style>
  <w:style w:type="character" w:customStyle="1" w:styleId="EYNormalChar">
    <w:name w:val="EY Normal Char"/>
    <w:basedOn w:val="DefaultParagraphFont"/>
    <w:link w:val="EYNormal"/>
    <w:rsid w:val="003E7CE1"/>
    <w:rPr>
      <w:rFonts w:ascii="Arial" w:hAnsi="Arial"/>
      <w:kern w:val="12"/>
      <w:szCs w:val="24"/>
    </w:rPr>
  </w:style>
  <w:style w:type="character" w:customStyle="1" w:styleId="EYBodytextwithparaspaceChar">
    <w:name w:val="EY Body text (with para space) Char"/>
    <w:basedOn w:val="DefaultParagraphFont"/>
    <w:link w:val="EYBodytextwithparaspace"/>
    <w:rsid w:val="003E7CE1"/>
    <w:rPr>
      <w:rFonts w:ascii="Arial" w:hAnsi="Arial"/>
      <w:kern w:val="12"/>
      <w:szCs w:val="24"/>
    </w:rPr>
  </w:style>
  <w:style w:type="paragraph" w:customStyle="1" w:styleId="EYDate">
    <w:name w:val="EY Date"/>
    <w:basedOn w:val="EYBodytextnoparaspace"/>
    <w:link w:val="EYDateChar"/>
    <w:rsid w:val="00C66AE1"/>
  </w:style>
  <w:style w:type="paragraph" w:customStyle="1" w:styleId="EYBulletedtext1">
    <w:name w:val="EY Bulleted text 1"/>
    <w:basedOn w:val="Normal"/>
    <w:link w:val="EYBulletedtext1Char"/>
    <w:rsid w:val="00F840A0"/>
    <w:pPr>
      <w:numPr>
        <w:numId w:val="2"/>
      </w:numPr>
      <w:suppressAutoHyphens/>
      <w:spacing w:line="260" w:lineRule="exact"/>
    </w:pPr>
    <w:rPr>
      <w:kern w:val="12"/>
    </w:rPr>
  </w:style>
  <w:style w:type="paragraph" w:customStyle="1" w:styleId="EYBulletedtext2">
    <w:name w:val="EY Bulleted text 2"/>
    <w:basedOn w:val="Normal"/>
    <w:rsid w:val="00DD677B"/>
    <w:pPr>
      <w:numPr>
        <w:numId w:val="1"/>
      </w:numPr>
      <w:suppressAutoHyphens/>
      <w:spacing w:line="260" w:lineRule="exact"/>
      <w:ind w:left="578" w:hanging="289"/>
    </w:pPr>
    <w:rPr>
      <w:kern w:val="12"/>
    </w:rPr>
  </w:style>
  <w:style w:type="character" w:customStyle="1" w:styleId="EYBulletedtext1Char">
    <w:name w:val="EY Bulleted text 1 Char"/>
    <w:basedOn w:val="DefaultParagraphFont"/>
    <w:link w:val="EYBulletedtext1"/>
    <w:rsid w:val="00F840A0"/>
    <w:rPr>
      <w:kern w:val="12"/>
      <w:sz w:val="24"/>
      <w:szCs w:val="24"/>
      <w:lang w:val="es-CO" w:eastAsia="es-CO"/>
    </w:rPr>
  </w:style>
  <w:style w:type="character" w:customStyle="1" w:styleId="EYDateChar">
    <w:name w:val="EY Date Char"/>
    <w:basedOn w:val="DefaultParagraphFont"/>
    <w:link w:val="EYDate"/>
    <w:rsid w:val="00C66AE1"/>
    <w:rPr>
      <w:rFonts w:ascii="EYInterstate Light" w:hAnsi="EYInterstate Light"/>
      <w:kern w:val="12"/>
      <w:szCs w:val="24"/>
    </w:rPr>
  </w:style>
  <w:style w:type="character" w:styleId="FollowedHyperlink">
    <w:name w:val="FollowedHyperlink"/>
    <w:basedOn w:val="DefaultParagraphFont"/>
    <w:rsid w:val="00C9679C"/>
    <w:rPr>
      <w:color w:val="606420"/>
      <w:u w:val="single"/>
    </w:rPr>
  </w:style>
  <w:style w:type="paragraph" w:customStyle="1" w:styleId="EYBodytextnoparaspace">
    <w:name w:val="EY Body text (no para space)"/>
    <w:basedOn w:val="EYNormal"/>
    <w:rsid w:val="003E7CE1"/>
    <w:pPr>
      <w:tabs>
        <w:tab w:val="left" w:pos="907"/>
      </w:tabs>
      <w:spacing w:line="260" w:lineRule="atLeast"/>
    </w:pPr>
  </w:style>
  <w:style w:type="paragraph" w:customStyle="1" w:styleId="StyleEYBodytextwithparaspaceBold">
    <w:name w:val="Style EY Body text (with para space) + Bold"/>
    <w:basedOn w:val="EYBodytextwithparaspace"/>
    <w:rsid w:val="003E7CE1"/>
    <w:rPr>
      <w:b/>
      <w:bCs/>
    </w:rPr>
  </w:style>
  <w:style w:type="paragraph" w:customStyle="1" w:styleId="Bullet">
    <w:name w:val="Bullet"/>
    <w:basedOn w:val="EYBulletedtext1"/>
    <w:link w:val="BulletChar"/>
    <w:qFormat/>
    <w:rsid w:val="000C4165"/>
    <w:pPr>
      <w:tabs>
        <w:tab w:val="left" w:pos="270"/>
      </w:tabs>
      <w:ind w:left="274" w:hanging="274"/>
    </w:pPr>
  </w:style>
  <w:style w:type="character" w:customStyle="1" w:styleId="BulletChar">
    <w:name w:val="Bullet Char"/>
    <w:basedOn w:val="EYBulletedtext1Char"/>
    <w:link w:val="Bullet"/>
    <w:rsid w:val="000C4165"/>
    <w:rPr>
      <w:kern w:val="12"/>
      <w:sz w:val="24"/>
      <w:szCs w:val="24"/>
      <w:lang w:val="es-CO" w:eastAsia="es-CO"/>
    </w:rPr>
  </w:style>
  <w:style w:type="paragraph" w:styleId="BalloonText">
    <w:name w:val="Balloon Text"/>
    <w:basedOn w:val="Normal"/>
    <w:link w:val="BalloonTextChar"/>
    <w:rsid w:val="00D248E4"/>
    <w:rPr>
      <w:rFonts w:ascii="Tahoma" w:hAnsi="Tahoma" w:cs="Tahoma"/>
      <w:sz w:val="16"/>
      <w:szCs w:val="16"/>
    </w:rPr>
  </w:style>
  <w:style w:type="character" w:customStyle="1" w:styleId="BalloonTextChar">
    <w:name w:val="Balloon Text Char"/>
    <w:basedOn w:val="DefaultParagraphFont"/>
    <w:link w:val="BalloonText"/>
    <w:rsid w:val="00D248E4"/>
    <w:rPr>
      <w:rFonts w:ascii="Tahoma" w:hAnsi="Tahoma" w:cs="Tahoma"/>
      <w:sz w:val="16"/>
      <w:szCs w:val="16"/>
    </w:rPr>
  </w:style>
  <w:style w:type="table" w:customStyle="1" w:styleId="TableGrid1">
    <w:name w:val="Table Grid1"/>
    <w:basedOn w:val="TableNormal"/>
    <w:next w:val="TableGrid"/>
    <w:rsid w:val="00004D39"/>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EY EPM - Lista,List1,List11,List111,List2,EY - Lista,List Paragraph (numbered (a)),List Paragraph1,BOLA,BOLADEF,HOJA,Párrafo de lista2,Párrafo de lista3,Párrafo de lista21,Guión,Párrafo de lista31,BOLITA,Titulo 8,Título de Diagrama"/>
    <w:basedOn w:val="Normal"/>
    <w:link w:val="ListParagraphChar"/>
    <w:uiPriority w:val="34"/>
    <w:qFormat/>
    <w:rsid w:val="00D4199D"/>
    <w:pPr>
      <w:ind w:left="720"/>
      <w:contextualSpacing/>
    </w:pPr>
  </w:style>
  <w:style w:type="paragraph" w:customStyle="1" w:styleId="TableText">
    <w:name w:val="Table Text"/>
    <w:basedOn w:val="Normal"/>
    <w:rsid w:val="00333964"/>
    <w:pPr>
      <w:overflowPunct w:val="0"/>
      <w:autoSpaceDE w:val="0"/>
      <w:autoSpaceDN w:val="0"/>
      <w:adjustRightInd w:val="0"/>
      <w:spacing w:before="80" w:after="40" w:line="220" w:lineRule="atLeast"/>
    </w:pPr>
    <w:rPr>
      <w:rFonts w:ascii="Arial" w:eastAsia="MS Mincho" w:hAnsi="Arial" w:cs="Arial"/>
      <w:bCs/>
      <w:sz w:val="18"/>
      <w:szCs w:val="20"/>
      <w:lang w:eastAsia="en-AU"/>
    </w:rPr>
  </w:style>
  <w:style w:type="paragraph" w:styleId="NoSpacing">
    <w:name w:val="No Spacing"/>
    <w:uiPriority w:val="1"/>
    <w:qFormat/>
    <w:rsid w:val="00165B17"/>
    <w:rPr>
      <w:rFonts w:asciiTheme="minorHAnsi" w:eastAsiaTheme="minorEastAsia" w:hAnsiTheme="minorHAnsi" w:cstheme="minorBidi"/>
      <w:sz w:val="22"/>
      <w:szCs w:val="22"/>
      <w:lang w:val="es-CO" w:eastAsia="es-CO"/>
    </w:rPr>
  </w:style>
  <w:style w:type="character" w:styleId="CommentReference">
    <w:name w:val="annotation reference"/>
    <w:basedOn w:val="DefaultParagraphFont"/>
    <w:uiPriority w:val="99"/>
    <w:semiHidden/>
    <w:unhideWhenUsed/>
    <w:rsid w:val="00E428E9"/>
    <w:rPr>
      <w:sz w:val="16"/>
      <w:szCs w:val="16"/>
    </w:rPr>
  </w:style>
  <w:style w:type="paragraph" w:styleId="CommentText">
    <w:name w:val="annotation text"/>
    <w:basedOn w:val="Normal"/>
    <w:link w:val="CommentTextChar"/>
    <w:uiPriority w:val="99"/>
    <w:unhideWhenUsed/>
    <w:rsid w:val="00E428E9"/>
    <w:rPr>
      <w:sz w:val="20"/>
      <w:szCs w:val="20"/>
    </w:rPr>
  </w:style>
  <w:style w:type="character" w:customStyle="1" w:styleId="CommentTextChar">
    <w:name w:val="Comment Text Char"/>
    <w:basedOn w:val="DefaultParagraphFont"/>
    <w:link w:val="CommentText"/>
    <w:uiPriority w:val="99"/>
    <w:rsid w:val="00E428E9"/>
    <w:rPr>
      <w:lang w:val="es-CO" w:eastAsia="es-CO"/>
    </w:rPr>
  </w:style>
  <w:style w:type="paragraph" w:styleId="CommentSubject">
    <w:name w:val="annotation subject"/>
    <w:basedOn w:val="CommentText"/>
    <w:next w:val="CommentText"/>
    <w:link w:val="CommentSubjectChar"/>
    <w:semiHidden/>
    <w:unhideWhenUsed/>
    <w:rsid w:val="00E428E9"/>
    <w:rPr>
      <w:b/>
      <w:bCs/>
    </w:rPr>
  </w:style>
  <w:style w:type="character" w:customStyle="1" w:styleId="CommentSubjectChar">
    <w:name w:val="Comment Subject Char"/>
    <w:basedOn w:val="CommentTextChar"/>
    <w:link w:val="CommentSubject"/>
    <w:semiHidden/>
    <w:rsid w:val="00E428E9"/>
    <w:rPr>
      <w:b/>
      <w:bCs/>
      <w:lang w:val="es-CO" w:eastAsia="es-CO"/>
    </w:rPr>
  </w:style>
  <w:style w:type="paragraph" w:styleId="BodyText">
    <w:name w:val="Body Text"/>
    <w:basedOn w:val="Normal"/>
    <w:link w:val="BodyTextChar"/>
    <w:uiPriority w:val="1"/>
    <w:qFormat/>
    <w:rsid w:val="00353949"/>
    <w:pPr>
      <w:widowControl w:val="0"/>
      <w:autoSpaceDE w:val="0"/>
      <w:autoSpaceDN w:val="0"/>
    </w:pPr>
    <w:rPr>
      <w:rFonts w:ascii="Trebuchet MS" w:eastAsia="Trebuchet MS" w:hAnsi="Trebuchet MS" w:cs="Trebuchet MS"/>
      <w:sz w:val="22"/>
      <w:szCs w:val="22"/>
      <w:lang w:val="es-ES" w:eastAsia="en-US"/>
    </w:rPr>
  </w:style>
  <w:style w:type="character" w:customStyle="1" w:styleId="BodyTextChar">
    <w:name w:val="Body Text Char"/>
    <w:basedOn w:val="DefaultParagraphFont"/>
    <w:link w:val="BodyText"/>
    <w:uiPriority w:val="1"/>
    <w:rsid w:val="00353949"/>
    <w:rPr>
      <w:rFonts w:ascii="Trebuchet MS" w:eastAsia="Trebuchet MS" w:hAnsi="Trebuchet MS" w:cs="Trebuchet MS"/>
      <w:sz w:val="22"/>
      <w:szCs w:val="22"/>
      <w:lang w:val="es-ES"/>
    </w:rPr>
  </w:style>
  <w:style w:type="character" w:customStyle="1" w:styleId="ListParagraphChar">
    <w:name w:val="List Paragraph Char"/>
    <w:aliases w:val="List Char,EY EPM - Lista Char,List1 Char,List11 Char,List111 Char,List2 Char,EY - Lista Char,List Paragraph (numbered (a)) Char,List Paragraph1 Char,BOLA Char,BOLADEF Char,HOJA Char,Párrafo de lista2 Char,Párrafo de lista3 Char"/>
    <w:basedOn w:val="DefaultParagraphFont"/>
    <w:link w:val="ListParagraph"/>
    <w:uiPriority w:val="34"/>
    <w:qFormat/>
    <w:rsid w:val="00FC53AD"/>
    <w:rPr>
      <w:sz w:val="24"/>
      <w:szCs w:val="24"/>
      <w:lang w:val="es-CO" w:eastAsia="es-CO"/>
    </w:rPr>
  </w:style>
  <w:style w:type="table" w:customStyle="1" w:styleId="Tablanormal1">
    <w:name w:val="Tabla normal1"/>
    <w:uiPriority w:val="99"/>
    <w:semiHidden/>
    <w:rsid w:val="002E6A5F"/>
    <w:rPr>
      <w:rFonts w:asciiTheme="minorHAnsi" w:eastAsiaTheme="minorHAnsi" w:hAnsiTheme="minorHAnsi" w:cstheme="minorBidi"/>
      <w:sz w:val="22"/>
      <w:szCs w:val="22"/>
      <w:lang w:val="es-CO"/>
    </w:rPr>
    <w:tblPr>
      <w:tblCellMar>
        <w:top w:w="0" w:type="dxa"/>
        <w:left w:w="108" w:type="dxa"/>
        <w:bottom w:w="0" w:type="dxa"/>
        <w:right w:w="108" w:type="dxa"/>
      </w:tblCellMar>
    </w:tblPr>
  </w:style>
  <w:style w:type="character" w:styleId="SmartLink">
    <w:name w:val="Smart Link"/>
    <w:basedOn w:val="DefaultParagraphFont"/>
    <w:uiPriority w:val="99"/>
    <w:semiHidden/>
    <w:unhideWhenUsed/>
    <w:rsid w:val="008B33B6"/>
    <w:rPr>
      <w:color w:val="0000FF"/>
      <w:u w:val="single"/>
      <w:shd w:val="clear" w:color="auto" w:fill="F3F2F1"/>
    </w:rPr>
  </w:style>
  <w:style w:type="character" w:styleId="UnresolvedMention">
    <w:name w:val="Unresolved Mention"/>
    <w:basedOn w:val="DefaultParagraphFont"/>
    <w:uiPriority w:val="99"/>
    <w:unhideWhenUsed/>
    <w:rsid w:val="005A241D"/>
    <w:rPr>
      <w:color w:val="605E5C"/>
      <w:shd w:val="clear" w:color="auto" w:fill="E1DFDD"/>
    </w:rPr>
  </w:style>
  <w:style w:type="character" w:styleId="Mention">
    <w:name w:val="Mention"/>
    <w:basedOn w:val="DefaultParagraphFont"/>
    <w:uiPriority w:val="99"/>
    <w:unhideWhenUsed/>
    <w:rsid w:val="005A241D"/>
    <w:rPr>
      <w:color w:val="2B579A"/>
      <w:shd w:val="clear" w:color="auto" w:fill="E1DFDD"/>
    </w:rPr>
  </w:style>
  <w:style w:type="paragraph" w:styleId="EndnoteText">
    <w:name w:val="endnote text"/>
    <w:basedOn w:val="Normal"/>
    <w:link w:val="EndnoteTextChar"/>
    <w:semiHidden/>
    <w:unhideWhenUsed/>
    <w:rsid w:val="00244BA2"/>
    <w:rPr>
      <w:sz w:val="20"/>
      <w:szCs w:val="20"/>
    </w:rPr>
  </w:style>
  <w:style w:type="character" w:customStyle="1" w:styleId="EndnoteTextChar">
    <w:name w:val="Endnote Text Char"/>
    <w:basedOn w:val="DefaultParagraphFont"/>
    <w:link w:val="EndnoteText"/>
    <w:semiHidden/>
    <w:rsid w:val="00244BA2"/>
    <w:rPr>
      <w:lang w:val="es-CO" w:eastAsia="es-CO"/>
    </w:rPr>
  </w:style>
  <w:style w:type="character" w:styleId="EndnoteReference">
    <w:name w:val="endnote reference"/>
    <w:basedOn w:val="DefaultParagraphFont"/>
    <w:semiHidden/>
    <w:unhideWhenUsed/>
    <w:rsid w:val="00244BA2"/>
    <w:rPr>
      <w:vertAlign w:val="superscript"/>
    </w:rPr>
  </w:style>
  <w:style w:type="paragraph" w:styleId="FootnoteText">
    <w:name w:val="footnote text"/>
    <w:basedOn w:val="Normal"/>
    <w:link w:val="FootnoteTextChar"/>
    <w:semiHidden/>
    <w:unhideWhenUsed/>
    <w:rsid w:val="000B7A0C"/>
    <w:rPr>
      <w:sz w:val="20"/>
      <w:szCs w:val="20"/>
    </w:rPr>
  </w:style>
  <w:style w:type="character" w:customStyle="1" w:styleId="FootnoteTextChar">
    <w:name w:val="Footnote Text Char"/>
    <w:basedOn w:val="DefaultParagraphFont"/>
    <w:link w:val="FootnoteText"/>
    <w:semiHidden/>
    <w:rsid w:val="000B7A0C"/>
    <w:rPr>
      <w:lang w:val="es-CO" w:eastAsia="es-CO"/>
    </w:rPr>
  </w:style>
  <w:style w:type="character" w:styleId="FootnoteReference">
    <w:name w:val="footnote reference"/>
    <w:basedOn w:val="DefaultParagraphFont"/>
    <w:semiHidden/>
    <w:unhideWhenUsed/>
    <w:rsid w:val="000B7A0C"/>
    <w:rPr>
      <w:vertAlign w:val="superscript"/>
    </w:rPr>
  </w:style>
  <w:style w:type="table" w:styleId="GridTable1Light">
    <w:name w:val="Grid Table 1 Light"/>
    <w:basedOn w:val="TableNormal"/>
    <w:uiPriority w:val="46"/>
    <w:rsid w:val="00C540FD"/>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652D9E"/>
    <w:pPr>
      <w:keepNext/>
      <w:jc w:val="center"/>
    </w:pPr>
    <w:rPr>
      <w:rFonts w:ascii="EYInterstate Light" w:eastAsiaTheme="minorHAnsi" w:hAnsi="EYInterstate Light" w:cstheme="minorBidi"/>
      <w:b/>
      <w:i/>
      <w:iCs/>
      <w:sz w:val="20"/>
      <w:szCs w:val="20"/>
      <w:lang w:eastAsia="en-US"/>
    </w:rPr>
  </w:style>
  <w:style w:type="paragraph" w:customStyle="1" w:styleId="elementtoproof">
    <w:name w:val="elementtoproof"/>
    <w:basedOn w:val="Normal"/>
    <w:rsid w:val="003C2F70"/>
    <w:pPr>
      <w:spacing w:before="100" w:beforeAutospacing="1" w:after="100" w:afterAutospacing="1"/>
    </w:pPr>
    <w:rPr>
      <w:rFonts w:ascii="Cambria Math" w:eastAsiaTheme="minorHAnsi" w:hAnsi="Cambria Math" w:cs="Cambria Math"/>
      <w:sz w:val="22"/>
      <w:szCs w:val="22"/>
    </w:rPr>
  </w:style>
  <w:style w:type="character" w:customStyle="1" w:styleId="normaltextrun">
    <w:name w:val="normaltextrun"/>
    <w:basedOn w:val="DefaultParagraphFont"/>
    <w:rsid w:val="003C2F70"/>
  </w:style>
  <w:style w:type="paragraph" w:styleId="Revision">
    <w:name w:val="Revision"/>
    <w:hidden/>
    <w:uiPriority w:val="99"/>
    <w:semiHidden/>
    <w:rsid w:val="003C2F70"/>
    <w:rPr>
      <w:sz w:val="24"/>
      <w:szCs w:val="24"/>
      <w:lang w:val="es-CO" w:eastAsia="es-CO"/>
    </w:rPr>
  </w:style>
  <w:style w:type="character" w:customStyle="1" w:styleId="ui-provider">
    <w:name w:val="ui-provider"/>
    <w:basedOn w:val="DefaultParagraphFont"/>
    <w:rsid w:val="003C2F70"/>
  </w:style>
  <w:style w:type="character" w:customStyle="1" w:styleId="Heading1Char">
    <w:name w:val="Heading 1 Char"/>
    <w:basedOn w:val="DefaultParagraphFont"/>
    <w:link w:val="Heading1"/>
    <w:rsid w:val="003C2F70"/>
    <w:rPr>
      <w:rFonts w:cs="Arial"/>
      <w:b/>
      <w:bCs/>
      <w:kern w:val="32"/>
      <w:sz w:val="32"/>
      <w:szCs w:val="32"/>
      <w:lang w:val="es-CO" w:eastAsia="es-CO"/>
    </w:rPr>
  </w:style>
  <w:style w:type="character" w:customStyle="1" w:styleId="Heading2Char">
    <w:name w:val="Heading 2 Char"/>
    <w:basedOn w:val="DefaultParagraphFont"/>
    <w:link w:val="Heading2"/>
    <w:rsid w:val="003C2F70"/>
    <w:rPr>
      <w:rFonts w:cs="Arial"/>
      <w:b/>
      <w:bCs/>
      <w:i/>
      <w:iCs/>
      <w:sz w:val="28"/>
      <w:szCs w:val="28"/>
      <w:lang w:val="es-CO" w:eastAsia="es-CO"/>
    </w:rPr>
  </w:style>
  <w:style w:type="character" w:customStyle="1" w:styleId="Heading3Char">
    <w:name w:val="Heading 3 Char"/>
    <w:basedOn w:val="DefaultParagraphFont"/>
    <w:link w:val="Heading3"/>
    <w:rsid w:val="003C2F70"/>
    <w:rPr>
      <w:rFonts w:cs="Arial"/>
      <w:b/>
      <w:bCs/>
      <w:sz w:val="26"/>
      <w:szCs w:val="26"/>
      <w:lang w:val="es-CO" w:eastAsia="es-CO"/>
    </w:rPr>
  </w:style>
  <w:style w:type="character" w:customStyle="1" w:styleId="HeaderChar">
    <w:name w:val="Header Char"/>
    <w:basedOn w:val="DefaultParagraphFont"/>
    <w:link w:val="Header"/>
    <w:rsid w:val="003C2F70"/>
    <w:rPr>
      <w:sz w:val="24"/>
      <w:szCs w:val="24"/>
      <w:lang w:val="es-CO" w:eastAsia="es-CO"/>
    </w:rPr>
  </w:style>
  <w:style w:type="character" w:customStyle="1" w:styleId="FooterChar">
    <w:name w:val="Footer Char"/>
    <w:basedOn w:val="DefaultParagraphFont"/>
    <w:link w:val="Footer"/>
    <w:rsid w:val="003C2F70"/>
    <w:rPr>
      <w:sz w:val="24"/>
      <w:szCs w:val="24"/>
      <w:lang w:val="es-CO" w:eastAsia="es-CO"/>
    </w:rPr>
  </w:style>
  <w:style w:type="paragraph" w:customStyle="1" w:styleId="prj1">
    <w:name w:val="prj1"/>
    <w:basedOn w:val="Normal"/>
    <w:rsid w:val="003C2F70"/>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19268">
      <w:bodyDiv w:val="1"/>
      <w:marLeft w:val="0"/>
      <w:marRight w:val="0"/>
      <w:marTop w:val="0"/>
      <w:marBottom w:val="0"/>
      <w:divBdr>
        <w:top w:val="none" w:sz="0" w:space="0" w:color="auto"/>
        <w:left w:val="none" w:sz="0" w:space="0" w:color="auto"/>
        <w:bottom w:val="none" w:sz="0" w:space="0" w:color="auto"/>
        <w:right w:val="none" w:sz="0" w:space="0" w:color="auto"/>
      </w:divBdr>
    </w:div>
    <w:div w:id="69082100">
      <w:bodyDiv w:val="1"/>
      <w:marLeft w:val="0"/>
      <w:marRight w:val="0"/>
      <w:marTop w:val="0"/>
      <w:marBottom w:val="0"/>
      <w:divBdr>
        <w:top w:val="none" w:sz="0" w:space="0" w:color="auto"/>
        <w:left w:val="none" w:sz="0" w:space="0" w:color="auto"/>
        <w:bottom w:val="none" w:sz="0" w:space="0" w:color="auto"/>
        <w:right w:val="none" w:sz="0" w:space="0" w:color="auto"/>
      </w:divBdr>
    </w:div>
    <w:div w:id="80955102">
      <w:bodyDiv w:val="1"/>
      <w:marLeft w:val="0"/>
      <w:marRight w:val="0"/>
      <w:marTop w:val="0"/>
      <w:marBottom w:val="0"/>
      <w:divBdr>
        <w:top w:val="none" w:sz="0" w:space="0" w:color="auto"/>
        <w:left w:val="none" w:sz="0" w:space="0" w:color="auto"/>
        <w:bottom w:val="none" w:sz="0" w:space="0" w:color="auto"/>
        <w:right w:val="none" w:sz="0" w:space="0" w:color="auto"/>
      </w:divBdr>
    </w:div>
    <w:div w:id="127094196">
      <w:bodyDiv w:val="1"/>
      <w:marLeft w:val="0"/>
      <w:marRight w:val="0"/>
      <w:marTop w:val="0"/>
      <w:marBottom w:val="0"/>
      <w:divBdr>
        <w:top w:val="none" w:sz="0" w:space="0" w:color="auto"/>
        <w:left w:val="none" w:sz="0" w:space="0" w:color="auto"/>
        <w:bottom w:val="none" w:sz="0" w:space="0" w:color="auto"/>
        <w:right w:val="none" w:sz="0" w:space="0" w:color="auto"/>
      </w:divBdr>
    </w:div>
    <w:div w:id="138765305">
      <w:bodyDiv w:val="1"/>
      <w:marLeft w:val="0"/>
      <w:marRight w:val="0"/>
      <w:marTop w:val="0"/>
      <w:marBottom w:val="0"/>
      <w:divBdr>
        <w:top w:val="none" w:sz="0" w:space="0" w:color="auto"/>
        <w:left w:val="none" w:sz="0" w:space="0" w:color="auto"/>
        <w:bottom w:val="none" w:sz="0" w:space="0" w:color="auto"/>
        <w:right w:val="none" w:sz="0" w:space="0" w:color="auto"/>
      </w:divBdr>
    </w:div>
    <w:div w:id="347103241">
      <w:bodyDiv w:val="1"/>
      <w:marLeft w:val="0"/>
      <w:marRight w:val="0"/>
      <w:marTop w:val="0"/>
      <w:marBottom w:val="0"/>
      <w:divBdr>
        <w:top w:val="none" w:sz="0" w:space="0" w:color="auto"/>
        <w:left w:val="none" w:sz="0" w:space="0" w:color="auto"/>
        <w:bottom w:val="none" w:sz="0" w:space="0" w:color="auto"/>
        <w:right w:val="none" w:sz="0" w:space="0" w:color="auto"/>
      </w:divBdr>
    </w:div>
    <w:div w:id="378745793">
      <w:bodyDiv w:val="1"/>
      <w:marLeft w:val="0"/>
      <w:marRight w:val="0"/>
      <w:marTop w:val="0"/>
      <w:marBottom w:val="0"/>
      <w:divBdr>
        <w:top w:val="none" w:sz="0" w:space="0" w:color="auto"/>
        <w:left w:val="none" w:sz="0" w:space="0" w:color="auto"/>
        <w:bottom w:val="none" w:sz="0" w:space="0" w:color="auto"/>
        <w:right w:val="none" w:sz="0" w:space="0" w:color="auto"/>
      </w:divBdr>
    </w:div>
    <w:div w:id="396981571">
      <w:bodyDiv w:val="1"/>
      <w:marLeft w:val="0"/>
      <w:marRight w:val="0"/>
      <w:marTop w:val="0"/>
      <w:marBottom w:val="0"/>
      <w:divBdr>
        <w:top w:val="none" w:sz="0" w:space="0" w:color="auto"/>
        <w:left w:val="none" w:sz="0" w:space="0" w:color="auto"/>
        <w:bottom w:val="none" w:sz="0" w:space="0" w:color="auto"/>
        <w:right w:val="none" w:sz="0" w:space="0" w:color="auto"/>
      </w:divBdr>
    </w:div>
    <w:div w:id="424766236">
      <w:bodyDiv w:val="1"/>
      <w:marLeft w:val="0"/>
      <w:marRight w:val="0"/>
      <w:marTop w:val="0"/>
      <w:marBottom w:val="0"/>
      <w:divBdr>
        <w:top w:val="none" w:sz="0" w:space="0" w:color="auto"/>
        <w:left w:val="none" w:sz="0" w:space="0" w:color="auto"/>
        <w:bottom w:val="none" w:sz="0" w:space="0" w:color="auto"/>
        <w:right w:val="none" w:sz="0" w:space="0" w:color="auto"/>
      </w:divBdr>
    </w:div>
    <w:div w:id="427427744">
      <w:bodyDiv w:val="1"/>
      <w:marLeft w:val="0"/>
      <w:marRight w:val="0"/>
      <w:marTop w:val="0"/>
      <w:marBottom w:val="0"/>
      <w:divBdr>
        <w:top w:val="none" w:sz="0" w:space="0" w:color="auto"/>
        <w:left w:val="none" w:sz="0" w:space="0" w:color="auto"/>
        <w:bottom w:val="none" w:sz="0" w:space="0" w:color="auto"/>
        <w:right w:val="none" w:sz="0" w:space="0" w:color="auto"/>
      </w:divBdr>
    </w:div>
    <w:div w:id="474221556">
      <w:bodyDiv w:val="1"/>
      <w:marLeft w:val="0"/>
      <w:marRight w:val="0"/>
      <w:marTop w:val="0"/>
      <w:marBottom w:val="0"/>
      <w:divBdr>
        <w:top w:val="none" w:sz="0" w:space="0" w:color="auto"/>
        <w:left w:val="none" w:sz="0" w:space="0" w:color="auto"/>
        <w:bottom w:val="none" w:sz="0" w:space="0" w:color="auto"/>
        <w:right w:val="none" w:sz="0" w:space="0" w:color="auto"/>
      </w:divBdr>
    </w:div>
    <w:div w:id="490677117">
      <w:bodyDiv w:val="1"/>
      <w:marLeft w:val="0"/>
      <w:marRight w:val="0"/>
      <w:marTop w:val="0"/>
      <w:marBottom w:val="0"/>
      <w:divBdr>
        <w:top w:val="none" w:sz="0" w:space="0" w:color="auto"/>
        <w:left w:val="none" w:sz="0" w:space="0" w:color="auto"/>
        <w:bottom w:val="none" w:sz="0" w:space="0" w:color="auto"/>
        <w:right w:val="none" w:sz="0" w:space="0" w:color="auto"/>
      </w:divBdr>
    </w:div>
    <w:div w:id="552546252">
      <w:bodyDiv w:val="1"/>
      <w:marLeft w:val="0"/>
      <w:marRight w:val="0"/>
      <w:marTop w:val="0"/>
      <w:marBottom w:val="0"/>
      <w:divBdr>
        <w:top w:val="none" w:sz="0" w:space="0" w:color="auto"/>
        <w:left w:val="none" w:sz="0" w:space="0" w:color="auto"/>
        <w:bottom w:val="none" w:sz="0" w:space="0" w:color="auto"/>
        <w:right w:val="none" w:sz="0" w:space="0" w:color="auto"/>
      </w:divBdr>
    </w:div>
    <w:div w:id="561870842">
      <w:bodyDiv w:val="1"/>
      <w:marLeft w:val="0"/>
      <w:marRight w:val="0"/>
      <w:marTop w:val="0"/>
      <w:marBottom w:val="0"/>
      <w:divBdr>
        <w:top w:val="none" w:sz="0" w:space="0" w:color="auto"/>
        <w:left w:val="none" w:sz="0" w:space="0" w:color="auto"/>
        <w:bottom w:val="none" w:sz="0" w:space="0" w:color="auto"/>
        <w:right w:val="none" w:sz="0" w:space="0" w:color="auto"/>
      </w:divBdr>
    </w:div>
    <w:div w:id="564294777">
      <w:bodyDiv w:val="1"/>
      <w:marLeft w:val="0"/>
      <w:marRight w:val="0"/>
      <w:marTop w:val="0"/>
      <w:marBottom w:val="0"/>
      <w:divBdr>
        <w:top w:val="none" w:sz="0" w:space="0" w:color="auto"/>
        <w:left w:val="none" w:sz="0" w:space="0" w:color="auto"/>
        <w:bottom w:val="none" w:sz="0" w:space="0" w:color="auto"/>
        <w:right w:val="none" w:sz="0" w:space="0" w:color="auto"/>
      </w:divBdr>
      <w:divsChild>
        <w:div w:id="949316359">
          <w:marLeft w:val="0"/>
          <w:marRight w:val="0"/>
          <w:marTop w:val="0"/>
          <w:marBottom w:val="0"/>
          <w:divBdr>
            <w:top w:val="none" w:sz="0" w:space="0" w:color="auto"/>
            <w:left w:val="none" w:sz="0" w:space="0" w:color="auto"/>
            <w:bottom w:val="none" w:sz="0" w:space="0" w:color="auto"/>
            <w:right w:val="none" w:sz="0" w:space="0" w:color="auto"/>
          </w:divBdr>
          <w:divsChild>
            <w:div w:id="1850679233">
              <w:marLeft w:val="0"/>
              <w:marRight w:val="0"/>
              <w:marTop w:val="0"/>
              <w:marBottom w:val="0"/>
              <w:divBdr>
                <w:top w:val="none" w:sz="0" w:space="0" w:color="auto"/>
                <w:left w:val="none" w:sz="0" w:space="0" w:color="auto"/>
                <w:bottom w:val="none" w:sz="0" w:space="0" w:color="auto"/>
                <w:right w:val="none" w:sz="0" w:space="0" w:color="auto"/>
              </w:divBdr>
            </w:div>
          </w:divsChild>
        </w:div>
        <w:div w:id="1977831430">
          <w:marLeft w:val="0"/>
          <w:marRight w:val="0"/>
          <w:marTop w:val="0"/>
          <w:marBottom w:val="0"/>
          <w:divBdr>
            <w:top w:val="none" w:sz="0" w:space="0" w:color="auto"/>
            <w:left w:val="none" w:sz="0" w:space="0" w:color="auto"/>
            <w:bottom w:val="none" w:sz="0" w:space="0" w:color="auto"/>
            <w:right w:val="none" w:sz="0" w:space="0" w:color="auto"/>
          </w:divBdr>
          <w:divsChild>
            <w:div w:id="771241420">
              <w:marLeft w:val="0"/>
              <w:marRight w:val="0"/>
              <w:marTop w:val="0"/>
              <w:marBottom w:val="0"/>
              <w:divBdr>
                <w:top w:val="none" w:sz="0" w:space="0" w:color="auto"/>
                <w:left w:val="none" w:sz="0" w:space="0" w:color="auto"/>
                <w:bottom w:val="none" w:sz="0" w:space="0" w:color="auto"/>
                <w:right w:val="none" w:sz="0" w:space="0" w:color="auto"/>
              </w:divBdr>
            </w:div>
            <w:div w:id="1188181859">
              <w:marLeft w:val="0"/>
              <w:marRight w:val="0"/>
              <w:marTop w:val="0"/>
              <w:marBottom w:val="0"/>
              <w:divBdr>
                <w:top w:val="none" w:sz="0" w:space="0" w:color="auto"/>
                <w:left w:val="none" w:sz="0" w:space="0" w:color="auto"/>
                <w:bottom w:val="none" w:sz="0" w:space="0" w:color="auto"/>
                <w:right w:val="none" w:sz="0" w:space="0" w:color="auto"/>
              </w:divBdr>
            </w:div>
            <w:div w:id="203503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055">
      <w:bodyDiv w:val="1"/>
      <w:marLeft w:val="0"/>
      <w:marRight w:val="0"/>
      <w:marTop w:val="0"/>
      <w:marBottom w:val="0"/>
      <w:divBdr>
        <w:top w:val="none" w:sz="0" w:space="0" w:color="auto"/>
        <w:left w:val="none" w:sz="0" w:space="0" w:color="auto"/>
        <w:bottom w:val="none" w:sz="0" w:space="0" w:color="auto"/>
        <w:right w:val="none" w:sz="0" w:space="0" w:color="auto"/>
      </w:divBdr>
    </w:div>
    <w:div w:id="581060390">
      <w:bodyDiv w:val="1"/>
      <w:marLeft w:val="0"/>
      <w:marRight w:val="0"/>
      <w:marTop w:val="0"/>
      <w:marBottom w:val="0"/>
      <w:divBdr>
        <w:top w:val="none" w:sz="0" w:space="0" w:color="auto"/>
        <w:left w:val="none" w:sz="0" w:space="0" w:color="auto"/>
        <w:bottom w:val="none" w:sz="0" w:space="0" w:color="auto"/>
        <w:right w:val="none" w:sz="0" w:space="0" w:color="auto"/>
      </w:divBdr>
    </w:div>
    <w:div w:id="583689273">
      <w:bodyDiv w:val="1"/>
      <w:marLeft w:val="0"/>
      <w:marRight w:val="0"/>
      <w:marTop w:val="0"/>
      <w:marBottom w:val="0"/>
      <w:divBdr>
        <w:top w:val="none" w:sz="0" w:space="0" w:color="auto"/>
        <w:left w:val="none" w:sz="0" w:space="0" w:color="auto"/>
        <w:bottom w:val="none" w:sz="0" w:space="0" w:color="auto"/>
        <w:right w:val="none" w:sz="0" w:space="0" w:color="auto"/>
      </w:divBdr>
    </w:div>
    <w:div w:id="618924499">
      <w:bodyDiv w:val="1"/>
      <w:marLeft w:val="0"/>
      <w:marRight w:val="0"/>
      <w:marTop w:val="0"/>
      <w:marBottom w:val="0"/>
      <w:divBdr>
        <w:top w:val="none" w:sz="0" w:space="0" w:color="auto"/>
        <w:left w:val="none" w:sz="0" w:space="0" w:color="auto"/>
        <w:bottom w:val="none" w:sz="0" w:space="0" w:color="auto"/>
        <w:right w:val="none" w:sz="0" w:space="0" w:color="auto"/>
      </w:divBdr>
    </w:div>
    <w:div w:id="648750465">
      <w:bodyDiv w:val="1"/>
      <w:marLeft w:val="0"/>
      <w:marRight w:val="0"/>
      <w:marTop w:val="0"/>
      <w:marBottom w:val="0"/>
      <w:divBdr>
        <w:top w:val="none" w:sz="0" w:space="0" w:color="auto"/>
        <w:left w:val="none" w:sz="0" w:space="0" w:color="auto"/>
        <w:bottom w:val="none" w:sz="0" w:space="0" w:color="auto"/>
        <w:right w:val="none" w:sz="0" w:space="0" w:color="auto"/>
      </w:divBdr>
    </w:div>
    <w:div w:id="720398080">
      <w:bodyDiv w:val="1"/>
      <w:marLeft w:val="0"/>
      <w:marRight w:val="0"/>
      <w:marTop w:val="0"/>
      <w:marBottom w:val="0"/>
      <w:divBdr>
        <w:top w:val="none" w:sz="0" w:space="0" w:color="auto"/>
        <w:left w:val="none" w:sz="0" w:space="0" w:color="auto"/>
        <w:bottom w:val="none" w:sz="0" w:space="0" w:color="auto"/>
        <w:right w:val="none" w:sz="0" w:space="0" w:color="auto"/>
      </w:divBdr>
    </w:div>
    <w:div w:id="724180430">
      <w:bodyDiv w:val="1"/>
      <w:marLeft w:val="0"/>
      <w:marRight w:val="0"/>
      <w:marTop w:val="0"/>
      <w:marBottom w:val="0"/>
      <w:divBdr>
        <w:top w:val="none" w:sz="0" w:space="0" w:color="auto"/>
        <w:left w:val="none" w:sz="0" w:space="0" w:color="auto"/>
        <w:bottom w:val="none" w:sz="0" w:space="0" w:color="auto"/>
        <w:right w:val="none" w:sz="0" w:space="0" w:color="auto"/>
      </w:divBdr>
    </w:div>
    <w:div w:id="773013861">
      <w:bodyDiv w:val="1"/>
      <w:marLeft w:val="0"/>
      <w:marRight w:val="0"/>
      <w:marTop w:val="0"/>
      <w:marBottom w:val="0"/>
      <w:divBdr>
        <w:top w:val="none" w:sz="0" w:space="0" w:color="auto"/>
        <w:left w:val="none" w:sz="0" w:space="0" w:color="auto"/>
        <w:bottom w:val="none" w:sz="0" w:space="0" w:color="auto"/>
        <w:right w:val="none" w:sz="0" w:space="0" w:color="auto"/>
      </w:divBdr>
    </w:div>
    <w:div w:id="776213648">
      <w:bodyDiv w:val="1"/>
      <w:marLeft w:val="0"/>
      <w:marRight w:val="0"/>
      <w:marTop w:val="0"/>
      <w:marBottom w:val="0"/>
      <w:divBdr>
        <w:top w:val="none" w:sz="0" w:space="0" w:color="auto"/>
        <w:left w:val="none" w:sz="0" w:space="0" w:color="auto"/>
        <w:bottom w:val="none" w:sz="0" w:space="0" w:color="auto"/>
        <w:right w:val="none" w:sz="0" w:space="0" w:color="auto"/>
      </w:divBdr>
    </w:div>
    <w:div w:id="778644396">
      <w:bodyDiv w:val="1"/>
      <w:marLeft w:val="0"/>
      <w:marRight w:val="0"/>
      <w:marTop w:val="0"/>
      <w:marBottom w:val="0"/>
      <w:divBdr>
        <w:top w:val="none" w:sz="0" w:space="0" w:color="auto"/>
        <w:left w:val="none" w:sz="0" w:space="0" w:color="auto"/>
        <w:bottom w:val="none" w:sz="0" w:space="0" w:color="auto"/>
        <w:right w:val="none" w:sz="0" w:space="0" w:color="auto"/>
      </w:divBdr>
    </w:div>
    <w:div w:id="821314783">
      <w:bodyDiv w:val="1"/>
      <w:marLeft w:val="0"/>
      <w:marRight w:val="0"/>
      <w:marTop w:val="0"/>
      <w:marBottom w:val="0"/>
      <w:divBdr>
        <w:top w:val="none" w:sz="0" w:space="0" w:color="auto"/>
        <w:left w:val="none" w:sz="0" w:space="0" w:color="auto"/>
        <w:bottom w:val="none" w:sz="0" w:space="0" w:color="auto"/>
        <w:right w:val="none" w:sz="0" w:space="0" w:color="auto"/>
      </w:divBdr>
    </w:div>
    <w:div w:id="823933089">
      <w:bodyDiv w:val="1"/>
      <w:marLeft w:val="0"/>
      <w:marRight w:val="0"/>
      <w:marTop w:val="0"/>
      <w:marBottom w:val="0"/>
      <w:divBdr>
        <w:top w:val="none" w:sz="0" w:space="0" w:color="auto"/>
        <w:left w:val="none" w:sz="0" w:space="0" w:color="auto"/>
        <w:bottom w:val="none" w:sz="0" w:space="0" w:color="auto"/>
        <w:right w:val="none" w:sz="0" w:space="0" w:color="auto"/>
      </w:divBdr>
    </w:div>
    <w:div w:id="829563176">
      <w:bodyDiv w:val="1"/>
      <w:marLeft w:val="0"/>
      <w:marRight w:val="0"/>
      <w:marTop w:val="0"/>
      <w:marBottom w:val="0"/>
      <w:divBdr>
        <w:top w:val="none" w:sz="0" w:space="0" w:color="auto"/>
        <w:left w:val="none" w:sz="0" w:space="0" w:color="auto"/>
        <w:bottom w:val="none" w:sz="0" w:space="0" w:color="auto"/>
        <w:right w:val="none" w:sz="0" w:space="0" w:color="auto"/>
      </w:divBdr>
    </w:div>
    <w:div w:id="839469512">
      <w:bodyDiv w:val="1"/>
      <w:marLeft w:val="0"/>
      <w:marRight w:val="0"/>
      <w:marTop w:val="0"/>
      <w:marBottom w:val="0"/>
      <w:divBdr>
        <w:top w:val="none" w:sz="0" w:space="0" w:color="auto"/>
        <w:left w:val="none" w:sz="0" w:space="0" w:color="auto"/>
        <w:bottom w:val="none" w:sz="0" w:space="0" w:color="auto"/>
        <w:right w:val="none" w:sz="0" w:space="0" w:color="auto"/>
      </w:divBdr>
    </w:div>
    <w:div w:id="874999682">
      <w:bodyDiv w:val="1"/>
      <w:marLeft w:val="0"/>
      <w:marRight w:val="0"/>
      <w:marTop w:val="0"/>
      <w:marBottom w:val="0"/>
      <w:divBdr>
        <w:top w:val="none" w:sz="0" w:space="0" w:color="auto"/>
        <w:left w:val="none" w:sz="0" w:space="0" w:color="auto"/>
        <w:bottom w:val="none" w:sz="0" w:space="0" w:color="auto"/>
        <w:right w:val="none" w:sz="0" w:space="0" w:color="auto"/>
      </w:divBdr>
    </w:div>
    <w:div w:id="888109818">
      <w:bodyDiv w:val="1"/>
      <w:marLeft w:val="0"/>
      <w:marRight w:val="0"/>
      <w:marTop w:val="0"/>
      <w:marBottom w:val="0"/>
      <w:divBdr>
        <w:top w:val="none" w:sz="0" w:space="0" w:color="auto"/>
        <w:left w:val="none" w:sz="0" w:space="0" w:color="auto"/>
        <w:bottom w:val="none" w:sz="0" w:space="0" w:color="auto"/>
        <w:right w:val="none" w:sz="0" w:space="0" w:color="auto"/>
      </w:divBdr>
    </w:div>
    <w:div w:id="948003262">
      <w:bodyDiv w:val="1"/>
      <w:marLeft w:val="0"/>
      <w:marRight w:val="0"/>
      <w:marTop w:val="0"/>
      <w:marBottom w:val="0"/>
      <w:divBdr>
        <w:top w:val="none" w:sz="0" w:space="0" w:color="auto"/>
        <w:left w:val="none" w:sz="0" w:space="0" w:color="auto"/>
        <w:bottom w:val="none" w:sz="0" w:space="0" w:color="auto"/>
        <w:right w:val="none" w:sz="0" w:space="0" w:color="auto"/>
      </w:divBdr>
    </w:div>
    <w:div w:id="1016812565">
      <w:bodyDiv w:val="1"/>
      <w:marLeft w:val="0"/>
      <w:marRight w:val="0"/>
      <w:marTop w:val="0"/>
      <w:marBottom w:val="0"/>
      <w:divBdr>
        <w:top w:val="none" w:sz="0" w:space="0" w:color="auto"/>
        <w:left w:val="none" w:sz="0" w:space="0" w:color="auto"/>
        <w:bottom w:val="none" w:sz="0" w:space="0" w:color="auto"/>
        <w:right w:val="none" w:sz="0" w:space="0" w:color="auto"/>
      </w:divBdr>
    </w:div>
    <w:div w:id="1049766323">
      <w:bodyDiv w:val="1"/>
      <w:marLeft w:val="0"/>
      <w:marRight w:val="0"/>
      <w:marTop w:val="0"/>
      <w:marBottom w:val="0"/>
      <w:divBdr>
        <w:top w:val="none" w:sz="0" w:space="0" w:color="auto"/>
        <w:left w:val="none" w:sz="0" w:space="0" w:color="auto"/>
        <w:bottom w:val="none" w:sz="0" w:space="0" w:color="auto"/>
        <w:right w:val="none" w:sz="0" w:space="0" w:color="auto"/>
      </w:divBdr>
    </w:div>
    <w:div w:id="1068914560">
      <w:bodyDiv w:val="1"/>
      <w:marLeft w:val="0"/>
      <w:marRight w:val="0"/>
      <w:marTop w:val="0"/>
      <w:marBottom w:val="0"/>
      <w:divBdr>
        <w:top w:val="none" w:sz="0" w:space="0" w:color="auto"/>
        <w:left w:val="none" w:sz="0" w:space="0" w:color="auto"/>
        <w:bottom w:val="none" w:sz="0" w:space="0" w:color="auto"/>
        <w:right w:val="none" w:sz="0" w:space="0" w:color="auto"/>
      </w:divBdr>
    </w:div>
    <w:div w:id="1131707870">
      <w:bodyDiv w:val="1"/>
      <w:marLeft w:val="0"/>
      <w:marRight w:val="0"/>
      <w:marTop w:val="0"/>
      <w:marBottom w:val="0"/>
      <w:divBdr>
        <w:top w:val="none" w:sz="0" w:space="0" w:color="auto"/>
        <w:left w:val="none" w:sz="0" w:space="0" w:color="auto"/>
        <w:bottom w:val="none" w:sz="0" w:space="0" w:color="auto"/>
        <w:right w:val="none" w:sz="0" w:space="0" w:color="auto"/>
      </w:divBdr>
    </w:div>
    <w:div w:id="1155800343">
      <w:bodyDiv w:val="1"/>
      <w:marLeft w:val="0"/>
      <w:marRight w:val="0"/>
      <w:marTop w:val="0"/>
      <w:marBottom w:val="0"/>
      <w:divBdr>
        <w:top w:val="none" w:sz="0" w:space="0" w:color="auto"/>
        <w:left w:val="none" w:sz="0" w:space="0" w:color="auto"/>
        <w:bottom w:val="none" w:sz="0" w:space="0" w:color="auto"/>
        <w:right w:val="none" w:sz="0" w:space="0" w:color="auto"/>
      </w:divBdr>
    </w:div>
    <w:div w:id="1204291978">
      <w:bodyDiv w:val="1"/>
      <w:marLeft w:val="0"/>
      <w:marRight w:val="0"/>
      <w:marTop w:val="0"/>
      <w:marBottom w:val="0"/>
      <w:divBdr>
        <w:top w:val="none" w:sz="0" w:space="0" w:color="auto"/>
        <w:left w:val="none" w:sz="0" w:space="0" w:color="auto"/>
        <w:bottom w:val="none" w:sz="0" w:space="0" w:color="auto"/>
        <w:right w:val="none" w:sz="0" w:space="0" w:color="auto"/>
      </w:divBdr>
    </w:div>
    <w:div w:id="1206141311">
      <w:bodyDiv w:val="1"/>
      <w:marLeft w:val="0"/>
      <w:marRight w:val="0"/>
      <w:marTop w:val="0"/>
      <w:marBottom w:val="0"/>
      <w:divBdr>
        <w:top w:val="none" w:sz="0" w:space="0" w:color="auto"/>
        <w:left w:val="none" w:sz="0" w:space="0" w:color="auto"/>
        <w:bottom w:val="none" w:sz="0" w:space="0" w:color="auto"/>
        <w:right w:val="none" w:sz="0" w:space="0" w:color="auto"/>
      </w:divBdr>
    </w:div>
    <w:div w:id="1242908728">
      <w:bodyDiv w:val="1"/>
      <w:marLeft w:val="0"/>
      <w:marRight w:val="0"/>
      <w:marTop w:val="0"/>
      <w:marBottom w:val="0"/>
      <w:divBdr>
        <w:top w:val="none" w:sz="0" w:space="0" w:color="auto"/>
        <w:left w:val="none" w:sz="0" w:space="0" w:color="auto"/>
        <w:bottom w:val="none" w:sz="0" w:space="0" w:color="auto"/>
        <w:right w:val="none" w:sz="0" w:space="0" w:color="auto"/>
      </w:divBdr>
    </w:div>
    <w:div w:id="1275478473">
      <w:bodyDiv w:val="1"/>
      <w:marLeft w:val="0"/>
      <w:marRight w:val="0"/>
      <w:marTop w:val="0"/>
      <w:marBottom w:val="0"/>
      <w:divBdr>
        <w:top w:val="none" w:sz="0" w:space="0" w:color="auto"/>
        <w:left w:val="none" w:sz="0" w:space="0" w:color="auto"/>
        <w:bottom w:val="none" w:sz="0" w:space="0" w:color="auto"/>
        <w:right w:val="none" w:sz="0" w:space="0" w:color="auto"/>
      </w:divBdr>
    </w:div>
    <w:div w:id="1312833819">
      <w:bodyDiv w:val="1"/>
      <w:marLeft w:val="0"/>
      <w:marRight w:val="0"/>
      <w:marTop w:val="0"/>
      <w:marBottom w:val="0"/>
      <w:divBdr>
        <w:top w:val="none" w:sz="0" w:space="0" w:color="auto"/>
        <w:left w:val="none" w:sz="0" w:space="0" w:color="auto"/>
        <w:bottom w:val="none" w:sz="0" w:space="0" w:color="auto"/>
        <w:right w:val="none" w:sz="0" w:space="0" w:color="auto"/>
      </w:divBdr>
    </w:div>
    <w:div w:id="1381587767">
      <w:bodyDiv w:val="1"/>
      <w:marLeft w:val="0"/>
      <w:marRight w:val="0"/>
      <w:marTop w:val="0"/>
      <w:marBottom w:val="0"/>
      <w:divBdr>
        <w:top w:val="none" w:sz="0" w:space="0" w:color="auto"/>
        <w:left w:val="none" w:sz="0" w:space="0" w:color="auto"/>
        <w:bottom w:val="none" w:sz="0" w:space="0" w:color="auto"/>
        <w:right w:val="none" w:sz="0" w:space="0" w:color="auto"/>
      </w:divBdr>
    </w:div>
    <w:div w:id="1382703179">
      <w:bodyDiv w:val="1"/>
      <w:marLeft w:val="0"/>
      <w:marRight w:val="0"/>
      <w:marTop w:val="0"/>
      <w:marBottom w:val="0"/>
      <w:divBdr>
        <w:top w:val="none" w:sz="0" w:space="0" w:color="auto"/>
        <w:left w:val="none" w:sz="0" w:space="0" w:color="auto"/>
        <w:bottom w:val="none" w:sz="0" w:space="0" w:color="auto"/>
        <w:right w:val="none" w:sz="0" w:space="0" w:color="auto"/>
      </w:divBdr>
    </w:div>
    <w:div w:id="1410884010">
      <w:bodyDiv w:val="1"/>
      <w:marLeft w:val="0"/>
      <w:marRight w:val="0"/>
      <w:marTop w:val="0"/>
      <w:marBottom w:val="0"/>
      <w:divBdr>
        <w:top w:val="none" w:sz="0" w:space="0" w:color="auto"/>
        <w:left w:val="none" w:sz="0" w:space="0" w:color="auto"/>
        <w:bottom w:val="none" w:sz="0" w:space="0" w:color="auto"/>
        <w:right w:val="none" w:sz="0" w:space="0" w:color="auto"/>
      </w:divBdr>
    </w:div>
    <w:div w:id="1430853702">
      <w:bodyDiv w:val="1"/>
      <w:marLeft w:val="0"/>
      <w:marRight w:val="0"/>
      <w:marTop w:val="0"/>
      <w:marBottom w:val="0"/>
      <w:divBdr>
        <w:top w:val="none" w:sz="0" w:space="0" w:color="auto"/>
        <w:left w:val="none" w:sz="0" w:space="0" w:color="auto"/>
        <w:bottom w:val="none" w:sz="0" w:space="0" w:color="auto"/>
        <w:right w:val="none" w:sz="0" w:space="0" w:color="auto"/>
      </w:divBdr>
    </w:div>
    <w:div w:id="1448500058">
      <w:bodyDiv w:val="1"/>
      <w:marLeft w:val="0"/>
      <w:marRight w:val="0"/>
      <w:marTop w:val="0"/>
      <w:marBottom w:val="0"/>
      <w:divBdr>
        <w:top w:val="none" w:sz="0" w:space="0" w:color="auto"/>
        <w:left w:val="none" w:sz="0" w:space="0" w:color="auto"/>
        <w:bottom w:val="none" w:sz="0" w:space="0" w:color="auto"/>
        <w:right w:val="none" w:sz="0" w:space="0" w:color="auto"/>
      </w:divBdr>
    </w:div>
    <w:div w:id="1454903882">
      <w:bodyDiv w:val="1"/>
      <w:marLeft w:val="0"/>
      <w:marRight w:val="0"/>
      <w:marTop w:val="0"/>
      <w:marBottom w:val="0"/>
      <w:divBdr>
        <w:top w:val="none" w:sz="0" w:space="0" w:color="auto"/>
        <w:left w:val="none" w:sz="0" w:space="0" w:color="auto"/>
        <w:bottom w:val="none" w:sz="0" w:space="0" w:color="auto"/>
        <w:right w:val="none" w:sz="0" w:space="0" w:color="auto"/>
      </w:divBdr>
    </w:div>
    <w:div w:id="1462529630">
      <w:bodyDiv w:val="1"/>
      <w:marLeft w:val="0"/>
      <w:marRight w:val="0"/>
      <w:marTop w:val="0"/>
      <w:marBottom w:val="0"/>
      <w:divBdr>
        <w:top w:val="none" w:sz="0" w:space="0" w:color="auto"/>
        <w:left w:val="none" w:sz="0" w:space="0" w:color="auto"/>
        <w:bottom w:val="none" w:sz="0" w:space="0" w:color="auto"/>
        <w:right w:val="none" w:sz="0" w:space="0" w:color="auto"/>
      </w:divBdr>
    </w:div>
    <w:div w:id="1477337121">
      <w:bodyDiv w:val="1"/>
      <w:marLeft w:val="0"/>
      <w:marRight w:val="0"/>
      <w:marTop w:val="0"/>
      <w:marBottom w:val="0"/>
      <w:divBdr>
        <w:top w:val="none" w:sz="0" w:space="0" w:color="auto"/>
        <w:left w:val="none" w:sz="0" w:space="0" w:color="auto"/>
        <w:bottom w:val="none" w:sz="0" w:space="0" w:color="auto"/>
        <w:right w:val="none" w:sz="0" w:space="0" w:color="auto"/>
      </w:divBdr>
    </w:div>
    <w:div w:id="1481772301">
      <w:bodyDiv w:val="1"/>
      <w:marLeft w:val="0"/>
      <w:marRight w:val="0"/>
      <w:marTop w:val="0"/>
      <w:marBottom w:val="0"/>
      <w:divBdr>
        <w:top w:val="none" w:sz="0" w:space="0" w:color="auto"/>
        <w:left w:val="none" w:sz="0" w:space="0" w:color="auto"/>
        <w:bottom w:val="none" w:sz="0" w:space="0" w:color="auto"/>
        <w:right w:val="none" w:sz="0" w:space="0" w:color="auto"/>
      </w:divBdr>
    </w:div>
    <w:div w:id="1515612415">
      <w:bodyDiv w:val="1"/>
      <w:marLeft w:val="0"/>
      <w:marRight w:val="0"/>
      <w:marTop w:val="0"/>
      <w:marBottom w:val="0"/>
      <w:divBdr>
        <w:top w:val="none" w:sz="0" w:space="0" w:color="auto"/>
        <w:left w:val="none" w:sz="0" w:space="0" w:color="auto"/>
        <w:bottom w:val="none" w:sz="0" w:space="0" w:color="auto"/>
        <w:right w:val="none" w:sz="0" w:space="0" w:color="auto"/>
      </w:divBdr>
    </w:div>
    <w:div w:id="1527016203">
      <w:bodyDiv w:val="1"/>
      <w:marLeft w:val="0"/>
      <w:marRight w:val="0"/>
      <w:marTop w:val="0"/>
      <w:marBottom w:val="0"/>
      <w:divBdr>
        <w:top w:val="none" w:sz="0" w:space="0" w:color="auto"/>
        <w:left w:val="none" w:sz="0" w:space="0" w:color="auto"/>
        <w:bottom w:val="none" w:sz="0" w:space="0" w:color="auto"/>
        <w:right w:val="none" w:sz="0" w:space="0" w:color="auto"/>
      </w:divBdr>
    </w:div>
    <w:div w:id="1539049740">
      <w:bodyDiv w:val="1"/>
      <w:marLeft w:val="0"/>
      <w:marRight w:val="0"/>
      <w:marTop w:val="0"/>
      <w:marBottom w:val="0"/>
      <w:divBdr>
        <w:top w:val="none" w:sz="0" w:space="0" w:color="auto"/>
        <w:left w:val="none" w:sz="0" w:space="0" w:color="auto"/>
        <w:bottom w:val="none" w:sz="0" w:space="0" w:color="auto"/>
        <w:right w:val="none" w:sz="0" w:space="0" w:color="auto"/>
      </w:divBdr>
    </w:div>
    <w:div w:id="1550649020">
      <w:bodyDiv w:val="1"/>
      <w:marLeft w:val="0"/>
      <w:marRight w:val="0"/>
      <w:marTop w:val="0"/>
      <w:marBottom w:val="0"/>
      <w:divBdr>
        <w:top w:val="none" w:sz="0" w:space="0" w:color="auto"/>
        <w:left w:val="none" w:sz="0" w:space="0" w:color="auto"/>
        <w:bottom w:val="none" w:sz="0" w:space="0" w:color="auto"/>
        <w:right w:val="none" w:sz="0" w:space="0" w:color="auto"/>
      </w:divBdr>
    </w:div>
    <w:div w:id="1588927838">
      <w:bodyDiv w:val="1"/>
      <w:marLeft w:val="0"/>
      <w:marRight w:val="0"/>
      <w:marTop w:val="0"/>
      <w:marBottom w:val="0"/>
      <w:divBdr>
        <w:top w:val="none" w:sz="0" w:space="0" w:color="auto"/>
        <w:left w:val="none" w:sz="0" w:space="0" w:color="auto"/>
        <w:bottom w:val="none" w:sz="0" w:space="0" w:color="auto"/>
        <w:right w:val="none" w:sz="0" w:space="0" w:color="auto"/>
      </w:divBdr>
    </w:div>
    <w:div w:id="1619682871">
      <w:bodyDiv w:val="1"/>
      <w:marLeft w:val="0"/>
      <w:marRight w:val="0"/>
      <w:marTop w:val="0"/>
      <w:marBottom w:val="0"/>
      <w:divBdr>
        <w:top w:val="none" w:sz="0" w:space="0" w:color="auto"/>
        <w:left w:val="none" w:sz="0" w:space="0" w:color="auto"/>
        <w:bottom w:val="none" w:sz="0" w:space="0" w:color="auto"/>
        <w:right w:val="none" w:sz="0" w:space="0" w:color="auto"/>
      </w:divBdr>
    </w:div>
    <w:div w:id="1625234811">
      <w:bodyDiv w:val="1"/>
      <w:marLeft w:val="0"/>
      <w:marRight w:val="0"/>
      <w:marTop w:val="0"/>
      <w:marBottom w:val="0"/>
      <w:divBdr>
        <w:top w:val="none" w:sz="0" w:space="0" w:color="auto"/>
        <w:left w:val="none" w:sz="0" w:space="0" w:color="auto"/>
        <w:bottom w:val="none" w:sz="0" w:space="0" w:color="auto"/>
        <w:right w:val="none" w:sz="0" w:space="0" w:color="auto"/>
      </w:divBdr>
    </w:div>
    <w:div w:id="1626889061">
      <w:bodyDiv w:val="1"/>
      <w:marLeft w:val="0"/>
      <w:marRight w:val="0"/>
      <w:marTop w:val="0"/>
      <w:marBottom w:val="0"/>
      <w:divBdr>
        <w:top w:val="none" w:sz="0" w:space="0" w:color="auto"/>
        <w:left w:val="none" w:sz="0" w:space="0" w:color="auto"/>
        <w:bottom w:val="none" w:sz="0" w:space="0" w:color="auto"/>
        <w:right w:val="none" w:sz="0" w:space="0" w:color="auto"/>
      </w:divBdr>
    </w:div>
    <w:div w:id="1685980761">
      <w:bodyDiv w:val="1"/>
      <w:marLeft w:val="0"/>
      <w:marRight w:val="0"/>
      <w:marTop w:val="0"/>
      <w:marBottom w:val="0"/>
      <w:divBdr>
        <w:top w:val="none" w:sz="0" w:space="0" w:color="auto"/>
        <w:left w:val="none" w:sz="0" w:space="0" w:color="auto"/>
        <w:bottom w:val="none" w:sz="0" w:space="0" w:color="auto"/>
        <w:right w:val="none" w:sz="0" w:space="0" w:color="auto"/>
      </w:divBdr>
    </w:div>
    <w:div w:id="1695422980">
      <w:bodyDiv w:val="1"/>
      <w:marLeft w:val="0"/>
      <w:marRight w:val="0"/>
      <w:marTop w:val="0"/>
      <w:marBottom w:val="0"/>
      <w:divBdr>
        <w:top w:val="none" w:sz="0" w:space="0" w:color="auto"/>
        <w:left w:val="none" w:sz="0" w:space="0" w:color="auto"/>
        <w:bottom w:val="none" w:sz="0" w:space="0" w:color="auto"/>
        <w:right w:val="none" w:sz="0" w:space="0" w:color="auto"/>
      </w:divBdr>
    </w:div>
    <w:div w:id="1807505073">
      <w:bodyDiv w:val="1"/>
      <w:marLeft w:val="0"/>
      <w:marRight w:val="0"/>
      <w:marTop w:val="0"/>
      <w:marBottom w:val="0"/>
      <w:divBdr>
        <w:top w:val="none" w:sz="0" w:space="0" w:color="auto"/>
        <w:left w:val="none" w:sz="0" w:space="0" w:color="auto"/>
        <w:bottom w:val="none" w:sz="0" w:space="0" w:color="auto"/>
        <w:right w:val="none" w:sz="0" w:space="0" w:color="auto"/>
      </w:divBdr>
    </w:div>
    <w:div w:id="1835490003">
      <w:bodyDiv w:val="1"/>
      <w:marLeft w:val="0"/>
      <w:marRight w:val="0"/>
      <w:marTop w:val="0"/>
      <w:marBottom w:val="0"/>
      <w:divBdr>
        <w:top w:val="none" w:sz="0" w:space="0" w:color="auto"/>
        <w:left w:val="none" w:sz="0" w:space="0" w:color="auto"/>
        <w:bottom w:val="none" w:sz="0" w:space="0" w:color="auto"/>
        <w:right w:val="none" w:sz="0" w:space="0" w:color="auto"/>
      </w:divBdr>
    </w:div>
    <w:div w:id="1903983823">
      <w:bodyDiv w:val="1"/>
      <w:marLeft w:val="0"/>
      <w:marRight w:val="0"/>
      <w:marTop w:val="0"/>
      <w:marBottom w:val="0"/>
      <w:divBdr>
        <w:top w:val="none" w:sz="0" w:space="0" w:color="auto"/>
        <w:left w:val="none" w:sz="0" w:space="0" w:color="auto"/>
        <w:bottom w:val="none" w:sz="0" w:space="0" w:color="auto"/>
        <w:right w:val="none" w:sz="0" w:space="0" w:color="auto"/>
      </w:divBdr>
    </w:div>
    <w:div w:id="1930848542">
      <w:bodyDiv w:val="1"/>
      <w:marLeft w:val="0"/>
      <w:marRight w:val="0"/>
      <w:marTop w:val="0"/>
      <w:marBottom w:val="0"/>
      <w:divBdr>
        <w:top w:val="none" w:sz="0" w:space="0" w:color="auto"/>
        <w:left w:val="none" w:sz="0" w:space="0" w:color="auto"/>
        <w:bottom w:val="none" w:sz="0" w:space="0" w:color="auto"/>
        <w:right w:val="none" w:sz="0" w:space="0" w:color="auto"/>
      </w:divBdr>
    </w:div>
    <w:div w:id="1934585286">
      <w:bodyDiv w:val="1"/>
      <w:marLeft w:val="0"/>
      <w:marRight w:val="0"/>
      <w:marTop w:val="0"/>
      <w:marBottom w:val="0"/>
      <w:divBdr>
        <w:top w:val="none" w:sz="0" w:space="0" w:color="auto"/>
        <w:left w:val="none" w:sz="0" w:space="0" w:color="auto"/>
        <w:bottom w:val="none" w:sz="0" w:space="0" w:color="auto"/>
        <w:right w:val="none" w:sz="0" w:space="0" w:color="auto"/>
      </w:divBdr>
    </w:div>
    <w:div w:id="1941450772">
      <w:bodyDiv w:val="1"/>
      <w:marLeft w:val="0"/>
      <w:marRight w:val="0"/>
      <w:marTop w:val="0"/>
      <w:marBottom w:val="0"/>
      <w:divBdr>
        <w:top w:val="none" w:sz="0" w:space="0" w:color="auto"/>
        <w:left w:val="none" w:sz="0" w:space="0" w:color="auto"/>
        <w:bottom w:val="none" w:sz="0" w:space="0" w:color="auto"/>
        <w:right w:val="none" w:sz="0" w:space="0" w:color="auto"/>
      </w:divBdr>
    </w:div>
    <w:div w:id="205404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tricia.bustamante\AppData\Roaming\Microsoft\Templates\EYWord\General\EY%20A4%20eLetter%201Address.dotx" TargetMode="External"/></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25d0c12-c317-4977-b3ef-6f720e590a9d" xsi:nil="true"/>
    <lcf76f155ced4ddcb4097134ff3c332f xmlns="0ae7d291-656f-4160-a169-578e81e5cbea">
      <Terms xmlns="http://schemas.microsoft.com/office/infopath/2007/PartnerControls"/>
    </lcf76f155ced4ddcb4097134ff3c332f>
    <SharedWithUsers xmlns="a25d0c12-c317-4977-b3ef-6f720e590a9d">
      <UserInfo>
        <DisplayName>Andres Cuadros</DisplayName>
        <AccountId>120</AccountId>
        <AccountType/>
      </UserInfo>
      <UserInfo>
        <DisplayName>Laura M Corredor</DisplayName>
        <AccountId>220</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6814D1DE0664B4F9FE8536E21F539BE" ma:contentTypeVersion="15" ma:contentTypeDescription="Crear nuevo documento." ma:contentTypeScope="" ma:versionID="0fc3497ae3d7f26999e616593c70efac">
  <xsd:schema xmlns:xsd="http://www.w3.org/2001/XMLSchema" xmlns:xs="http://www.w3.org/2001/XMLSchema" xmlns:p="http://schemas.microsoft.com/office/2006/metadata/properties" xmlns:ns2="0ae7d291-656f-4160-a169-578e81e5cbea" xmlns:ns3="a25d0c12-c317-4977-b3ef-6f720e590a9d" targetNamespace="http://schemas.microsoft.com/office/2006/metadata/properties" ma:root="true" ma:fieldsID="3b2596bcb0f499d5d60f7f7a09f9c6c4" ns2:_="" ns3:_="">
    <xsd:import namespace="0ae7d291-656f-4160-a169-578e81e5cbea"/>
    <xsd:import namespace="a25d0c12-c317-4977-b3ef-6f720e590a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7d291-656f-4160-a169-578e81e5cb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5d0c12-c317-4977-b3ef-6f720e590a9d"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c90d22b3-341b-4b30-abda-5d8eeb7cb9ca}" ma:internalName="TaxCatchAll" ma:showField="CatchAllData" ma:web="a25d0c12-c317-4977-b3ef-6f720e590a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9211D2-21CA-4F19-B09B-DE4E878AAA2B}">
  <ds:schemaRefs>
    <ds:schemaRef ds:uri="http://schemas.microsoft.com/office/2006/metadata/properties"/>
    <ds:schemaRef ds:uri="http://schemas.microsoft.com/office/infopath/2007/PartnerControls"/>
    <ds:schemaRef ds:uri="a25d0c12-c317-4977-b3ef-6f720e590a9d"/>
    <ds:schemaRef ds:uri="0ae7d291-656f-4160-a169-578e81e5cbea"/>
  </ds:schemaRefs>
</ds:datastoreItem>
</file>

<file path=customXml/itemProps2.xml><?xml version="1.0" encoding="utf-8"?>
<ds:datastoreItem xmlns:ds="http://schemas.openxmlformats.org/officeDocument/2006/customXml" ds:itemID="{4FCB054A-2BA1-4959-8C80-4007D8C882E4}">
  <ds:schemaRefs>
    <ds:schemaRef ds:uri="http://schemas.microsoft.com/sharepoint/v3/contenttype/forms"/>
  </ds:schemaRefs>
</ds:datastoreItem>
</file>

<file path=customXml/itemProps3.xml><?xml version="1.0" encoding="utf-8"?>
<ds:datastoreItem xmlns:ds="http://schemas.openxmlformats.org/officeDocument/2006/customXml" ds:itemID="{3B6FB070-3DAE-42F8-B6A2-55B9C77896E6}">
  <ds:schemaRefs>
    <ds:schemaRef ds:uri="http://schemas.openxmlformats.org/officeDocument/2006/bibliography"/>
  </ds:schemaRefs>
</ds:datastoreItem>
</file>

<file path=customXml/itemProps4.xml><?xml version="1.0" encoding="utf-8"?>
<ds:datastoreItem xmlns:ds="http://schemas.openxmlformats.org/officeDocument/2006/customXml" ds:itemID="{C061F0C6-3C73-4725-B331-C3D9B8B5B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e7d291-656f-4160-a169-578e81e5cbea"/>
    <ds:schemaRef ds:uri="a25d0c12-c317-4977-b3ef-6f720e590a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EY A4 eLetter 1Address.dotx</Template>
  <TotalTime>0</TotalTime>
  <Pages>11</Pages>
  <Words>3722</Words>
  <Characters>20474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2024-05-31T01:29:00Z</dcterms:created>
  <dcterms:modified xsi:type="dcterms:W3CDTF">2024-05-31T01:30:00Z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0x01010056814D1DE0664B4F9FE8536E21F539BE</vt:lpwstr>
  </property>
  <property fmtid="{D5CDD505-2E9C-101B-9397-08002B2CF9AE}" pid="3" name="MediaServiceImageTags">
    <vt:lpwstr/>
  </property>
</Properties>
</file>