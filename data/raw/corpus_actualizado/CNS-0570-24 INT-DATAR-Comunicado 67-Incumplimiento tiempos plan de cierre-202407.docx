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661F2D" w14:textId="77777777" w:rsidR="00DA6F27" w:rsidRDefault="00DA6F27" w:rsidP="00F32BC5">
      <w:pPr>
        <w:tabs>
          <w:tab w:val="right" w:pos="8460"/>
        </w:tabs>
        <w:rPr>
          <w:rFonts w:ascii="EYInterstate Light" w:hAnsi="EYInterstate Light" w:cs="Arial"/>
          <w:sz w:val="22"/>
          <w:szCs w:val="22"/>
        </w:rPr>
      </w:pPr>
    </w:p>
    <w:p w14:paraId="662E9BEE" w14:textId="5BB28F2D" w:rsidR="00C44000" w:rsidRDefault="00754C96" w:rsidP="00F32BC5">
      <w:pPr>
        <w:tabs>
          <w:tab w:val="right" w:pos="8460"/>
        </w:tabs>
        <w:rPr>
          <w:rFonts w:ascii="EYInterstate Light" w:hAnsi="EYInterstate Light" w:cs="Arial"/>
          <w:sz w:val="22"/>
          <w:szCs w:val="22"/>
        </w:rPr>
      </w:pPr>
      <w:r w:rsidRPr="6AD19177">
        <w:rPr>
          <w:rFonts w:ascii="EYInterstate Light" w:hAnsi="EYInterstate Light" w:cs="Arial"/>
          <w:sz w:val="22"/>
          <w:szCs w:val="22"/>
        </w:rPr>
        <w:t>Señor</w:t>
      </w:r>
      <w:r w:rsidR="00C22377" w:rsidRPr="6AD19177">
        <w:rPr>
          <w:rFonts w:ascii="EYInterstate Light" w:hAnsi="EYInterstate Light" w:cs="Arial"/>
          <w:sz w:val="22"/>
          <w:szCs w:val="22"/>
        </w:rPr>
        <w:t>es</w:t>
      </w:r>
      <w:r>
        <w:tab/>
      </w:r>
      <w:r w:rsidR="00D448FA" w:rsidRPr="005667E5">
        <w:rPr>
          <w:rFonts w:ascii="EYInterstate Light" w:hAnsi="EYInterstate Light" w:cs="Arial"/>
          <w:sz w:val="22"/>
          <w:szCs w:val="22"/>
        </w:rPr>
        <w:t>CNS-</w:t>
      </w:r>
      <w:r w:rsidR="007C6606">
        <w:rPr>
          <w:rFonts w:ascii="EYInterstate Light" w:hAnsi="EYInterstate Light" w:cs="Arial"/>
          <w:sz w:val="22"/>
          <w:szCs w:val="22"/>
        </w:rPr>
        <w:t>0570</w:t>
      </w:r>
      <w:r w:rsidR="00D448FA" w:rsidRPr="005667E5">
        <w:rPr>
          <w:rFonts w:ascii="EYInterstate Light" w:hAnsi="EYInterstate Light" w:cs="Arial"/>
          <w:sz w:val="22"/>
          <w:szCs w:val="22"/>
        </w:rPr>
        <w:t>-</w:t>
      </w:r>
      <w:r w:rsidR="005D6021" w:rsidRPr="005667E5">
        <w:rPr>
          <w:rFonts w:ascii="EYInterstate Light" w:hAnsi="EYInterstate Light" w:cs="Arial"/>
          <w:sz w:val="22"/>
          <w:szCs w:val="22"/>
        </w:rPr>
        <w:t>2</w:t>
      </w:r>
      <w:r w:rsidR="006E66E4" w:rsidRPr="005667E5">
        <w:rPr>
          <w:rFonts w:ascii="EYInterstate Light" w:hAnsi="EYInterstate Light" w:cs="Arial"/>
          <w:sz w:val="22"/>
          <w:szCs w:val="22"/>
        </w:rPr>
        <w:t>4</w:t>
      </w:r>
    </w:p>
    <w:p w14:paraId="01E2C7B3" w14:textId="741AE102" w:rsidR="00754C96" w:rsidRPr="00752E2B" w:rsidRDefault="00735AAE" w:rsidP="00F32BC5">
      <w:pPr>
        <w:tabs>
          <w:tab w:val="right" w:pos="8460"/>
        </w:tabs>
        <w:rPr>
          <w:rFonts w:ascii="EYInterstate Light" w:hAnsi="EYInterstate Light" w:cs="Arial"/>
          <w:sz w:val="22"/>
          <w:szCs w:val="22"/>
        </w:rPr>
      </w:pPr>
      <w:r w:rsidRPr="6AD19177">
        <w:rPr>
          <w:rFonts w:ascii="EYInterstate Light" w:hAnsi="EYInterstate Light" w:cs="Arial"/>
          <w:sz w:val="22"/>
          <w:szCs w:val="22"/>
        </w:rPr>
        <w:t>Germán Morante</w:t>
      </w:r>
      <w:r w:rsidR="00C22377" w:rsidRPr="6AD19177">
        <w:rPr>
          <w:rFonts w:ascii="EYInterstate Light" w:hAnsi="EYInterstate Light" w:cs="Arial"/>
          <w:sz w:val="22"/>
          <w:szCs w:val="22"/>
        </w:rPr>
        <w:t xml:space="preserve"> / </w:t>
      </w:r>
      <w:r w:rsidR="13515600" w:rsidRPr="6AD19177">
        <w:rPr>
          <w:rFonts w:ascii="EYInterstate Light" w:hAnsi="EYInterstate Light" w:cs="Arial"/>
          <w:sz w:val="22"/>
          <w:szCs w:val="22"/>
        </w:rPr>
        <w:t>É</w:t>
      </w:r>
      <w:r w:rsidRPr="6AD19177">
        <w:rPr>
          <w:rFonts w:ascii="EYInterstate Light" w:hAnsi="EYInterstate Light" w:cs="Arial"/>
          <w:sz w:val="22"/>
          <w:szCs w:val="22"/>
        </w:rPr>
        <w:t>dgar Arias</w:t>
      </w:r>
      <w:r>
        <w:tab/>
      </w:r>
      <w:r w:rsidR="0078755E">
        <w:rPr>
          <w:rFonts w:ascii="EYInterstate Light" w:hAnsi="EYInterstate Light" w:cs="Arial"/>
          <w:sz w:val="22"/>
          <w:szCs w:val="22"/>
        </w:rPr>
        <w:t>1</w:t>
      </w:r>
      <w:r w:rsidR="00D87C34">
        <w:rPr>
          <w:rFonts w:ascii="EYInterstate Light" w:hAnsi="EYInterstate Light" w:cs="Arial"/>
          <w:sz w:val="22"/>
          <w:szCs w:val="22"/>
        </w:rPr>
        <w:t xml:space="preserve"> de </w:t>
      </w:r>
      <w:r w:rsidR="00B62F04">
        <w:rPr>
          <w:rFonts w:ascii="EYInterstate Light" w:hAnsi="EYInterstate Light" w:cs="Arial"/>
          <w:sz w:val="22"/>
          <w:szCs w:val="22"/>
        </w:rPr>
        <w:t xml:space="preserve">agosto </w:t>
      </w:r>
      <w:r w:rsidR="00D448FA" w:rsidRPr="006863F7">
        <w:rPr>
          <w:rFonts w:ascii="EYInterstate Light" w:hAnsi="EYInterstate Light" w:cs="Arial"/>
          <w:sz w:val="22"/>
          <w:szCs w:val="22"/>
        </w:rPr>
        <w:t>2024</w:t>
      </w:r>
    </w:p>
    <w:p w14:paraId="3109139C" w14:textId="77777777" w:rsidR="00B55D9B" w:rsidRDefault="00CC259B" w:rsidP="00F32BC5">
      <w:pPr>
        <w:rPr>
          <w:rFonts w:ascii="EYInterstate Light" w:hAnsi="EYInterstate Light" w:cs="Arial"/>
          <w:sz w:val="22"/>
          <w:szCs w:val="22"/>
        </w:rPr>
      </w:pPr>
      <w:r>
        <w:rPr>
          <w:rFonts w:ascii="EYInterstate Light" w:hAnsi="EYInterstate Light" w:cs="Arial"/>
          <w:sz w:val="22"/>
          <w:szCs w:val="22"/>
        </w:rPr>
        <w:t>Representa</w:t>
      </w:r>
      <w:r w:rsidR="00B55D9B">
        <w:rPr>
          <w:rFonts w:ascii="EYInterstate Light" w:hAnsi="EYInterstate Light" w:cs="Arial"/>
          <w:sz w:val="22"/>
          <w:szCs w:val="22"/>
        </w:rPr>
        <w:t xml:space="preserve">ción legal del Consorcio </w:t>
      </w:r>
      <w:r w:rsidR="00C22377">
        <w:rPr>
          <w:rFonts w:ascii="EYInterstate Light" w:hAnsi="EYInterstate Light" w:cs="Arial"/>
          <w:sz w:val="22"/>
          <w:szCs w:val="22"/>
        </w:rPr>
        <w:t>para el proyecto DATAR</w:t>
      </w:r>
      <w:r w:rsidR="009B40CA">
        <w:rPr>
          <w:rFonts w:ascii="EYInterstate Light" w:hAnsi="EYInterstate Light" w:cs="Arial"/>
          <w:sz w:val="22"/>
          <w:szCs w:val="22"/>
        </w:rPr>
        <w:t xml:space="preserve"> </w:t>
      </w:r>
    </w:p>
    <w:p w14:paraId="01D49748" w14:textId="3A75CC6E" w:rsidR="00754C96" w:rsidRPr="00F26FBD" w:rsidRDefault="00B2676B" w:rsidP="00F32BC5">
      <w:pPr>
        <w:rPr>
          <w:rFonts w:ascii="EYInterstate Light" w:hAnsi="EYInterstate Light" w:cs="Arial"/>
          <w:bCs/>
          <w:sz w:val="22"/>
          <w:szCs w:val="22"/>
        </w:rPr>
      </w:pPr>
      <w:r>
        <w:rPr>
          <w:rFonts w:ascii="EYInterstate Light" w:hAnsi="EYInterstate Light" w:cs="Arial"/>
          <w:bCs/>
          <w:sz w:val="22"/>
          <w:szCs w:val="22"/>
        </w:rPr>
        <w:t>M&amp;Q</w:t>
      </w:r>
      <w:r w:rsidR="00AB398B">
        <w:rPr>
          <w:rFonts w:ascii="EYInterstate Light" w:hAnsi="EYInterstate Light" w:cs="Arial"/>
          <w:bCs/>
          <w:sz w:val="22"/>
          <w:szCs w:val="22"/>
        </w:rPr>
        <w:t xml:space="preserve"> </w:t>
      </w:r>
      <w:r w:rsidR="00C22377">
        <w:rPr>
          <w:rFonts w:ascii="EYInterstate Light" w:hAnsi="EYInterstate Light" w:cs="Arial"/>
          <w:bCs/>
          <w:sz w:val="22"/>
          <w:szCs w:val="22"/>
        </w:rPr>
        <w:t>/</w:t>
      </w:r>
      <w:r w:rsidR="00AB398B">
        <w:rPr>
          <w:rFonts w:ascii="EYInterstate Light" w:hAnsi="EYInterstate Light" w:cs="Arial"/>
          <w:bCs/>
          <w:sz w:val="22"/>
          <w:szCs w:val="22"/>
        </w:rPr>
        <w:t xml:space="preserve"> </w:t>
      </w:r>
      <w:r w:rsidR="00C22377">
        <w:rPr>
          <w:rFonts w:ascii="EYInterstate Light" w:hAnsi="EYInterstate Light" w:cs="Arial"/>
          <w:bCs/>
          <w:sz w:val="22"/>
          <w:szCs w:val="22"/>
        </w:rPr>
        <w:t>PWC</w:t>
      </w:r>
    </w:p>
    <w:p w14:paraId="68038BF5" w14:textId="10636383" w:rsidR="00754C96" w:rsidRPr="00F26FBD" w:rsidRDefault="00754C96" w:rsidP="00F32BC5">
      <w:pPr>
        <w:rPr>
          <w:rFonts w:ascii="EYInterstate Light" w:hAnsi="EYInterstate Light" w:cs="Arial"/>
          <w:sz w:val="22"/>
          <w:szCs w:val="22"/>
        </w:rPr>
      </w:pPr>
      <w:r w:rsidRPr="00F26FBD">
        <w:rPr>
          <w:rFonts w:ascii="EYInterstate Light" w:hAnsi="EYInterstate Light" w:cs="Arial"/>
          <w:sz w:val="22"/>
          <w:szCs w:val="22"/>
        </w:rPr>
        <w:t>Bogotá, D.C.</w:t>
      </w:r>
    </w:p>
    <w:p w14:paraId="5C0B93EF" w14:textId="1BFE6D0C" w:rsidR="000C4087" w:rsidRDefault="000C4087" w:rsidP="00B8398C">
      <w:pPr>
        <w:rPr>
          <w:rFonts w:ascii="EYInterstate Light" w:hAnsi="EYInterstate Light" w:cs="Arial"/>
          <w:sz w:val="22"/>
          <w:szCs w:val="22"/>
        </w:rPr>
      </w:pPr>
    </w:p>
    <w:p w14:paraId="28128873" w14:textId="77777777" w:rsidR="007C6606" w:rsidRDefault="007C6606" w:rsidP="00B8398C">
      <w:pPr>
        <w:rPr>
          <w:rFonts w:ascii="EYInterstate Light" w:hAnsi="EYInterstate Light" w:cs="Arial"/>
          <w:sz w:val="22"/>
          <w:szCs w:val="22"/>
        </w:rPr>
      </w:pPr>
    </w:p>
    <w:p w14:paraId="3B7882E6" w14:textId="4676624D" w:rsidR="0078755E" w:rsidRDefault="00234254" w:rsidP="00B8398C">
      <w:pPr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</w:pPr>
      <w:r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Comunicado </w:t>
      </w:r>
      <w:r w:rsidR="00027238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d</w:t>
      </w:r>
      <w:r w:rsidR="3AF50CE9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el Interventor </w:t>
      </w:r>
      <w:r w:rsidR="351F2DC9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del </w:t>
      </w:r>
      <w:r w:rsidR="7B36C508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C</w:t>
      </w:r>
      <w:r w:rsidR="351F2DC9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ontrato de </w:t>
      </w:r>
      <w:r w:rsidR="7B36C508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S</w:t>
      </w:r>
      <w:r w:rsidR="351F2DC9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ervicios 92872-025-2022, celebrado entre el Fondo DIAN para Colombia y el Consorcio M&amp;Q – PWC – DATAR</w:t>
      </w:r>
      <w:r w:rsidR="3AF50CE9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, relacionado</w:t>
      </w:r>
      <w:r w:rsidR="7B36C508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 </w:t>
      </w:r>
      <w:r w:rsidR="5D32C6B1" w:rsidRPr="1D0CCA5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con</w:t>
      </w:r>
      <w:r w:rsidR="0078755E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 desplazamiento de los tiempos propuestos para el cierre de las HU</w:t>
      </w:r>
      <w:r w:rsidR="008F70BE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 según </w:t>
      </w:r>
      <w:r w:rsidR="0018148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el Plan </w:t>
      </w:r>
      <w:r w:rsidR="0078755E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de cierre del requerimiento</w:t>
      </w:r>
      <w:r w:rsidR="003A3EEB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 </w:t>
      </w:r>
      <w:r w:rsidR="0018148A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propuesto por el Consorcio </w:t>
      </w:r>
      <w:r w:rsidR="003A3EEB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 xml:space="preserve">el </w:t>
      </w:r>
      <w:r w:rsidR="001155D6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03/07/2024</w:t>
      </w:r>
      <w:r w:rsidR="0078755E"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  <w:t>.</w:t>
      </w:r>
    </w:p>
    <w:p w14:paraId="7AAA9AD2" w14:textId="77777777" w:rsidR="0078755E" w:rsidRDefault="0078755E" w:rsidP="00B8398C">
      <w:pPr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</w:pPr>
    </w:p>
    <w:p w14:paraId="6B268943" w14:textId="77777777" w:rsidR="007C6606" w:rsidRDefault="007C6606" w:rsidP="00B8398C">
      <w:pPr>
        <w:rPr>
          <w:rFonts w:ascii="EYInterstate Light" w:hAnsi="EYInterstate Light" w:cs="Arial"/>
          <w:b/>
          <w:bCs/>
          <w:kern w:val="12"/>
          <w:sz w:val="26"/>
          <w:szCs w:val="26"/>
          <w:lang w:eastAsia="en-US"/>
        </w:rPr>
      </w:pPr>
    </w:p>
    <w:p w14:paraId="31C9B125" w14:textId="635C4E91" w:rsidR="0020110F" w:rsidRDefault="0020110F" w:rsidP="00142E69">
      <w:pPr>
        <w:rPr>
          <w:rFonts w:ascii="EYInterstate Light" w:hAnsi="EYInterstate Light" w:cs="Arial"/>
          <w:sz w:val="22"/>
          <w:szCs w:val="22"/>
        </w:rPr>
      </w:pPr>
      <w:r>
        <w:rPr>
          <w:rFonts w:ascii="EYInterstate Light" w:hAnsi="EYInterstate Light" w:cs="Arial"/>
          <w:sz w:val="22"/>
          <w:szCs w:val="22"/>
        </w:rPr>
        <w:t xml:space="preserve">Estimados Germán y </w:t>
      </w:r>
      <w:r w:rsidR="004D2A1E">
        <w:rPr>
          <w:rFonts w:ascii="EYInterstate Light" w:hAnsi="EYInterstate Light" w:cs="Arial"/>
          <w:sz w:val="22"/>
          <w:szCs w:val="22"/>
        </w:rPr>
        <w:t>É</w:t>
      </w:r>
      <w:r>
        <w:rPr>
          <w:rFonts w:ascii="EYInterstate Light" w:hAnsi="EYInterstate Light" w:cs="Arial"/>
          <w:sz w:val="22"/>
          <w:szCs w:val="22"/>
        </w:rPr>
        <w:t>dgar:</w:t>
      </w:r>
    </w:p>
    <w:p w14:paraId="3B2855FE" w14:textId="77777777" w:rsidR="00BB3F81" w:rsidRDefault="00BB3F81" w:rsidP="00142E69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4093D4FC" w14:textId="482CDD7A" w:rsidR="001155D6" w:rsidRDefault="716E5D90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De la manera más atenta, en calidad de Interventor del </w:t>
      </w:r>
      <w:r w:rsidR="24595DB9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contrato 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de la referencia y en ejercicio de nuestras funciones, nos permitimos</w:t>
      </w:r>
      <w:r w:rsidR="00594D03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</w:t>
      </w:r>
      <w:r w:rsidR="00594D03" w:rsidRPr="00594D03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expresar nuestra seria preocupación y llamar su atención respecto al</w:t>
      </w:r>
      <w:r w:rsidR="001155D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no cumplimiento </w:t>
      </w:r>
      <w:r w:rsidR="00310DC9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del cierre de las </w:t>
      </w:r>
      <w:r w:rsidR="1A768F21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Historias de usuario (</w:t>
      </w:r>
      <w:r w:rsidR="00310DC9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HU</w:t>
      </w:r>
      <w:r w:rsidR="2A5AE987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)</w:t>
      </w:r>
      <w:r w:rsidR="00310DC9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</w:t>
      </w:r>
      <w:r w:rsidR="00663F44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en</w:t>
      </w:r>
      <w:r w:rsidR="00B636F5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los tiempos previstos en el </w:t>
      </w:r>
      <w:r w:rsidR="00663F44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“</w:t>
      </w:r>
      <w:r w:rsidR="00663F44" w:rsidRPr="1AD055D0">
        <w:rPr>
          <w:rStyle w:val="normaltextrun"/>
          <w:rFonts w:ascii="EYInterstate Light" w:hAnsi="EYInterstate Light"/>
          <w:i/>
          <w:iCs/>
          <w:color w:val="000000"/>
          <w:sz w:val="22"/>
          <w:szCs w:val="22"/>
          <w:shd w:val="clear" w:color="auto" w:fill="FFFFFF"/>
        </w:rPr>
        <w:t>Plan de cierre DIAN v3.0.xlsx”,</w:t>
      </w:r>
      <w:r w:rsidR="00663F44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</w:t>
      </w:r>
      <w:r w:rsidR="00B636F5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enviado el 03/07/2024. </w:t>
      </w:r>
    </w:p>
    <w:p w14:paraId="2B2DD2FB" w14:textId="77777777" w:rsidR="00153AAC" w:rsidRDefault="00153AAC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6308353D" w14:textId="5278C769" w:rsidR="00153AAC" w:rsidRDefault="00153AAC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 w:rsidRPr="00153AA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Hemos observado que se está presentando un desplazamiento significativo en los tiempos establecidos para el cierre de las HU. Esta situación es motivo de </w:t>
      </w:r>
      <w:r w:rsidR="43BB3282" w:rsidRPr="00153AA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alertamiento</w:t>
      </w:r>
      <w:r w:rsidRPr="00153AA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, ya que afecta directamente las actividades críticas</w:t>
      </w:r>
      <w:r w:rsidR="00DB46F2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</w:t>
      </w:r>
      <w:r w:rsidR="00DB46F2" w:rsidRPr="00153AA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posteriores</w:t>
      </w:r>
      <w:r w:rsidRPr="00153AA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, tales como</w:t>
      </w:r>
      <w:r w:rsidR="2C6881C3" w:rsidRPr="00153AA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,</w:t>
      </w:r>
      <w:r w:rsidRPr="00153AA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la ejecución de pruebas, la puesta en </w:t>
      </w:r>
      <w:proofErr w:type="spellStart"/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pre-</w:t>
      </w:r>
      <w:r w:rsidRPr="00153AA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producción</w:t>
      </w:r>
      <w:proofErr w:type="spellEnd"/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, puesta en producción </w:t>
      </w:r>
      <w:r w:rsidRPr="00153AA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y otras etapas subsiguientes.</w:t>
      </w:r>
    </w:p>
    <w:p w14:paraId="42F1CBF2" w14:textId="77777777" w:rsidR="00041FF3" w:rsidRDefault="00041FF3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543956C0" w14:textId="314A6216" w:rsidR="00B85BA6" w:rsidRDefault="4E629390" w:rsidP="36512A4D">
      <w:pPr>
        <w:spacing w:line="259" w:lineRule="auto"/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</w:pPr>
      <w:r w:rsidRPr="00B85BA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Recordamos que el plan actual corresponde a un </w:t>
      </w:r>
      <w:r w:rsidR="5004C17E" w:rsidRPr="36512A4D"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  <w:t>“</w:t>
      </w:r>
      <w:r w:rsidRPr="00D422ED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plan de choque</w:t>
      </w:r>
      <w:r w:rsidR="53DD53A0" w:rsidRPr="00DB46F2"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  <w:t>”</w:t>
      </w:r>
      <w:r w:rsidRPr="00DB46F2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</w:t>
      </w:r>
      <w:r w:rsidRPr="00B85BA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que fue requerido y presentado por el Consorcio como respuesta a la no puesta en producción del requerimiento en los tiempos inicialmente planeados, </w:t>
      </w:r>
      <w:r w:rsidR="16309DD6" w:rsidRPr="36512A4D"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  <w:t xml:space="preserve">que tenían </w:t>
      </w:r>
      <w:r w:rsidRPr="00B85BA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fecha límite </w:t>
      </w:r>
      <w:r w:rsidR="5CFDC0FA" w:rsidRPr="36512A4D"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  <w:t>a</w:t>
      </w:r>
      <w:r w:rsidRPr="00B85BA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l 11/07/2024. En este contexto, se está en un proceso de aplicación de Acuerdos de Nivel de Servicio (ANS), y es imperativo que se cumpla con el nuevo plazo informado por el Consorcio para evitar </w:t>
      </w:r>
      <w:r w:rsidR="27735095" w:rsidRPr="36512A4D"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  <w:t>desplazamientos</w:t>
      </w:r>
      <w:r w:rsidRPr="00B85BA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</w:t>
      </w:r>
      <w:r w:rsidR="6D1E885C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adicionales </w:t>
      </w:r>
      <w:r w:rsidRPr="00B85BA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y garantizar la calidad y eficiencia del servicio</w:t>
      </w:r>
      <w:r w:rsidR="49733EA0" w:rsidRPr="00B85BA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esperado bajo la fecha</w:t>
      </w:r>
      <w:r w:rsidR="2A4F2722" w:rsidRPr="00B85BA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de ese plan</w:t>
      </w:r>
      <w:r w:rsidR="7D1567C7" w:rsidRPr="00B85BA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</w:t>
      </w:r>
      <w:r w:rsidR="7D1567C7" w:rsidRPr="36512A4D"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  <w:t>final comprometid</w:t>
      </w:r>
      <w:r w:rsidR="7DEEC7AA" w:rsidRPr="36512A4D"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  <w:t>o</w:t>
      </w:r>
      <w:r w:rsidR="7D1567C7" w:rsidRPr="36512A4D"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  <w:t xml:space="preserve"> al 20/09/2024</w:t>
      </w:r>
      <w:r w:rsidRPr="00B85BA6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.</w:t>
      </w:r>
    </w:p>
    <w:p w14:paraId="0DC431A9" w14:textId="77777777" w:rsidR="00B85BA6" w:rsidRDefault="00B85BA6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3227F3DA" w14:textId="5237D331" w:rsidR="00041FF3" w:rsidRDefault="427F0ADF" w:rsidP="00041FF3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 w:rsidRPr="00041FF3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lastRenderedPageBreak/>
        <w:t xml:space="preserve">La adecuada y oportuna finalización de las HU </w:t>
      </w:r>
      <w: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en los tiempos que el mismo Consorcio propuso </w:t>
      </w:r>
      <w:r w:rsidRPr="00041FF3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es fundamental para mantener el flujo de trabajo y asegurar que las </w:t>
      </w:r>
      <w:r w:rsidR="58CBA874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dependencias ent</w:t>
      </w:r>
      <w:r w:rsidR="4914D73B" w:rsidRPr="36512A4D"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  <w:t>r</w:t>
      </w:r>
      <w:r w:rsidR="58CBA874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e HU se </w:t>
      </w:r>
      <w:r w:rsidRPr="00041FF3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desarrollen sin contratiempos. </w:t>
      </w:r>
    </w:p>
    <w:p w14:paraId="38C7D251" w14:textId="77777777" w:rsidR="00561EEB" w:rsidRDefault="00561EEB" w:rsidP="00041FF3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363E6DF6" w14:textId="42ADE2E8" w:rsidR="00F84BDF" w:rsidRPr="00F84BDF" w:rsidRDefault="3F6AD581" w:rsidP="36512A4D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  <w:r w:rsidRPr="00F84BD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Por lo anterior, solicitamos que se realice una revisión exhaustiva de la planificación y ejecución de las tareas pendientes</w:t>
      </w:r>
      <w:r w:rsidR="3CF087F1" w:rsidRPr="00F84BD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, y resultado de esto</w:t>
      </w:r>
      <w:r w:rsidRPr="00F84BD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, requerimos que se nos presente un informe detallado con las acciones </w:t>
      </w:r>
      <w:r w:rsidR="13CFCA9B" w:rsidRPr="36512A4D"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  <w:t xml:space="preserve">correctivas </w:t>
      </w:r>
      <w:r w:rsidRPr="00F84BD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que se implementarán para corregir la desviación del cronograma</w:t>
      </w:r>
      <w:r w:rsidR="74E82398" w:rsidRPr="00F84BD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 xml:space="preserve"> y </w:t>
      </w:r>
      <w:r w:rsidR="74E82398" w:rsidRPr="36512A4D">
        <w:rPr>
          <w:rStyle w:val="normaltextrun"/>
          <w:rFonts w:ascii="EYInterstate Light" w:hAnsi="EYInterstate Light"/>
          <w:color w:val="000000" w:themeColor="background2"/>
          <w:sz w:val="22"/>
          <w:szCs w:val="22"/>
        </w:rPr>
        <w:t>mitigar los retrasos</w:t>
      </w:r>
      <w:r w:rsidRPr="00F84BDF"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  <w:t>, incluyendo un plan de contingencia que garantice el cumplimiento de los plazos establecidos.</w:t>
      </w:r>
    </w:p>
    <w:p w14:paraId="21D09CD5" w14:textId="77777777" w:rsidR="00867394" w:rsidRDefault="00867394" w:rsidP="00B8398C">
      <w:pPr>
        <w:rPr>
          <w:rStyle w:val="normaltextrun"/>
          <w:rFonts w:ascii="EYInterstate Light" w:hAnsi="EYInterstate Light"/>
          <w:color w:val="000000"/>
          <w:sz w:val="22"/>
          <w:szCs w:val="22"/>
          <w:shd w:val="clear" w:color="auto" w:fill="FFFFFF"/>
        </w:rPr>
      </w:pPr>
    </w:p>
    <w:p w14:paraId="52328C22" w14:textId="23E6AB89" w:rsidR="00007CF9" w:rsidRDefault="001C2BFA" w:rsidP="00B8398C">
      <w:pPr>
        <w:rPr>
          <w:rFonts w:ascii="EYInterstate Light" w:hAnsi="EYInterstate Light" w:cs="Arial"/>
          <w:sz w:val="22"/>
          <w:szCs w:val="22"/>
        </w:rPr>
      </w:pPr>
      <w:r w:rsidRPr="1AD055D0">
        <w:rPr>
          <w:rFonts w:ascii="EYInterstate Light" w:hAnsi="EYInterstate Light" w:cs="Arial"/>
          <w:sz w:val="22"/>
          <w:szCs w:val="22"/>
        </w:rPr>
        <w:t>Esperamos que este llamado sea recibido con la seriedad que amerita y se tomen</w:t>
      </w:r>
      <w:r w:rsidR="761440B7" w:rsidRPr="1AD055D0">
        <w:rPr>
          <w:rFonts w:ascii="EYInterstate Light" w:hAnsi="EYInterstate Light" w:cs="Arial"/>
          <w:sz w:val="22"/>
          <w:szCs w:val="22"/>
        </w:rPr>
        <w:t xml:space="preserve"> y notifiquen</w:t>
      </w:r>
      <w:r w:rsidRPr="1AD055D0">
        <w:rPr>
          <w:rFonts w:ascii="EYInterstate Light" w:hAnsi="EYInterstate Light" w:cs="Arial"/>
          <w:sz w:val="22"/>
          <w:szCs w:val="22"/>
        </w:rPr>
        <w:t xml:space="preserve"> las acciones necesarias para rectificar la situación de manera inmediata. </w:t>
      </w:r>
    </w:p>
    <w:p w14:paraId="6ACA5160" w14:textId="77777777" w:rsidR="00007CF9" w:rsidRDefault="00007CF9" w:rsidP="00B8398C">
      <w:pPr>
        <w:rPr>
          <w:rFonts w:ascii="EYInterstate Light" w:hAnsi="EYInterstate Light" w:cs="Arial"/>
          <w:sz w:val="22"/>
          <w:szCs w:val="22"/>
        </w:rPr>
      </w:pPr>
    </w:p>
    <w:p w14:paraId="39BEC9C4" w14:textId="55934B1D" w:rsidR="002C74DC" w:rsidRDefault="00007CF9" w:rsidP="00007CF9">
      <w:pPr>
        <w:rPr>
          <w:rFonts w:ascii="EYInterstate Light" w:hAnsi="EYInterstate Light" w:cs="Arial"/>
          <w:sz w:val="22"/>
          <w:szCs w:val="22"/>
        </w:rPr>
      </w:pPr>
      <w:r>
        <w:rPr>
          <w:rFonts w:ascii="EYInterstate Light" w:hAnsi="EYInterstate Light" w:cs="Arial"/>
          <w:sz w:val="22"/>
          <w:szCs w:val="22"/>
        </w:rPr>
        <w:t>Quedamos atentos a la respuesta y a</w:t>
      </w:r>
      <w:r w:rsidR="004505D8" w:rsidRPr="004505D8">
        <w:rPr>
          <w:rFonts w:ascii="EYInterstate Light" w:hAnsi="EYInterstate Light" w:cs="Arial"/>
          <w:sz w:val="22"/>
          <w:szCs w:val="22"/>
        </w:rPr>
        <w:t xml:space="preserve">gradecemos su atención </w:t>
      </w:r>
      <w:r w:rsidR="00E96068">
        <w:rPr>
          <w:rFonts w:ascii="EYInterstate Light" w:hAnsi="EYInterstate Light" w:cs="Arial"/>
          <w:sz w:val="22"/>
          <w:szCs w:val="22"/>
        </w:rPr>
        <w:t xml:space="preserve">al </w:t>
      </w:r>
      <w:r w:rsidR="004505D8" w:rsidRPr="004505D8">
        <w:rPr>
          <w:rFonts w:ascii="EYInterstate Light" w:hAnsi="EYInterstate Light" w:cs="Arial"/>
          <w:sz w:val="22"/>
          <w:szCs w:val="22"/>
        </w:rPr>
        <w:t>asunto.</w:t>
      </w:r>
    </w:p>
    <w:p w14:paraId="62B421BB" w14:textId="77777777" w:rsidR="004505D8" w:rsidRDefault="004505D8" w:rsidP="0B3B4C55">
      <w:pPr>
        <w:jc w:val="both"/>
        <w:rPr>
          <w:rFonts w:ascii="EYInterstate Light" w:hAnsi="EYInterstate Light" w:cs="Arial"/>
          <w:sz w:val="22"/>
          <w:szCs w:val="22"/>
        </w:rPr>
      </w:pPr>
    </w:p>
    <w:p w14:paraId="66E0B419" w14:textId="08AF0D60" w:rsidR="002C74DC" w:rsidRDefault="002C74DC" w:rsidP="0B3B4C55">
      <w:pPr>
        <w:jc w:val="both"/>
        <w:rPr>
          <w:rFonts w:ascii="EYInterstate Light" w:hAnsi="EYInterstate Light" w:cs="Arial"/>
          <w:sz w:val="22"/>
          <w:szCs w:val="22"/>
        </w:rPr>
      </w:pPr>
      <w:r>
        <w:rPr>
          <w:rFonts w:ascii="EYInterstate Light" w:hAnsi="EYInterstate Light" w:cs="Arial"/>
          <w:sz w:val="22"/>
          <w:szCs w:val="22"/>
        </w:rPr>
        <w:t>Cordialmente</w:t>
      </w:r>
      <w:r w:rsidR="007C6606">
        <w:rPr>
          <w:rFonts w:ascii="EYInterstate Light" w:hAnsi="EYInterstate Light" w:cs="Arial"/>
          <w:sz w:val="22"/>
          <w:szCs w:val="22"/>
        </w:rPr>
        <w:t>,</w:t>
      </w:r>
    </w:p>
    <w:p w14:paraId="4A20E113" w14:textId="77777777" w:rsidR="00042672" w:rsidRDefault="00042672" w:rsidP="0B3B4C55">
      <w:pPr>
        <w:jc w:val="both"/>
        <w:rPr>
          <w:rFonts w:ascii="EYInterstate Light" w:hAnsi="EYInterstate Light" w:cs="Arial"/>
          <w:sz w:val="22"/>
          <w:szCs w:val="22"/>
        </w:rPr>
      </w:pPr>
    </w:p>
    <w:p w14:paraId="6D6146BE" w14:textId="77777777" w:rsidR="002C74DC" w:rsidRDefault="002C74DC" w:rsidP="0B3B4C55">
      <w:pPr>
        <w:jc w:val="both"/>
        <w:rPr>
          <w:rFonts w:ascii="EYInterstate Light" w:hAnsi="EYInterstate Light" w:cs="Arial"/>
          <w:sz w:val="22"/>
          <w:szCs w:val="22"/>
        </w:rPr>
      </w:pPr>
    </w:p>
    <w:p w14:paraId="70E1782E" w14:textId="77777777" w:rsidR="00E96068" w:rsidRPr="0019674D" w:rsidRDefault="00E96068" w:rsidP="0B3B4C55">
      <w:pPr>
        <w:jc w:val="both"/>
        <w:rPr>
          <w:rFonts w:ascii="EYInterstate Light" w:hAnsi="EYInterstate Light" w:cs="Arial"/>
          <w:sz w:val="22"/>
          <w:szCs w:val="22"/>
        </w:rPr>
      </w:pPr>
    </w:p>
    <w:p w14:paraId="542340BD" w14:textId="77777777" w:rsidR="00E06C44" w:rsidRPr="0019674D" w:rsidRDefault="531326E2" w:rsidP="0B3B4C55">
      <w:pPr>
        <w:jc w:val="both"/>
        <w:rPr>
          <w:rFonts w:ascii="EYInterstate Light" w:hAnsi="EYInterstate Light" w:cs="Arial"/>
          <w:sz w:val="22"/>
          <w:szCs w:val="22"/>
        </w:rPr>
      </w:pPr>
      <w:r w:rsidRPr="0B3B4C55">
        <w:rPr>
          <w:rFonts w:ascii="EYInterstate Light" w:hAnsi="EYInterstate Light" w:cs="Arial"/>
          <w:sz w:val="22"/>
          <w:szCs w:val="22"/>
        </w:rPr>
        <w:t>Patricia Patiño</w:t>
      </w:r>
    </w:p>
    <w:p w14:paraId="67776DFF" w14:textId="77777777" w:rsidR="00E06C44" w:rsidRPr="0019674D" w:rsidRDefault="531326E2" w:rsidP="0B3B4C55">
      <w:pPr>
        <w:jc w:val="both"/>
        <w:rPr>
          <w:rFonts w:ascii="EYInterstate Light" w:hAnsi="EYInterstate Light" w:cs="Arial"/>
          <w:sz w:val="22"/>
          <w:szCs w:val="22"/>
        </w:rPr>
      </w:pPr>
      <w:r w:rsidRPr="0B3B4C55">
        <w:rPr>
          <w:rFonts w:ascii="EYInterstate Light" w:hAnsi="EYInterstate Light" w:cs="Arial"/>
          <w:sz w:val="22"/>
          <w:szCs w:val="22"/>
        </w:rPr>
        <w:t>Associate Partner</w:t>
      </w:r>
    </w:p>
    <w:p w14:paraId="2C91CD46" w14:textId="47E3CAE7" w:rsidR="00BD4374" w:rsidRPr="00A110EF" w:rsidRDefault="531326E2" w:rsidP="0B3B4C55">
      <w:pPr>
        <w:jc w:val="both"/>
        <w:rPr>
          <w:rFonts w:ascii="EYInterstate Light" w:hAnsi="EYInterstate Light" w:cs="Arial"/>
          <w:sz w:val="22"/>
          <w:szCs w:val="22"/>
          <w:lang w:val="en-US"/>
        </w:rPr>
      </w:pPr>
      <w:r w:rsidRPr="00A110EF">
        <w:rPr>
          <w:rFonts w:ascii="EYInterstate Light" w:hAnsi="EYInterstate Light" w:cs="Arial"/>
          <w:sz w:val="22"/>
          <w:szCs w:val="22"/>
          <w:lang w:val="en-US"/>
        </w:rPr>
        <w:t>Ernst &amp; Young S.A.S.</w:t>
      </w:r>
    </w:p>
    <w:sectPr w:rsidR="00BD4374" w:rsidRPr="00A110EF" w:rsidSect="00A01FAE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2836" w:right="1701" w:bottom="1417" w:left="1701" w:header="2304" w:footer="8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685E4A" w14:textId="77777777" w:rsidR="00974172" w:rsidRDefault="00974172">
      <w:r>
        <w:separator/>
      </w:r>
    </w:p>
  </w:endnote>
  <w:endnote w:type="continuationSeparator" w:id="0">
    <w:p w14:paraId="62A48AF2" w14:textId="77777777" w:rsidR="00974172" w:rsidRDefault="00974172">
      <w:r>
        <w:continuationSeparator/>
      </w:r>
    </w:p>
  </w:endnote>
  <w:endnote w:type="continuationNotice" w:id="1">
    <w:p w14:paraId="2D7231F8" w14:textId="77777777" w:rsidR="00974172" w:rsidRDefault="009741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YInterstate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EYInterstate Light">
    <w:altName w:val="Calibri"/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4C2B6" w14:textId="783ADAC8" w:rsidR="004A5839" w:rsidRDefault="004A5839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4" behindDoc="1" locked="1" layoutInCell="1" allowOverlap="1" wp14:anchorId="04E81BBA" wp14:editId="577C65CB">
              <wp:simplePos x="0" y="0"/>
              <wp:positionH relativeFrom="column">
                <wp:posOffset>0</wp:posOffset>
              </wp:positionH>
              <wp:positionV relativeFrom="page">
                <wp:posOffset>9334500</wp:posOffset>
              </wp:positionV>
              <wp:extent cx="1714500" cy="114300"/>
              <wp:effectExtent l="0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0A66C" w14:textId="77777777" w:rsidR="004A5839" w:rsidRPr="000B6A24" w:rsidRDefault="004A5839" w:rsidP="004A5839">
                          <w:pPr>
                            <w:pStyle w:val="EYFooterinfo"/>
                            <w:rPr>
                              <w:color w:val="747480"/>
                            </w:rPr>
                          </w:pPr>
                          <w:r w:rsidRPr="000B6A24">
                            <w:rPr>
                              <w:color w:val="747480"/>
                            </w:rP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E81B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735pt;width:135pt;height:9pt;z-index:-251658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" filled="f" stroked="f">
              <v:textbox inset="0,0,0,0">
                <w:txbxContent>
                  <w:p w14:paraId="2090A66C" w14:textId="77777777" w:rsidR="004A5839" w:rsidRPr="000B6A24" w:rsidRDefault="004A5839" w:rsidP="004A5839">
                    <w:pPr>
                      <w:pStyle w:val="EYFooterinfo"/>
                      <w:rPr>
                        <w:color w:val="747480"/>
                      </w:rPr>
                    </w:pPr>
                    <w:r w:rsidRPr="000B6A24">
                      <w:rPr>
                        <w:color w:val="747480"/>
                      </w:rPr>
                      <w:t>A member firm of Ernst &amp; Young Global Limited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2936F6" w14:textId="0281DFA3" w:rsidR="004A5839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</w:pPr>
  </w:p>
  <w:p w14:paraId="562E5CD9" w14:textId="77777777" w:rsidR="004A5839" w:rsidRPr="006375B1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b/>
        <w:sz w:val="14"/>
        <w:szCs w:val="14"/>
        <w:lang w:val="en-GB"/>
      </w:rPr>
    </w:pPr>
    <w:r w:rsidRPr="006375B1">
      <w:rPr>
        <w:rFonts w:ascii="Arial" w:hAnsi="Arial" w:cs="Arial"/>
        <w:b/>
        <w:sz w:val="14"/>
        <w:szCs w:val="14"/>
        <w:lang w:val="en-GB"/>
      </w:rPr>
      <w:t xml:space="preserve">Ernst &amp; Young S.A.S. </w:t>
    </w:r>
    <w:r w:rsidRPr="00FD623B">
      <w:rPr>
        <w:rFonts w:ascii="Arial" w:hAnsi="Arial" w:cs="Arial"/>
        <w:b/>
        <w:color w:val="A6A6A6" w:themeColor="background1" w:themeShade="A6"/>
        <w:sz w:val="14"/>
        <w:szCs w:val="14"/>
        <w:lang w:val="en-GB"/>
      </w:rPr>
      <w:tab/>
    </w:r>
    <w:r w:rsidRPr="006375B1">
      <w:rPr>
        <w:rFonts w:ascii="Arial" w:hAnsi="Arial" w:cs="Arial"/>
        <w:b/>
        <w:sz w:val="14"/>
        <w:szCs w:val="14"/>
        <w:lang w:val="en-GB"/>
      </w:rPr>
      <w:t>Ernst &amp; Young S.A.S.</w:t>
    </w:r>
    <w:r w:rsidRPr="006375B1">
      <w:rPr>
        <w:rFonts w:ascii="Arial" w:hAnsi="Arial" w:cs="Arial"/>
        <w:b/>
        <w:sz w:val="14"/>
        <w:szCs w:val="14"/>
        <w:lang w:val="en-GB"/>
      </w:rPr>
      <w:tab/>
      <w:t>Ernst &amp; Young S.A.S.</w:t>
    </w:r>
    <w:r w:rsidRPr="006375B1">
      <w:rPr>
        <w:rFonts w:ascii="Arial" w:hAnsi="Arial" w:cs="Arial"/>
        <w:b/>
        <w:sz w:val="14"/>
        <w:szCs w:val="14"/>
        <w:lang w:val="en-GB"/>
      </w:rPr>
      <w:tab/>
      <w:t>Ernst &amp; Young S.A.S.</w:t>
    </w:r>
  </w:p>
  <w:p w14:paraId="4BACD6BC" w14:textId="77777777" w:rsidR="004A5839" w:rsidRPr="006375B1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Bogotá D.C. 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Medellín – Antioqu</w:t>
    </w:r>
    <w:r>
      <w:rPr>
        <w:rFonts w:ascii="Arial" w:hAnsi="Arial" w:cs="Arial"/>
        <w:color w:val="5C5C70" w:themeColor="text1" w:themeTint="BF"/>
        <w:sz w:val="14"/>
        <w:szCs w:val="14"/>
      </w:rPr>
      <w:t>i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>a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Cali – Valle del Cauca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Barranquilla - Atlántico</w:t>
    </w:r>
  </w:p>
  <w:p w14:paraId="40B6C556" w14:textId="77777777" w:rsidR="004A5839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 w:rsidRPr="006375B1">
      <w:rPr>
        <w:rFonts w:ascii="Arial" w:hAnsi="Arial" w:cs="Arial"/>
        <w:color w:val="5C5C70" w:themeColor="text1" w:themeTint="BF"/>
        <w:sz w:val="14"/>
        <w:szCs w:val="14"/>
      </w:rPr>
      <w:t>Carrera 11 No 98</w:t>
    </w:r>
    <w:r>
      <w:rPr>
        <w:rFonts w:ascii="Arial" w:hAnsi="Arial" w:cs="Arial"/>
        <w:color w:val="5C5C70" w:themeColor="text1" w:themeTint="BF"/>
        <w:sz w:val="14"/>
        <w:szCs w:val="14"/>
      </w:rPr>
      <w:t xml:space="preserve"> - 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>07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Carrera 43</w:t>
    </w:r>
    <w:r>
      <w:rPr>
        <w:rFonts w:ascii="Arial" w:hAnsi="Arial" w:cs="Arial"/>
        <w:color w:val="5C5C70" w:themeColor="text1" w:themeTint="BF"/>
        <w:sz w:val="14"/>
        <w:szCs w:val="14"/>
      </w:rPr>
      <w:t>A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 No. 3 Sur-130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Avenida 4 Norte No. 6N – 61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Calle 77</w:t>
    </w:r>
    <w:r>
      <w:rPr>
        <w:rFonts w:ascii="Arial" w:hAnsi="Arial" w:cs="Arial"/>
        <w:color w:val="5C5C70" w:themeColor="text1" w:themeTint="BF"/>
        <w:sz w:val="14"/>
        <w:szCs w:val="14"/>
      </w:rPr>
      <w:t>B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 No 59 </w:t>
    </w:r>
    <w:r>
      <w:rPr>
        <w:rFonts w:ascii="Arial" w:hAnsi="Arial" w:cs="Arial"/>
        <w:color w:val="5C5C70" w:themeColor="text1" w:themeTint="BF"/>
        <w:sz w:val="14"/>
        <w:szCs w:val="14"/>
      </w:rPr>
      <w:t>–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 61</w:t>
    </w:r>
  </w:p>
  <w:p w14:paraId="3EBD4251" w14:textId="77777777" w:rsidR="004A5839" w:rsidRPr="00C62F25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1332"/>
      <w:rPr>
        <w:rFonts w:ascii="Arial" w:hAnsi="Arial" w:cs="Arial"/>
        <w:color w:val="5C5C70" w:themeColor="text1" w:themeTint="BF"/>
        <w:sz w:val="14"/>
        <w:szCs w:val="14"/>
      </w:rPr>
    </w:pPr>
    <w:r w:rsidRPr="00C62F25">
      <w:rPr>
        <w:rFonts w:ascii="Arial" w:hAnsi="Arial" w:cs="Arial"/>
        <w:color w:val="5C5C70" w:themeColor="text1" w:themeTint="BF"/>
        <w:sz w:val="14"/>
        <w:szCs w:val="14"/>
      </w:rPr>
      <w:t>Edificio Pijao Green Office</w:t>
    </w:r>
    <w:r w:rsidRPr="00C62F25">
      <w:rPr>
        <w:rFonts w:ascii="Arial" w:hAnsi="Arial" w:cs="Arial"/>
        <w:color w:val="5C5C70" w:themeColor="text1" w:themeTint="BF"/>
        <w:sz w:val="14"/>
        <w:szCs w:val="14"/>
      </w:rPr>
      <w:tab/>
      <w:t>Edificio Milla de Oro</w:t>
    </w:r>
    <w:r>
      <w:rPr>
        <w:rFonts w:ascii="Arial" w:hAnsi="Arial" w:cs="Arial"/>
        <w:color w:val="5C5C70" w:themeColor="text1" w:themeTint="BF"/>
        <w:sz w:val="14"/>
        <w:szCs w:val="14"/>
      </w:rPr>
      <w:tab/>
      <w:t>Edificio Siglo XXI</w:t>
    </w:r>
    <w:r>
      <w:rPr>
        <w:rFonts w:ascii="Arial" w:hAnsi="Arial" w:cs="Arial"/>
        <w:color w:val="5C5C70" w:themeColor="text1" w:themeTint="BF"/>
        <w:sz w:val="14"/>
        <w:szCs w:val="14"/>
      </w:rPr>
      <w:tab/>
      <w:t xml:space="preserve">Edificio Centro Empresarial </w:t>
    </w:r>
  </w:p>
  <w:p w14:paraId="7DA6019A" w14:textId="77777777" w:rsidR="004A5839" w:rsidRPr="00C62F25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 w:rsidRPr="00C62F25">
      <w:rPr>
        <w:rFonts w:ascii="Arial" w:hAnsi="Arial" w:cs="Arial"/>
        <w:color w:val="5C5C70" w:themeColor="text1" w:themeTint="BF"/>
        <w:sz w:val="14"/>
        <w:szCs w:val="14"/>
      </w:rPr>
      <w:t>Tercer Piso</w:t>
    </w:r>
    <w:r w:rsidRPr="00C62F25">
      <w:rPr>
        <w:rFonts w:ascii="Arial" w:hAnsi="Arial" w:cs="Arial"/>
        <w:color w:val="5C5C70" w:themeColor="text1" w:themeTint="BF"/>
        <w:sz w:val="14"/>
        <w:szCs w:val="14"/>
      </w:rPr>
      <w:tab/>
      <w:t xml:space="preserve">Torre 1 </w:t>
    </w:r>
    <w:r>
      <w:rPr>
        <w:rFonts w:ascii="Arial" w:hAnsi="Arial" w:cs="Arial"/>
        <w:color w:val="5C5C70" w:themeColor="text1" w:themeTint="BF"/>
        <w:sz w:val="14"/>
        <w:szCs w:val="14"/>
      </w:rPr>
      <w:t>–</w:t>
    </w:r>
    <w:r w:rsidRPr="00C62F25">
      <w:rPr>
        <w:rFonts w:ascii="Arial" w:hAnsi="Arial" w:cs="Arial"/>
        <w:color w:val="5C5C70" w:themeColor="text1" w:themeTint="BF"/>
        <w:sz w:val="14"/>
        <w:szCs w:val="14"/>
      </w:rPr>
      <w:t xml:space="preserve"> P</w:t>
    </w:r>
    <w:r>
      <w:rPr>
        <w:rFonts w:ascii="Arial" w:hAnsi="Arial" w:cs="Arial"/>
        <w:color w:val="5C5C70" w:themeColor="text1" w:themeTint="BF"/>
        <w:sz w:val="14"/>
        <w:szCs w:val="14"/>
      </w:rPr>
      <w:t>iso 14</w:t>
    </w:r>
    <w:r>
      <w:rPr>
        <w:rFonts w:ascii="Arial" w:hAnsi="Arial" w:cs="Arial"/>
        <w:color w:val="5C5C70" w:themeColor="text1" w:themeTint="BF"/>
        <w:sz w:val="14"/>
        <w:szCs w:val="14"/>
      </w:rPr>
      <w:tab/>
      <w:t>Oficina 502</w:t>
    </w:r>
    <w:r>
      <w:rPr>
        <w:rFonts w:ascii="Arial" w:hAnsi="Arial" w:cs="Arial"/>
        <w:color w:val="5C5C70" w:themeColor="text1" w:themeTint="BF"/>
        <w:sz w:val="14"/>
        <w:szCs w:val="14"/>
      </w:rPr>
      <w:tab/>
      <w:t>Las Américas II Oficina 311</w:t>
    </w:r>
  </w:p>
  <w:p w14:paraId="64986B87" w14:textId="77777777" w:rsidR="004A5839" w:rsidRPr="00961130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 w:rsidRPr="006375B1">
      <w:rPr>
        <w:rFonts w:ascii="Arial" w:hAnsi="Arial" w:cs="Arial"/>
        <w:color w:val="5C5C70" w:themeColor="text1" w:themeTint="BF"/>
        <w:sz w:val="14"/>
        <w:szCs w:val="14"/>
      </w:rPr>
      <w:t>Tel</w:t>
    </w:r>
    <w:r>
      <w:rPr>
        <w:rFonts w:ascii="Arial" w:hAnsi="Arial" w:cs="Arial"/>
        <w:color w:val="5C5C70" w:themeColor="text1" w:themeTint="BF"/>
        <w:sz w:val="14"/>
        <w:szCs w:val="14"/>
      </w:rPr>
      <w:t>.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 +57 (</w:t>
    </w:r>
    <w:r>
      <w:rPr>
        <w:rFonts w:ascii="Arial" w:hAnsi="Arial" w:cs="Arial"/>
        <w:color w:val="5C5C70" w:themeColor="text1" w:themeTint="BF"/>
        <w:sz w:val="14"/>
        <w:szCs w:val="14"/>
      </w:rPr>
      <w:t xml:space="preserve">601) 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>484 7000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Tel: +57 (</w:t>
    </w:r>
    <w:r>
      <w:rPr>
        <w:rFonts w:ascii="Arial" w:hAnsi="Arial" w:cs="Arial"/>
        <w:color w:val="5C5C70" w:themeColor="text1" w:themeTint="BF"/>
        <w:sz w:val="14"/>
        <w:szCs w:val="14"/>
      </w:rPr>
      <w:t xml:space="preserve">604) 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>369 8400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Tel: +57 (</w:t>
    </w:r>
    <w:r>
      <w:rPr>
        <w:rFonts w:ascii="Arial" w:hAnsi="Arial" w:cs="Arial"/>
        <w:color w:val="5C5C70" w:themeColor="text1" w:themeTint="BF"/>
        <w:sz w:val="14"/>
        <w:szCs w:val="14"/>
      </w:rPr>
      <w:t>602)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 xml:space="preserve"> 485 6280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ab/>
      <w:t>Tel: +57 (</w:t>
    </w:r>
    <w:r>
      <w:rPr>
        <w:rFonts w:ascii="Arial" w:hAnsi="Arial" w:cs="Arial"/>
        <w:color w:val="5C5C70" w:themeColor="text1" w:themeTint="BF"/>
        <w:sz w:val="14"/>
        <w:szCs w:val="14"/>
      </w:rPr>
      <w:t xml:space="preserve">605) </w:t>
    </w:r>
    <w:r w:rsidRPr="006375B1">
      <w:rPr>
        <w:rFonts w:ascii="Arial" w:hAnsi="Arial" w:cs="Arial"/>
        <w:color w:val="5C5C70" w:themeColor="text1" w:themeTint="BF"/>
        <w:sz w:val="14"/>
        <w:szCs w:val="14"/>
      </w:rPr>
      <w:t>385 2201</w:t>
    </w:r>
  </w:p>
  <w:p w14:paraId="4661FA2D" w14:textId="77777777" w:rsidR="004A5839" w:rsidRPr="008E41D7" w:rsidRDefault="004A5839" w:rsidP="004A5839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3" behindDoc="1" locked="1" layoutInCell="1" allowOverlap="1" wp14:anchorId="37C76BE9" wp14:editId="7883A222">
              <wp:simplePos x="0" y="0"/>
              <wp:positionH relativeFrom="column">
                <wp:posOffset>0</wp:posOffset>
              </wp:positionH>
              <wp:positionV relativeFrom="page">
                <wp:posOffset>9667875</wp:posOffset>
              </wp:positionV>
              <wp:extent cx="1714500" cy="1143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3509D3" w14:textId="77777777" w:rsidR="004A5839" w:rsidRPr="000B6A24" w:rsidRDefault="004A5839" w:rsidP="004A5839">
                          <w:pPr>
                            <w:pStyle w:val="EYFooterinfo"/>
                            <w:rPr>
                              <w:color w:val="747480"/>
                            </w:rPr>
                          </w:pPr>
                          <w:r w:rsidRPr="000B6A24">
                            <w:rPr>
                              <w:color w:val="747480"/>
                            </w:rP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C76B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0;margin-top:761.25pt;width:135pt;height:9pt;z-index:-2516582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" filled="f" stroked="f">
              <v:textbox inset="0,0,0,0">
                <w:txbxContent>
                  <w:p w14:paraId="363509D3" w14:textId="77777777" w:rsidR="004A5839" w:rsidRPr="000B6A24" w:rsidRDefault="004A5839" w:rsidP="004A5839">
                    <w:pPr>
                      <w:pStyle w:val="EYFooterinfo"/>
                      <w:rPr>
                        <w:color w:val="747480"/>
                      </w:rPr>
                    </w:pPr>
                    <w:r w:rsidRPr="000B6A24">
                      <w:rPr>
                        <w:color w:val="747480"/>
                      </w:rPr>
                      <w:t>A member firm of Ernst &amp; Young Global Limited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6CEFE00B" wp14:editId="49730333">
              <wp:simplePos x="0" y="0"/>
              <wp:positionH relativeFrom="column">
                <wp:posOffset>0</wp:posOffset>
              </wp:positionH>
              <wp:positionV relativeFrom="page">
                <wp:posOffset>9667875</wp:posOffset>
              </wp:positionV>
              <wp:extent cx="1714500" cy="1143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51D196" w14:textId="77777777" w:rsidR="004A5839" w:rsidRPr="000B6A24" w:rsidRDefault="004A5839" w:rsidP="004A5839">
                          <w:pPr>
                            <w:pStyle w:val="EYFooterinfo"/>
                            <w:rPr>
                              <w:color w:val="747480"/>
                            </w:rPr>
                          </w:pPr>
                          <w:r w:rsidRPr="000B6A24">
                            <w:rPr>
                              <w:color w:val="747480"/>
                            </w:rP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EFE00B" id="Text Box 4" o:spid="_x0000_s1028" type="#_x0000_t202" style="position:absolute;margin-left:0;margin-top:761.25pt;width:135pt;height:9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" filled="f" stroked="f">
              <v:textbox inset="0,0,0,0">
                <w:txbxContent>
                  <w:p w14:paraId="0351D196" w14:textId="77777777" w:rsidR="004A5839" w:rsidRPr="000B6A24" w:rsidRDefault="004A5839" w:rsidP="004A5839">
                    <w:pPr>
                      <w:pStyle w:val="EYFooterinfo"/>
                      <w:rPr>
                        <w:color w:val="747480"/>
                      </w:rPr>
                    </w:pPr>
                    <w:r w:rsidRPr="000B6A24">
                      <w:rPr>
                        <w:color w:val="747480"/>
                      </w:rPr>
                      <w:t>A member firm of Ernst &amp; Young Global Limited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36C092C7" w14:textId="77777777" w:rsidR="000C4087" w:rsidRPr="008E41D7" w:rsidRDefault="000C4087" w:rsidP="008E41D7">
    <w:pPr>
      <w:pStyle w:val="NoSpacing"/>
      <w:tabs>
        <w:tab w:val="left" w:pos="360"/>
        <w:tab w:val="left" w:pos="2520"/>
        <w:tab w:val="left" w:pos="5040"/>
        <w:tab w:val="left" w:pos="7470"/>
      </w:tabs>
      <w:ind w:right="-792"/>
      <w:rPr>
        <w:rFonts w:ascii="Arial" w:hAnsi="Arial" w:cs="Arial"/>
        <w:color w:val="5C5C70" w:themeColor="text1" w:themeTint="BF"/>
        <w:sz w:val="14"/>
        <w:szCs w:val="14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1" behindDoc="1" locked="1" layoutInCell="1" allowOverlap="1" wp14:anchorId="14CBAFB1" wp14:editId="651FD325">
              <wp:simplePos x="0" y="0"/>
              <wp:positionH relativeFrom="column">
                <wp:posOffset>0</wp:posOffset>
              </wp:positionH>
              <wp:positionV relativeFrom="page">
                <wp:posOffset>9667875</wp:posOffset>
              </wp:positionV>
              <wp:extent cx="1714500" cy="1143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02A0A9" w14:textId="77777777" w:rsidR="000C4087" w:rsidRPr="000B6A24" w:rsidRDefault="000C4087" w:rsidP="00D27C33">
                          <w:pPr>
                            <w:pStyle w:val="EYFooterinfo"/>
                            <w:rPr>
                              <w:color w:val="747480"/>
                            </w:rPr>
                          </w:pPr>
                          <w:r w:rsidRPr="000B6A24">
                            <w:rPr>
                              <w:color w:val="747480"/>
                            </w:rP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CBAFB1" id="Text Box 1" o:spid="_x0000_s1029" type="#_x0000_t202" style="position:absolute;margin-left:0;margin-top:761.25pt;width:135pt;height:9pt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" filled="f" stroked="f">
              <v:textbox inset="0,0,0,0">
                <w:txbxContent>
                  <w:p w14:paraId="6C02A0A9" w14:textId="77777777" w:rsidR="000C4087" w:rsidRPr="000B6A24" w:rsidRDefault="000C4087" w:rsidP="00D27C33">
                    <w:pPr>
                      <w:pStyle w:val="EYFooterinfo"/>
                      <w:rPr>
                        <w:color w:val="747480"/>
                      </w:rPr>
                    </w:pPr>
                    <w:r w:rsidRPr="000B6A24">
                      <w:rPr>
                        <w:color w:val="747480"/>
                      </w:rPr>
                      <w:t>A member firm of Ernst &amp; Young Global Limited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1" layoutInCell="1" allowOverlap="1" wp14:anchorId="10F414FA" wp14:editId="7ED568D3">
              <wp:simplePos x="0" y="0"/>
              <wp:positionH relativeFrom="column">
                <wp:posOffset>0</wp:posOffset>
              </wp:positionH>
              <wp:positionV relativeFrom="page">
                <wp:posOffset>9667875</wp:posOffset>
              </wp:positionV>
              <wp:extent cx="1714500" cy="114300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114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7E40C9" w14:textId="77777777" w:rsidR="000C4087" w:rsidRPr="000B6A24" w:rsidRDefault="000C4087" w:rsidP="00004D39">
                          <w:pPr>
                            <w:pStyle w:val="EYFooterinfo"/>
                            <w:rPr>
                              <w:color w:val="747480"/>
                            </w:rPr>
                          </w:pPr>
                          <w:r w:rsidRPr="000B6A24">
                            <w:rPr>
                              <w:color w:val="747480"/>
                            </w:rPr>
                            <w:t>A member firm of Ernst &amp; Young Global Limited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F414FA" id="Text Box 5" o:spid="_x0000_s1030" type="#_x0000_t202" style="position:absolute;margin-left:0;margin-top:761.25pt;width:135pt;height: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" filled="f" stroked="f">
              <v:textbox inset="0,0,0,0">
                <w:txbxContent>
                  <w:p w14:paraId="417E40C9" w14:textId="77777777" w:rsidR="000C4087" w:rsidRPr="000B6A24" w:rsidRDefault="000C4087" w:rsidP="00004D39">
                    <w:pPr>
                      <w:pStyle w:val="EYFooterinfo"/>
                      <w:rPr>
                        <w:color w:val="747480"/>
                      </w:rPr>
                    </w:pPr>
                    <w:r w:rsidRPr="000B6A24">
                      <w:rPr>
                        <w:color w:val="747480"/>
                      </w:rPr>
                      <w:t>A member firm of Ernst &amp; Young Global Limited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608B5A" w14:textId="77777777" w:rsidR="00974172" w:rsidRDefault="00974172">
      <w:r>
        <w:separator/>
      </w:r>
    </w:p>
  </w:footnote>
  <w:footnote w:type="continuationSeparator" w:id="0">
    <w:p w14:paraId="2C605B34" w14:textId="77777777" w:rsidR="00974172" w:rsidRDefault="00974172">
      <w:r>
        <w:continuationSeparator/>
      </w:r>
    </w:p>
  </w:footnote>
  <w:footnote w:type="continuationNotice" w:id="1">
    <w:p w14:paraId="5EBD824C" w14:textId="77777777" w:rsidR="00974172" w:rsidRDefault="009741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E616D6" w14:textId="170E0764" w:rsidR="001A6C22" w:rsidRDefault="001A6C22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8245" behindDoc="1" locked="0" layoutInCell="1" allowOverlap="1" wp14:anchorId="324F6FDD" wp14:editId="3FE740FA">
          <wp:simplePos x="0" y="0"/>
          <wp:positionH relativeFrom="margin">
            <wp:posOffset>0</wp:posOffset>
          </wp:positionH>
          <wp:positionV relativeFrom="paragraph">
            <wp:posOffset>-1029335</wp:posOffset>
          </wp:positionV>
          <wp:extent cx="1080000" cy="1265960"/>
          <wp:effectExtent l="0" t="0" r="6350" b="0"/>
          <wp:wrapNone/>
          <wp:docPr id="7" name="Picture 7" descr="C:\Users\sanuja.sajan\AppData\Local\Microsoft\Windows\INetCache\Content.Word\EY_Logo_Beam_Tag_Stacked_RGB_EN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nuja.sajan\AppData\Local\Microsoft\Windows\INetCache\Content.Word\EY_Logo_Beam_Tag_Stacked_RGB_EN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26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CE7EC06" w14:textId="77777777" w:rsidR="001A6C22" w:rsidRDefault="001A6C22">
    <w:pPr>
      <w:pStyle w:val="Header"/>
    </w:pPr>
  </w:p>
  <w:p w14:paraId="64CC6BC9" w14:textId="6515F968" w:rsidR="004A5839" w:rsidRDefault="004A58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9CE3EF" w14:textId="1AE10EDC" w:rsidR="00F519D5" w:rsidRDefault="00F519D5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8246" behindDoc="1" locked="0" layoutInCell="1" allowOverlap="1" wp14:anchorId="4703C8E4" wp14:editId="290500ED">
          <wp:simplePos x="0" y="0"/>
          <wp:positionH relativeFrom="margin">
            <wp:posOffset>0</wp:posOffset>
          </wp:positionH>
          <wp:positionV relativeFrom="paragraph">
            <wp:posOffset>-1075055</wp:posOffset>
          </wp:positionV>
          <wp:extent cx="1080000" cy="1265960"/>
          <wp:effectExtent l="0" t="0" r="6350" b="0"/>
          <wp:wrapNone/>
          <wp:docPr id="8" name="Picture 8" descr="C:\Users\sanuja.sajan\AppData\Local\Microsoft\Windows\INetCache\Content.Word\EY_Logo_Beam_Tag_Stacked_RGB_EN.W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anuja.sajan\AppData\Local\Microsoft\Windows\INetCache\Content.Word\EY_Logo_Beam_Tag_Stacked_RGB_EN.W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26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86E92"/>
    <w:multiLevelType w:val="hybridMultilevel"/>
    <w:tmpl w:val="60B0984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2A3C1A"/>
    <w:multiLevelType w:val="hybridMultilevel"/>
    <w:tmpl w:val="BD12E504"/>
    <w:lvl w:ilvl="0" w:tplc="867489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335229"/>
    <w:multiLevelType w:val="hybridMultilevel"/>
    <w:tmpl w:val="C85AC49E"/>
    <w:lvl w:ilvl="0" w:tplc="86CA6CD2">
      <w:start w:val="1"/>
      <w:numFmt w:val="bullet"/>
      <w:pStyle w:val="EYBulletedtext1"/>
      <w:lvlText w:val="•"/>
      <w:lvlJc w:val="left"/>
      <w:pPr>
        <w:ind w:left="360" w:hanging="360"/>
      </w:pPr>
      <w:rPr>
        <w:rFonts w:ascii="EYInterstate" w:hAnsi="EYInterstate" w:hint="default"/>
        <w:color w:val="FFE600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C6F93"/>
    <w:multiLevelType w:val="hybridMultilevel"/>
    <w:tmpl w:val="7C1CD1C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15244D"/>
    <w:multiLevelType w:val="hybridMultilevel"/>
    <w:tmpl w:val="A7A052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F4D45"/>
    <w:multiLevelType w:val="hybridMultilevel"/>
    <w:tmpl w:val="16CACB66"/>
    <w:lvl w:ilvl="0" w:tplc="607038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624BA"/>
    <w:multiLevelType w:val="hybridMultilevel"/>
    <w:tmpl w:val="55A869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51087"/>
    <w:multiLevelType w:val="hybridMultilevel"/>
    <w:tmpl w:val="8A6832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344F4"/>
    <w:multiLevelType w:val="multilevel"/>
    <w:tmpl w:val="3FC8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EYInterstate Light" w:eastAsia="Times New Roman" w:hAnsi="EYInterstate Light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F92446"/>
    <w:multiLevelType w:val="hybridMultilevel"/>
    <w:tmpl w:val="569C151E"/>
    <w:lvl w:ilvl="0" w:tplc="C52499BC">
      <w:start w:val="15"/>
      <w:numFmt w:val="bullet"/>
      <w:lvlText w:val="-"/>
      <w:lvlJc w:val="left"/>
      <w:pPr>
        <w:ind w:left="720" w:hanging="360"/>
      </w:pPr>
      <w:rPr>
        <w:rFonts w:ascii="EYInterstate Light" w:eastAsia="Times New Roman" w:hAnsi="EYInterstate Light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E02C3"/>
    <w:multiLevelType w:val="hybridMultilevel"/>
    <w:tmpl w:val="09542FF4"/>
    <w:lvl w:ilvl="0" w:tplc="3D6A721C">
      <w:start w:val="1"/>
      <w:numFmt w:val="bullet"/>
      <w:pStyle w:val="EYBulletedtext2"/>
      <w:lvlText w:val="►"/>
      <w:lvlJc w:val="left"/>
      <w:pPr>
        <w:ind w:left="648" w:hanging="360"/>
      </w:pPr>
      <w:rPr>
        <w:rFonts w:ascii="Arial" w:hAnsi="Arial" w:hint="default"/>
        <w:color w:val="FFE6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1642A"/>
    <w:multiLevelType w:val="hybridMultilevel"/>
    <w:tmpl w:val="BCE2A42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415284"/>
    <w:multiLevelType w:val="multilevel"/>
    <w:tmpl w:val="D130AD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7091C"/>
    <w:multiLevelType w:val="hybridMultilevel"/>
    <w:tmpl w:val="EF728EDE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EYInterstate" w:hAnsi="EYInterstate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Wingdings 2" w:eastAsiaTheme="majorEastAsia" w:hAnsi="Wingdings 2" w:cs="Wingdings 2"/>
      </w:rPr>
    </w:lvl>
    <w:lvl w:ilvl="2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EYInterstate" w:hAnsi="EYInterstate" w:hint="default"/>
      </w:rPr>
    </w:lvl>
    <w:lvl w:ilvl="5" w:tplc="E9FCF444">
      <w:start w:val="1"/>
      <w:numFmt w:val="lowerRoman"/>
      <w:lvlText w:val="%6)"/>
      <w:lvlJc w:val="left"/>
      <w:pPr>
        <w:ind w:left="4680" w:hanging="720"/>
      </w:pPr>
      <w:rPr>
        <w:rFonts w:hint="default"/>
      </w:rPr>
    </w:lvl>
    <w:lvl w:ilvl="6" w:tplc="16A2B706">
      <w:start w:val="1"/>
      <w:numFmt w:val="lowerRoman"/>
      <w:lvlText w:val="%7."/>
      <w:lvlJc w:val="left"/>
      <w:pPr>
        <w:ind w:left="5400" w:hanging="720"/>
      </w:pPr>
      <w:rPr>
        <w:rFonts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EYInterstate" w:hAnsi="EYInterstate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EYInterstate" w:hAnsi="EYInterstate" w:hint="default"/>
      </w:rPr>
    </w:lvl>
  </w:abstractNum>
  <w:abstractNum w:abstractNumId="14" w15:restartNumberingAfterBreak="0">
    <w:nsid w:val="263B52E5"/>
    <w:multiLevelType w:val="hybridMultilevel"/>
    <w:tmpl w:val="B1A6B52E"/>
    <w:lvl w:ilvl="0" w:tplc="3EB413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605A6"/>
    <w:multiLevelType w:val="hybridMultilevel"/>
    <w:tmpl w:val="C6A2ADC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1803EAC"/>
    <w:multiLevelType w:val="hybridMultilevel"/>
    <w:tmpl w:val="3EEC43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FC3D8C"/>
    <w:multiLevelType w:val="hybridMultilevel"/>
    <w:tmpl w:val="CC985DC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068DB"/>
    <w:multiLevelType w:val="hybridMultilevel"/>
    <w:tmpl w:val="7B2CA6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067562"/>
    <w:multiLevelType w:val="hybridMultilevel"/>
    <w:tmpl w:val="0B74BE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95ACD"/>
    <w:multiLevelType w:val="hybridMultilevel"/>
    <w:tmpl w:val="4DD8D54C"/>
    <w:lvl w:ilvl="0" w:tplc="0B0C37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5F3855"/>
    <w:multiLevelType w:val="hybridMultilevel"/>
    <w:tmpl w:val="9A80CA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8B1374"/>
    <w:multiLevelType w:val="multilevel"/>
    <w:tmpl w:val="056E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B5C32"/>
    <w:multiLevelType w:val="multilevel"/>
    <w:tmpl w:val="840C3B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D7BBE"/>
    <w:multiLevelType w:val="hybridMultilevel"/>
    <w:tmpl w:val="0DC8102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8E31C9"/>
    <w:multiLevelType w:val="hybridMultilevel"/>
    <w:tmpl w:val="67F48AB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CB5A4F"/>
    <w:multiLevelType w:val="hybridMultilevel"/>
    <w:tmpl w:val="918E9A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2B4C63"/>
    <w:multiLevelType w:val="hybridMultilevel"/>
    <w:tmpl w:val="8D1AAA3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3F51E3F"/>
    <w:multiLevelType w:val="hybridMultilevel"/>
    <w:tmpl w:val="E0AA98CA"/>
    <w:lvl w:ilvl="0" w:tplc="D5BE81D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6844FB"/>
    <w:multiLevelType w:val="hybridMultilevel"/>
    <w:tmpl w:val="2D3494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577578"/>
    <w:multiLevelType w:val="hybridMultilevel"/>
    <w:tmpl w:val="78001710"/>
    <w:lvl w:ilvl="0" w:tplc="240A001B">
      <w:start w:val="1"/>
      <w:numFmt w:val="lowerRoman"/>
      <w:lvlText w:val="%1."/>
      <w:lvlJc w:val="righ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>
      <w:start w:val="1"/>
      <w:numFmt w:val="lowerRoman"/>
      <w:lvlText w:val="%3."/>
      <w:lvlJc w:val="right"/>
      <w:pPr>
        <w:ind w:left="2880" w:hanging="180"/>
      </w:pPr>
    </w:lvl>
    <w:lvl w:ilvl="3" w:tplc="240A000F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1BA5579"/>
    <w:multiLevelType w:val="hybridMultilevel"/>
    <w:tmpl w:val="5504DDC8"/>
    <w:lvl w:ilvl="0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40A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64E0211"/>
    <w:multiLevelType w:val="hybridMultilevel"/>
    <w:tmpl w:val="E1FC3454"/>
    <w:lvl w:ilvl="0" w:tplc="8674895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3F6EE8"/>
    <w:multiLevelType w:val="hybridMultilevel"/>
    <w:tmpl w:val="A558BAF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C496B35"/>
    <w:multiLevelType w:val="multilevel"/>
    <w:tmpl w:val="37F8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DA43D0"/>
    <w:multiLevelType w:val="hybridMultilevel"/>
    <w:tmpl w:val="6FACB74C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25A400D"/>
    <w:multiLevelType w:val="hybridMultilevel"/>
    <w:tmpl w:val="0AE8E7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183068">
    <w:abstractNumId w:val="10"/>
  </w:num>
  <w:num w:numId="2" w16cid:durableId="1194151259">
    <w:abstractNumId w:val="2"/>
  </w:num>
  <w:num w:numId="3" w16cid:durableId="1634753683">
    <w:abstractNumId w:val="17"/>
  </w:num>
  <w:num w:numId="4" w16cid:durableId="1202089257">
    <w:abstractNumId w:val="23"/>
  </w:num>
  <w:num w:numId="5" w16cid:durableId="145248724">
    <w:abstractNumId w:val="20"/>
  </w:num>
  <w:num w:numId="6" w16cid:durableId="1774011786">
    <w:abstractNumId w:val="36"/>
  </w:num>
  <w:num w:numId="7" w16cid:durableId="1345395748">
    <w:abstractNumId w:val="12"/>
  </w:num>
  <w:num w:numId="8" w16cid:durableId="1849520116">
    <w:abstractNumId w:val="9"/>
  </w:num>
  <w:num w:numId="9" w16cid:durableId="4383375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322678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55239448">
    <w:abstractNumId w:val="1"/>
  </w:num>
  <w:num w:numId="12" w16cid:durableId="609625799">
    <w:abstractNumId w:val="32"/>
  </w:num>
  <w:num w:numId="13" w16cid:durableId="1546673715">
    <w:abstractNumId w:val="29"/>
  </w:num>
  <w:num w:numId="14" w16cid:durableId="1225723380">
    <w:abstractNumId w:val="35"/>
  </w:num>
  <w:num w:numId="15" w16cid:durableId="223609875">
    <w:abstractNumId w:val="28"/>
  </w:num>
  <w:num w:numId="16" w16cid:durableId="1738169924">
    <w:abstractNumId w:val="3"/>
  </w:num>
  <w:num w:numId="17" w16cid:durableId="1219705042">
    <w:abstractNumId w:val="0"/>
  </w:num>
  <w:num w:numId="18" w16cid:durableId="603462379">
    <w:abstractNumId w:val="31"/>
  </w:num>
  <w:num w:numId="19" w16cid:durableId="366754664">
    <w:abstractNumId w:val="27"/>
  </w:num>
  <w:num w:numId="20" w16cid:durableId="421607429">
    <w:abstractNumId w:val="33"/>
  </w:num>
  <w:num w:numId="21" w16cid:durableId="418328589">
    <w:abstractNumId w:val="16"/>
  </w:num>
  <w:num w:numId="22" w16cid:durableId="2037540881">
    <w:abstractNumId w:val="22"/>
  </w:num>
  <w:num w:numId="23" w16cid:durableId="1140147405">
    <w:abstractNumId w:val="22"/>
  </w:num>
  <w:num w:numId="24" w16cid:durableId="342560852">
    <w:abstractNumId w:val="15"/>
  </w:num>
  <w:num w:numId="25" w16cid:durableId="564875644">
    <w:abstractNumId w:val="21"/>
  </w:num>
  <w:num w:numId="26" w16cid:durableId="694624819">
    <w:abstractNumId w:val="30"/>
  </w:num>
  <w:num w:numId="27" w16cid:durableId="1643270684">
    <w:abstractNumId w:val="24"/>
  </w:num>
  <w:num w:numId="28" w16cid:durableId="587542057">
    <w:abstractNumId w:val="13"/>
  </w:num>
  <w:num w:numId="29" w16cid:durableId="1370954124">
    <w:abstractNumId w:val="19"/>
  </w:num>
  <w:num w:numId="30" w16cid:durableId="2018655883">
    <w:abstractNumId w:val="5"/>
  </w:num>
  <w:num w:numId="31" w16cid:durableId="1842617686">
    <w:abstractNumId w:val="14"/>
  </w:num>
  <w:num w:numId="32" w16cid:durableId="1894154008">
    <w:abstractNumId w:val="6"/>
  </w:num>
  <w:num w:numId="33" w16cid:durableId="2097356651">
    <w:abstractNumId w:val="7"/>
  </w:num>
  <w:num w:numId="34" w16cid:durableId="944919195">
    <w:abstractNumId w:val="25"/>
  </w:num>
  <w:num w:numId="35" w16cid:durableId="1771971770">
    <w:abstractNumId w:val="18"/>
  </w:num>
  <w:num w:numId="36" w16cid:durableId="289752930">
    <w:abstractNumId w:val="26"/>
  </w:num>
  <w:num w:numId="37" w16cid:durableId="1681007857">
    <w:abstractNumId w:val="11"/>
  </w:num>
  <w:num w:numId="38" w16cid:durableId="1895310311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237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39"/>
    <w:rsid w:val="00000067"/>
    <w:rsid w:val="00000405"/>
    <w:rsid w:val="00000DDD"/>
    <w:rsid w:val="000011AD"/>
    <w:rsid w:val="0000173C"/>
    <w:rsid w:val="000018D9"/>
    <w:rsid w:val="00001A85"/>
    <w:rsid w:val="00002184"/>
    <w:rsid w:val="00002D47"/>
    <w:rsid w:val="00002F78"/>
    <w:rsid w:val="00003478"/>
    <w:rsid w:val="00003F3C"/>
    <w:rsid w:val="000041A4"/>
    <w:rsid w:val="000044D9"/>
    <w:rsid w:val="000045B7"/>
    <w:rsid w:val="00004777"/>
    <w:rsid w:val="00004D39"/>
    <w:rsid w:val="00005A08"/>
    <w:rsid w:val="000065EA"/>
    <w:rsid w:val="00006BF6"/>
    <w:rsid w:val="0000714B"/>
    <w:rsid w:val="00007453"/>
    <w:rsid w:val="00007709"/>
    <w:rsid w:val="00007CF9"/>
    <w:rsid w:val="00007DA0"/>
    <w:rsid w:val="00010795"/>
    <w:rsid w:val="0001210F"/>
    <w:rsid w:val="0001251E"/>
    <w:rsid w:val="000125F4"/>
    <w:rsid w:val="00012E3A"/>
    <w:rsid w:val="000131DE"/>
    <w:rsid w:val="000132AC"/>
    <w:rsid w:val="000133A8"/>
    <w:rsid w:val="0001378D"/>
    <w:rsid w:val="00013B3E"/>
    <w:rsid w:val="00013BCE"/>
    <w:rsid w:val="00013D43"/>
    <w:rsid w:val="00013DD5"/>
    <w:rsid w:val="000141F8"/>
    <w:rsid w:val="000142F7"/>
    <w:rsid w:val="00014375"/>
    <w:rsid w:val="000144AA"/>
    <w:rsid w:val="00014906"/>
    <w:rsid w:val="00014E01"/>
    <w:rsid w:val="00014FED"/>
    <w:rsid w:val="00015175"/>
    <w:rsid w:val="000151C2"/>
    <w:rsid w:val="0001537D"/>
    <w:rsid w:val="0001548A"/>
    <w:rsid w:val="0001570F"/>
    <w:rsid w:val="00015AAA"/>
    <w:rsid w:val="00015C2E"/>
    <w:rsid w:val="00015F6A"/>
    <w:rsid w:val="000165B3"/>
    <w:rsid w:val="0001671C"/>
    <w:rsid w:val="0001698B"/>
    <w:rsid w:val="00016BB5"/>
    <w:rsid w:val="00016ED9"/>
    <w:rsid w:val="00016EDE"/>
    <w:rsid w:val="00017093"/>
    <w:rsid w:val="00017352"/>
    <w:rsid w:val="000177F8"/>
    <w:rsid w:val="00017927"/>
    <w:rsid w:val="00017AE8"/>
    <w:rsid w:val="00017CA9"/>
    <w:rsid w:val="00017DCF"/>
    <w:rsid w:val="00017E5C"/>
    <w:rsid w:val="0002084B"/>
    <w:rsid w:val="00020ABD"/>
    <w:rsid w:val="00020B19"/>
    <w:rsid w:val="00020C1D"/>
    <w:rsid w:val="00020CFA"/>
    <w:rsid w:val="000211E8"/>
    <w:rsid w:val="00021206"/>
    <w:rsid w:val="00021285"/>
    <w:rsid w:val="00021353"/>
    <w:rsid w:val="0002183B"/>
    <w:rsid w:val="00022039"/>
    <w:rsid w:val="000221A4"/>
    <w:rsid w:val="00022442"/>
    <w:rsid w:val="000229D1"/>
    <w:rsid w:val="0002355B"/>
    <w:rsid w:val="00023594"/>
    <w:rsid w:val="0002362B"/>
    <w:rsid w:val="000236B1"/>
    <w:rsid w:val="00023732"/>
    <w:rsid w:val="00023989"/>
    <w:rsid w:val="00023BFF"/>
    <w:rsid w:val="00023CBE"/>
    <w:rsid w:val="00023E2A"/>
    <w:rsid w:val="00023E98"/>
    <w:rsid w:val="000241D1"/>
    <w:rsid w:val="00024646"/>
    <w:rsid w:val="00024E29"/>
    <w:rsid w:val="000253C5"/>
    <w:rsid w:val="00025568"/>
    <w:rsid w:val="00025733"/>
    <w:rsid w:val="00025786"/>
    <w:rsid w:val="000260F3"/>
    <w:rsid w:val="00026293"/>
    <w:rsid w:val="000267B3"/>
    <w:rsid w:val="00026A65"/>
    <w:rsid w:val="00027238"/>
    <w:rsid w:val="00027492"/>
    <w:rsid w:val="00030094"/>
    <w:rsid w:val="0003022E"/>
    <w:rsid w:val="00030315"/>
    <w:rsid w:val="000307EC"/>
    <w:rsid w:val="00030D40"/>
    <w:rsid w:val="00031296"/>
    <w:rsid w:val="000315D7"/>
    <w:rsid w:val="000317D5"/>
    <w:rsid w:val="000317E0"/>
    <w:rsid w:val="000319B2"/>
    <w:rsid w:val="000319C4"/>
    <w:rsid w:val="00031D09"/>
    <w:rsid w:val="00031E04"/>
    <w:rsid w:val="00032AE4"/>
    <w:rsid w:val="00032FA7"/>
    <w:rsid w:val="0003311F"/>
    <w:rsid w:val="000334A3"/>
    <w:rsid w:val="00034463"/>
    <w:rsid w:val="00034572"/>
    <w:rsid w:val="00034A37"/>
    <w:rsid w:val="00034CE0"/>
    <w:rsid w:val="00034DF5"/>
    <w:rsid w:val="0003562F"/>
    <w:rsid w:val="0003581E"/>
    <w:rsid w:val="00035AB3"/>
    <w:rsid w:val="00035E97"/>
    <w:rsid w:val="000362DC"/>
    <w:rsid w:val="000367BD"/>
    <w:rsid w:val="000368D0"/>
    <w:rsid w:val="00036980"/>
    <w:rsid w:val="00037033"/>
    <w:rsid w:val="000371D7"/>
    <w:rsid w:val="00037326"/>
    <w:rsid w:val="000377C8"/>
    <w:rsid w:val="00037DF7"/>
    <w:rsid w:val="000404DE"/>
    <w:rsid w:val="0004050B"/>
    <w:rsid w:val="000405FF"/>
    <w:rsid w:val="00040753"/>
    <w:rsid w:val="000407DF"/>
    <w:rsid w:val="0004084F"/>
    <w:rsid w:val="00040974"/>
    <w:rsid w:val="00040D3E"/>
    <w:rsid w:val="00040DB1"/>
    <w:rsid w:val="00040E77"/>
    <w:rsid w:val="000414D3"/>
    <w:rsid w:val="000419F7"/>
    <w:rsid w:val="00041FF3"/>
    <w:rsid w:val="000423D9"/>
    <w:rsid w:val="0004255F"/>
    <w:rsid w:val="00042672"/>
    <w:rsid w:val="00042886"/>
    <w:rsid w:val="000429DE"/>
    <w:rsid w:val="00042B5D"/>
    <w:rsid w:val="00042C1D"/>
    <w:rsid w:val="00042D2A"/>
    <w:rsid w:val="00042E61"/>
    <w:rsid w:val="0004329F"/>
    <w:rsid w:val="0004331D"/>
    <w:rsid w:val="00043348"/>
    <w:rsid w:val="00043709"/>
    <w:rsid w:val="00043ADE"/>
    <w:rsid w:val="00044176"/>
    <w:rsid w:val="0004463F"/>
    <w:rsid w:val="0004467D"/>
    <w:rsid w:val="00044F62"/>
    <w:rsid w:val="000450FA"/>
    <w:rsid w:val="00045592"/>
    <w:rsid w:val="000455C3"/>
    <w:rsid w:val="0004562E"/>
    <w:rsid w:val="000456F8"/>
    <w:rsid w:val="000457BA"/>
    <w:rsid w:val="00045904"/>
    <w:rsid w:val="000459D8"/>
    <w:rsid w:val="00045FD4"/>
    <w:rsid w:val="0004674C"/>
    <w:rsid w:val="0004690A"/>
    <w:rsid w:val="00046A93"/>
    <w:rsid w:val="00046C9A"/>
    <w:rsid w:val="00046DB5"/>
    <w:rsid w:val="0004710D"/>
    <w:rsid w:val="000473FD"/>
    <w:rsid w:val="00047874"/>
    <w:rsid w:val="000479B0"/>
    <w:rsid w:val="000502D6"/>
    <w:rsid w:val="000507C9"/>
    <w:rsid w:val="00050855"/>
    <w:rsid w:val="000509B0"/>
    <w:rsid w:val="00050AAE"/>
    <w:rsid w:val="00050B52"/>
    <w:rsid w:val="00050FAD"/>
    <w:rsid w:val="00051193"/>
    <w:rsid w:val="000513C4"/>
    <w:rsid w:val="000516D3"/>
    <w:rsid w:val="00051727"/>
    <w:rsid w:val="00051B0B"/>
    <w:rsid w:val="00051E3A"/>
    <w:rsid w:val="00051EBC"/>
    <w:rsid w:val="00051EDB"/>
    <w:rsid w:val="00052192"/>
    <w:rsid w:val="0005245B"/>
    <w:rsid w:val="000529B5"/>
    <w:rsid w:val="00052BEE"/>
    <w:rsid w:val="00052E2C"/>
    <w:rsid w:val="00052E6F"/>
    <w:rsid w:val="0005354A"/>
    <w:rsid w:val="00053788"/>
    <w:rsid w:val="0005488E"/>
    <w:rsid w:val="00054ED8"/>
    <w:rsid w:val="00055099"/>
    <w:rsid w:val="000552DF"/>
    <w:rsid w:val="00055A5C"/>
    <w:rsid w:val="00055ABE"/>
    <w:rsid w:val="00056960"/>
    <w:rsid w:val="000576EF"/>
    <w:rsid w:val="00057755"/>
    <w:rsid w:val="000578A8"/>
    <w:rsid w:val="000600F6"/>
    <w:rsid w:val="000605B4"/>
    <w:rsid w:val="0006087D"/>
    <w:rsid w:val="00060C2A"/>
    <w:rsid w:val="000612E9"/>
    <w:rsid w:val="000618F6"/>
    <w:rsid w:val="00061934"/>
    <w:rsid w:val="000619B3"/>
    <w:rsid w:val="00061AF7"/>
    <w:rsid w:val="00061BB7"/>
    <w:rsid w:val="00061C44"/>
    <w:rsid w:val="00062252"/>
    <w:rsid w:val="000623A6"/>
    <w:rsid w:val="00062497"/>
    <w:rsid w:val="000628AA"/>
    <w:rsid w:val="00062AA4"/>
    <w:rsid w:val="00062BE4"/>
    <w:rsid w:val="00062CDA"/>
    <w:rsid w:val="00062F6A"/>
    <w:rsid w:val="0006334A"/>
    <w:rsid w:val="00063FA8"/>
    <w:rsid w:val="0006451B"/>
    <w:rsid w:val="00064D74"/>
    <w:rsid w:val="000652A0"/>
    <w:rsid w:val="000654F4"/>
    <w:rsid w:val="00065C11"/>
    <w:rsid w:val="00066235"/>
    <w:rsid w:val="00066287"/>
    <w:rsid w:val="00066D8A"/>
    <w:rsid w:val="000672D7"/>
    <w:rsid w:val="0006736B"/>
    <w:rsid w:val="0006745C"/>
    <w:rsid w:val="000675F1"/>
    <w:rsid w:val="00067860"/>
    <w:rsid w:val="00067872"/>
    <w:rsid w:val="00067950"/>
    <w:rsid w:val="00067975"/>
    <w:rsid w:val="00067E16"/>
    <w:rsid w:val="000707D8"/>
    <w:rsid w:val="000707DE"/>
    <w:rsid w:val="00070D63"/>
    <w:rsid w:val="00070FEC"/>
    <w:rsid w:val="000710A9"/>
    <w:rsid w:val="00071608"/>
    <w:rsid w:val="000719FE"/>
    <w:rsid w:val="00071CDA"/>
    <w:rsid w:val="000734FD"/>
    <w:rsid w:val="00073847"/>
    <w:rsid w:val="00073EA0"/>
    <w:rsid w:val="00073F5A"/>
    <w:rsid w:val="000740B7"/>
    <w:rsid w:val="0007414D"/>
    <w:rsid w:val="000742CD"/>
    <w:rsid w:val="00074A43"/>
    <w:rsid w:val="00074B16"/>
    <w:rsid w:val="00074BFA"/>
    <w:rsid w:val="00075161"/>
    <w:rsid w:val="00075263"/>
    <w:rsid w:val="00075716"/>
    <w:rsid w:val="00075B3F"/>
    <w:rsid w:val="00075CD5"/>
    <w:rsid w:val="0007645B"/>
    <w:rsid w:val="00076BBF"/>
    <w:rsid w:val="0007736D"/>
    <w:rsid w:val="00077534"/>
    <w:rsid w:val="00077805"/>
    <w:rsid w:val="00077A2D"/>
    <w:rsid w:val="00080032"/>
    <w:rsid w:val="0008006C"/>
    <w:rsid w:val="000806BC"/>
    <w:rsid w:val="000807BA"/>
    <w:rsid w:val="000809EB"/>
    <w:rsid w:val="00080B2C"/>
    <w:rsid w:val="00080B2E"/>
    <w:rsid w:val="00080BCE"/>
    <w:rsid w:val="00080DE0"/>
    <w:rsid w:val="000810FB"/>
    <w:rsid w:val="00081455"/>
    <w:rsid w:val="00081A32"/>
    <w:rsid w:val="00081C13"/>
    <w:rsid w:val="00081E11"/>
    <w:rsid w:val="00081F23"/>
    <w:rsid w:val="00082185"/>
    <w:rsid w:val="0008245E"/>
    <w:rsid w:val="0008254A"/>
    <w:rsid w:val="00082C48"/>
    <w:rsid w:val="00082D37"/>
    <w:rsid w:val="00082D69"/>
    <w:rsid w:val="00082DCA"/>
    <w:rsid w:val="00082F8F"/>
    <w:rsid w:val="00083246"/>
    <w:rsid w:val="00083B94"/>
    <w:rsid w:val="00083F4B"/>
    <w:rsid w:val="000845E1"/>
    <w:rsid w:val="0008486B"/>
    <w:rsid w:val="0008505F"/>
    <w:rsid w:val="000850DA"/>
    <w:rsid w:val="00085CA2"/>
    <w:rsid w:val="00085CBC"/>
    <w:rsid w:val="0008632A"/>
    <w:rsid w:val="00086470"/>
    <w:rsid w:val="000865BE"/>
    <w:rsid w:val="00086E4D"/>
    <w:rsid w:val="00086F6E"/>
    <w:rsid w:val="00086FE8"/>
    <w:rsid w:val="00087253"/>
    <w:rsid w:val="00087488"/>
    <w:rsid w:val="0008764F"/>
    <w:rsid w:val="0008794C"/>
    <w:rsid w:val="00087987"/>
    <w:rsid w:val="00087C6B"/>
    <w:rsid w:val="00090267"/>
    <w:rsid w:val="00090462"/>
    <w:rsid w:val="00090692"/>
    <w:rsid w:val="000907D9"/>
    <w:rsid w:val="00090F00"/>
    <w:rsid w:val="00091020"/>
    <w:rsid w:val="0009135D"/>
    <w:rsid w:val="00091B11"/>
    <w:rsid w:val="00091C41"/>
    <w:rsid w:val="00091E66"/>
    <w:rsid w:val="00091F2C"/>
    <w:rsid w:val="00092332"/>
    <w:rsid w:val="0009241D"/>
    <w:rsid w:val="00092880"/>
    <w:rsid w:val="00092A23"/>
    <w:rsid w:val="00092CB6"/>
    <w:rsid w:val="0009349A"/>
    <w:rsid w:val="00093552"/>
    <w:rsid w:val="000937EA"/>
    <w:rsid w:val="00093EB8"/>
    <w:rsid w:val="00093F1B"/>
    <w:rsid w:val="00093FF0"/>
    <w:rsid w:val="000946C9"/>
    <w:rsid w:val="00094A80"/>
    <w:rsid w:val="00094D04"/>
    <w:rsid w:val="00094DCA"/>
    <w:rsid w:val="00094DDE"/>
    <w:rsid w:val="00095485"/>
    <w:rsid w:val="000954AD"/>
    <w:rsid w:val="00095571"/>
    <w:rsid w:val="00095595"/>
    <w:rsid w:val="00095A33"/>
    <w:rsid w:val="00096383"/>
    <w:rsid w:val="00096460"/>
    <w:rsid w:val="000969E0"/>
    <w:rsid w:val="00096D58"/>
    <w:rsid w:val="00096D75"/>
    <w:rsid w:val="00097A84"/>
    <w:rsid w:val="000A0744"/>
    <w:rsid w:val="000A0DF7"/>
    <w:rsid w:val="000A0FF3"/>
    <w:rsid w:val="000A124A"/>
    <w:rsid w:val="000A135F"/>
    <w:rsid w:val="000A143D"/>
    <w:rsid w:val="000A1A41"/>
    <w:rsid w:val="000A1A69"/>
    <w:rsid w:val="000A1BBA"/>
    <w:rsid w:val="000A1DB5"/>
    <w:rsid w:val="000A2309"/>
    <w:rsid w:val="000A27F1"/>
    <w:rsid w:val="000A330B"/>
    <w:rsid w:val="000A33B9"/>
    <w:rsid w:val="000A3550"/>
    <w:rsid w:val="000A3563"/>
    <w:rsid w:val="000A3F56"/>
    <w:rsid w:val="000A4355"/>
    <w:rsid w:val="000A46C1"/>
    <w:rsid w:val="000A54EA"/>
    <w:rsid w:val="000A5B59"/>
    <w:rsid w:val="000A5E42"/>
    <w:rsid w:val="000A5E95"/>
    <w:rsid w:val="000A747B"/>
    <w:rsid w:val="000A7679"/>
    <w:rsid w:val="000B0115"/>
    <w:rsid w:val="000B033D"/>
    <w:rsid w:val="000B0401"/>
    <w:rsid w:val="000B07D6"/>
    <w:rsid w:val="000B09D9"/>
    <w:rsid w:val="000B0C2C"/>
    <w:rsid w:val="000B0C31"/>
    <w:rsid w:val="000B0E26"/>
    <w:rsid w:val="000B1230"/>
    <w:rsid w:val="000B16EE"/>
    <w:rsid w:val="000B1BF6"/>
    <w:rsid w:val="000B25CD"/>
    <w:rsid w:val="000B2A04"/>
    <w:rsid w:val="000B2AD3"/>
    <w:rsid w:val="000B2D8B"/>
    <w:rsid w:val="000B2EC6"/>
    <w:rsid w:val="000B2F29"/>
    <w:rsid w:val="000B3517"/>
    <w:rsid w:val="000B3856"/>
    <w:rsid w:val="000B3B0D"/>
    <w:rsid w:val="000B3B76"/>
    <w:rsid w:val="000B3CBB"/>
    <w:rsid w:val="000B407E"/>
    <w:rsid w:val="000B4182"/>
    <w:rsid w:val="000B455C"/>
    <w:rsid w:val="000B4A7B"/>
    <w:rsid w:val="000B4BFC"/>
    <w:rsid w:val="000B4C0A"/>
    <w:rsid w:val="000B4C55"/>
    <w:rsid w:val="000B4CD1"/>
    <w:rsid w:val="000B4E27"/>
    <w:rsid w:val="000B50B2"/>
    <w:rsid w:val="000B5139"/>
    <w:rsid w:val="000B52B8"/>
    <w:rsid w:val="000B52F1"/>
    <w:rsid w:val="000B5888"/>
    <w:rsid w:val="000B5B64"/>
    <w:rsid w:val="000B5EB8"/>
    <w:rsid w:val="000B6A24"/>
    <w:rsid w:val="000B6A4D"/>
    <w:rsid w:val="000B6B35"/>
    <w:rsid w:val="000B6D5D"/>
    <w:rsid w:val="000B70AF"/>
    <w:rsid w:val="000B710C"/>
    <w:rsid w:val="000B723E"/>
    <w:rsid w:val="000B729B"/>
    <w:rsid w:val="000B74B2"/>
    <w:rsid w:val="000B757E"/>
    <w:rsid w:val="000B76A5"/>
    <w:rsid w:val="000B7A0C"/>
    <w:rsid w:val="000C00A5"/>
    <w:rsid w:val="000C051B"/>
    <w:rsid w:val="000C090E"/>
    <w:rsid w:val="000C097C"/>
    <w:rsid w:val="000C16C6"/>
    <w:rsid w:val="000C1D27"/>
    <w:rsid w:val="000C1EDB"/>
    <w:rsid w:val="000C2195"/>
    <w:rsid w:val="000C21F9"/>
    <w:rsid w:val="000C220C"/>
    <w:rsid w:val="000C2495"/>
    <w:rsid w:val="000C25C5"/>
    <w:rsid w:val="000C2C1F"/>
    <w:rsid w:val="000C2F0E"/>
    <w:rsid w:val="000C307D"/>
    <w:rsid w:val="000C3120"/>
    <w:rsid w:val="000C3A75"/>
    <w:rsid w:val="000C4087"/>
    <w:rsid w:val="000C4165"/>
    <w:rsid w:val="000C432D"/>
    <w:rsid w:val="000C4AD6"/>
    <w:rsid w:val="000C4F4C"/>
    <w:rsid w:val="000C570D"/>
    <w:rsid w:val="000C5722"/>
    <w:rsid w:val="000C5D7F"/>
    <w:rsid w:val="000C5F28"/>
    <w:rsid w:val="000C61C3"/>
    <w:rsid w:val="000C61EC"/>
    <w:rsid w:val="000C62DA"/>
    <w:rsid w:val="000C6589"/>
    <w:rsid w:val="000C6965"/>
    <w:rsid w:val="000C699F"/>
    <w:rsid w:val="000C69EA"/>
    <w:rsid w:val="000C6AEC"/>
    <w:rsid w:val="000C6BFC"/>
    <w:rsid w:val="000C6F0F"/>
    <w:rsid w:val="000C6FC6"/>
    <w:rsid w:val="000C77D9"/>
    <w:rsid w:val="000C7D1B"/>
    <w:rsid w:val="000C7D2D"/>
    <w:rsid w:val="000D0021"/>
    <w:rsid w:val="000D025E"/>
    <w:rsid w:val="000D0331"/>
    <w:rsid w:val="000D0AFB"/>
    <w:rsid w:val="000D0B0C"/>
    <w:rsid w:val="000D0F62"/>
    <w:rsid w:val="000D123D"/>
    <w:rsid w:val="000D14CC"/>
    <w:rsid w:val="000D15C2"/>
    <w:rsid w:val="000D1964"/>
    <w:rsid w:val="000D1E80"/>
    <w:rsid w:val="000D208D"/>
    <w:rsid w:val="000D2699"/>
    <w:rsid w:val="000D27AE"/>
    <w:rsid w:val="000D2C2A"/>
    <w:rsid w:val="000D2C82"/>
    <w:rsid w:val="000D3508"/>
    <w:rsid w:val="000D36E3"/>
    <w:rsid w:val="000D38A0"/>
    <w:rsid w:val="000D38E2"/>
    <w:rsid w:val="000D3A0D"/>
    <w:rsid w:val="000D3F3D"/>
    <w:rsid w:val="000D3FB1"/>
    <w:rsid w:val="000D4122"/>
    <w:rsid w:val="000D444E"/>
    <w:rsid w:val="000D4C88"/>
    <w:rsid w:val="000D4C92"/>
    <w:rsid w:val="000D51BE"/>
    <w:rsid w:val="000D51FD"/>
    <w:rsid w:val="000D5715"/>
    <w:rsid w:val="000D6175"/>
    <w:rsid w:val="000D6449"/>
    <w:rsid w:val="000D665D"/>
    <w:rsid w:val="000D66BB"/>
    <w:rsid w:val="000D672A"/>
    <w:rsid w:val="000D6765"/>
    <w:rsid w:val="000D6849"/>
    <w:rsid w:val="000D6CC6"/>
    <w:rsid w:val="000D6CCA"/>
    <w:rsid w:val="000D7703"/>
    <w:rsid w:val="000D7A78"/>
    <w:rsid w:val="000E0816"/>
    <w:rsid w:val="000E091A"/>
    <w:rsid w:val="000E142D"/>
    <w:rsid w:val="000E1550"/>
    <w:rsid w:val="000E1601"/>
    <w:rsid w:val="000E1ABF"/>
    <w:rsid w:val="000E1B24"/>
    <w:rsid w:val="000E1D53"/>
    <w:rsid w:val="000E1E2F"/>
    <w:rsid w:val="000E204C"/>
    <w:rsid w:val="000E299E"/>
    <w:rsid w:val="000E2E12"/>
    <w:rsid w:val="000E3044"/>
    <w:rsid w:val="000E3129"/>
    <w:rsid w:val="000E31CF"/>
    <w:rsid w:val="000E342D"/>
    <w:rsid w:val="000E3924"/>
    <w:rsid w:val="000E3954"/>
    <w:rsid w:val="000E4300"/>
    <w:rsid w:val="000E4409"/>
    <w:rsid w:val="000E4410"/>
    <w:rsid w:val="000E44E5"/>
    <w:rsid w:val="000E46B8"/>
    <w:rsid w:val="000E4C0F"/>
    <w:rsid w:val="000E50A7"/>
    <w:rsid w:val="000E524E"/>
    <w:rsid w:val="000E5709"/>
    <w:rsid w:val="000E5723"/>
    <w:rsid w:val="000E58B5"/>
    <w:rsid w:val="000E58D7"/>
    <w:rsid w:val="000E5A82"/>
    <w:rsid w:val="000E6017"/>
    <w:rsid w:val="000E637E"/>
    <w:rsid w:val="000E647A"/>
    <w:rsid w:val="000E6A72"/>
    <w:rsid w:val="000E75CB"/>
    <w:rsid w:val="000E7AE8"/>
    <w:rsid w:val="000E7CBE"/>
    <w:rsid w:val="000E7E0A"/>
    <w:rsid w:val="000E7E52"/>
    <w:rsid w:val="000E7F3C"/>
    <w:rsid w:val="000E7F46"/>
    <w:rsid w:val="000F0C90"/>
    <w:rsid w:val="000F107C"/>
    <w:rsid w:val="000F132F"/>
    <w:rsid w:val="000F195D"/>
    <w:rsid w:val="000F2604"/>
    <w:rsid w:val="000F27DB"/>
    <w:rsid w:val="000F2A22"/>
    <w:rsid w:val="000F35B5"/>
    <w:rsid w:val="000F3DF0"/>
    <w:rsid w:val="000F3FA2"/>
    <w:rsid w:val="000F43B9"/>
    <w:rsid w:val="000F489A"/>
    <w:rsid w:val="000F4B09"/>
    <w:rsid w:val="000F50E3"/>
    <w:rsid w:val="000F530E"/>
    <w:rsid w:val="000F559F"/>
    <w:rsid w:val="000F56D5"/>
    <w:rsid w:val="000F5703"/>
    <w:rsid w:val="000F5C96"/>
    <w:rsid w:val="000F5D5D"/>
    <w:rsid w:val="000F5DD0"/>
    <w:rsid w:val="000F616F"/>
    <w:rsid w:val="000F637F"/>
    <w:rsid w:val="000F6618"/>
    <w:rsid w:val="000F73C4"/>
    <w:rsid w:val="000F7859"/>
    <w:rsid w:val="00100164"/>
    <w:rsid w:val="001001ED"/>
    <w:rsid w:val="0010047A"/>
    <w:rsid w:val="001004E4"/>
    <w:rsid w:val="00100753"/>
    <w:rsid w:val="0010080D"/>
    <w:rsid w:val="00100926"/>
    <w:rsid w:val="00100C28"/>
    <w:rsid w:val="00100CCE"/>
    <w:rsid w:val="00101070"/>
    <w:rsid w:val="001011C0"/>
    <w:rsid w:val="0010143E"/>
    <w:rsid w:val="001016BF"/>
    <w:rsid w:val="00101A5F"/>
    <w:rsid w:val="001025E1"/>
    <w:rsid w:val="0010332B"/>
    <w:rsid w:val="00103479"/>
    <w:rsid w:val="00103707"/>
    <w:rsid w:val="001037BD"/>
    <w:rsid w:val="00103FA5"/>
    <w:rsid w:val="001044B7"/>
    <w:rsid w:val="0010455B"/>
    <w:rsid w:val="00104C52"/>
    <w:rsid w:val="00104E0C"/>
    <w:rsid w:val="00105224"/>
    <w:rsid w:val="001052CE"/>
    <w:rsid w:val="00105D5F"/>
    <w:rsid w:val="00106053"/>
    <w:rsid w:val="001060DE"/>
    <w:rsid w:val="001066B3"/>
    <w:rsid w:val="001068C0"/>
    <w:rsid w:val="001068CB"/>
    <w:rsid w:val="00106983"/>
    <w:rsid w:val="00106BB8"/>
    <w:rsid w:val="00106D58"/>
    <w:rsid w:val="00106DC1"/>
    <w:rsid w:val="00106FD0"/>
    <w:rsid w:val="0010755C"/>
    <w:rsid w:val="00107FF4"/>
    <w:rsid w:val="00110144"/>
    <w:rsid w:val="00110218"/>
    <w:rsid w:val="00110FD2"/>
    <w:rsid w:val="001112BD"/>
    <w:rsid w:val="0011166A"/>
    <w:rsid w:val="00111909"/>
    <w:rsid w:val="00111A2D"/>
    <w:rsid w:val="00111BF7"/>
    <w:rsid w:val="00112462"/>
    <w:rsid w:val="001129D4"/>
    <w:rsid w:val="00112CAF"/>
    <w:rsid w:val="00112E03"/>
    <w:rsid w:val="00112EC1"/>
    <w:rsid w:val="001132E1"/>
    <w:rsid w:val="0011335D"/>
    <w:rsid w:val="0011390B"/>
    <w:rsid w:val="00114361"/>
    <w:rsid w:val="00114471"/>
    <w:rsid w:val="00114619"/>
    <w:rsid w:val="00114973"/>
    <w:rsid w:val="00114F88"/>
    <w:rsid w:val="001150BB"/>
    <w:rsid w:val="00115190"/>
    <w:rsid w:val="00115207"/>
    <w:rsid w:val="0011533D"/>
    <w:rsid w:val="001153D8"/>
    <w:rsid w:val="0011546B"/>
    <w:rsid w:val="001155D6"/>
    <w:rsid w:val="00115707"/>
    <w:rsid w:val="001157A2"/>
    <w:rsid w:val="001158BC"/>
    <w:rsid w:val="001159B8"/>
    <w:rsid w:val="00116110"/>
    <w:rsid w:val="00116510"/>
    <w:rsid w:val="001167BE"/>
    <w:rsid w:val="00116992"/>
    <w:rsid w:val="00116FFD"/>
    <w:rsid w:val="0011705A"/>
    <w:rsid w:val="0011726F"/>
    <w:rsid w:val="001176FD"/>
    <w:rsid w:val="00117ABE"/>
    <w:rsid w:val="0012012A"/>
    <w:rsid w:val="00121427"/>
    <w:rsid w:val="00121A81"/>
    <w:rsid w:val="00121E59"/>
    <w:rsid w:val="00122594"/>
    <w:rsid w:val="0012281C"/>
    <w:rsid w:val="001232EE"/>
    <w:rsid w:val="001234D2"/>
    <w:rsid w:val="00123667"/>
    <w:rsid w:val="001237C0"/>
    <w:rsid w:val="0012394C"/>
    <w:rsid w:val="00123EC2"/>
    <w:rsid w:val="00124269"/>
    <w:rsid w:val="0012441E"/>
    <w:rsid w:val="00124D1D"/>
    <w:rsid w:val="00125086"/>
    <w:rsid w:val="001250B5"/>
    <w:rsid w:val="0012521C"/>
    <w:rsid w:val="00125595"/>
    <w:rsid w:val="001256F3"/>
    <w:rsid w:val="00125B4E"/>
    <w:rsid w:val="00125CDA"/>
    <w:rsid w:val="00125F04"/>
    <w:rsid w:val="001275F9"/>
    <w:rsid w:val="00127654"/>
    <w:rsid w:val="00127BBC"/>
    <w:rsid w:val="00130757"/>
    <w:rsid w:val="00130A2D"/>
    <w:rsid w:val="00130ADF"/>
    <w:rsid w:val="0013136F"/>
    <w:rsid w:val="0013146D"/>
    <w:rsid w:val="001314B3"/>
    <w:rsid w:val="00131809"/>
    <w:rsid w:val="00131ECC"/>
    <w:rsid w:val="00132124"/>
    <w:rsid w:val="0013229E"/>
    <w:rsid w:val="00132522"/>
    <w:rsid w:val="00132A2D"/>
    <w:rsid w:val="00132D43"/>
    <w:rsid w:val="00133C7C"/>
    <w:rsid w:val="00133F81"/>
    <w:rsid w:val="001344ED"/>
    <w:rsid w:val="00134A0B"/>
    <w:rsid w:val="00134CA6"/>
    <w:rsid w:val="00134CC7"/>
    <w:rsid w:val="00134D12"/>
    <w:rsid w:val="00134E1F"/>
    <w:rsid w:val="0013513A"/>
    <w:rsid w:val="0013620F"/>
    <w:rsid w:val="001363EF"/>
    <w:rsid w:val="00136562"/>
    <w:rsid w:val="00137614"/>
    <w:rsid w:val="00137E53"/>
    <w:rsid w:val="00137F85"/>
    <w:rsid w:val="00137FCC"/>
    <w:rsid w:val="00140880"/>
    <w:rsid w:val="0014094D"/>
    <w:rsid w:val="00140971"/>
    <w:rsid w:val="00140A3A"/>
    <w:rsid w:val="00141719"/>
    <w:rsid w:val="00141766"/>
    <w:rsid w:val="00141BC8"/>
    <w:rsid w:val="00141DD4"/>
    <w:rsid w:val="00142377"/>
    <w:rsid w:val="00142429"/>
    <w:rsid w:val="00142B26"/>
    <w:rsid w:val="00142E69"/>
    <w:rsid w:val="0014309E"/>
    <w:rsid w:val="0014373B"/>
    <w:rsid w:val="00143B65"/>
    <w:rsid w:val="001440AE"/>
    <w:rsid w:val="00144173"/>
    <w:rsid w:val="00144756"/>
    <w:rsid w:val="001447DF"/>
    <w:rsid w:val="001447F9"/>
    <w:rsid w:val="00144DCC"/>
    <w:rsid w:val="00145177"/>
    <w:rsid w:val="00145615"/>
    <w:rsid w:val="001457C3"/>
    <w:rsid w:val="00145DA9"/>
    <w:rsid w:val="00145F1C"/>
    <w:rsid w:val="001461A9"/>
    <w:rsid w:val="0014655C"/>
    <w:rsid w:val="001465D7"/>
    <w:rsid w:val="00146678"/>
    <w:rsid w:val="0014694A"/>
    <w:rsid w:val="00146E56"/>
    <w:rsid w:val="001473E0"/>
    <w:rsid w:val="0014769C"/>
    <w:rsid w:val="00147792"/>
    <w:rsid w:val="00147A16"/>
    <w:rsid w:val="00147BDA"/>
    <w:rsid w:val="00147CBA"/>
    <w:rsid w:val="00150066"/>
    <w:rsid w:val="00150A1A"/>
    <w:rsid w:val="00151094"/>
    <w:rsid w:val="00151130"/>
    <w:rsid w:val="00151496"/>
    <w:rsid w:val="00151667"/>
    <w:rsid w:val="00151759"/>
    <w:rsid w:val="00151800"/>
    <w:rsid w:val="00151AAC"/>
    <w:rsid w:val="00151E4E"/>
    <w:rsid w:val="001521C0"/>
    <w:rsid w:val="00152BCA"/>
    <w:rsid w:val="001530D0"/>
    <w:rsid w:val="001534A8"/>
    <w:rsid w:val="00153597"/>
    <w:rsid w:val="001536D8"/>
    <w:rsid w:val="00153985"/>
    <w:rsid w:val="00153AAC"/>
    <w:rsid w:val="00153B35"/>
    <w:rsid w:val="00153E2D"/>
    <w:rsid w:val="00153F8E"/>
    <w:rsid w:val="0015406E"/>
    <w:rsid w:val="0015418B"/>
    <w:rsid w:val="001547E7"/>
    <w:rsid w:val="0015507B"/>
    <w:rsid w:val="00155136"/>
    <w:rsid w:val="0015513E"/>
    <w:rsid w:val="00155397"/>
    <w:rsid w:val="001557FF"/>
    <w:rsid w:val="00155B69"/>
    <w:rsid w:val="00155D38"/>
    <w:rsid w:val="0015617E"/>
    <w:rsid w:val="00156744"/>
    <w:rsid w:val="00156C2E"/>
    <w:rsid w:val="00156C7C"/>
    <w:rsid w:val="00156EA3"/>
    <w:rsid w:val="0015716A"/>
    <w:rsid w:val="00157D1B"/>
    <w:rsid w:val="00157DE5"/>
    <w:rsid w:val="00157EED"/>
    <w:rsid w:val="0016005D"/>
    <w:rsid w:val="0016014E"/>
    <w:rsid w:val="0016059B"/>
    <w:rsid w:val="0016069C"/>
    <w:rsid w:val="00160764"/>
    <w:rsid w:val="0016098B"/>
    <w:rsid w:val="00160A83"/>
    <w:rsid w:val="00160AE7"/>
    <w:rsid w:val="00160B01"/>
    <w:rsid w:val="0016119A"/>
    <w:rsid w:val="001611B3"/>
    <w:rsid w:val="00161325"/>
    <w:rsid w:val="0016151E"/>
    <w:rsid w:val="001618A4"/>
    <w:rsid w:val="00161975"/>
    <w:rsid w:val="00161F48"/>
    <w:rsid w:val="0016231B"/>
    <w:rsid w:val="001624DD"/>
    <w:rsid w:val="00162670"/>
    <w:rsid w:val="001627F0"/>
    <w:rsid w:val="00162EE0"/>
    <w:rsid w:val="00163015"/>
    <w:rsid w:val="001631AD"/>
    <w:rsid w:val="00163207"/>
    <w:rsid w:val="001637D7"/>
    <w:rsid w:val="00163DCE"/>
    <w:rsid w:val="00163E66"/>
    <w:rsid w:val="00163F44"/>
    <w:rsid w:val="00164284"/>
    <w:rsid w:val="0016458C"/>
    <w:rsid w:val="001645E1"/>
    <w:rsid w:val="00164A7C"/>
    <w:rsid w:val="00164C5A"/>
    <w:rsid w:val="00164C8D"/>
    <w:rsid w:val="00165005"/>
    <w:rsid w:val="001652A4"/>
    <w:rsid w:val="00165B17"/>
    <w:rsid w:val="00165FED"/>
    <w:rsid w:val="0016616E"/>
    <w:rsid w:val="00166350"/>
    <w:rsid w:val="00166633"/>
    <w:rsid w:val="0016693E"/>
    <w:rsid w:val="00166955"/>
    <w:rsid w:val="00166A26"/>
    <w:rsid w:val="00166CBD"/>
    <w:rsid w:val="00166EA6"/>
    <w:rsid w:val="00167096"/>
    <w:rsid w:val="001672C1"/>
    <w:rsid w:val="00167340"/>
    <w:rsid w:val="001675E2"/>
    <w:rsid w:val="00167A45"/>
    <w:rsid w:val="00167CC4"/>
    <w:rsid w:val="00167FB9"/>
    <w:rsid w:val="00170032"/>
    <w:rsid w:val="00170085"/>
    <w:rsid w:val="0017027F"/>
    <w:rsid w:val="001706B5"/>
    <w:rsid w:val="0017073F"/>
    <w:rsid w:val="00170DE7"/>
    <w:rsid w:val="00170E1A"/>
    <w:rsid w:val="00170EBE"/>
    <w:rsid w:val="00170EE2"/>
    <w:rsid w:val="0017125F"/>
    <w:rsid w:val="00171939"/>
    <w:rsid w:val="00171F61"/>
    <w:rsid w:val="00172108"/>
    <w:rsid w:val="00172186"/>
    <w:rsid w:val="0017239F"/>
    <w:rsid w:val="00172A64"/>
    <w:rsid w:val="00172B0F"/>
    <w:rsid w:val="00172B1B"/>
    <w:rsid w:val="00172EB6"/>
    <w:rsid w:val="001738C6"/>
    <w:rsid w:val="00173B1C"/>
    <w:rsid w:val="00173C06"/>
    <w:rsid w:val="00173E0C"/>
    <w:rsid w:val="00173FD9"/>
    <w:rsid w:val="001741D9"/>
    <w:rsid w:val="001747A7"/>
    <w:rsid w:val="0017485F"/>
    <w:rsid w:val="001748E4"/>
    <w:rsid w:val="00174A0E"/>
    <w:rsid w:val="00175015"/>
    <w:rsid w:val="00175286"/>
    <w:rsid w:val="00176039"/>
    <w:rsid w:val="001760E5"/>
    <w:rsid w:val="00176497"/>
    <w:rsid w:val="00176BFB"/>
    <w:rsid w:val="001770FB"/>
    <w:rsid w:val="001772A7"/>
    <w:rsid w:val="001772B8"/>
    <w:rsid w:val="0017732F"/>
    <w:rsid w:val="00177493"/>
    <w:rsid w:val="00177699"/>
    <w:rsid w:val="0017789F"/>
    <w:rsid w:val="00180287"/>
    <w:rsid w:val="00180EC3"/>
    <w:rsid w:val="00181279"/>
    <w:rsid w:val="001813A8"/>
    <w:rsid w:val="00181485"/>
    <w:rsid w:val="0018148A"/>
    <w:rsid w:val="0018162C"/>
    <w:rsid w:val="00181A62"/>
    <w:rsid w:val="00181B19"/>
    <w:rsid w:val="00181E7F"/>
    <w:rsid w:val="001820C9"/>
    <w:rsid w:val="001824F2"/>
    <w:rsid w:val="00182B0D"/>
    <w:rsid w:val="00182D66"/>
    <w:rsid w:val="00183058"/>
    <w:rsid w:val="001830BD"/>
    <w:rsid w:val="0018326E"/>
    <w:rsid w:val="001832F6"/>
    <w:rsid w:val="001836C4"/>
    <w:rsid w:val="001837F6"/>
    <w:rsid w:val="00183B7B"/>
    <w:rsid w:val="001846A8"/>
    <w:rsid w:val="001847C5"/>
    <w:rsid w:val="001848C7"/>
    <w:rsid w:val="001849C2"/>
    <w:rsid w:val="001850E7"/>
    <w:rsid w:val="001858C5"/>
    <w:rsid w:val="00185975"/>
    <w:rsid w:val="00185F56"/>
    <w:rsid w:val="00185F70"/>
    <w:rsid w:val="001860E0"/>
    <w:rsid w:val="00186105"/>
    <w:rsid w:val="00186D17"/>
    <w:rsid w:val="00186E22"/>
    <w:rsid w:val="00186EC7"/>
    <w:rsid w:val="00186EFA"/>
    <w:rsid w:val="0018711D"/>
    <w:rsid w:val="00190202"/>
    <w:rsid w:val="0019022A"/>
    <w:rsid w:val="00191420"/>
    <w:rsid w:val="00191570"/>
    <w:rsid w:val="00191A75"/>
    <w:rsid w:val="00191ABB"/>
    <w:rsid w:val="00191D23"/>
    <w:rsid w:val="00191F21"/>
    <w:rsid w:val="00191FC2"/>
    <w:rsid w:val="00192584"/>
    <w:rsid w:val="001926EA"/>
    <w:rsid w:val="00192992"/>
    <w:rsid w:val="00192ABB"/>
    <w:rsid w:val="00192AF6"/>
    <w:rsid w:val="00193072"/>
    <w:rsid w:val="001930CD"/>
    <w:rsid w:val="001938F3"/>
    <w:rsid w:val="00193C6F"/>
    <w:rsid w:val="00193CFA"/>
    <w:rsid w:val="00195650"/>
    <w:rsid w:val="00195712"/>
    <w:rsid w:val="00195C92"/>
    <w:rsid w:val="00195D57"/>
    <w:rsid w:val="0019624C"/>
    <w:rsid w:val="001963F5"/>
    <w:rsid w:val="00196476"/>
    <w:rsid w:val="0019652D"/>
    <w:rsid w:val="0019674D"/>
    <w:rsid w:val="00196753"/>
    <w:rsid w:val="001968E3"/>
    <w:rsid w:val="00196BE5"/>
    <w:rsid w:val="00196E73"/>
    <w:rsid w:val="00196EC9"/>
    <w:rsid w:val="001972F7"/>
    <w:rsid w:val="0019748E"/>
    <w:rsid w:val="00197B14"/>
    <w:rsid w:val="001A0503"/>
    <w:rsid w:val="001A0702"/>
    <w:rsid w:val="001A0EBA"/>
    <w:rsid w:val="001A1677"/>
    <w:rsid w:val="001A18F5"/>
    <w:rsid w:val="001A1C51"/>
    <w:rsid w:val="001A238B"/>
    <w:rsid w:val="001A29E1"/>
    <w:rsid w:val="001A2BC4"/>
    <w:rsid w:val="001A2BE5"/>
    <w:rsid w:val="001A2F79"/>
    <w:rsid w:val="001A301C"/>
    <w:rsid w:val="001A345F"/>
    <w:rsid w:val="001A3599"/>
    <w:rsid w:val="001A3809"/>
    <w:rsid w:val="001A3B27"/>
    <w:rsid w:val="001A4195"/>
    <w:rsid w:val="001A424A"/>
    <w:rsid w:val="001A4530"/>
    <w:rsid w:val="001A4C22"/>
    <w:rsid w:val="001A4FDA"/>
    <w:rsid w:val="001A5264"/>
    <w:rsid w:val="001A5390"/>
    <w:rsid w:val="001A5679"/>
    <w:rsid w:val="001A58A9"/>
    <w:rsid w:val="001A5B11"/>
    <w:rsid w:val="001A5B75"/>
    <w:rsid w:val="001A6A3C"/>
    <w:rsid w:val="001A6AFF"/>
    <w:rsid w:val="001A6B38"/>
    <w:rsid w:val="001A6C22"/>
    <w:rsid w:val="001A6C72"/>
    <w:rsid w:val="001A6DF4"/>
    <w:rsid w:val="001A723C"/>
    <w:rsid w:val="001A7348"/>
    <w:rsid w:val="001A75A6"/>
    <w:rsid w:val="001A7874"/>
    <w:rsid w:val="001A7D0F"/>
    <w:rsid w:val="001B0509"/>
    <w:rsid w:val="001B0AAA"/>
    <w:rsid w:val="001B0BC9"/>
    <w:rsid w:val="001B0DB7"/>
    <w:rsid w:val="001B132D"/>
    <w:rsid w:val="001B150C"/>
    <w:rsid w:val="001B16BB"/>
    <w:rsid w:val="001B176E"/>
    <w:rsid w:val="001B19F1"/>
    <w:rsid w:val="001B1C10"/>
    <w:rsid w:val="001B1EEC"/>
    <w:rsid w:val="001B277A"/>
    <w:rsid w:val="001B2860"/>
    <w:rsid w:val="001B28D0"/>
    <w:rsid w:val="001B2C1D"/>
    <w:rsid w:val="001B2E34"/>
    <w:rsid w:val="001B3254"/>
    <w:rsid w:val="001B349E"/>
    <w:rsid w:val="001B3C34"/>
    <w:rsid w:val="001B3DBF"/>
    <w:rsid w:val="001B3DFF"/>
    <w:rsid w:val="001B46C5"/>
    <w:rsid w:val="001B4960"/>
    <w:rsid w:val="001B4D58"/>
    <w:rsid w:val="001B551E"/>
    <w:rsid w:val="001B5B28"/>
    <w:rsid w:val="001B5E77"/>
    <w:rsid w:val="001B5E8A"/>
    <w:rsid w:val="001B61E4"/>
    <w:rsid w:val="001B61E5"/>
    <w:rsid w:val="001B658B"/>
    <w:rsid w:val="001B67C4"/>
    <w:rsid w:val="001B6BE5"/>
    <w:rsid w:val="001B6DE6"/>
    <w:rsid w:val="001B733C"/>
    <w:rsid w:val="001B7408"/>
    <w:rsid w:val="001B777B"/>
    <w:rsid w:val="001B7DF7"/>
    <w:rsid w:val="001C017C"/>
    <w:rsid w:val="001C0477"/>
    <w:rsid w:val="001C052D"/>
    <w:rsid w:val="001C069F"/>
    <w:rsid w:val="001C0A25"/>
    <w:rsid w:val="001C1425"/>
    <w:rsid w:val="001C1BA1"/>
    <w:rsid w:val="001C1F40"/>
    <w:rsid w:val="001C1F6A"/>
    <w:rsid w:val="001C24DA"/>
    <w:rsid w:val="001C2BFA"/>
    <w:rsid w:val="001C2C4D"/>
    <w:rsid w:val="001C2C58"/>
    <w:rsid w:val="001C3051"/>
    <w:rsid w:val="001C3167"/>
    <w:rsid w:val="001C3CF7"/>
    <w:rsid w:val="001C46AF"/>
    <w:rsid w:val="001C4D9A"/>
    <w:rsid w:val="001C5F47"/>
    <w:rsid w:val="001C626F"/>
    <w:rsid w:val="001C676F"/>
    <w:rsid w:val="001C68EF"/>
    <w:rsid w:val="001C6C74"/>
    <w:rsid w:val="001C6C93"/>
    <w:rsid w:val="001C6D91"/>
    <w:rsid w:val="001C6F7A"/>
    <w:rsid w:val="001C7859"/>
    <w:rsid w:val="001C7EAD"/>
    <w:rsid w:val="001C7F15"/>
    <w:rsid w:val="001C7F71"/>
    <w:rsid w:val="001D0466"/>
    <w:rsid w:val="001D0640"/>
    <w:rsid w:val="001D07A2"/>
    <w:rsid w:val="001D139E"/>
    <w:rsid w:val="001D16A7"/>
    <w:rsid w:val="001D17E4"/>
    <w:rsid w:val="001D1A0B"/>
    <w:rsid w:val="001D1A8C"/>
    <w:rsid w:val="001D1C0D"/>
    <w:rsid w:val="001D1D2D"/>
    <w:rsid w:val="001D2704"/>
    <w:rsid w:val="001D2721"/>
    <w:rsid w:val="001D2A6C"/>
    <w:rsid w:val="001D2CD1"/>
    <w:rsid w:val="001D2D58"/>
    <w:rsid w:val="001D2E0D"/>
    <w:rsid w:val="001D34A4"/>
    <w:rsid w:val="001D3589"/>
    <w:rsid w:val="001D3962"/>
    <w:rsid w:val="001D46B4"/>
    <w:rsid w:val="001D49F6"/>
    <w:rsid w:val="001D4FFD"/>
    <w:rsid w:val="001D55B7"/>
    <w:rsid w:val="001D56FA"/>
    <w:rsid w:val="001D578C"/>
    <w:rsid w:val="001D594A"/>
    <w:rsid w:val="001D5DB1"/>
    <w:rsid w:val="001D607C"/>
    <w:rsid w:val="001D6235"/>
    <w:rsid w:val="001D6806"/>
    <w:rsid w:val="001D6875"/>
    <w:rsid w:val="001D68F5"/>
    <w:rsid w:val="001D692A"/>
    <w:rsid w:val="001D70FD"/>
    <w:rsid w:val="001D73B6"/>
    <w:rsid w:val="001D74F2"/>
    <w:rsid w:val="001D7FB0"/>
    <w:rsid w:val="001E029D"/>
    <w:rsid w:val="001E04D0"/>
    <w:rsid w:val="001E0527"/>
    <w:rsid w:val="001E0548"/>
    <w:rsid w:val="001E1454"/>
    <w:rsid w:val="001E1797"/>
    <w:rsid w:val="001E1814"/>
    <w:rsid w:val="001E1AF7"/>
    <w:rsid w:val="001E1B0D"/>
    <w:rsid w:val="001E1F46"/>
    <w:rsid w:val="001E219B"/>
    <w:rsid w:val="001E23E8"/>
    <w:rsid w:val="001E2DEF"/>
    <w:rsid w:val="001E30DB"/>
    <w:rsid w:val="001E334C"/>
    <w:rsid w:val="001E38AE"/>
    <w:rsid w:val="001E3B32"/>
    <w:rsid w:val="001E4392"/>
    <w:rsid w:val="001E4704"/>
    <w:rsid w:val="001E4A80"/>
    <w:rsid w:val="001E5300"/>
    <w:rsid w:val="001E5AEC"/>
    <w:rsid w:val="001E668B"/>
    <w:rsid w:val="001E67D2"/>
    <w:rsid w:val="001E68AB"/>
    <w:rsid w:val="001E6BC7"/>
    <w:rsid w:val="001E6C2E"/>
    <w:rsid w:val="001E6E2A"/>
    <w:rsid w:val="001E6F6B"/>
    <w:rsid w:val="001E7897"/>
    <w:rsid w:val="001E78CB"/>
    <w:rsid w:val="001E7E96"/>
    <w:rsid w:val="001F0CA6"/>
    <w:rsid w:val="001F0E2B"/>
    <w:rsid w:val="001F0FA3"/>
    <w:rsid w:val="001F124B"/>
    <w:rsid w:val="001F1D0C"/>
    <w:rsid w:val="001F1E10"/>
    <w:rsid w:val="001F1EA5"/>
    <w:rsid w:val="001F20AD"/>
    <w:rsid w:val="001F2660"/>
    <w:rsid w:val="001F2714"/>
    <w:rsid w:val="001F28D7"/>
    <w:rsid w:val="001F2C4A"/>
    <w:rsid w:val="001F336C"/>
    <w:rsid w:val="001F3EA3"/>
    <w:rsid w:val="001F412A"/>
    <w:rsid w:val="001F42FA"/>
    <w:rsid w:val="001F508C"/>
    <w:rsid w:val="001F5178"/>
    <w:rsid w:val="001F565F"/>
    <w:rsid w:val="001F5931"/>
    <w:rsid w:val="001F5D21"/>
    <w:rsid w:val="001F5FAA"/>
    <w:rsid w:val="001F6240"/>
    <w:rsid w:val="001F6A00"/>
    <w:rsid w:val="001F6AD3"/>
    <w:rsid w:val="001F6CAD"/>
    <w:rsid w:val="001F73E3"/>
    <w:rsid w:val="001F74D7"/>
    <w:rsid w:val="001F760C"/>
    <w:rsid w:val="001F7661"/>
    <w:rsid w:val="001F76D6"/>
    <w:rsid w:val="001F7C66"/>
    <w:rsid w:val="001F7DBE"/>
    <w:rsid w:val="00200CF4"/>
    <w:rsid w:val="0020110F"/>
    <w:rsid w:val="002013D9"/>
    <w:rsid w:val="002016E2"/>
    <w:rsid w:val="00201763"/>
    <w:rsid w:val="002019AB"/>
    <w:rsid w:val="00201F22"/>
    <w:rsid w:val="00202EA9"/>
    <w:rsid w:val="002030A4"/>
    <w:rsid w:val="00203152"/>
    <w:rsid w:val="0020319C"/>
    <w:rsid w:val="00203343"/>
    <w:rsid w:val="00203A14"/>
    <w:rsid w:val="00203BED"/>
    <w:rsid w:val="00203D1C"/>
    <w:rsid w:val="00203DA5"/>
    <w:rsid w:val="0020411F"/>
    <w:rsid w:val="002044B2"/>
    <w:rsid w:val="002049D3"/>
    <w:rsid w:val="00204BE2"/>
    <w:rsid w:val="00204C82"/>
    <w:rsid w:val="002051EB"/>
    <w:rsid w:val="00205396"/>
    <w:rsid w:val="002054AA"/>
    <w:rsid w:val="00205B7F"/>
    <w:rsid w:val="00205B92"/>
    <w:rsid w:val="00205F96"/>
    <w:rsid w:val="002064CC"/>
    <w:rsid w:val="002067DF"/>
    <w:rsid w:val="00206CA3"/>
    <w:rsid w:val="00206CC8"/>
    <w:rsid w:val="00206EDA"/>
    <w:rsid w:val="0020716A"/>
    <w:rsid w:val="00207213"/>
    <w:rsid w:val="002075C4"/>
    <w:rsid w:val="0020766B"/>
    <w:rsid w:val="002076B1"/>
    <w:rsid w:val="00207F51"/>
    <w:rsid w:val="00210189"/>
    <w:rsid w:val="00210219"/>
    <w:rsid w:val="00210616"/>
    <w:rsid w:val="00210888"/>
    <w:rsid w:val="002108D0"/>
    <w:rsid w:val="00210A59"/>
    <w:rsid w:val="00210D70"/>
    <w:rsid w:val="00210E35"/>
    <w:rsid w:val="00211047"/>
    <w:rsid w:val="002113AD"/>
    <w:rsid w:val="0021167B"/>
    <w:rsid w:val="002119DB"/>
    <w:rsid w:val="00211AD4"/>
    <w:rsid w:val="00211E0F"/>
    <w:rsid w:val="0021225B"/>
    <w:rsid w:val="002128E9"/>
    <w:rsid w:val="002129C9"/>
    <w:rsid w:val="00212BE2"/>
    <w:rsid w:val="00212EF2"/>
    <w:rsid w:val="00213399"/>
    <w:rsid w:val="0021339A"/>
    <w:rsid w:val="00213716"/>
    <w:rsid w:val="00213D88"/>
    <w:rsid w:val="00214436"/>
    <w:rsid w:val="0021483F"/>
    <w:rsid w:val="002149D2"/>
    <w:rsid w:val="00214B71"/>
    <w:rsid w:val="00214E97"/>
    <w:rsid w:val="00214FF6"/>
    <w:rsid w:val="002153B6"/>
    <w:rsid w:val="002154D1"/>
    <w:rsid w:val="002157ED"/>
    <w:rsid w:val="00215D0D"/>
    <w:rsid w:val="00215D97"/>
    <w:rsid w:val="002164C1"/>
    <w:rsid w:val="00216542"/>
    <w:rsid w:val="00216BA8"/>
    <w:rsid w:val="00216BB9"/>
    <w:rsid w:val="00216C1C"/>
    <w:rsid w:val="0021735E"/>
    <w:rsid w:val="00217F42"/>
    <w:rsid w:val="00217F5D"/>
    <w:rsid w:val="00217FD1"/>
    <w:rsid w:val="00220259"/>
    <w:rsid w:val="00220290"/>
    <w:rsid w:val="0022044D"/>
    <w:rsid w:val="0022058C"/>
    <w:rsid w:val="00220CB2"/>
    <w:rsid w:val="00220D57"/>
    <w:rsid w:val="0022135B"/>
    <w:rsid w:val="00221E1B"/>
    <w:rsid w:val="00222200"/>
    <w:rsid w:val="002225EB"/>
    <w:rsid w:val="00222C73"/>
    <w:rsid w:val="00223317"/>
    <w:rsid w:val="00223391"/>
    <w:rsid w:val="0022364D"/>
    <w:rsid w:val="00223D3C"/>
    <w:rsid w:val="00224214"/>
    <w:rsid w:val="0022426A"/>
    <w:rsid w:val="00224662"/>
    <w:rsid w:val="00224679"/>
    <w:rsid w:val="002247E0"/>
    <w:rsid w:val="00224B0A"/>
    <w:rsid w:val="00224E47"/>
    <w:rsid w:val="002250BB"/>
    <w:rsid w:val="002250FC"/>
    <w:rsid w:val="0022556B"/>
    <w:rsid w:val="002256A0"/>
    <w:rsid w:val="00225FA3"/>
    <w:rsid w:val="0022611F"/>
    <w:rsid w:val="00226F20"/>
    <w:rsid w:val="002270A3"/>
    <w:rsid w:val="002271A9"/>
    <w:rsid w:val="002271DC"/>
    <w:rsid w:val="00227548"/>
    <w:rsid w:val="0022787E"/>
    <w:rsid w:val="00227AEC"/>
    <w:rsid w:val="00227DBC"/>
    <w:rsid w:val="00227E27"/>
    <w:rsid w:val="002302D2"/>
    <w:rsid w:val="0023064D"/>
    <w:rsid w:val="002306DF"/>
    <w:rsid w:val="00231206"/>
    <w:rsid w:val="00231DB3"/>
    <w:rsid w:val="00232187"/>
    <w:rsid w:val="002329D8"/>
    <w:rsid w:val="00232BFC"/>
    <w:rsid w:val="0023313D"/>
    <w:rsid w:val="0023362C"/>
    <w:rsid w:val="00233F59"/>
    <w:rsid w:val="00233F5D"/>
    <w:rsid w:val="00233F69"/>
    <w:rsid w:val="00234029"/>
    <w:rsid w:val="0023418D"/>
    <w:rsid w:val="00234198"/>
    <w:rsid w:val="00234254"/>
    <w:rsid w:val="002346BA"/>
    <w:rsid w:val="00234751"/>
    <w:rsid w:val="00234863"/>
    <w:rsid w:val="002348D3"/>
    <w:rsid w:val="00234AFB"/>
    <w:rsid w:val="00234C4A"/>
    <w:rsid w:val="00234CA3"/>
    <w:rsid w:val="00235098"/>
    <w:rsid w:val="002350DE"/>
    <w:rsid w:val="002359D3"/>
    <w:rsid w:val="00236411"/>
    <w:rsid w:val="00236714"/>
    <w:rsid w:val="002368A9"/>
    <w:rsid w:val="00236E10"/>
    <w:rsid w:val="002370D3"/>
    <w:rsid w:val="00237108"/>
    <w:rsid w:val="00237362"/>
    <w:rsid w:val="00237698"/>
    <w:rsid w:val="00237879"/>
    <w:rsid w:val="00237B14"/>
    <w:rsid w:val="00240950"/>
    <w:rsid w:val="0024096C"/>
    <w:rsid w:val="002410BF"/>
    <w:rsid w:val="0024122E"/>
    <w:rsid w:val="00241329"/>
    <w:rsid w:val="0024135E"/>
    <w:rsid w:val="002415E9"/>
    <w:rsid w:val="0024196C"/>
    <w:rsid w:val="00242015"/>
    <w:rsid w:val="002425EA"/>
    <w:rsid w:val="002426DE"/>
    <w:rsid w:val="00242871"/>
    <w:rsid w:val="002428FA"/>
    <w:rsid w:val="002429CE"/>
    <w:rsid w:val="002431D9"/>
    <w:rsid w:val="0024333D"/>
    <w:rsid w:val="00243356"/>
    <w:rsid w:val="0024338D"/>
    <w:rsid w:val="00243615"/>
    <w:rsid w:val="00243782"/>
    <w:rsid w:val="002437F6"/>
    <w:rsid w:val="002439ED"/>
    <w:rsid w:val="00243BEA"/>
    <w:rsid w:val="00243DB7"/>
    <w:rsid w:val="0024448B"/>
    <w:rsid w:val="00244532"/>
    <w:rsid w:val="0024458F"/>
    <w:rsid w:val="00244B2B"/>
    <w:rsid w:val="00244BA2"/>
    <w:rsid w:val="00244EFD"/>
    <w:rsid w:val="002454DB"/>
    <w:rsid w:val="002459B7"/>
    <w:rsid w:val="00245F76"/>
    <w:rsid w:val="00245FE8"/>
    <w:rsid w:val="002462DD"/>
    <w:rsid w:val="00246379"/>
    <w:rsid w:val="002463F6"/>
    <w:rsid w:val="0024661C"/>
    <w:rsid w:val="00246929"/>
    <w:rsid w:val="00246A9E"/>
    <w:rsid w:val="00246EAB"/>
    <w:rsid w:val="002472CC"/>
    <w:rsid w:val="002472EE"/>
    <w:rsid w:val="0024774F"/>
    <w:rsid w:val="002479D8"/>
    <w:rsid w:val="0025091A"/>
    <w:rsid w:val="00250993"/>
    <w:rsid w:val="00250DEF"/>
    <w:rsid w:val="002510B5"/>
    <w:rsid w:val="00251C09"/>
    <w:rsid w:val="00251D5B"/>
    <w:rsid w:val="00251E28"/>
    <w:rsid w:val="00251FED"/>
    <w:rsid w:val="00252ADD"/>
    <w:rsid w:val="00252BA0"/>
    <w:rsid w:val="00253957"/>
    <w:rsid w:val="002539D3"/>
    <w:rsid w:val="00253C44"/>
    <w:rsid w:val="00253E44"/>
    <w:rsid w:val="002543DB"/>
    <w:rsid w:val="0025481E"/>
    <w:rsid w:val="00254A4F"/>
    <w:rsid w:val="00254AC4"/>
    <w:rsid w:val="00254AE6"/>
    <w:rsid w:val="00254B4E"/>
    <w:rsid w:val="00254BBA"/>
    <w:rsid w:val="00255545"/>
    <w:rsid w:val="00255643"/>
    <w:rsid w:val="00255B72"/>
    <w:rsid w:val="00255F22"/>
    <w:rsid w:val="002561C3"/>
    <w:rsid w:val="002561F4"/>
    <w:rsid w:val="00256309"/>
    <w:rsid w:val="00256C86"/>
    <w:rsid w:val="00256E2D"/>
    <w:rsid w:val="002578A3"/>
    <w:rsid w:val="00257957"/>
    <w:rsid w:val="00260238"/>
    <w:rsid w:val="0026032F"/>
    <w:rsid w:val="00260435"/>
    <w:rsid w:val="00260719"/>
    <w:rsid w:val="002607C3"/>
    <w:rsid w:val="0026111E"/>
    <w:rsid w:val="002612EE"/>
    <w:rsid w:val="002613F8"/>
    <w:rsid w:val="002618F8"/>
    <w:rsid w:val="00261AFC"/>
    <w:rsid w:val="00261DE1"/>
    <w:rsid w:val="00262855"/>
    <w:rsid w:val="00262A98"/>
    <w:rsid w:val="0026305C"/>
    <w:rsid w:val="002636B4"/>
    <w:rsid w:val="00263DB5"/>
    <w:rsid w:val="00263E07"/>
    <w:rsid w:val="00263F65"/>
    <w:rsid w:val="00264685"/>
    <w:rsid w:val="0026476F"/>
    <w:rsid w:val="00264B9F"/>
    <w:rsid w:val="00264D3E"/>
    <w:rsid w:val="0026502A"/>
    <w:rsid w:val="002652E1"/>
    <w:rsid w:val="00265350"/>
    <w:rsid w:val="002656B4"/>
    <w:rsid w:val="002657F9"/>
    <w:rsid w:val="002659FE"/>
    <w:rsid w:val="00265AFE"/>
    <w:rsid w:val="002660B8"/>
    <w:rsid w:val="0026635D"/>
    <w:rsid w:val="0026685A"/>
    <w:rsid w:val="00266B29"/>
    <w:rsid w:val="00266C60"/>
    <w:rsid w:val="0026703C"/>
    <w:rsid w:val="00267177"/>
    <w:rsid w:val="002674BB"/>
    <w:rsid w:val="00267827"/>
    <w:rsid w:val="002679AA"/>
    <w:rsid w:val="00267AAC"/>
    <w:rsid w:val="002703F3"/>
    <w:rsid w:val="00270469"/>
    <w:rsid w:val="00270619"/>
    <w:rsid w:val="00270805"/>
    <w:rsid w:val="002708EE"/>
    <w:rsid w:val="002709FF"/>
    <w:rsid w:val="00270B27"/>
    <w:rsid w:val="00270CCE"/>
    <w:rsid w:val="00271022"/>
    <w:rsid w:val="002712E5"/>
    <w:rsid w:val="0027132F"/>
    <w:rsid w:val="002719E9"/>
    <w:rsid w:val="00271AA5"/>
    <w:rsid w:val="00271E5B"/>
    <w:rsid w:val="002720A1"/>
    <w:rsid w:val="002720F5"/>
    <w:rsid w:val="002721F5"/>
    <w:rsid w:val="00272374"/>
    <w:rsid w:val="002723E1"/>
    <w:rsid w:val="0027246A"/>
    <w:rsid w:val="0027254C"/>
    <w:rsid w:val="002727A8"/>
    <w:rsid w:val="00272B0C"/>
    <w:rsid w:val="00272BDA"/>
    <w:rsid w:val="00272C0B"/>
    <w:rsid w:val="0027307E"/>
    <w:rsid w:val="0027324D"/>
    <w:rsid w:val="0027346F"/>
    <w:rsid w:val="0027366E"/>
    <w:rsid w:val="00273B86"/>
    <w:rsid w:val="00274147"/>
    <w:rsid w:val="002743EE"/>
    <w:rsid w:val="00274752"/>
    <w:rsid w:val="002748ED"/>
    <w:rsid w:val="002749FB"/>
    <w:rsid w:val="00274D0B"/>
    <w:rsid w:val="00274FB2"/>
    <w:rsid w:val="0027717C"/>
    <w:rsid w:val="002775F5"/>
    <w:rsid w:val="002776A4"/>
    <w:rsid w:val="00277ABB"/>
    <w:rsid w:val="00277E24"/>
    <w:rsid w:val="00277F93"/>
    <w:rsid w:val="00280217"/>
    <w:rsid w:val="0028023A"/>
    <w:rsid w:val="002805F1"/>
    <w:rsid w:val="0028106A"/>
    <w:rsid w:val="00281321"/>
    <w:rsid w:val="0028136F"/>
    <w:rsid w:val="002813F7"/>
    <w:rsid w:val="0028212A"/>
    <w:rsid w:val="002821EF"/>
    <w:rsid w:val="00282E94"/>
    <w:rsid w:val="00283243"/>
    <w:rsid w:val="00283270"/>
    <w:rsid w:val="002837FE"/>
    <w:rsid w:val="00283831"/>
    <w:rsid w:val="00283E02"/>
    <w:rsid w:val="002840DF"/>
    <w:rsid w:val="00284199"/>
    <w:rsid w:val="0028459C"/>
    <w:rsid w:val="002845C5"/>
    <w:rsid w:val="00284BFA"/>
    <w:rsid w:val="00284E5C"/>
    <w:rsid w:val="002853B0"/>
    <w:rsid w:val="00285589"/>
    <w:rsid w:val="00285C00"/>
    <w:rsid w:val="00285E6E"/>
    <w:rsid w:val="0028601C"/>
    <w:rsid w:val="00286537"/>
    <w:rsid w:val="00286824"/>
    <w:rsid w:val="0028692E"/>
    <w:rsid w:val="002869F3"/>
    <w:rsid w:val="00286D82"/>
    <w:rsid w:val="00287120"/>
    <w:rsid w:val="002877AF"/>
    <w:rsid w:val="00287855"/>
    <w:rsid w:val="00287AF1"/>
    <w:rsid w:val="00287F07"/>
    <w:rsid w:val="00290159"/>
    <w:rsid w:val="002902C9"/>
    <w:rsid w:val="00290C87"/>
    <w:rsid w:val="00290D07"/>
    <w:rsid w:val="00290F12"/>
    <w:rsid w:val="002918A1"/>
    <w:rsid w:val="002919AA"/>
    <w:rsid w:val="00291D22"/>
    <w:rsid w:val="00291D25"/>
    <w:rsid w:val="00291DAC"/>
    <w:rsid w:val="00291EEF"/>
    <w:rsid w:val="00292AAF"/>
    <w:rsid w:val="00292CA3"/>
    <w:rsid w:val="00293381"/>
    <w:rsid w:val="0029341A"/>
    <w:rsid w:val="00293988"/>
    <w:rsid w:val="00293A49"/>
    <w:rsid w:val="00293CE6"/>
    <w:rsid w:val="00294327"/>
    <w:rsid w:val="00294F85"/>
    <w:rsid w:val="0029554F"/>
    <w:rsid w:val="002956A0"/>
    <w:rsid w:val="0029571D"/>
    <w:rsid w:val="00295E8F"/>
    <w:rsid w:val="00296582"/>
    <w:rsid w:val="00296E85"/>
    <w:rsid w:val="002971A7"/>
    <w:rsid w:val="0029771F"/>
    <w:rsid w:val="00297CE6"/>
    <w:rsid w:val="00297CF1"/>
    <w:rsid w:val="00297F47"/>
    <w:rsid w:val="002A0431"/>
    <w:rsid w:val="002A0649"/>
    <w:rsid w:val="002A0784"/>
    <w:rsid w:val="002A0BC9"/>
    <w:rsid w:val="002A1040"/>
    <w:rsid w:val="002A1BEC"/>
    <w:rsid w:val="002A1FED"/>
    <w:rsid w:val="002A23FA"/>
    <w:rsid w:val="002A2BC3"/>
    <w:rsid w:val="002A3063"/>
    <w:rsid w:val="002A3122"/>
    <w:rsid w:val="002A3229"/>
    <w:rsid w:val="002A3D81"/>
    <w:rsid w:val="002A4588"/>
    <w:rsid w:val="002A46D7"/>
    <w:rsid w:val="002A48FA"/>
    <w:rsid w:val="002A495D"/>
    <w:rsid w:val="002A4B17"/>
    <w:rsid w:val="002A4EB6"/>
    <w:rsid w:val="002A518A"/>
    <w:rsid w:val="002A51A4"/>
    <w:rsid w:val="002A5414"/>
    <w:rsid w:val="002A5682"/>
    <w:rsid w:val="002A571B"/>
    <w:rsid w:val="002A57F3"/>
    <w:rsid w:val="002A5878"/>
    <w:rsid w:val="002A5ED6"/>
    <w:rsid w:val="002A62D0"/>
    <w:rsid w:val="002A6719"/>
    <w:rsid w:val="002A6BAD"/>
    <w:rsid w:val="002A6E63"/>
    <w:rsid w:val="002A7114"/>
    <w:rsid w:val="002A7200"/>
    <w:rsid w:val="002A7A30"/>
    <w:rsid w:val="002A7BC5"/>
    <w:rsid w:val="002A7CD2"/>
    <w:rsid w:val="002A7D28"/>
    <w:rsid w:val="002B0023"/>
    <w:rsid w:val="002B06C9"/>
    <w:rsid w:val="002B071C"/>
    <w:rsid w:val="002B0754"/>
    <w:rsid w:val="002B0A41"/>
    <w:rsid w:val="002B0FA2"/>
    <w:rsid w:val="002B21CF"/>
    <w:rsid w:val="002B236F"/>
    <w:rsid w:val="002B25D8"/>
    <w:rsid w:val="002B26E9"/>
    <w:rsid w:val="002B2937"/>
    <w:rsid w:val="002B2D12"/>
    <w:rsid w:val="002B319A"/>
    <w:rsid w:val="002B3AE7"/>
    <w:rsid w:val="002B417D"/>
    <w:rsid w:val="002B435B"/>
    <w:rsid w:val="002B441E"/>
    <w:rsid w:val="002B4644"/>
    <w:rsid w:val="002B4B92"/>
    <w:rsid w:val="002B4D61"/>
    <w:rsid w:val="002B5933"/>
    <w:rsid w:val="002B5E40"/>
    <w:rsid w:val="002B5F12"/>
    <w:rsid w:val="002B657B"/>
    <w:rsid w:val="002B65A9"/>
    <w:rsid w:val="002B6789"/>
    <w:rsid w:val="002B6853"/>
    <w:rsid w:val="002B690F"/>
    <w:rsid w:val="002B6ACA"/>
    <w:rsid w:val="002B6B36"/>
    <w:rsid w:val="002B6D99"/>
    <w:rsid w:val="002B715E"/>
    <w:rsid w:val="002B7258"/>
    <w:rsid w:val="002B7469"/>
    <w:rsid w:val="002B7587"/>
    <w:rsid w:val="002B759C"/>
    <w:rsid w:val="002B7D1D"/>
    <w:rsid w:val="002C002E"/>
    <w:rsid w:val="002C0232"/>
    <w:rsid w:val="002C05DB"/>
    <w:rsid w:val="002C0614"/>
    <w:rsid w:val="002C07D5"/>
    <w:rsid w:val="002C0B9A"/>
    <w:rsid w:val="002C0C64"/>
    <w:rsid w:val="002C0FCF"/>
    <w:rsid w:val="002C105D"/>
    <w:rsid w:val="002C10E0"/>
    <w:rsid w:val="002C13FF"/>
    <w:rsid w:val="002C187A"/>
    <w:rsid w:val="002C1AE8"/>
    <w:rsid w:val="002C1D82"/>
    <w:rsid w:val="002C1DFC"/>
    <w:rsid w:val="002C1FE5"/>
    <w:rsid w:val="002C21DD"/>
    <w:rsid w:val="002C21E0"/>
    <w:rsid w:val="002C247B"/>
    <w:rsid w:val="002C2697"/>
    <w:rsid w:val="002C2D3D"/>
    <w:rsid w:val="002C2F96"/>
    <w:rsid w:val="002C3334"/>
    <w:rsid w:val="002C3956"/>
    <w:rsid w:val="002C3CF0"/>
    <w:rsid w:val="002C3D29"/>
    <w:rsid w:val="002C3E49"/>
    <w:rsid w:val="002C3E4F"/>
    <w:rsid w:val="002C4247"/>
    <w:rsid w:val="002C4F51"/>
    <w:rsid w:val="002C5057"/>
    <w:rsid w:val="002C5A9A"/>
    <w:rsid w:val="002C62AE"/>
    <w:rsid w:val="002C64DB"/>
    <w:rsid w:val="002C6C7E"/>
    <w:rsid w:val="002C6CA3"/>
    <w:rsid w:val="002C6E05"/>
    <w:rsid w:val="002C72B1"/>
    <w:rsid w:val="002C74DC"/>
    <w:rsid w:val="002C7BAF"/>
    <w:rsid w:val="002C7D32"/>
    <w:rsid w:val="002D02D7"/>
    <w:rsid w:val="002D09A4"/>
    <w:rsid w:val="002D0C28"/>
    <w:rsid w:val="002D0C6D"/>
    <w:rsid w:val="002D12B7"/>
    <w:rsid w:val="002D186D"/>
    <w:rsid w:val="002D1A3E"/>
    <w:rsid w:val="002D1BA4"/>
    <w:rsid w:val="002D1DD9"/>
    <w:rsid w:val="002D201A"/>
    <w:rsid w:val="002D2277"/>
    <w:rsid w:val="002D2711"/>
    <w:rsid w:val="002D295E"/>
    <w:rsid w:val="002D2B9C"/>
    <w:rsid w:val="002D3041"/>
    <w:rsid w:val="002D3574"/>
    <w:rsid w:val="002D35AF"/>
    <w:rsid w:val="002D36FA"/>
    <w:rsid w:val="002D379B"/>
    <w:rsid w:val="002D3D5B"/>
    <w:rsid w:val="002D3F4F"/>
    <w:rsid w:val="002D4157"/>
    <w:rsid w:val="002D4213"/>
    <w:rsid w:val="002D43FE"/>
    <w:rsid w:val="002D449B"/>
    <w:rsid w:val="002D475A"/>
    <w:rsid w:val="002D4B2E"/>
    <w:rsid w:val="002D4B84"/>
    <w:rsid w:val="002D4C52"/>
    <w:rsid w:val="002D5710"/>
    <w:rsid w:val="002D5869"/>
    <w:rsid w:val="002D5A12"/>
    <w:rsid w:val="002D5B99"/>
    <w:rsid w:val="002D5DE7"/>
    <w:rsid w:val="002D679A"/>
    <w:rsid w:val="002D69AF"/>
    <w:rsid w:val="002D6AF4"/>
    <w:rsid w:val="002D6C75"/>
    <w:rsid w:val="002D6DAD"/>
    <w:rsid w:val="002D70AD"/>
    <w:rsid w:val="002D797A"/>
    <w:rsid w:val="002D7E42"/>
    <w:rsid w:val="002D7FEC"/>
    <w:rsid w:val="002E044B"/>
    <w:rsid w:val="002E07BA"/>
    <w:rsid w:val="002E0BE8"/>
    <w:rsid w:val="002E0E78"/>
    <w:rsid w:val="002E0F2D"/>
    <w:rsid w:val="002E0F51"/>
    <w:rsid w:val="002E11CD"/>
    <w:rsid w:val="002E1623"/>
    <w:rsid w:val="002E16CB"/>
    <w:rsid w:val="002E180A"/>
    <w:rsid w:val="002E1D8E"/>
    <w:rsid w:val="002E1F79"/>
    <w:rsid w:val="002E227D"/>
    <w:rsid w:val="002E2809"/>
    <w:rsid w:val="002E3614"/>
    <w:rsid w:val="002E39A6"/>
    <w:rsid w:val="002E3EA7"/>
    <w:rsid w:val="002E4134"/>
    <w:rsid w:val="002E4196"/>
    <w:rsid w:val="002E4219"/>
    <w:rsid w:val="002E425F"/>
    <w:rsid w:val="002E4AC7"/>
    <w:rsid w:val="002E4DC7"/>
    <w:rsid w:val="002E565C"/>
    <w:rsid w:val="002E583D"/>
    <w:rsid w:val="002E5A05"/>
    <w:rsid w:val="002E6414"/>
    <w:rsid w:val="002E69BA"/>
    <w:rsid w:val="002E69FC"/>
    <w:rsid w:val="002E6A5F"/>
    <w:rsid w:val="002E6B0A"/>
    <w:rsid w:val="002E6DBA"/>
    <w:rsid w:val="002E6F31"/>
    <w:rsid w:val="002E7134"/>
    <w:rsid w:val="002E7233"/>
    <w:rsid w:val="002E7239"/>
    <w:rsid w:val="002E7717"/>
    <w:rsid w:val="002E7966"/>
    <w:rsid w:val="002E7D22"/>
    <w:rsid w:val="002E7E4B"/>
    <w:rsid w:val="002E7F91"/>
    <w:rsid w:val="002F0059"/>
    <w:rsid w:val="002F0062"/>
    <w:rsid w:val="002F04B9"/>
    <w:rsid w:val="002F0799"/>
    <w:rsid w:val="002F08FC"/>
    <w:rsid w:val="002F105A"/>
    <w:rsid w:val="002F1327"/>
    <w:rsid w:val="002F168C"/>
    <w:rsid w:val="002F18B3"/>
    <w:rsid w:val="002F1C61"/>
    <w:rsid w:val="002F230C"/>
    <w:rsid w:val="002F2553"/>
    <w:rsid w:val="002F267B"/>
    <w:rsid w:val="002F285E"/>
    <w:rsid w:val="002F28AB"/>
    <w:rsid w:val="002F29F9"/>
    <w:rsid w:val="002F2BC7"/>
    <w:rsid w:val="002F2D90"/>
    <w:rsid w:val="002F2E94"/>
    <w:rsid w:val="002F2F7D"/>
    <w:rsid w:val="002F333B"/>
    <w:rsid w:val="002F360E"/>
    <w:rsid w:val="002F3ABA"/>
    <w:rsid w:val="002F3D15"/>
    <w:rsid w:val="002F3D4B"/>
    <w:rsid w:val="002F45A4"/>
    <w:rsid w:val="002F4838"/>
    <w:rsid w:val="002F498E"/>
    <w:rsid w:val="002F4A72"/>
    <w:rsid w:val="002F4B13"/>
    <w:rsid w:val="002F533D"/>
    <w:rsid w:val="002F547D"/>
    <w:rsid w:val="002F54D2"/>
    <w:rsid w:val="002F5BD9"/>
    <w:rsid w:val="002F63F1"/>
    <w:rsid w:val="002F6417"/>
    <w:rsid w:val="002F6706"/>
    <w:rsid w:val="002F6AA8"/>
    <w:rsid w:val="002F6BB6"/>
    <w:rsid w:val="002F6F1B"/>
    <w:rsid w:val="002F7018"/>
    <w:rsid w:val="002F70B5"/>
    <w:rsid w:val="002F7235"/>
    <w:rsid w:val="002F730D"/>
    <w:rsid w:val="002F77B5"/>
    <w:rsid w:val="002F7AE6"/>
    <w:rsid w:val="002F7E0C"/>
    <w:rsid w:val="0030032E"/>
    <w:rsid w:val="00300573"/>
    <w:rsid w:val="0030072F"/>
    <w:rsid w:val="00300EFA"/>
    <w:rsid w:val="003011BF"/>
    <w:rsid w:val="00301243"/>
    <w:rsid w:val="00301971"/>
    <w:rsid w:val="00301AB1"/>
    <w:rsid w:val="003023CD"/>
    <w:rsid w:val="00302620"/>
    <w:rsid w:val="00302B6E"/>
    <w:rsid w:val="0030318C"/>
    <w:rsid w:val="003031AB"/>
    <w:rsid w:val="00303855"/>
    <w:rsid w:val="00303CBB"/>
    <w:rsid w:val="00303EDB"/>
    <w:rsid w:val="0030417C"/>
    <w:rsid w:val="003043F0"/>
    <w:rsid w:val="00304458"/>
    <w:rsid w:val="003047EE"/>
    <w:rsid w:val="003047FE"/>
    <w:rsid w:val="00304F31"/>
    <w:rsid w:val="00304F72"/>
    <w:rsid w:val="00305063"/>
    <w:rsid w:val="00305212"/>
    <w:rsid w:val="00305322"/>
    <w:rsid w:val="003058B5"/>
    <w:rsid w:val="003059E1"/>
    <w:rsid w:val="00305B5E"/>
    <w:rsid w:val="00305C2F"/>
    <w:rsid w:val="00305C5B"/>
    <w:rsid w:val="00305F64"/>
    <w:rsid w:val="00306059"/>
    <w:rsid w:val="003062D6"/>
    <w:rsid w:val="00306473"/>
    <w:rsid w:val="00306570"/>
    <w:rsid w:val="0030659C"/>
    <w:rsid w:val="00306CED"/>
    <w:rsid w:val="00306E64"/>
    <w:rsid w:val="003071B0"/>
    <w:rsid w:val="0030725C"/>
    <w:rsid w:val="00307427"/>
    <w:rsid w:val="003076AF"/>
    <w:rsid w:val="00307A68"/>
    <w:rsid w:val="00307BB9"/>
    <w:rsid w:val="00307DFB"/>
    <w:rsid w:val="003100FF"/>
    <w:rsid w:val="00310443"/>
    <w:rsid w:val="00310AD0"/>
    <w:rsid w:val="00310B01"/>
    <w:rsid w:val="00310DC9"/>
    <w:rsid w:val="00310EC9"/>
    <w:rsid w:val="00310FAE"/>
    <w:rsid w:val="003111F9"/>
    <w:rsid w:val="0031130B"/>
    <w:rsid w:val="00311499"/>
    <w:rsid w:val="00311822"/>
    <w:rsid w:val="0031195A"/>
    <w:rsid w:val="00311C21"/>
    <w:rsid w:val="00311FB4"/>
    <w:rsid w:val="003122CD"/>
    <w:rsid w:val="00312EDF"/>
    <w:rsid w:val="0031367C"/>
    <w:rsid w:val="003136C9"/>
    <w:rsid w:val="003139CD"/>
    <w:rsid w:val="0031413B"/>
    <w:rsid w:val="00314342"/>
    <w:rsid w:val="00314CA8"/>
    <w:rsid w:val="00314D3F"/>
    <w:rsid w:val="00314DDD"/>
    <w:rsid w:val="00315064"/>
    <w:rsid w:val="003156ED"/>
    <w:rsid w:val="003158CB"/>
    <w:rsid w:val="00315958"/>
    <w:rsid w:val="00315C92"/>
    <w:rsid w:val="00315EC5"/>
    <w:rsid w:val="00315FF1"/>
    <w:rsid w:val="003160DC"/>
    <w:rsid w:val="00316141"/>
    <w:rsid w:val="00316518"/>
    <w:rsid w:val="0031663D"/>
    <w:rsid w:val="00316C4A"/>
    <w:rsid w:val="00316CA4"/>
    <w:rsid w:val="00316E8A"/>
    <w:rsid w:val="00316F2B"/>
    <w:rsid w:val="00317029"/>
    <w:rsid w:val="003175E0"/>
    <w:rsid w:val="0031793F"/>
    <w:rsid w:val="00320C27"/>
    <w:rsid w:val="00320CDE"/>
    <w:rsid w:val="003212B3"/>
    <w:rsid w:val="003217BA"/>
    <w:rsid w:val="00321A89"/>
    <w:rsid w:val="00321E05"/>
    <w:rsid w:val="00321F37"/>
    <w:rsid w:val="003222B7"/>
    <w:rsid w:val="003225D6"/>
    <w:rsid w:val="0032289E"/>
    <w:rsid w:val="0032353D"/>
    <w:rsid w:val="0032438F"/>
    <w:rsid w:val="00324869"/>
    <w:rsid w:val="00324D25"/>
    <w:rsid w:val="003255C2"/>
    <w:rsid w:val="00325821"/>
    <w:rsid w:val="00325EBC"/>
    <w:rsid w:val="0032615A"/>
    <w:rsid w:val="003261E2"/>
    <w:rsid w:val="00326AD1"/>
    <w:rsid w:val="00326D97"/>
    <w:rsid w:val="00327279"/>
    <w:rsid w:val="00327378"/>
    <w:rsid w:val="003273B8"/>
    <w:rsid w:val="003276A2"/>
    <w:rsid w:val="00327999"/>
    <w:rsid w:val="00327AF3"/>
    <w:rsid w:val="00330458"/>
    <w:rsid w:val="003307EB"/>
    <w:rsid w:val="003307F2"/>
    <w:rsid w:val="0033099E"/>
    <w:rsid w:val="00330A04"/>
    <w:rsid w:val="00330BE4"/>
    <w:rsid w:val="00330CAE"/>
    <w:rsid w:val="00330F9D"/>
    <w:rsid w:val="00331054"/>
    <w:rsid w:val="003314DA"/>
    <w:rsid w:val="00331EC2"/>
    <w:rsid w:val="00331F62"/>
    <w:rsid w:val="0033263D"/>
    <w:rsid w:val="00332717"/>
    <w:rsid w:val="00332CC5"/>
    <w:rsid w:val="00332F1A"/>
    <w:rsid w:val="003331F8"/>
    <w:rsid w:val="00333529"/>
    <w:rsid w:val="003338C0"/>
    <w:rsid w:val="00333964"/>
    <w:rsid w:val="00333BAB"/>
    <w:rsid w:val="00333BE6"/>
    <w:rsid w:val="00333D44"/>
    <w:rsid w:val="0033401F"/>
    <w:rsid w:val="00334368"/>
    <w:rsid w:val="0033493A"/>
    <w:rsid w:val="00334BF3"/>
    <w:rsid w:val="003350D7"/>
    <w:rsid w:val="0033560D"/>
    <w:rsid w:val="00335C05"/>
    <w:rsid w:val="00335C83"/>
    <w:rsid w:val="00336480"/>
    <w:rsid w:val="003366F4"/>
    <w:rsid w:val="00336B70"/>
    <w:rsid w:val="00336B9F"/>
    <w:rsid w:val="00336C19"/>
    <w:rsid w:val="00336D77"/>
    <w:rsid w:val="003370E7"/>
    <w:rsid w:val="0033748F"/>
    <w:rsid w:val="00337578"/>
    <w:rsid w:val="0033776A"/>
    <w:rsid w:val="00340132"/>
    <w:rsid w:val="003401D8"/>
    <w:rsid w:val="00340656"/>
    <w:rsid w:val="003407A8"/>
    <w:rsid w:val="0034098B"/>
    <w:rsid w:val="00340A06"/>
    <w:rsid w:val="00340B7A"/>
    <w:rsid w:val="00340D76"/>
    <w:rsid w:val="0034108E"/>
    <w:rsid w:val="00341A44"/>
    <w:rsid w:val="00341EAB"/>
    <w:rsid w:val="0034205C"/>
    <w:rsid w:val="003427EF"/>
    <w:rsid w:val="00342895"/>
    <w:rsid w:val="00342CDA"/>
    <w:rsid w:val="00342ED6"/>
    <w:rsid w:val="003430E6"/>
    <w:rsid w:val="003436F9"/>
    <w:rsid w:val="00343775"/>
    <w:rsid w:val="0034417E"/>
    <w:rsid w:val="003445F7"/>
    <w:rsid w:val="00344CD7"/>
    <w:rsid w:val="00344D05"/>
    <w:rsid w:val="00345034"/>
    <w:rsid w:val="00345380"/>
    <w:rsid w:val="00345695"/>
    <w:rsid w:val="0034581F"/>
    <w:rsid w:val="00345A8F"/>
    <w:rsid w:val="003461B1"/>
    <w:rsid w:val="003462D3"/>
    <w:rsid w:val="003463AD"/>
    <w:rsid w:val="003463D4"/>
    <w:rsid w:val="003464CB"/>
    <w:rsid w:val="003467B0"/>
    <w:rsid w:val="00346BFC"/>
    <w:rsid w:val="0034742C"/>
    <w:rsid w:val="003474F8"/>
    <w:rsid w:val="003475E3"/>
    <w:rsid w:val="003479F9"/>
    <w:rsid w:val="00347E60"/>
    <w:rsid w:val="0035015B"/>
    <w:rsid w:val="00350220"/>
    <w:rsid w:val="00350350"/>
    <w:rsid w:val="0035052F"/>
    <w:rsid w:val="0035065E"/>
    <w:rsid w:val="00350749"/>
    <w:rsid w:val="0035089B"/>
    <w:rsid w:val="00350FC2"/>
    <w:rsid w:val="00351433"/>
    <w:rsid w:val="00351699"/>
    <w:rsid w:val="00351AF6"/>
    <w:rsid w:val="00351CAA"/>
    <w:rsid w:val="003528D8"/>
    <w:rsid w:val="003529E7"/>
    <w:rsid w:val="00352ACC"/>
    <w:rsid w:val="00352F8C"/>
    <w:rsid w:val="00352FF2"/>
    <w:rsid w:val="00353050"/>
    <w:rsid w:val="00353252"/>
    <w:rsid w:val="00353559"/>
    <w:rsid w:val="003535EB"/>
    <w:rsid w:val="0035360A"/>
    <w:rsid w:val="00353628"/>
    <w:rsid w:val="003538C0"/>
    <w:rsid w:val="00353949"/>
    <w:rsid w:val="00353C90"/>
    <w:rsid w:val="00353F73"/>
    <w:rsid w:val="003545AB"/>
    <w:rsid w:val="0035481C"/>
    <w:rsid w:val="00354984"/>
    <w:rsid w:val="003549BC"/>
    <w:rsid w:val="00354C95"/>
    <w:rsid w:val="00355106"/>
    <w:rsid w:val="00355129"/>
    <w:rsid w:val="00355278"/>
    <w:rsid w:val="00355383"/>
    <w:rsid w:val="003554FE"/>
    <w:rsid w:val="003559CB"/>
    <w:rsid w:val="00356225"/>
    <w:rsid w:val="00356283"/>
    <w:rsid w:val="00356296"/>
    <w:rsid w:val="003563A4"/>
    <w:rsid w:val="00356442"/>
    <w:rsid w:val="00356658"/>
    <w:rsid w:val="00356EF5"/>
    <w:rsid w:val="0035717F"/>
    <w:rsid w:val="00357579"/>
    <w:rsid w:val="0035765B"/>
    <w:rsid w:val="003576CE"/>
    <w:rsid w:val="00357A3B"/>
    <w:rsid w:val="00357A84"/>
    <w:rsid w:val="0035CE86"/>
    <w:rsid w:val="00360016"/>
    <w:rsid w:val="003600FC"/>
    <w:rsid w:val="003602B8"/>
    <w:rsid w:val="00360567"/>
    <w:rsid w:val="0036089B"/>
    <w:rsid w:val="00360C58"/>
    <w:rsid w:val="00360E8B"/>
    <w:rsid w:val="00361263"/>
    <w:rsid w:val="003615A1"/>
    <w:rsid w:val="003618A9"/>
    <w:rsid w:val="0036192C"/>
    <w:rsid w:val="0036192D"/>
    <w:rsid w:val="00361CB1"/>
    <w:rsid w:val="00361D63"/>
    <w:rsid w:val="0036217D"/>
    <w:rsid w:val="003622B2"/>
    <w:rsid w:val="00362C79"/>
    <w:rsid w:val="0036327D"/>
    <w:rsid w:val="00363994"/>
    <w:rsid w:val="00363AB4"/>
    <w:rsid w:val="00363C0B"/>
    <w:rsid w:val="00363DF8"/>
    <w:rsid w:val="00363E93"/>
    <w:rsid w:val="00364268"/>
    <w:rsid w:val="003643A2"/>
    <w:rsid w:val="00364561"/>
    <w:rsid w:val="00364673"/>
    <w:rsid w:val="003646E5"/>
    <w:rsid w:val="00364765"/>
    <w:rsid w:val="003647D4"/>
    <w:rsid w:val="00365088"/>
    <w:rsid w:val="00365359"/>
    <w:rsid w:val="00365402"/>
    <w:rsid w:val="00365544"/>
    <w:rsid w:val="00365964"/>
    <w:rsid w:val="003659DD"/>
    <w:rsid w:val="00365D0B"/>
    <w:rsid w:val="00365DA4"/>
    <w:rsid w:val="00365E9D"/>
    <w:rsid w:val="0036611F"/>
    <w:rsid w:val="00366631"/>
    <w:rsid w:val="00366CD7"/>
    <w:rsid w:val="00366D92"/>
    <w:rsid w:val="00367453"/>
    <w:rsid w:val="0036778F"/>
    <w:rsid w:val="00370042"/>
    <w:rsid w:val="00370631"/>
    <w:rsid w:val="003707DB"/>
    <w:rsid w:val="0037091C"/>
    <w:rsid w:val="00370ACF"/>
    <w:rsid w:val="00370B70"/>
    <w:rsid w:val="00370C69"/>
    <w:rsid w:val="00370CAD"/>
    <w:rsid w:val="00370D5F"/>
    <w:rsid w:val="00370E91"/>
    <w:rsid w:val="0037116A"/>
    <w:rsid w:val="003711C1"/>
    <w:rsid w:val="00371396"/>
    <w:rsid w:val="003714E4"/>
    <w:rsid w:val="0037169E"/>
    <w:rsid w:val="00371788"/>
    <w:rsid w:val="00371B52"/>
    <w:rsid w:val="00371D0D"/>
    <w:rsid w:val="00371E7F"/>
    <w:rsid w:val="0037273F"/>
    <w:rsid w:val="00372B66"/>
    <w:rsid w:val="00372C0C"/>
    <w:rsid w:val="00372E95"/>
    <w:rsid w:val="003730C2"/>
    <w:rsid w:val="00373203"/>
    <w:rsid w:val="0037369B"/>
    <w:rsid w:val="003738F7"/>
    <w:rsid w:val="00373D0B"/>
    <w:rsid w:val="00373EB3"/>
    <w:rsid w:val="00374226"/>
    <w:rsid w:val="003742D0"/>
    <w:rsid w:val="0037449D"/>
    <w:rsid w:val="003749E6"/>
    <w:rsid w:val="00374AA5"/>
    <w:rsid w:val="00375484"/>
    <w:rsid w:val="00375535"/>
    <w:rsid w:val="003758D3"/>
    <w:rsid w:val="003759D2"/>
    <w:rsid w:val="00375B00"/>
    <w:rsid w:val="0037624F"/>
    <w:rsid w:val="003766F1"/>
    <w:rsid w:val="00376767"/>
    <w:rsid w:val="00376C84"/>
    <w:rsid w:val="003771C1"/>
    <w:rsid w:val="003775E4"/>
    <w:rsid w:val="003778C1"/>
    <w:rsid w:val="00377C58"/>
    <w:rsid w:val="003804D5"/>
    <w:rsid w:val="00380DD5"/>
    <w:rsid w:val="00381676"/>
    <w:rsid w:val="0038239A"/>
    <w:rsid w:val="003823AD"/>
    <w:rsid w:val="00382ACF"/>
    <w:rsid w:val="00382EEF"/>
    <w:rsid w:val="003830A4"/>
    <w:rsid w:val="00383147"/>
    <w:rsid w:val="003832AC"/>
    <w:rsid w:val="00383438"/>
    <w:rsid w:val="003834BB"/>
    <w:rsid w:val="00383755"/>
    <w:rsid w:val="00383879"/>
    <w:rsid w:val="00384622"/>
    <w:rsid w:val="00384B8F"/>
    <w:rsid w:val="00384E9A"/>
    <w:rsid w:val="00385590"/>
    <w:rsid w:val="003856C8"/>
    <w:rsid w:val="00385B00"/>
    <w:rsid w:val="00385C7C"/>
    <w:rsid w:val="003862A2"/>
    <w:rsid w:val="003862D9"/>
    <w:rsid w:val="0038635B"/>
    <w:rsid w:val="003866CC"/>
    <w:rsid w:val="00386846"/>
    <w:rsid w:val="00386C35"/>
    <w:rsid w:val="00387325"/>
    <w:rsid w:val="00387586"/>
    <w:rsid w:val="0038768C"/>
    <w:rsid w:val="00387D13"/>
    <w:rsid w:val="00387E63"/>
    <w:rsid w:val="003905D6"/>
    <w:rsid w:val="00390D4A"/>
    <w:rsid w:val="003910D9"/>
    <w:rsid w:val="00391313"/>
    <w:rsid w:val="003913BE"/>
    <w:rsid w:val="0039185B"/>
    <w:rsid w:val="00391AEA"/>
    <w:rsid w:val="00391B29"/>
    <w:rsid w:val="00391C48"/>
    <w:rsid w:val="00391E1A"/>
    <w:rsid w:val="00391F3F"/>
    <w:rsid w:val="003924B7"/>
    <w:rsid w:val="00392656"/>
    <w:rsid w:val="00392A02"/>
    <w:rsid w:val="003935A9"/>
    <w:rsid w:val="00393E10"/>
    <w:rsid w:val="00394183"/>
    <w:rsid w:val="003945E6"/>
    <w:rsid w:val="0039462E"/>
    <w:rsid w:val="00394659"/>
    <w:rsid w:val="00394A12"/>
    <w:rsid w:val="00394AA8"/>
    <w:rsid w:val="00394C4C"/>
    <w:rsid w:val="00394C4D"/>
    <w:rsid w:val="00394CF3"/>
    <w:rsid w:val="00394DE0"/>
    <w:rsid w:val="00394F05"/>
    <w:rsid w:val="00395642"/>
    <w:rsid w:val="00395953"/>
    <w:rsid w:val="00395A5E"/>
    <w:rsid w:val="003965DA"/>
    <w:rsid w:val="00397D84"/>
    <w:rsid w:val="003A07E5"/>
    <w:rsid w:val="003A094E"/>
    <w:rsid w:val="003A0CED"/>
    <w:rsid w:val="003A1196"/>
    <w:rsid w:val="003A16D5"/>
    <w:rsid w:val="003A17A1"/>
    <w:rsid w:val="003A1F71"/>
    <w:rsid w:val="003A206E"/>
    <w:rsid w:val="003A2B9E"/>
    <w:rsid w:val="003A308C"/>
    <w:rsid w:val="003A386B"/>
    <w:rsid w:val="003A3EEB"/>
    <w:rsid w:val="003A4141"/>
    <w:rsid w:val="003A42A5"/>
    <w:rsid w:val="003A4362"/>
    <w:rsid w:val="003A4528"/>
    <w:rsid w:val="003A4BE0"/>
    <w:rsid w:val="003A5023"/>
    <w:rsid w:val="003A5533"/>
    <w:rsid w:val="003A5547"/>
    <w:rsid w:val="003A5B43"/>
    <w:rsid w:val="003A5D17"/>
    <w:rsid w:val="003A6497"/>
    <w:rsid w:val="003A68B9"/>
    <w:rsid w:val="003A7325"/>
    <w:rsid w:val="003A73D8"/>
    <w:rsid w:val="003A7CF2"/>
    <w:rsid w:val="003B01E4"/>
    <w:rsid w:val="003B03B7"/>
    <w:rsid w:val="003B0A7E"/>
    <w:rsid w:val="003B0EDB"/>
    <w:rsid w:val="003B1138"/>
    <w:rsid w:val="003B137D"/>
    <w:rsid w:val="003B152C"/>
    <w:rsid w:val="003B163D"/>
    <w:rsid w:val="003B18D6"/>
    <w:rsid w:val="003B18F5"/>
    <w:rsid w:val="003B1ECB"/>
    <w:rsid w:val="003B2A03"/>
    <w:rsid w:val="003B2F53"/>
    <w:rsid w:val="003B332C"/>
    <w:rsid w:val="003B33DC"/>
    <w:rsid w:val="003B3793"/>
    <w:rsid w:val="003B3E4F"/>
    <w:rsid w:val="003B4256"/>
    <w:rsid w:val="003B4336"/>
    <w:rsid w:val="003B449C"/>
    <w:rsid w:val="003B49EE"/>
    <w:rsid w:val="003B4CF1"/>
    <w:rsid w:val="003B52D4"/>
    <w:rsid w:val="003B5510"/>
    <w:rsid w:val="003B574F"/>
    <w:rsid w:val="003B5DE8"/>
    <w:rsid w:val="003B5F4B"/>
    <w:rsid w:val="003B5FB3"/>
    <w:rsid w:val="003B60F2"/>
    <w:rsid w:val="003B6507"/>
    <w:rsid w:val="003B65AA"/>
    <w:rsid w:val="003B67F7"/>
    <w:rsid w:val="003B68B8"/>
    <w:rsid w:val="003B6955"/>
    <w:rsid w:val="003B6B20"/>
    <w:rsid w:val="003B6DD8"/>
    <w:rsid w:val="003B6E77"/>
    <w:rsid w:val="003B73A3"/>
    <w:rsid w:val="003B75EC"/>
    <w:rsid w:val="003B7729"/>
    <w:rsid w:val="003B7BCB"/>
    <w:rsid w:val="003C0176"/>
    <w:rsid w:val="003C05BC"/>
    <w:rsid w:val="003C08C4"/>
    <w:rsid w:val="003C0C8E"/>
    <w:rsid w:val="003C1B2D"/>
    <w:rsid w:val="003C1CCA"/>
    <w:rsid w:val="003C2010"/>
    <w:rsid w:val="003C24E3"/>
    <w:rsid w:val="003C263D"/>
    <w:rsid w:val="003C2B3F"/>
    <w:rsid w:val="003C2DBC"/>
    <w:rsid w:val="003C2F70"/>
    <w:rsid w:val="003C3468"/>
    <w:rsid w:val="003C3966"/>
    <w:rsid w:val="003C3D00"/>
    <w:rsid w:val="003C3EAA"/>
    <w:rsid w:val="003C4868"/>
    <w:rsid w:val="003C4E95"/>
    <w:rsid w:val="003C58CF"/>
    <w:rsid w:val="003C61CC"/>
    <w:rsid w:val="003C6311"/>
    <w:rsid w:val="003C6329"/>
    <w:rsid w:val="003C6447"/>
    <w:rsid w:val="003C6B65"/>
    <w:rsid w:val="003C6C04"/>
    <w:rsid w:val="003C6C1F"/>
    <w:rsid w:val="003C6D51"/>
    <w:rsid w:val="003C6D89"/>
    <w:rsid w:val="003C6E4E"/>
    <w:rsid w:val="003C6E91"/>
    <w:rsid w:val="003C7083"/>
    <w:rsid w:val="003C71A9"/>
    <w:rsid w:val="003C72FC"/>
    <w:rsid w:val="003C7311"/>
    <w:rsid w:val="003C7F06"/>
    <w:rsid w:val="003D0167"/>
    <w:rsid w:val="003D0273"/>
    <w:rsid w:val="003D080C"/>
    <w:rsid w:val="003D0E9E"/>
    <w:rsid w:val="003D135F"/>
    <w:rsid w:val="003D1567"/>
    <w:rsid w:val="003D24BA"/>
    <w:rsid w:val="003D2AA8"/>
    <w:rsid w:val="003D2C82"/>
    <w:rsid w:val="003D2F11"/>
    <w:rsid w:val="003D30A6"/>
    <w:rsid w:val="003D316B"/>
    <w:rsid w:val="003D34C2"/>
    <w:rsid w:val="003D44D1"/>
    <w:rsid w:val="003D49E9"/>
    <w:rsid w:val="003D4A96"/>
    <w:rsid w:val="003D4AAD"/>
    <w:rsid w:val="003D5130"/>
    <w:rsid w:val="003D56CE"/>
    <w:rsid w:val="003D5B45"/>
    <w:rsid w:val="003D5C71"/>
    <w:rsid w:val="003D6EEB"/>
    <w:rsid w:val="003D7352"/>
    <w:rsid w:val="003D75B1"/>
    <w:rsid w:val="003D79CA"/>
    <w:rsid w:val="003D7A4F"/>
    <w:rsid w:val="003D7AE1"/>
    <w:rsid w:val="003D7CBB"/>
    <w:rsid w:val="003D7EE3"/>
    <w:rsid w:val="003D7F9D"/>
    <w:rsid w:val="003E00C2"/>
    <w:rsid w:val="003E0149"/>
    <w:rsid w:val="003E024B"/>
    <w:rsid w:val="003E06DD"/>
    <w:rsid w:val="003E092C"/>
    <w:rsid w:val="003E0F30"/>
    <w:rsid w:val="003E13DD"/>
    <w:rsid w:val="003E16B2"/>
    <w:rsid w:val="003E1902"/>
    <w:rsid w:val="003E1A1C"/>
    <w:rsid w:val="003E1BD0"/>
    <w:rsid w:val="003E1C92"/>
    <w:rsid w:val="003E1E74"/>
    <w:rsid w:val="003E1FDE"/>
    <w:rsid w:val="003E2111"/>
    <w:rsid w:val="003E2753"/>
    <w:rsid w:val="003E2A2F"/>
    <w:rsid w:val="003E2B6E"/>
    <w:rsid w:val="003E2CC2"/>
    <w:rsid w:val="003E3447"/>
    <w:rsid w:val="003E3772"/>
    <w:rsid w:val="003E3934"/>
    <w:rsid w:val="003E4205"/>
    <w:rsid w:val="003E4840"/>
    <w:rsid w:val="003E4B6C"/>
    <w:rsid w:val="003E4B86"/>
    <w:rsid w:val="003E5188"/>
    <w:rsid w:val="003E518A"/>
    <w:rsid w:val="003E53F7"/>
    <w:rsid w:val="003E5692"/>
    <w:rsid w:val="003E58DF"/>
    <w:rsid w:val="003E6212"/>
    <w:rsid w:val="003E6E63"/>
    <w:rsid w:val="003E72EC"/>
    <w:rsid w:val="003E75E1"/>
    <w:rsid w:val="003E7C39"/>
    <w:rsid w:val="003E7CE1"/>
    <w:rsid w:val="003E7DDD"/>
    <w:rsid w:val="003F0284"/>
    <w:rsid w:val="003F02A0"/>
    <w:rsid w:val="003F0408"/>
    <w:rsid w:val="003F04CA"/>
    <w:rsid w:val="003F1D7E"/>
    <w:rsid w:val="003F1E13"/>
    <w:rsid w:val="003F1EBA"/>
    <w:rsid w:val="003F2C62"/>
    <w:rsid w:val="003F32ED"/>
    <w:rsid w:val="003F3DB9"/>
    <w:rsid w:val="003F47F8"/>
    <w:rsid w:val="003F49E9"/>
    <w:rsid w:val="003F4B43"/>
    <w:rsid w:val="003F4C65"/>
    <w:rsid w:val="003F4E85"/>
    <w:rsid w:val="003F4F62"/>
    <w:rsid w:val="003F59CE"/>
    <w:rsid w:val="003F5B5D"/>
    <w:rsid w:val="003F5BDA"/>
    <w:rsid w:val="003F6879"/>
    <w:rsid w:val="003F689C"/>
    <w:rsid w:val="003F6BC5"/>
    <w:rsid w:val="003F717C"/>
    <w:rsid w:val="003F7771"/>
    <w:rsid w:val="003F77B8"/>
    <w:rsid w:val="003F7BB6"/>
    <w:rsid w:val="0040024E"/>
    <w:rsid w:val="00400599"/>
    <w:rsid w:val="00400605"/>
    <w:rsid w:val="0040065B"/>
    <w:rsid w:val="004006D8"/>
    <w:rsid w:val="00400A6A"/>
    <w:rsid w:val="00400DD1"/>
    <w:rsid w:val="0040129A"/>
    <w:rsid w:val="00401504"/>
    <w:rsid w:val="00401CE9"/>
    <w:rsid w:val="00402185"/>
    <w:rsid w:val="004025AC"/>
    <w:rsid w:val="00403301"/>
    <w:rsid w:val="0040367C"/>
    <w:rsid w:val="00403761"/>
    <w:rsid w:val="00403EF6"/>
    <w:rsid w:val="004042E0"/>
    <w:rsid w:val="0040451A"/>
    <w:rsid w:val="004049B0"/>
    <w:rsid w:val="00404C27"/>
    <w:rsid w:val="004053AF"/>
    <w:rsid w:val="0040576B"/>
    <w:rsid w:val="0040579E"/>
    <w:rsid w:val="004057E3"/>
    <w:rsid w:val="00405BED"/>
    <w:rsid w:val="00406333"/>
    <w:rsid w:val="00406BCA"/>
    <w:rsid w:val="00407100"/>
    <w:rsid w:val="00407C63"/>
    <w:rsid w:val="00410056"/>
    <w:rsid w:val="00410088"/>
    <w:rsid w:val="004102CB"/>
    <w:rsid w:val="0041044F"/>
    <w:rsid w:val="004104C6"/>
    <w:rsid w:val="00410721"/>
    <w:rsid w:val="00410A29"/>
    <w:rsid w:val="00410B30"/>
    <w:rsid w:val="00410D6A"/>
    <w:rsid w:val="00410F62"/>
    <w:rsid w:val="00411035"/>
    <w:rsid w:val="00411157"/>
    <w:rsid w:val="00411375"/>
    <w:rsid w:val="00411464"/>
    <w:rsid w:val="00411CF0"/>
    <w:rsid w:val="00412149"/>
    <w:rsid w:val="0041220D"/>
    <w:rsid w:val="00412725"/>
    <w:rsid w:val="00412C74"/>
    <w:rsid w:val="00412FD1"/>
    <w:rsid w:val="0041320F"/>
    <w:rsid w:val="0041333C"/>
    <w:rsid w:val="0041345A"/>
    <w:rsid w:val="00414780"/>
    <w:rsid w:val="00414939"/>
    <w:rsid w:val="00414AF9"/>
    <w:rsid w:val="00414C45"/>
    <w:rsid w:val="00414CD0"/>
    <w:rsid w:val="00414D3E"/>
    <w:rsid w:val="00415704"/>
    <w:rsid w:val="00416104"/>
    <w:rsid w:val="00416392"/>
    <w:rsid w:val="00416421"/>
    <w:rsid w:val="00416687"/>
    <w:rsid w:val="00416BA5"/>
    <w:rsid w:val="004176CE"/>
    <w:rsid w:val="00417866"/>
    <w:rsid w:val="00417D1C"/>
    <w:rsid w:val="00417F17"/>
    <w:rsid w:val="00417FDB"/>
    <w:rsid w:val="004203DB"/>
    <w:rsid w:val="00420639"/>
    <w:rsid w:val="00420820"/>
    <w:rsid w:val="00420AFE"/>
    <w:rsid w:val="00420F96"/>
    <w:rsid w:val="004215FA"/>
    <w:rsid w:val="00421A74"/>
    <w:rsid w:val="00421E03"/>
    <w:rsid w:val="004222B5"/>
    <w:rsid w:val="00422DAA"/>
    <w:rsid w:val="00422E81"/>
    <w:rsid w:val="00422FFA"/>
    <w:rsid w:val="00423077"/>
    <w:rsid w:val="0042345A"/>
    <w:rsid w:val="00423671"/>
    <w:rsid w:val="00423979"/>
    <w:rsid w:val="00423A8A"/>
    <w:rsid w:val="00424354"/>
    <w:rsid w:val="004244C3"/>
    <w:rsid w:val="00425337"/>
    <w:rsid w:val="0042549A"/>
    <w:rsid w:val="00425A9C"/>
    <w:rsid w:val="00425B17"/>
    <w:rsid w:val="00425C04"/>
    <w:rsid w:val="00425E6C"/>
    <w:rsid w:val="00426319"/>
    <w:rsid w:val="00426415"/>
    <w:rsid w:val="004266BE"/>
    <w:rsid w:val="004273FC"/>
    <w:rsid w:val="00427425"/>
    <w:rsid w:val="00427562"/>
    <w:rsid w:val="0042767F"/>
    <w:rsid w:val="004276DC"/>
    <w:rsid w:val="00427A25"/>
    <w:rsid w:val="00427AF7"/>
    <w:rsid w:val="00427D29"/>
    <w:rsid w:val="00427ED9"/>
    <w:rsid w:val="00427F12"/>
    <w:rsid w:val="004306D8"/>
    <w:rsid w:val="004308B2"/>
    <w:rsid w:val="00430B6C"/>
    <w:rsid w:val="00430BE4"/>
    <w:rsid w:val="0043136F"/>
    <w:rsid w:val="004314B5"/>
    <w:rsid w:val="004317E4"/>
    <w:rsid w:val="004318C4"/>
    <w:rsid w:val="00431A5E"/>
    <w:rsid w:val="00432AF5"/>
    <w:rsid w:val="00432C01"/>
    <w:rsid w:val="00432F96"/>
    <w:rsid w:val="004330A1"/>
    <w:rsid w:val="004335A8"/>
    <w:rsid w:val="004336C2"/>
    <w:rsid w:val="00433B23"/>
    <w:rsid w:val="00433B3E"/>
    <w:rsid w:val="00433D73"/>
    <w:rsid w:val="00433E90"/>
    <w:rsid w:val="00433F80"/>
    <w:rsid w:val="00434374"/>
    <w:rsid w:val="004345D9"/>
    <w:rsid w:val="00434A3E"/>
    <w:rsid w:val="004358D2"/>
    <w:rsid w:val="00435B81"/>
    <w:rsid w:val="0043616F"/>
    <w:rsid w:val="0043629D"/>
    <w:rsid w:val="00436D56"/>
    <w:rsid w:val="00436F4C"/>
    <w:rsid w:val="00436F94"/>
    <w:rsid w:val="0043761F"/>
    <w:rsid w:val="00437654"/>
    <w:rsid w:val="00437FD2"/>
    <w:rsid w:val="004403B9"/>
    <w:rsid w:val="00440456"/>
    <w:rsid w:val="00440871"/>
    <w:rsid w:val="00440941"/>
    <w:rsid w:val="00440A24"/>
    <w:rsid w:val="00440AE0"/>
    <w:rsid w:val="00440AE5"/>
    <w:rsid w:val="00440B6D"/>
    <w:rsid w:val="00440E13"/>
    <w:rsid w:val="00440E52"/>
    <w:rsid w:val="00440FEB"/>
    <w:rsid w:val="00441516"/>
    <w:rsid w:val="004416C3"/>
    <w:rsid w:val="004419C6"/>
    <w:rsid w:val="004420DB"/>
    <w:rsid w:val="0044226F"/>
    <w:rsid w:val="0044239A"/>
    <w:rsid w:val="00442D40"/>
    <w:rsid w:val="00442DB9"/>
    <w:rsid w:val="004430DC"/>
    <w:rsid w:val="00443108"/>
    <w:rsid w:val="0044322B"/>
    <w:rsid w:val="004432CF"/>
    <w:rsid w:val="00443A53"/>
    <w:rsid w:val="00443F47"/>
    <w:rsid w:val="00444739"/>
    <w:rsid w:val="00444E58"/>
    <w:rsid w:val="00445379"/>
    <w:rsid w:val="00445417"/>
    <w:rsid w:val="004457A8"/>
    <w:rsid w:val="00445AE9"/>
    <w:rsid w:val="00445F3E"/>
    <w:rsid w:val="00445F96"/>
    <w:rsid w:val="004468FF"/>
    <w:rsid w:val="00446A74"/>
    <w:rsid w:val="00446AD9"/>
    <w:rsid w:val="00446CEC"/>
    <w:rsid w:val="00447151"/>
    <w:rsid w:val="0044727F"/>
    <w:rsid w:val="00447303"/>
    <w:rsid w:val="004473B9"/>
    <w:rsid w:val="00447440"/>
    <w:rsid w:val="00447E14"/>
    <w:rsid w:val="00447E74"/>
    <w:rsid w:val="00450021"/>
    <w:rsid w:val="0045022E"/>
    <w:rsid w:val="004502B5"/>
    <w:rsid w:val="004505C5"/>
    <w:rsid w:val="004505D8"/>
    <w:rsid w:val="004506D6"/>
    <w:rsid w:val="00450B43"/>
    <w:rsid w:val="00451A1A"/>
    <w:rsid w:val="00452586"/>
    <w:rsid w:val="00452B74"/>
    <w:rsid w:val="00452BB2"/>
    <w:rsid w:val="00452ECD"/>
    <w:rsid w:val="00452EE8"/>
    <w:rsid w:val="00452F84"/>
    <w:rsid w:val="00453230"/>
    <w:rsid w:val="00453800"/>
    <w:rsid w:val="0045381A"/>
    <w:rsid w:val="00453BEE"/>
    <w:rsid w:val="00453D28"/>
    <w:rsid w:val="00453DFC"/>
    <w:rsid w:val="004543CF"/>
    <w:rsid w:val="0045478D"/>
    <w:rsid w:val="0045498F"/>
    <w:rsid w:val="00454BED"/>
    <w:rsid w:val="00454F2E"/>
    <w:rsid w:val="0045518D"/>
    <w:rsid w:val="0045569D"/>
    <w:rsid w:val="00456344"/>
    <w:rsid w:val="004563F8"/>
    <w:rsid w:val="004568B2"/>
    <w:rsid w:val="00456ACF"/>
    <w:rsid w:val="00457070"/>
    <w:rsid w:val="00457079"/>
    <w:rsid w:val="00457127"/>
    <w:rsid w:val="0045721C"/>
    <w:rsid w:val="004574B7"/>
    <w:rsid w:val="004577FE"/>
    <w:rsid w:val="004579CB"/>
    <w:rsid w:val="00457A25"/>
    <w:rsid w:val="00457A55"/>
    <w:rsid w:val="00457BCE"/>
    <w:rsid w:val="00457C3B"/>
    <w:rsid w:val="00457E74"/>
    <w:rsid w:val="00457F22"/>
    <w:rsid w:val="004601D1"/>
    <w:rsid w:val="00460306"/>
    <w:rsid w:val="00460586"/>
    <w:rsid w:val="00460F70"/>
    <w:rsid w:val="00461002"/>
    <w:rsid w:val="004618CA"/>
    <w:rsid w:val="00461AC2"/>
    <w:rsid w:val="00462072"/>
    <w:rsid w:val="00462E46"/>
    <w:rsid w:val="0046341B"/>
    <w:rsid w:val="00463CA6"/>
    <w:rsid w:val="00464047"/>
    <w:rsid w:val="004643DB"/>
    <w:rsid w:val="00464540"/>
    <w:rsid w:val="00464653"/>
    <w:rsid w:val="00464938"/>
    <w:rsid w:val="00464EBF"/>
    <w:rsid w:val="004652DD"/>
    <w:rsid w:val="00465BE7"/>
    <w:rsid w:val="00465FF7"/>
    <w:rsid w:val="004662A6"/>
    <w:rsid w:val="00466985"/>
    <w:rsid w:val="00466C1F"/>
    <w:rsid w:val="00466D9E"/>
    <w:rsid w:val="00466FDF"/>
    <w:rsid w:val="004670AA"/>
    <w:rsid w:val="004676CA"/>
    <w:rsid w:val="00470105"/>
    <w:rsid w:val="00470143"/>
    <w:rsid w:val="004707D2"/>
    <w:rsid w:val="004709BC"/>
    <w:rsid w:val="004711D0"/>
    <w:rsid w:val="00471282"/>
    <w:rsid w:val="004713A2"/>
    <w:rsid w:val="004713A9"/>
    <w:rsid w:val="00471691"/>
    <w:rsid w:val="004717BF"/>
    <w:rsid w:val="00471985"/>
    <w:rsid w:val="004723DF"/>
    <w:rsid w:val="00472962"/>
    <w:rsid w:val="00472A09"/>
    <w:rsid w:val="00472F4C"/>
    <w:rsid w:val="00472FB6"/>
    <w:rsid w:val="00473108"/>
    <w:rsid w:val="004737D9"/>
    <w:rsid w:val="0047396A"/>
    <w:rsid w:val="00473BEF"/>
    <w:rsid w:val="0047453B"/>
    <w:rsid w:val="0047544F"/>
    <w:rsid w:val="004756C2"/>
    <w:rsid w:val="00475A6E"/>
    <w:rsid w:val="00475AC5"/>
    <w:rsid w:val="00475F86"/>
    <w:rsid w:val="00476F75"/>
    <w:rsid w:val="00476FC3"/>
    <w:rsid w:val="0047707F"/>
    <w:rsid w:val="0047779D"/>
    <w:rsid w:val="00477831"/>
    <w:rsid w:val="00477C3E"/>
    <w:rsid w:val="00477E3D"/>
    <w:rsid w:val="004802A1"/>
    <w:rsid w:val="00480B5E"/>
    <w:rsid w:val="00480DC3"/>
    <w:rsid w:val="00480E3D"/>
    <w:rsid w:val="00480EBB"/>
    <w:rsid w:val="004828CD"/>
    <w:rsid w:val="00482BA3"/>
    <w:rsid w:val="00483330"/>
    <w:rsid w:val="004835F9"/>
    <w:rsid w:val="00483A09"/>
    <w:rsid w:val="00483A91"/>
    <w:rsid w:val="00483D51"/>
    <w:rsid w:val="004842E6"/>
    <w:rsid w:val="00484E3C"/>
    <w:rsid w:val="00484EF2"/>
    <w:rsid w:val="00485051"/>
    <w:rsid w:val="0048525C"/>
    <w:rsid w:val="004853CC"/>
    <w:rsid w:val="00485617"/>
    <w:rsid w:val="0048565C"/>
    <w:rsid w:val="00485A52"/>
    <w:rsid w:val="004860B3"/>
    <w:rsid w:val="00486308"/>
    <w:rsid w:val="00486443"/>
    <w:rsid w:val="00486A48"/>
    <w:rsid w:val="00486A8E"/>
    <w:rsid w:val="00486BC2"/>
    <w:rsid w:val="00486C2C"/>
    <w:rsid w:val="00486C5D"/>
    <w:rsid w:val="00486CB0"/>
    <w:rsid w:val="00486DE9"/>
    <w:rsid w:val="004874B7"/>
    <w:rsid w:val="00487BA7"/>
    <w:rsid w:val="00490AD0"/>
    <w:rsid w:val="004910B7"/>
    <w:rsid w:val="0049154B"/>
    <w:rsid w:val="00491725"/>
    <w:rsid w:val="004918D2"/>
    <w:rsid w:val="00491EAA"/>
    <w:rsid w:val="00492109"/>
    <w:rsid w:val="0049276C"/>
    <w:rsid w:val="00492ED5"/>
    <w:rsid w:val="00493082"/>
    <w:rsid w:val="00493188"/>
    <w:rsid w:val="0049348C"/>
    <w:rsid w:val="004937D7"/>
    <w:rsid w:val="00493D18"/>
    <w:rsid w:val="00494239"/>
    <w:rsid w:val="00494465"/>
    <w:rsid w:val="004948C4"/>
    <w:rsid w:val="00495388"/>
    <w:rsid w:val="00495A6C"/>
    <w:rsid w:val="00495A98"/>
    <w:rsid w:val="00495D33"/>
    <w:rsid w:val="00495F18"/>
    <w:rsid w:val="00496432"/>
    <w:rsid w:val="00496667"/>
    <w:rsid w:val="00496EB9"/>
    <w:rsid w:val="00496F72"/>
    <w:rsid w:val="00497388"/>
    <w:rsid w:val="00497A8B"/>
    <w:rsid w:val="00497AC7"/>
    <w:rsid w:val="00497ECC"/>
    <w:rsid w:val="004A0062"/>
    <w:rsid w:val="004A0628"/>
    <w:rsid w:val="004A0685"/>
    <w:rsid w:val="004A07C7"/>
    <w:rsid w:val="004A0F4A"/>
    <w:rsid w:val="004A11EA"/>
    <w:rsid w:val="004A15A2"/>
    <w:rsid w:val="004A1644"/>
    <w:rsid w:val="004A1B8F"/>
    <w:rsid w:val="004A1BE4"/>
    <w:rsid w:val="004A1FA3"/>
    <w:rsid w:val="004A1FAD"/>
    <w:rsid w:val="004A1FC4"/>
    <w:rsid w:val="004A25D1"/>
    <w:rsid w:val="004A2660"/>
    <w:rsid w:val="004A2983"/>
    <w:rsid w:val="004A2E2A"/>
    <w:rsid w:val="004A33AB"/>
    <w:rsid w:val="004A366F"/>
    <w:rsid w:val="004A3671"/>
    <w:rsid w:val="004A3A36"/>
    <w:rsid w:val="004A3D2D"/>
    <w:rsid w:val="004A3E88"/>
    <w:rsid w:val="004A3F83"/>
    <w:rsid w:val="004A4257"/>
    <w:rsid w:val="004A44E1"/>
    <w:rsid w:val="004A44F4"/>
    <w:rsid w:val="004A4AA1"/>
    <w:rsid w:val="004A4AAB"/>
    <w:rsid w:val="004A4D9F"/>
    <w:rsid w:val="004A4F2F"/>
    <w:rsid w:val="004A5519"/>
    <w:rsid w:val="004A55B0"/>
    <w:rsid w:val="004A57BB"/>
    <w:rsid w:val="004A5839"/>
    <w:rsid w:val="004A5A4D"/>
    <w:rsid w:val="004A5A6A"/>
    <w:rsid w:val="004A5BDD"/>
    <w:rsid w:val="004A62A6"/>
    <w:rsid w:val="004A6475"/>
    <w:rsid w:val="004A67B5"/>
    <w:rsid w:val="004A76CF"/>
    <w:rsid w:val="004A7F9B"/>
    <w:rsid w:val="004B003F"/>
    <w:rsid w:val="004B013D"/>
    <w:rsid w:val="004B0241"/>
    <w:rsid w:val="004B06A3"/>
    <w:rsid w:val="004B1016"/>
    <w:rsid w:val="004B15B4"/>
    <w:rsid w:val="004B1679"/>
    <w:rsid w:val="004B1FBD"/>
    <w:rsid w:val="004B229A"/>
    <w:rsid w:val="004B23DB"/>
    <w:rsid w:val="004B25CC"/>
    <w:rsid w:val="004B27CB"/>
    <w:rsid w:val="004B2DE0"/>
    <w:rsid w:val="004B32E4"/>
    <w:rsid w:val="004B33ED"/>
    <w:rsid w:val="004B373E"/>
    <w:rsid w:val="004B44D0"/>
    <w:rsid w:val="004B4A89"/>
    <w:rsid w:val="004B4C64"/>
    <w:rsid w:val="004B532D"/>
    <w:rsid w:val="004B5913"/>
    <w:rsid w:val="004B597B"/>
    <w:rsid w:val="004B5CEC"/>
    <w:rsid w:val="004B5D42"/>
    <w:rsid w:val="004B5D6E"/>
    <w:rsid w:val="004B5F0D"/>
    <w:rsid w:val="004B5F0F"/>
    <w:rsid w:val="004B6107"/>
    <w:rsid w:val="004B61C2"/>
    <w:rsid w:val="004B74E9"/>
    <w:rsid w:val="004C02B6"/>
    <w:rsid w:val="004C094B"/>
    <w:rsid w:val="004C0997"/>
    <w:rsid w:val="004C1433"/>
    <w:rsid w:val="004C15E6"/>
    <w:rsid w:val="004C1AB0"/>
    <w:rsid w:val="004C1C6D"/>
    <w:rsid w:val="004C1C7D"/>
    <w:rsid w:val="004C1FD7"/>
    <w:rsid w:val="004C1FE6"/>
    <w:rsid w:val="004C21CC"/>
    <w:rsid w:val="004C2341"/>
    <w:rsid w:val="004C2E40"/>
    <w:rsid w:val="004C2EA3"/>
    <w:rsid w:val="004C2F11"/>
    <w:rsid w:val="004C3043"/>
    <w:rsid w:val="004C3179"/>
    <w:rsid w:val="004C32F6"/>
    <w:rsid w:val="004C336F"/>
    <w:rsid w:val="004C366A"/>
    <w:rsid w:val="004C3D78"/>
    <w:rsid w:val="004C3E4C"/>
    <w:rsid w:val="004C3E93"/>
    <w:rsid w:val="004C407B"/>
    <w:rsid w:val="004C41FA"/>
    <w:rsid w:val="004C485E"/>
    <w:rsid w:val="004C4AE9"/>
    <w:rsid w:val="004C4E5A"/>
    <w:rsid w:val="004C55E2"/>
    <w:rsid w:val="004C6332"/>
    <w:rsid w:val="004C66DA"/>
    <w:rsid w:val="004C686B"/>
    <w:rsid w:val="004C691B"/>
    <w:rsid w:val="004C6CC3"/>
    <w:rsid w:val="004C6E6B"/>
    <w:rsid w:val="004C7501"/>
    <w:rsid w:val="004C7590"/>
    <w:rsid w:val="004C7A1D"/>
    <w:rsid w:val="004C7EB6"/>
    <w:rsid w:val="004D00E5"/>
    <w:rsid w:val="004D042C"/>
    <w:rsid w:val="004D0868"/>
    <w:rsid w:val="004D0B3B"/>
    <w:rsid w:val="004D0D78"/>
    <w:rsid w:val="004D10A6"/>
    <w:rsid w:val="004D125D"/>
    <w:rsid w:val="004D16D5"/>
    <w:rsid w:val="004D16DB"/>
    <w:rsid w:val="004D1899"/>
    <w:rsid w:val="004D21F3"/>
    <w:rsid w:val="004D2356"/>
    <w:rsid w:val="004D2810"/>
    <w:rsid w:val="004D285C"/>
    <w:rsid w:val="004D29D1"/>
    <w:rsid w:val="004D2A1E"/>
    <w:rsid w:val="004D2C15"/>
    <w:rsid w:val="004D2EEB"/>
    <w:rsid w:val="004D2FC4"/>
    <w:rsid w:val="004D2FDB"/>
    <w:rsid w:val="004D3056"/>
    <w:rsid w:val="004D38C5"/>
    <w:rsid w:val="004D3F4C"/>
    <w:rsid w:val="004D427C"/>
    <w:rsid w:val="004D4479"/>
    <w:rsid w:val="004D45A4"/>
    <w:rsid w:val="004D48D2"/>
    <w:rsid w:val="004D499F"/>
    <w:rsid w:val="004D4D71"/>
    <w:rsid w:val="004D4F67"/>
    <w:rsid w:val="004D50D4"/>
    <w:rsid w:val="004D5910"/>
    <w:rsid w:val="004D5A00"/>
    <w:rsid w:val="004D5AC7"/>
    <w:rsid w:val="004D63FC"/>
    <w:rsid w:val="004D65D3"/>
    <w:rsid w:val="004D673B"/>
    <w:rsid w:val="004D6904"/>
    <w:rsid w:val="004D6979"/>
    <w:rsid w:val="004D6C51"/>
    <w:rsid w:val="004D6ED8"/>
    <w:rsid w:val="004D7780"/>
    <w:rsid w:val="004D7E3F"/>
    <w:rsid w:val="004E0723"/>
    <w:rsid w:val="004E0835"/>
    <w:rsid w:val="004E08E6"/>
    <w:rsid w:val="004E094F"/>
    <w:rsid w:val="004E0CC2"/>
    <w:rsid w:val="004E0DBF"/>
    <w:rsid w:val="004E148A"/>
    <w:rsid w:val="004E176C"/>
    <w:rsid w:val="004E1855"/>
    <w:rsid w:val="004E1B32"/>
    <w:rsid w:val="004E1DB2"/>
    <w:rsid w:val="004E2291"/>
    <w:rsid w:val="004E2934"/>
    <w:rsid w:val="004E2A6D"/>
    <w:rsid w:val="004E2D85"/>
    <w:rsid w:val="004E2E85"/>
    <w:rsid w:val="004E2FF2"/>
    <w:rsid w:val="004E3060"/>
    <w:rsid w:val="004E35D8"/>
    <w:rsid w:val="004E39E7"/>
    <w:rsid w:val="004E3B34"/>
    <w:rsid w:val="004E3C1F"/>
    <w:rsid w:val="004E3CFF"/>
    <w:rsid w:val="004E3F7B"/>
    <w:rsid w:val="004E436B"/>
    <w:rsid w:val="004E47ED"/>
    <w:rsid w:val="004E4859"/>
    <w:rsid w:val="004E4BB3"/>
    <w:rsid w:val="004E50D0"/>
    <w:rsid w:val="004E5427"/>
    <w:rsid w:val="004E59EE"/>
    <w:rsid w:val="004E5CE0"/>
    <w:rsid w:val="004E5D22"/>
    <w:rsid w:val="004E5D66"/>
    <w:rsid w:val="004E6EDE"/>
    <w:rsid w:val="004E6F98"/>
    <w:rsid w:val="004E6FC6"/>
    <w:rsid w:val="004E7474"/>
    <w:rsid w:val="004E76D5"/>
    <w:rsid w:val="004E771A"/>
    <w:rsid w:val="004E7A72"/>
    <w:rsid w:val="004E7DAB"/>
    <w:rsid w:val="004F0067"/>
    <w:rsid w:val="004F0232"/>
    <w:rsid w:val="004F0299"/>
    <w:rsid w:val="004F061F"/>
    <w:rsid w:val="004F08F5"/>
    <w:rsid w:val="004F09A3"/>
    <w:rsid w:val="004F1026"/>
    <w:rsid w:val="004F17CA"/>
    <w:rsid w:val="004F1A40"/>
    <w:rsid w:val="004F1DD2"/>
    <w:rsid w:val="004F201D"/>
    <w:rsid w:val="004F2298"/>
    <w:rsid w:val="004F2A87"/>
    <w:rsid w:val="004F31FB"/>
    <w:rsid w:val="004F3431"/>
    <w:rsid w:val="004F3443"/>
    <w:rsid w:val="004F3525"/>
    <w:rsid w:val="004F36F7"/>
    <w:rsid w:val="004F3859"/>
    <w:rsid w:val="004F391A"/>
    <w:rsid w:val="004F3B16"/>
    <w:rsid w:val="004F40C4"/>
    <w:rsid w:val="004F410E"/>
    <w:rsid w:val="004F48D3"/>
    <w:rsid w:val="004F4C96"/>
    <w:rsid w:val="004F4E09"/>
    <w:rsid w:val="004F4FF8"/>
    <w:rsid w:val="004F5D94"/>
    <w:rsid w:val="004F5F0E"/>
    <w:rsid w:val="004F6238"/>
    <w:rsid w:val="004F664A"/>
    <w:rsid w:val="004F6763"/>
    <w:rsid w:val="004F69AC"/>
    <w:rsid w:val="004F69CC"/>
    <w:rsid w:val="004F6F71"/>
    <w:rsid w:val="004F7545"/>
    <w:rsid w:val="004F790B"/>
    <w:rsid w:val="004F7D0B"/>
    <w:rsid w:val="004F7F3A"/>
    <w:rsid w:val="0050012C"/>
    <w:rsid w:val="0050021C"/>
    <w:rsid w:val="00500703"/>
    <w:rsid w:val="0050100A"/>
    <w:rsid w:val="005018C4"/>
    <w:rsid w:val="00502B7B"/>
    <w:rsid w:val="00502DF4"/>
    <w:rsid w:val="0050350B"/>
    <w:rsid w:val="00503DFB"/>
    <w:rsid w:val="00503E6A"/>
    <w:rsid w:val="0050423F"/>
    <w:rsid w:val="00505470"/>
    <w:rsid w:val="00505870"/>
    <w:rsid w:val="00505E3C"/>
    <w:rsid w:val="005068DE"/>
    <w:rsid w:val="00506AB7"/>
    <w:rsid w:val="00506B19"/>
    <w:rsid w:val="00506E39"/>
    <w:rsid w:val="00506FF4"/>
    <w:rsid w:val="005070BC"/>
    <w:rsid w:val="00507110"/>
    <w:rsid w:val="00507248"/>
    <w:rsid w:val="00507FA9"/>
    <w:rsid w:val="00510574"/>
    <w:rsid w:val="00510CE6"/>
    <w:rsid w:val="005110E0"/>
    <w:rsid w:val="00511200"/>
    <w:rsid w:val="00511F91"/>
    <w:rsid w:val="005122D5"/>
    <w:rsid w:val="005124AE"/>
    <w:rsid w:val="00512901"/>
    <w:rsid w:val="005129BC"/>
    <w:rsid w:val="005129E3"/>
    <w:rsid w:val="00512A4C"/>
    <w:rsid w:val="00512B1C"/>
    <w:rsid w:val="00512B25"/>
    <w:rsid w:val="00513549"/>
    <w:rsid w:val="0051361E"/>
    <w:rsid w:val="00513663"/>
    <w:rsid w:val="00514701"/>
    <w:rsid w:val="00514B3A"/>
    <w:rsid w:val="00514B3D"/>
    <w:rsid w:val="00514FF9"/>
    <w:rsid w:val="00515559"/>
    <w:rsid w:val="00515894"/>
    <w:rsid w:val="00515C5F"/>
    <w:rsid w:val="0051624C"/>
    <w:rsid w:val="0051656D"/>
    <w:rsid w:val="005168EE"/>
    <w:rsid w:val="00516A27"/>
    <w:rsid w:val="00516ABE"/>
    <w:rsid w:val="005178AE"/>
    <w:rsid w:val="005202D9"/>
    <w:rsid w:val="00520916"/>
    <w:rsid w:val="00520982"/>
    <w:rsid w:val="00521189"/>
    <w:rsid w:val="0052139D"/>
    <w:rsid w:val="0052185A"/>
    <w:rsid w:val="00521865"/>
    <w:rsid w:val="00521BAB"/>
    <w:rsid w:val="005220F9"/>
    <w:rsid w:val="005232A5"/>
    <w:rsid w:val="005239A0"/>
    <w:rsid w:val="00523C69"/>
    <w:rsid w:val="00524186"/>
    <w:rsid w:val="005242CC"/>
    <w:rsid w:val="005248BB"/>
    <w:rsid w:val="00524B2A"/>
    <w:rsid w:val="00524FA9"/>
    <w:rsid w:val="00525134"/>
    <w:rsid w:val="00525840"/>
    <w:rsid w:val="005258E5"/>
    <w:rsid w:val="00525920"/>
    <w:rsid w:val="00525952"/>
    <w:rsid w:val="005259EC"/>
    <w:rsid w:val="00525B06"/>
    <w:rsid w:val="00525C87"/>
    <w:rsid w:val="00526972"/>
    <w:rsid w:val="005269BE"/>
    <w:rsid w:val="00526A42"/>
    <w:rsid w:val="00526FCD"/>
    <w:rsid w:val="00527026"/>
    <w:rsid w:val="00527C36"/>
    <w:rsid w:val="00527E96"/>
    <w:rsid w:val="0053040C"/>
    <w:rsid w:val="0053086D"/>
    <w:rsid w:val="005308AD"/>
    <w:rsid w:val="005309CB"/>
    <w:rsid w:val="00530B1E"/>
    <w:rsid w:val="00530B25"/>
    <w:rsid w:val="00530BA2"/>
    <w:rsid w:val="00530DD0"/>
    <w:rsid w:val="00530FE3"/>
    <w:rsid w:val="00530FEB"/>
    <w:rsid w:val="005310DE"/>
    <w:rsid w:val="00531584"/>
    <w:rsid w:val="00531609"/>
    <w:rsid w:val="00531D2B"/>
    <w:rsid w:val="00531D7C"/>
    <w:rsid w:val="00532320"/>
    <w:rsid w:val="00532343"/>
    <w:rsid w:val="00532FEC"/>
    <w:rsid w:val="005334C6"/>
    <w:rsid w:val="0053362A"/>
    <w:rsid w:val="005345AF"/>
    <w:rsid w:val="0053482D"/>
    <w:rsid w:val="0053497B"/>
    <w:rsid w:val="00534B2B"/>
    <w:rsid w:val="00534E37"/>
    <w:rsid w:val="005354D5"/>
    <w:rsid w:val="00535950"/>
    <w:rsid w:val="00535B45"/>
    <w:rsid w:val="00535D25"/>
    <w:rsid w:val="00536249"/>
    <w:rsid w:val="00536888"/>
    <w:rsid w:val="0053739C"/>
    <w:rsid w:val="0053788A"/>
    <w:rsid w:val="00537B59"/>
    <w:rsid w:val="00537E43"/>
    <w:rsid w:val="0054095C"/>
    <w:rsid w:val="00540BC6"/>
    <w:rsid w:val="00540CC8"/>
    <w:rsid w:val="00540DD8"/>
    <w:rsid w:val="00541384"/>
    <w:rsid w:val="005417D2"/>
    <w:rsid w:val="00541C38"/>
    <w:rsid w:val="00542087"/>
    <w:rsid w:val="00542168"/>
    <w:rsid w:val="005424D0"/>
    <w:rsid w:val="005425A7"/>
    <w:rsid w:val="00542755"/>
    <w:rsid w:val="005428E5"/>
    <w:rsid w:val="00542EDC"/>
    <w:rsid w:val="005435F4"/>
    <w:rsid w:val="0054379B"/>
    <w:rsid w:val="005437C2"/>
    <w:rsid w:val="00543ABD"/>
    <w:rsid w:val="00543B0E"/>
    <w:rsid w:val="00543FC8"/>
    <w:rsid w:val="0054419D"/>
    <w:rsid w:val="005447F8"/>
    <w:rsid w:val="00544E61"/>
    <w:rsid w:val="00545BE7"/>
    <w:rsid w:val="00545F60"/>
    <w:rsid w:val="005467CB"/>
    <w:rsid w:val="00546A24"/>
    <w:rsid w:val="00546B7F"/>
    <w:rsid w:val="00546BC3"/>
    <w:rsid w:val="005473CC"/>
    <w:rsid w:val="0054748D"/>
    <w:rsid w:val="00547B93"/>
    <w:rsid w:val="00547E6F"/>
    <w:rsid w:val="0055010A"/>
    <w:rsid w:val="0055018D"/>
    <w:rsid w:val="0055021B"/>
    <w:rsid w:val="00550305"/>
    <w:rsid w:val="005504D9"/>
    <w:rsid w:val="005507D3"/>
    <w:rsid w:val="005509D7"/>
    <w:rsid w:val="00550AC9"/>
    <w:rsid w:val="00550C92"/>
    <w:rsid w:val="00550E2E"/>
    <w:rsid w:val="00551289"/>
    <w:rsid w:val="005515E8"/>
    <w:rsid w:val="00551813"/>
    <w:rsid w:val="0055194D"/>
    <w:rsid w:val="00551A42"/>
    <w:rsid w:val="0055261A"/>
    <w:rsid w:val="00552E94"/>
    <w:rsid w:val="00552F16"/>
    <w:rsid w:val="0055305F"/>
    <w:rsid w:val="0055348B"/>
    <w:rsid w:val="0055358D"/>
    <w:rsid w:val="00554711"/>
    <w:rsid w:val="00554CCE"/>
    <w:rsid w:val="00554EA1"/>
    <w:rsid w:val="00554F4E"/>
    <w:rsid w:val="005550BB"/>
    <w:rsid w:val="0055546A"/>
    <w:rsid w:val="005556DE"/>
    <w:rsid w:val="00555C01"/>
    <w:rsid w:val="00555EAC"/>
    <w:rsid w:val="005560BC"/>
    <w:rsid w:val="00556493"/>
    <w:rsid w:val="0055684E"/>
    <w:rsid w:val="00556EE0"/>
    <w:rsid w:val="00556FB8"/>
    <w:rsid w:val="00556FD6"/>
    <w:rsid w:val="0055711B"/>
    <w:rsid w:val="00557733"/>
    <w:rsid w:val="00557783"/>
    <w:rsid w:val="00557945"/>
    <w:rsid w:val="00557EE1"/>
    <w:rsid w:val="00560275"/>
    <w:rsid w:val="005602AF"/>
    <w:rsid w:val="00560582"/>
    <w:rsid w:val="00560763"/>
    <w:rsid w:val="00560FEC"/>
    <w:rsid w:val="00561764"/>
    <w:rsid w:val="00561792"/>
    <w:rsid w:val="00561B3C"/>
    <w:rsid w:val="00561D13"/>
    <w:rsid w:val="00561EEB"/>
    <w:rsid w:val="00561F6F"/>
    <w:rsid w:val="00563474"/>
    <w:rsid w:val="005639E5"/>
    <w:rsid w:val="00563F7E"/>
    <w:rsid w:val="0056406B"/>
    <w:rsid w:val="00564313"/>
    <w:rsid w:val="00564341"/>
    <w:rsid w:val="0056441B"/>
    <w:rsid w:val="00564691"/>
    <w:rsid w:val="00564A3C"/>
    <w:rsid w:val="00564AE1"/>
    <w:rsid w:val="00564B05"/>
    <w:rsid w:val="00564B65"/>
    <w:rsid w:val="00564D92"/>
    <w:rsid w:val="00564F7B"/>
    <w:rsid w:val="00565016"/>
    <w:rsid w:val="00565525"/>
    <w:rsid w:val="00565583"/>
    <w:rsid w:val="00565597"/>
    <w:rsid w:val="0056569B"/>
    <w:rsid w:val="0056574C"/>
    <w:rsid w:val="005667E5"/>
    <w:rsid w:val="00566A30"/>
    <w:rsid w:val="00566C23"/>
    <w:rsid w:val="00567A23"/>
    <w:rsid w:val="00570121"/>
    <w:rsid w:val="005706FA"/>
    <w:rsid w:val="00570D2A"/>
    <w:rsid w:val="00570F23"/>
    <w:rsid w:val="0057107B"/>
    <w:rsid w:val="005711E9"/>
    <w:rsid w:val="005712C2"/>
    <w:rsid w:val="0057172D"/>
    <w:rsid w:val="005718A7"/>
    <w:rsid w:val="00571B01"/>
    <w:rsid w:val="00571B93"/>
    <w:rsid w:val="005722A5"/>
    <w:rsid w:val="005722E5"/>
    <w:rsid w:val="00572389"/>
    <w:rsid w:val="005725B1"/>
    <w:rsid w:val="00573244"/>
    <w:rsid w:val="00573889"/>
    <w:rsid w:val="00573938"/>
    <w:rsid w:val="00573FCB"/>
    <w:rsid w:val="00574018"/>
    <w:rsid w:val="00574563"/>
    <w:rsid w:val="005748FE"/>
    <w:rsid w:val="00574DD2"/>
    <w:rsid w:val="00574DFC"/>
    <w:rsid w:val="00574F92"/>
    <w:rsid w:val="00575A09"/>
    <w:rsid w:val="00575AE2"/>
    <w:rsid w:val="005763A6"/>
    <w:rsid w:val="005763F6"/>
    <w:rsid w:val="0057663B"/>
    <w:rsid w:val="005766FF"/>
    <w:rsid w:val="0057674C"/>
    <w:rsid w:val="005770CD"/>
    <w:rsid w:val="00580269"/>
    <w:rsid w:val="0058032E"/>
    <w:rsid w:val="005807B2"/>
    <w:rsid w:val="00580D79"/>
    <w:rsid w:val="00580DC1"/>
    <w:rsid w:val="00580ED3"/>
    <w:rsid w:val="00581314"/>
    <w:rsid w:val="00581475"/>
    <w:rsid w:val="005815E7"/>
    <w:rsid w:val="005817A7"/>
    <w:rsid w:val="00581936"/>
    <w:rsid w:val="00581A57"/>
    <w:rsid w:val="00581D11"/>
    <w:rsid w:val="0058216E"/>
    <w:rsid w:val="005821AE"/>
    <w:rsid w:val="0058258F"/>
    <w:rsid w:val="00582738"/>
    <w:rsid w:val="00582B9B"/>
    <w:rsid w:val="00582F07"/>
    <w:rsid w:val="00583399"/>
    <w:rsid w:val="005833B4"/>
    <w:rsid w:val="005833DB"/>
    <w:rsid w:val="00583536"/>
    <w:rsid w:val="005835FC"/>
    <w:rsid w:val="005838DF"/>
    <w:rsid w:val="0058397C"/>
    <w:rsid w:val="00583B9C"/>
    <w:rsid w:val="00583BBC"/>
    <w:rsid w:val="00584077"/>
    <w:rsid w:val="00584795"/>
    <w:rsid w:val="00585337"/>
    <w:rsid w:val="00585A61"/>
    <w:rsid w:val="00585ABF"/>
    <w:rsid w:val="00585EA8"/>
    <w:rsid w:val="00585FA1"/>
    <w:rsid w:val="00586028"/>
    <w:rsid w:val="005860CC"/>
    <w:rsid w:val="005862D5"/>
    <w:rsid w:val="00586308"/>
    <w:rsid w:val="0058659B"/>
    <w:rsid w:val="00586E95"/>
    <w:rsid w:val="00587AA2"/>
    <w:rsid w:val="00587B01"/>
    <w:rsid w:val="00587CB7"/>
    <w:rsid w:val="00587CD7"/>
    <w:rsid w:val="00587DC4"/>
    <w:rsid w:val="005904F6"/>
    <w:rsid w:val="00590ADB"/>
    <w:rsid w:val="00590AEC"/>
    <w:rsid w:val="00590B6B"/>
    <w:rsid w:val="00590D1D"/>
    <w:rsid w:val="00590FE4"/>
    <w:rsid w:val="005910AB"/>
    <w:rsid w:val="00591C35"/>
    <w:rsid w:val="00592274"/>
    <w:rsid w:val="00592280"/>
    <w:rsid w:val="0059232B"/>
    <w:rsid w:val="0059256B"/>
    <w:rsid w:val="0059258D"/>
    <w:rsid w:val="00592685"/>
    <w:rsid w:val="00592855"/>
    <w:rsid w:val="00592DC2"/>
    <w:rsid w:val="00592ED5"/>
    <w:rsid w:val="00592FB3"/>
    <w:rsid w:val="00593AD2"/>
    <w:rsid w:val="00594433"/>
    <w:rsid w:val="005944DA"/>
    <w:rsid w:val="00594781"/>
    <w:rsid w:val="005947E5"/>
    <w:rsid w:val="00594D03"/>
    <w:rsid w:val="00594EBA"/>
    <w:rsid w:val="0059510B"/>
    <w:rsid w:val="00595166"/>
    <w:rsid w:val="00595453"/>
    <w:rsid w:val="0059560C"/>
    <w:rsid w:val="00596233"/>
    <w:rsid w:val="005962C7"/>
    <w:rsid w:val="00596690"/>
    <w:rsid w:val="0059677E"/>
    <w:rsid w:val="005969C8"/>
    <w:rsid w:val="00596D2D"/>
    <w:rsid w:val="0059724B"/>
    <w:rsid w:val="005972CD"/>
    <w:rsid w:val="00597312"/>
    <w:rsid w:val="00597463"/>
    <w:rsid w:val="005A00DD"/>
    <w:rsid w:val="005A02C2"/>
    <w:rsid w:val="005A0535"/>
    <w:rsid w:val="005A14B6"/>
    <w:rsid w:val="005A1511"/>
    <w:rsid w:val="005A22D1"/>
    <w:rsid w:val="005A241D"/>
    <w:rsid w:val="005A2681"/>
    <w:rsid w:val="005A285E"/>
    <w:rsid w:val="005A2925"/>
    <w:rsid w:val="005A2F37"/>
    <w:rsid w:val="005A328F"/>
    <w:rsid w:val="005A3B13"/>
    <w:rsid w:val="005A3D27"/>
    <w:rsid w:val="005A403D"/>
    <w:rsid w:val="005A44E4"/>
    <w:rsid w:val="005A459E"/>
    <w:rsid w:val="005A476B"/>
    <w:rsid w:val="005A497C"/>
    <w:rsid w:val="005A4FA3"/>
    <w:rsid w:val="005A4FCB"/>
    <w:rsid w:val="005A5109"/>
    <w:rsid w:val="005A5213"/>
    <w:rsid w:val="005A54D6"/>
    <w:rsid w:val="005A57C4"/>
    <w:rsid w:val="005A585D"/>
    <w:rsid w:val="005A58ED"/>
    <w:rsid w:val="005A590F"/>
    <w:rsid w:val="005A5A92"/>
    <w:rsid w:val="005A5D87"/>
    <w:rsid w:val="005A700E"/>
    <w:rsid w:val="005A7B64"/>
    <w:rsid w:val="005A7B9E"/>
    <w:rsid w:val="005A7CCC"/>
    <w:rsid w:val="005A7F8D"/>
    <w:rsid w:val="005B055D"/>
    <w:rsid w:val="005B0896"/>
    <w:rsid w:val="005B0A87"/>
    <w:rsid w:val="005B0BCD"/>
    <w:rsid w:val="005B0DB1"/>
    <w:rsid w:val="005B0E2C"/>
    <w:rsid w:val="005B161B"/>
    <w:rsid w:val="005B175D"/>
    <w:rsid w:val="005B1794"/>
    <w:rsid w:val="005B1867"/>
    <w:rsid w:val="005B1A5B"/>
    <w:rsid w:val="005B1D59"/>
    <w:rsid w:val="005B1D86"/>
    <w:rsid w:val="005B2093"/>
    <w:rsid w:val="005B210A"/>
    <w:rsid w:val="005B228A"/>
    <w:rsid w:val="005B2E5C"/>
    <w:rsid w:val="005B322C"/>
    <w:rsid w:val="005B3465"/>
    <w:rsid w:val="005B34DB"/>
    <w:rsid w:val="005B355B"/>
    <w:rsid w:val="005B387D"/>
    <w:rsid w:val="005B441B"/>
    <w:rsid w:val="005B478E"/>
    <w:rsid w:val="005B4DE4"/>
    <w:rsid w:val="005B512B"/>
    <w:rsid w:val="005B586A"/>
    <w:rsid w:val="005B637D"/>
    <w:rsid w:val="005B639E"/>
    <w:rsid w:val="005B691F"/>
    <w:rsid w:val="005B6AE6"/>
    <w:rsid w:val="005B7711"/>
    <w:rsid w:val="005B7747"/>
    <w:rsid w:val="005B784B"/>
    <w:rsid w:val="005C01B0"/>
    <w:rsid w:val="005C06C1"/>
    <w:rsid w:val="005C0BC3"/>
    <w:rsid w:val="005C0EF4"/>
    <w:rsid w:val="005C0FCE"/>
    <w:rsid w:val="005C10BE"/>
    <w:rsid w:val="005C13FB"/>
    <w:rsid w:val="005C18E3"/>
    <w:rsid w:val="005C190F"/>
    <w:rsid w:val="005C1EEB"/>
    <w:rsid w:val="005C2202"/>
    <w:rsid w:val="005C2592"/>
    <w:rsid w:val="005C3285"/>
    <w:rsid w:val="005C40D7"/>
    <w:rsid w:val="005C413E"/>
    <w:rsid w:val="005C44CC"/>
    <w:rsid w:val="005C4B1A"/>
    <w:rsid w:val="005C4D4E"/>
    <w:rsid w:val="005C4E27"/>
    <w:rsid w:val="005C502F"/>
    <w:rsid w:val="005C5615"/>
    <w:rsid w:val="005C5797"/>
    <w:rsid w:val="005C5870"/>
    <w:rsid w:val="005C591D"/>
    <w:rsid w:val="005C5B5E"/>
    <w:rsid w:val="005C5CE9"/>
    <w:rsid w:val="005C5D23"/>
    <w:rsid w:val="005C62FD"/>
    <w:rsid w:val="005C6386"/>
    <w:rsid w:val="005C6792"/>
    <w:rsid w:val="005C6BA3"/>
    <w:rsid w:val="005C6C0E"/>
    <w:rsid w:val="005C6E0E"/>
    <w:rsid w:val="005C6F9E"/>
    <w:rsid w:val="005C7257"/>
    <w:rsid w:val="005C7B18"/>
    <w:rsid w:val="005D0037"/>
    <w:rsid w:val="005D08CE"/>
    <w:rsid w:val="005D0DBD"/>
    <w:rsid w:val="005D0F78"/>
    <w:rsid w:val="005D13A7"/>
    <w:rsid w:val="005D15E8"/>
    <w:rsid w:val="005D174A"/>
    <w:rsid w:val="005D1BAB"/>
    <w:rsid w:val="005D1BBD"/>
    <w:rsid w:val="005D293E"/>
    <w:rsid w:val="005D2A3B"/>
    <w:rsid w:val="005D2B2E"/>
    <w:rsid w:val="005D2F8B"/>
    <w:rsid w:val="005D306B"/>
    <w:rsid w:val="005D30BF"/>
    <w:rsid w:val="005D30DD"/>
    <w:rsid w:val="005D3261"/>
    <w:rsid w:val="005D3C2E"/>
    <w:rsid w:val="005D3FFD"/>
    <w:rsid w:val="005D4040"/>
    <w:rsid w:val="005D42EA"/>
    <w:rsid w:val="005D4552"/>
    <w:rsid w:val="005D4984"/>
    <w:rsid w:val="005D4F12"/>
    <w:rsid w:val="005D4F93"/>
    <w:rsid w:val="005D5063"/>
    <w:rsid w:val="005D51F0"/>
    <w:rsid w:val="005D520D"/>
    <w:rsid w:val="005D5650"/>
    <w:rsid w:val="005D59F3"/>
    <w:rsid w:val="005D5B6A"/>
    <w:rsid w:val="005D5D8C"/>
    <w:rsid w:val="005D6021"/>
    <w:rsid w:val="005D619E"/>
    <w:rsid w:val="005D647E"/>
    <w:rsid w:val="005D6C85"/>
    <w:rsid w:val="005D6EB8"/>
    <w:rsid w:val="005D7501"/>
    <w:rsid w:val="005D783A"/>
    <w:rsid w:val="005D7B44"/>
    <w:rsid w:val="005E0171"/>
    <w:rsid w:val="005E063F"/>
    <w:rsid w:val="005E0BF0"/>
    <w:rsid w:val="005E1271"/>
    <w:rsid w:val="005E1809"/>
    <w:rsid w:val="005E195B"/>
    <w:rsid w:val="005E1E2F"/>
    <w:rsid w:val="005E1F17"/>
    <w:rsid w:val="005E1FEA"/>
    <w:rsid w:val="005E2302"/>
    <w:rsid w:val="005E2314"/>
    <w:rsid w:val="005E2886"/>
    <w:rsid w:val="005E2901"/>
    <w:rsid w:val="005E2C59"/>
    <w:rsid w:val="005E3A93"/>
    <w:rsid w:val="005E3AA6"/>
    <w:rsid w:val="005E3E35"/>
    <w:rsid w:val="005E40B1"/>
    <w:rsid w:val="005E4208"/>
    <w:rsid w:val="005E4341"/>
    <w:rsid w:val="005E4695"/>
    <w:rsid w:val="005E4C61"/>
    <w:rsid w:val="005E4DC0"/>
    <w:rsid w:val="005E56B9"/>
    <w:rsid w:val="005E5A90"/>
    <w:rsid w:val="005E5DF9"/>
    <w:rsid w:val="005E651A"/>
    <w:rsid w:val="005E65BC"/>
    <w:rsid w:val="005E6FEE"/>
    <w:rsid w:val="005E7A81"/>
    <w:rsid w:val="005F0228"/>
    <w:rsid w:val="005F0C2F"/>
    <w:rsid w:val="005F0C65"/>
    <w:rsid w:val="005F11B2"/>
    <w:rsid w:val="005F144D"/>
    <w:rsid w:val="005F14F9"/>
    <w:rsid w:val="005F1619"/>
    <w:rsid w:val="005F1C63"/>
    <w:rsid w:val="005F1E86"/>
    <w:rsid w:val="005F230B"/>
    <w:rsid w:val="005F24E9"/>
    <w:rsid w:val="005F25A7"/>
    <w:rsid w:val="005F2A8B"/>
    <w:rsid w:val="005F2DFD"/>
    <w:rsid w:val="005F31B3"/>
    <w:rsid w:val="005F32CA"/>
    <w:rsid w:val="005F37AC"/>
    <w:rsid w:val="005F3A78"/>
    <w:rsid w:val="005F3E6A"/>
    <w:rsid w:val="005F47A1"/>
    <w:rsid w:val="005F47BB"/>
    <w:rsid w:val="005F4ABF"/>
    <w:rsid w:val="005F509B"/>
    <w:rsid w:val="005F53A7"/>
    <w:rsid w:val="005F5DD4"/>
    <w:rsid w:val="005F5E9C"/>
    <w:rsid w:val="005F66B2"/>
    <w:rsid w:val="005F70BC"/>
    <w:rsid w:val="005F7487"/>
    <w:rsid w:val="005F75E6"/>
    <w:rsid w:val="005F7609"/>
    <w:rsid w:val="005F77E6"/>
    <w:rsid w:val="005F781E"/>
    <w:rsid w:val="005F78FF"/>
    <w:rsid w:val="005F7915"/>
    <w:rsid w:val="005F7E1F"/>
    <w:rsid w:val="005F7E98"/>
    <w:rsid w:val="005F7FFA"/>
    <w:rsid w:val="0060059D"/>
    <w:rsid w:val="00600D1A"/>
    <w:rsid w:val="00600F36"/>
    <w:rsid w:val="00601153"/>
    <w:rsid w:val="0060115F"/>
    <w:rsid w:val="00601747"/>
    <w:rsid w:val="00601809"/>
    <w:rsid w:val="00602133"/>
    <w:rsid w:val="006029C5"/>
    <w:rsid w:val="0060310A"/>
    <w:rsid w:val="00603272"/>
    <w:rsid w:val="006032EC"/>
    <w:rsid w:val="00604319"/>
    <w:rsid w:val="0060486A"/>
    <w:rsid w:val="00604B18"/>
    <w:rsid w:val="00604C86"/>
    <w:rsid w:val="00604D59"/>
    <w:rsid w:val="00604E31"/>
    <w:rsid w:val="0060558C"/>
    <w:rsid w:val="006057B9"/>
    <w:rsid w:val="00605B95"/>
    <w:rsid w:val="00605E20"/>
    <w:rsid w:val="00605EBA"/>
    <w:rsid w:val="00605EE7"/>
    <w:rsid w:val="00605FE4"/>
    <w:rsid w:val="00606312"/>
    <w:rsid w:val="00607CF0"/>
    <w:rsid w:val="00607FA7"/>
    <w:rsid w:val="006101B5"/>
    <w:rsid w:val="006102A0"/>
    <w:rsid w:val="006102D1"/>
    <w:rsid w:val="00610696"/>
    <w:rsid w:val="006107B8"/>
    <w:rsid w:val="006115A2"/>
    <w:rsid w:val="00611A99"/>
    <w:rsid w:val="00612783"/>
    <w:rsid w:val="00613438"/>
    <w:rsid w:val="00613E0E"/>
    <w:rsid w:val="0061429B"/>
    <w:rsid w:val="006148BE"/>
    <w:rsid w:val="00614CA7"/>
    <w:rsid w:val="00614D22"/>
    <w:rsid w:val="006152F4"/>
    <w:rsid w:val="00615982"/>
    <w:rsid w:val="006164A4"/>
    <w:rsid w:val="006165E9"/>
    <w:rsid w:val="006171D7"/>
    <w:rsid w:val="00617279"/>
    <w:rsid w:val="006172B6"/>
    <w:rsid w:val="00617B65"/>
    <w:rsid w:val="00617D66"/>
    <w:rsid w:val="006200E4"/>
    <w:rsid w:val="00620142"/>
    <w:rsid w:val="00620722"/>
    <w:rsid w:val="00620F22"/>
    <w:rsid w:val="00620F7A"/>
    <w:rsid w:val="00620F95"/>
    <w:rsid w:val="006213EC"/>
    <w:rsid w:val="0062190F"/>
    <w:rsid w:val="00621A32"/>
    <w:rsid w:val="00621EDB"/>
    <w:rsid w:val="0062220F"/>
    <w:rsid w:val="00622B5F"/>
    <w:rsid w:val="00622D8F"/>
    <w:rsid w:val="00622DD3"/>
    <w:rsid w:val="0062399F"/>
    <w:rsid w:val="00623B0D"/>
    <w:rsid w:val="00623CBF"/>
    <w:rsid w:val="006240D0"/>
    <w:rsid w:val="00624973"/>
    <w:rsid w:val="00624E93"/>
    <w:rsid w:val="00625080"/>
    <w:rsid w:val="006258C4"/>
    <w:rsid w:val="00625B2B"/>
    <w:rsid w:val="00625BF9"/>
    <w:rsid w:val="00625C7E"/>
    <w:rsid w:val="00625DE0"/>
    <w:rsid w:val="006263CA"/>
    <w:rsid w:val="0062667E"/>
    <w:rsid w:val="00626963"/>
    <w:rsid w:val="006272B1"/>
    <w:rsid w:val="006275D2"/>
    <w:rsid w:val="00627691"/>
    <w:rsid w:val="00630104"/>
    <w:rsid w:val="00630441"/>
    <w:rsid w:val="006307C1"/>
    <w:rsid w:val="00630894"/>
    <w:rsid w:val="00630B49"/>
    <w:rsid w:val="00630E71"/>
    <w:rsid w:val="006317DD"/>
    <w:rsid w:val="00631E46"/>
    <w:rsid w:val="00631F91"/>
    <w:rsid w:val="00631FBE"/>
    <w:rsid w:val="006322B5"/>
    <w:rsid w:val="006327EE"/>
    <w:rsid w:val="006329DF"/>
    <w:rsid w:val="00632A06"/>
    <w:rsid w:val="00632C77"/>
    <w:rsid w:val="00632D98"/>
    <w:rsid w:val="0063302F"/>
    <w:rsid w:val="006333DC"/>
    <w:rsid w:val="006336F7"/>
    <w:rsid w:val="006339EA"/>
    <w:rsid w:val="00633FBA"/>
    <w:rsid w:val="00634174"/>
    <w:rsid w:val="0063424B"/>
    <w:rsid w:val="006345C5"/>
    <w:rsid w:val="006347DD"/>
    <w:rsid w:val="006348CF"/>
    <w:rsid w:val="006353AB"/>
    <w:rsid w:val="006354AA"/>
    <w:rsid w:val="00635875"/>
    <w:rsid w:val="006362FF"/>
    <w:rsid w:val="00636370"/>
    <w:rsid w:val="00636ACF"/>
    <w:rsid w:val="00636B48"/>
    <w:rsid w:val="00636D7A"/>
    <w:rsid w:val="00636F62"/>
    <w:rsid w:val="0063723E"/>
    <w:rsid w:val="00637409"/>
    <w:rsid w:val="006374A0"/>
    <w:rsid w:val="00637966"/>
    <w:rsid w:val="00637ABD"/>
    <w:rsid w:val="006409EF"/>
    <w:rsid w:val="00640BC5"/>
    <w:rsid w:val="00640C4A"/>
    <w:rsid w:val="00640C5C"/>
    <w:rsid w:val="00641597"/>
    <w:rsid w:val="00641F55"/>
    <w:rsid w:val="00642144"/>
    <w:rsid w:val="006427F2"/>
    <w:rsid w:val="00642B75"/>
    <w:rsid w:val="00642D49"/>
    <w:rsid w:val="006432D8"/>
    <w:rsid w:val="00643348"/>
    <w:rsid w:val="00643D30"/>
    <w:rsid w:val="006441CB"/>
    <w:rsid w:val="006445F9"/>
    <w:rsid w:val="0064469A"/>
    <w:rsid w:val="006446FA"/>
    <w:rsid w:val="00644A2D"/>
    <w:rsid w:val="00644CB2"/>
    <w:rsid w:val="0064563A"/>
    <w:rsid w:val="006457FB"/>
    <w:rsid w:val="0064591A"/>
    <w:rsid w:val="00645C65"/>
    <w:rsid w:val="00645CC3"/>
    <w:rsid w:val="00646CFA"/>
    <w:rsid w:val="00646DF6"/>
    <w:rsid w:val="00646E2C"/>
    <w:rsid w:val="006501D5"/>
    <w:rsid w:val="00650227"/>
    <w:rsid w:val="00650378"/>
    <w:rsid w:val="00650444"/>
    <w:rsid w:val="00650702"/>
    <w:rsid w:val="006508A4"/>
    <w:rsid w:val="006512D0"/>
    <w:rsid w:val="0065146D"/>
    <w:rsid w:val="00651505"/>
    <w:rsid w:val="00651D5C"/>
    <w:rsid w:val="006520E3"/>
    <w:rsid w:val="00652261"/>
    <w:rsid w:val="00652B7B"/>
    <w:rsid w:val="00652D9E"/>
    <w:rsid w:val="00652EBF"/>
    <w:rsid w:val="006530F0"/>
    <w:rsid w:val="0065318F"/>
    <w:rsid w:val="006533AA"/>
    <w:rsid w:val="006533F4"/>
    <w:rsid w:val="00654D2F"/>
    <w:rsid w:val="00654DA6"/>
    <w:rsid w:val="006557DE"/>
    <w:rsid w:val="0065591F"/>
    <w:rsid w:val="0065667C"/>
    <w:rsid w:val="00656960"/>
    <w:rsid w:val="00656D65"/>
    <w:rsid w:val="00656F0F"/>
    <w:rsid w:val="00656F54"/>
    <w:rsid w:val="00656FB2"/>
    <w:rsid w:val="00656FFE"/>
    <w:rsid w:val="0065711B"/>
    <w:rsid w:val="006579C4"/>
    <w:rsid w:val="00657D3C"/>
    <w:rsid w:val="00657F5B"/>
    <w:rsid w:val="00660461"/>
    <w:rsid w:val="00660B99"/>
    <w:rsid w:val="00661246"/>
    <w:rsid w:val="00661610"/>
    <w:rsid w:val="006619B7"/>
    <w:rsid w:val="00661BD9"/>
    <w:rsid w:val="00661BF7"/>
    <w:rsid w:val="00661C1D"/>
    <w:rsid w:val="00661D10"/>
    <w:rsid w:val="00661F89"/>
    <w:rsid w:val="00663060"/>
    <w:rsid w:val="00663A00"/>
    <w:rsid w:val="00663F44"/>
    <w:rsid w:val="00664A41"/>
    <w:rsid w:val="00664BAF"/>
    <w:rsid w:val="00664CB2"/>
    <w:rsid w:val="006650E1"/>
    <w:rsid w:val="00665402"/>
    <w:rsid w:val="006658FB"/>
    <w:rsid w:val="00665BB3"/>
    <w:rsid w:val="006660A3"/>
    <w:rsid w:val="00666741"/>
    <w:rsid w:val="006667A9"/>
    <w:rsid w:val="00666B16"/>
    <w:rsid w:val="00666EC4"/>
    <w:rsid w:val="00666EEC"/>
    <w:rsid w:val="006674F9"/>
    <w:rsid w:val="00667697"/>
    <w:rsid w:val="006678D0"/>
    <w:rsid w:val="0066797B"/>
    <w:rsid w:val="00667E3D"/>
    <w:rsid w:val="00670236"/>
    <w:rsid w:val="006702D4"/>
    <w:rsid w:val="00670503"/>
    <w:rsid w:val="00670589"/>
    <w:rsid w:val="00670741"/>
    <w:rsid w:val="006708DE"/>
    <w:rsid w:val="00670B5E"/>
    <w:rsid w:val="00670B87"/>
    <w:rsid w:val="00670FD3"/>
    <w:rsid w:val="00671597"/>
    <w:rsid w:val="006716DC"/>
    <w:rsid w:val="006717C1"/>
    <w:rsid w:val="006720EF"/>
    <w:rsid w:val="006723A0"/>
    <w:rsid w:val="00672766"/>
    <w:rsid w:val="006727EB"/>
    <w:rsid w:val="00672DD2"/>
    <w:rsid w:val="00672DF4"/>
    <w:rsid w:val="006734B9"/>
    <w:rsid w:val="006734E9"/>
    <w:rsid w:val="0067399A"/>
    <w:rsid w:val="00673DBA"/>
    <w:rsid w:val="00673FA8"/>
    <w:rsid w:val="00674303"/>
    <w:rsid w:val="0067443E"/>
    <w:rsid w:val="006745B0"/>
    <w:rsid w:val="00674B4D"/>
    <w:rsid w:val="00674CB0"/>
    <w:rsid w:val="0067561A"/>
    <w:rsid w:val="00676044"/>
    <w:rsid w:val="00676545"/>
    <w:rsid w:val="00676C69"/>
    <w:rsid w:val="00676FA2"/>
    <w:rsid w:val="006774F8"/>
    <w:rsid w:val="00677525"/>
    <w:rsid w:val="00677629"/>
    <w:rsid w:val="00677D68"/>
    <w:rsid w:val="0068013F"/>
    <w:rsid w:val="00680A46"/>
    <w:rsid w:val="00680C0D"/>
    <w:rsid w:val="00680CCE"/>
    <w:rsid w:val="0068140F"/>
    <w:rsid w:val="00681445"/>
    <w:rsid w:val="006817BE"/>
    <w:rsid w:val="00681A44"/>
    <w:rsid w:val="0068211D"/>
    <w:rsid w:val="0068217E"/>
    <w:rsid w:val="0068296A"/>
    <w:rsid w:val="00682C87"/>
    <w:rsid w:val="00682D1B"/>
    <w:rsid w:val="00682F8E"/>
    <w:rsid w:val="00683202"/>
    <w:rsid w:val="00683490"/>
    <w:rsid w:val="00683D39"/>
    <w:rsid w:val="00683D68"/>
    <w:rsid w:val="00684889"/>
    <w:rsid w:val="00684ADB"/>
    <w:rsid w:val="00685669"/>
    <w:rsid w:val="00685960"/>
    <w:rsid w:val="00685A67"/>
    <w:rsid w:val="00685CAC"/>
    <w:rsid w:val="00685E46"/>
    <w:rsid w:val="006863F7"/>
    <w:rsid w:val="006865D2"/>
    <w:rsid w:val="006868FF"/>
    <w:rsid w:val="00686C17"/>
    <w:rsid w:val="00686DB1"/>
    <w:rsid w:val="00686EFE"/>
    <w:rsid w:val="00687163"/>
    <w:rsid w:val="006874A9"/>
    <w:rsid w:val="00687B2F"/>
    <w:rsid w:val="00687B5E"/>
    <w:rsid w:val="00690901"/>
    <w:rsid w:val="00690995"/>
    <w:rsid w:val="00690BC3"/>
    <w:rsid w:val="00690BDC"/>
    <w:rsid w:val="00690D38"/>
    <w:rsid w:val="00691049"/>
    <w:rsid w:val="006916F2"/>
    <w:rsid w:val="00692213"/>
    <w:rsid w:val="00692333"/>
    <w:rsid w:val="006926E7"/>
    <w:rsid w:val="006927B1"/>
    <w:rsid w:val="00692913"/>
    <w:rsid w:val="006929EC"/>
    <w:rsid w:val="00693219"/>
    <w:rsid w:val="00693542"/>
    <w:rsid w:val="00693829"/>
    <w:rsid w:val="00693E8B"/>
    <w:rsid w:val="006943B7"/>
    <w:rsid w:val="0069448D"/>
    <w:rsid w:val="00694547"/>
    <w:rsid w:val="006949DF"/>
    <w:rsid w:val="00694BAD"/>
    <w:rsid w:val="00694EBF"/>
    <w:rsid w:val="006951A0"/>
    <w:rsid w:val="0069527B"/>
    <w:rsid w:val="00695313"/>
    <w:rsid w:val="00695ACA"/>
    <w:rsid w:val="006962E4"/>
    <w:rsid w:val="00696B35"/>
    <w:rsid w:val="00696B81"/>
    <w:rsid w:val="00696D3E"/>
    <w:rsid w:val="006971A4"/>
    <w:rsid w:val="0069737B"/>
    <w:rsid w:val="00697411"/>
    <w:rsid w:val="006976A2"/>
    <w:rsid w:val="00697BA9"/>
    <w:rsid w:val="006A029E"/>
    <w:rsid w:val="006A037A"/>
    <w:rsid w:val="006A0505"/>
    <w:rsid w:val="006A0679"/>
    <w:rsid w:val="006A0979"/>
    <w:rsid w:val="006A09F3"/>
    <w:rsid w:val="006A0A30"/>
    <w:rsid w:val="006A0C72"/>
    <w:rsid w:val="006A0EE6"/>
    <w:rsid w:val="006A12B6"/>
    <w:rsid w:val="006A163A"/>
    <w:rsid w:val="006A166A"/>
    <w:rsid w:val="006A1CFC"/>
    <w:rsid w:val="006A26B0"/>
    <w:rsid w:val="006A302A"/>
    <w:rsid w:val="006A3046"/>
    <w:rsid w:val="006A3480"/>
    <w:rsid w:val="006A3981"/>
    <w:rsid w:val="006A3C75"/>
    <w:rsid w:val="006A3ECC"/>
    <w:rsid w:val="006A3F5D"/>
    <w:rsid w:val="006A4070"/>
    <w:rsid w:val="006A4890"/>
    <w:rsid w:val="006A491F"/>
    <w:rsid w:val="006A4F51"/>
    <w:rsid w:val="006A5495"/>
    <w:rsid w:val="006A5800"/>
    <w:rsid w:val="006A5B23"/>
    <w:rsid w:val="006A5D49"/>
    <w:rsid w:val="006A5EE2"/>
    <w:rsid w:val="006A602F"/>
    <w:rsid w:val="006A615F"/>
    <w:rsid w:val="006A722D"/>
    <w:rsid w:val="006A776A"/>
    <w:rsid w:val="006A7C0B"/>
    <w:rsid w:val="006B000D"/>
    <w:rsid w:val="006B0138"/>
    <w:rsid w:val="006B062D"/>
    <w:rsid w:val="006B0AB9"/>
    <w:rsid w:val="006B0B97"/>
    <w:rsid w:val="006B0C9D"/>
    <w:rsid w:val="006B0F6D"/>
    <w:rsid w:val="006B12A4"/>
    <w:rsid w:val="006B17A2"/>
    <w:rsid w:val="006B19DF"/>
    <w:rsid w:val="006B1F70"/>
    <w:rsid w:val="006B20F8"/>
    <w:rsid w:val="006B2789"/>
    <w:rsid w:val="006B28F9"/>
    <w:rsid w:val="006B296B"/>
    <w:rsid w:val="006B2AA8"/>
    <w:rsid w:val="006B2E25"/>
    <w:rsid w:val="006B32FC"/>
    <w:rsid w:val="006B3309"/>
    <w:rsid w:val="006B3803"/>
    <w:rsid w:val="006B3930"/>
    <w:rsid w:val="006B3B22"/>
    <w:rsid w:val="006B3DC0"/>
    <w:rsid w:val="006B3E97"/>
    <w:rsid w:val="006B40DC"/>
    <w:rsid w:val="006B4301"/>
    <w:rsid w:val="006B43FA"/>
    <w:rsid w:val="006B4490"/>
    <w:rsid w:val="006B475F"/>
    <w:rsid w:val="006B4EAA"/>
    <w:rsid w:val="006B54AF"/>
    <w:rsid w:val="006B5603"/>
    <w:rsid w:val="006B5E59"/>
    <w:rsid w:val="006B63B9"/>
    <w:rsid w:val="006B6505"/>
    <w:rsid w:val="006B65CA"/>
    <w:rsid w:val="006B6BE0"/>
    <w:rsid w:val="006B6D3F"/>
    <w:rsid w:val="006B77C1"/>
    <w:rsid w:val="006B7939"/>
    <w:rsid w:val="006C0DF5"/>
    <w:rsid w:val="006C11A6"/>
    <w:rsid w:val="006C1419"/>
    <w:rsid w:val="006C14C8"/>
    <w:rsid w:val="006C157B"/>
    <w:rsid w:val="006C15D3"/>
    <w:rsid w:val="006C18FE"/>
    <w:rsid w:val="006C1BEB"/>
    <w:rsid w:val="006C1FDA"/>
    <w:rsid w:val="006C2014"/>
    <w:rsid w:val="006C2A3E"/>
    <w:rsid w:val="006C2CDA"/>
    <w:rsid w:val="006C321C"/>
    <w:rsid w:val="006C3695"/>
    <w:rsid w:val="006C37DD"/>
    <w:rsid w:val="006C3AB7"/>
    <w:rsid w:val="006C3F30"/>
    <w:rsid w:val="006C3F9D"/>
    <w:rsid w:val="006C4728"/>
    <w:rsid w:val="006C48B7"/>
    <w:rsid w:val="006C4ADD"/>
    <w:rsid w:val="006C536C"/>
    <w:rsid w:val="006C54F3"/>
    <w:rsid w:val="006C5571"/>
    <w:rsid w:val="006C5917"/>
    <w:rsid w:val="006C5F7A"/>
    <w:rsid w:val="006C5FF6"/>
    <w:rsid w:val="006C6090"/>
    <w:rsid w:val="006C61C6"/>
    <w:rsid w:val="006C62D0"/>
    <w:rsid w:val="006C63D0"/>
    <w:rsid w:val="006C660D"/>
    <w:rsid w:val="006C6AC4"/>
    <w:rsid w:val="006C6AF5"/>
    <w:rsid w:val="006C7162"/>
    <w:rsid w:val="006C72B2"/>
    <w:rsid w:val="006C76DA"/>
    <w:rsid w:val="006C770D"/>
    <w:rsid w:val="006C79A1"/>
    <w:rsid w:val="006C7A2B"/>
    <w:rsid w:val="006D0088"/>
    <w:rsid w:val="006D00FF"/>
    <w:rsid w:val="006D022D"/>
    <w:rsid w:val="006D0D9C"/>
    <w:rsid w:val="006D0E6C"/>
    <w:rsid w:val="006D108D"/>
    <w:rsid w:val="006D1A6B"/>
    <w:rsid w:val="006D1B26"/>
    <w:rsid w:val="006D1C95"/>
    <w:rsid w:val="006D1D3C"/>
    <w:rsid w:val="006D2012"/>
    <w:rsid w:val="006D238B"/>
    <w:rsid w:val="006D2407"/>
    <w:rsid w:val="006D25BA"/>
    <w:rsid w:val="006D2D7F"/>
    <w:rsid w:val="006D2FDB"/>
    <w:rsid w:val="006D38A8"/>
    <w:rsid w:val="006D3C25"/>
    <w:rsid w:val="006D3F7B"/>
    <w:rsid w:val="006D40CE"/>
    <w:rsid w:val="006D40DE"/>
    <w:rsid w:val="006D40FE"/>
    <w:rsid w:val="006D429B"/>
    <w:rsid w:val="006D484D"/>
    <w:rsid w:val="006D4D4D"/>
    <w:rsid w:val="006D531E"/>
    <w:rsid w:val="006D566D"/>
    <w:rsid w:val="006D575C"/>
    <w:rsid w:val="006D643C"/>
    <w:rsid w:val="006D64E4"/>
    <w:rsid w:val="006D6A26"/>
    <w:rsid w:val="006D6ACE"/>
    <w:rsid w:val="006D7742"/>
    <w:rsid w:val="006D7F82"/>
    <w:rsid w:val="006E0281"/>
    <w:rsid w:val="006E0398"/>
    <w:rsid w:val="006E039D"/>
    <w:rsid w:val="006E0466"/>
    <w:rsid w:val="006E081F"/>
    <w:rsid w:val="006E0B2E"/>
    <w:rsid w:val="006E0D45"/>
    <w:rsid w:val="006E0FEC"/>
    <w:rsid w:val="006E1A9A"/>
    <w:rsid w:val="006E1B11"/>
    <w:rsid w:val="006E1EED"/>
    <w:rsid w:val="006E1F08"/>
    <w:rsid w:val="006E1F60"/>
    <w:rsid w:val="006E238A"/>
    <w:rsid w:val="006E277A"/>
    <w:rsid w:val="006E2876"/>
    <w:rsid w:val="006E2D91"/>
    <w:rsid w:val="006E3079"/>
    <w:rsid w:val="006E3549"/>
    <w:rsid w:val="006E3899"/>
    <w:rsid w:val="006E3B60"/>
    <w:rsid w:val="006E3CEF"/>
    <w:rsid w:val="006E42FA"/>
    <w:rsid w:val="006E434D"/>
    <w:rsid w:val="006E4E53"/>
    <w:rsid w:val="006E4EC9"/>
    <w:rsid w:val="006E5529"/>
    <w:rsid w:val="006E5897"/>
    <w:rsid w:val="006E5899"/>
    <w:rsid w:val="006E5DDD"/>
    <w:rsid w:val="006E5EDB"/>
    <w:rsid w:val="006E66E4"/>
    <w:rsid w:val="006E68A4"/>
    <w:rsid w:val="006E69DB"/>
    <w:rsid w:val="006E6CD5"/>
    <w:rsid w:val="006E6DDB"/>
    <w:rsid w:val="006E7B05"/>
    <w:rsid w:val="006E7B0B"/>
    <w:rsid w:val="006E7FE4"/>
    <w:rsid w:val="006F0131"/>
    <w:rsid w:val="006F0298"/>
    <w:rsid w:val="006F0777"/>
    <w:rsid w:val="006F0896"/>
    <w:rsid w:val="006F0D92"/>
    <w:rsid w:val="006F13D0"/>
    <w:rsid w:val="006F144F"/>
    <w:rsid w:val="006F14B1"/>
    <w:rsid w:val="006F17FB"/>
    <w:rsid w:val="006F1CB2"/>
    <w:rsid w:val="006F2219"/>
    <w:rsid w:val="006F22DB"/>
    <w:rsid w:val="006F22FE"/>
    <w:rsid w:val="006F237E"/>
    <w:rsid w:val="006F24ED"/>
    <w:rsid w:val="006F27B0"/>
    <w:rsid w:val="006F29A1"/>
    <w:rsid w:val="006F2E10"/>
    <w:rsid w:val="006F3144"/>
    <w:rsid w:val="006F32C4"/>
    <w:rsid w:val="006F3CA1"/>
    <w:rsid w:val="006F4070"/>
    <w:rsid w:val="006F450C"/>
    <w:rsid w:val="006F49A8"/>
    <w:rsid w:val="006F50CD"/>
    <w:rsid w:val="006F5225"/>
    <w:rsid w:val="006F58A6"/>
    <w:rsid w:val="006F58C1"/>
    <w:rsid w:val="006F5D3E"/>
    <w:rsid w:val="006F5E62"/>
    <w:rsid w:val="006F61F9"/>
    <w:rsid w:val="006F6680"/>
    <w:rsid w:val="006F6C30"/>
    <w:rsid w:val="006F7724"/>
    <w:rsid w:val="006F7854"/>
    <w:rsid w:val="006F7A83"/>
    <w:rsid w:val="006F7C49"/>
    <w:rsid w:val="007000AF"/>
    <w:rsid w:val="00700205"/>
    <w:rsid w:val="00700419"/>
    <w:rsid w:val="007006DA"/>
    <w:rsid w:val="0070070E"/>
    <w:rsid w:val="00700D58"/>
    <w:rsid w:val="00700ECC"/>
    <w:rsid w:val="007012BB"/>
    <w:rsid w:val="007013AC"/>
    <w:rsid w:val="007014D9"/>
    <w:rsid w:val="007018A1"/>
    <w:rsid w:val="0070192F"/>
    <w:rsid w:val="00701936"/>
    <w:rsid w:val="007025DD"/>
    <w:rsid w:val="00702929"/>
    <w:rsid w:val="00702973"/>
    <w:rsid w:val="00702B04"/>
    <w:rsid w:val="00702B60"/>
    <w:rsid w:val="00702B74"/>
    <w:rsid w:val="00702D87"/>
    <w:rsid w:val="00703980"/>
    <w:rsid w:val="00703D2C"/>
    <w:rsid w:val="0070424D"/>
    <w:rsid w:val="00704282"/>
    <w:rsid w:val="00704D1E"/>
    <w:rsid w:val="00704FE4"/>
    <w:rsid w:val="00705247"/>
    <w:rsid w:val="00705569"/>
    <w:rsid w:val="0070561A"/>
    <w:rsid w:val="00705CB3"/>
    <w:rsid w:val="00705FDB"/>
    <w:rsid w:val="00706351"/>
    <w:rsid w:val="0070648F"/>
    <w:rsid w:val="0070688B"/>
    <w:rsid w:val="00706A6B"/>
    <w:rsid w:val="00706E40"/>
    <w:rsid w:val="00706E45"/>
    <w:rsid w:val="00706EA8"/>
    <w:rsid w:val="0070744F"/>
    <w:rsid w:val="007074B0"/>
    <w:rsid w:val="00707600"/>
    <w:rsid w:val="007079B4"/>
    <w:rsid w:val="00707A5C"/>
    <w:rsid w:val="0071013F"/>
    <w:rsid w:val="007104F3"/>
    <w:rsid w:val="0071078C"/>
    <w:rsid w:val="007109C7"/>
    <w:rsid w:val="00710A0F"/>
    <w:rsid w:val="00710C81"/>
    <w:rsid w:val="00710C9D"/>
    <w:rsid w:val="007110DD"/>
    <w:rsid w:val="0071124D"/>
    <w:rsid w:val="0071137C"/>
    <w:rsid w:val="007114F8"/>
    <w:rsid w:val="00711BDA"/>
    <w:rsid w:val="00711D39"/>
    <w:rsid w:val="0071208A"/>
    <w:rsid w:val="007120BD"/>
    <w:rsid w:val="00712287"/>
    <w:rsid w:val="007127C3"/>
    <w:rsid w:val="00712BE3"/>
    <w:rsid w:val="00712BEB"/>
    <w:rsid w:val="00712D1D"/>
    <w:rsid w:val="00713293"/>
    <w:rsid w:val="0071340F"/>
    <w:rsid w:val="0071362D"/>
    <w:rsid w:val="0071372F"/>
    <w:rsid w:val="00713843"/>
    <w:rsid w:val="00713B0A"/>
    <w:rsid w:val="00713BC8"/>
    <w:rsid w:val="00713CF0"/>
    <w:rsid w:val="00713D0E"/>
    <w:rsid w:val="00713ECD"/>
    <w:rsid w:val="007141E3"/>
    <w:rsid w:val="007149DD"/>
    <w:rsid w:val="00715284"/>
    <w:rsid w:val="007153B5"/>
    <w:rsid w:val="00715C4E"/>
    <w:rsid w:val="0071626D"/>
    <w:rsid w:val="00716395"/>
    <w:rsid w:val="00716703"/>
    <w:rsid w:val="00716B5F"/>
    <w:rsid w:val="00716DA5"/>
    <w:rsid w:val="00716F2D"/>
    <w:rsid w:val="007172EF"/>
    <w:rsid w:val="00717AFB"/>
    <w:rsid w:val="00717B62"/>
    <w:rsid w:val="007202BB"/>
    <w:rsid w:val="007203DB"/>
    <w:rsid w:val="00720703"/>
    <w:rsid w:val="00720878"/>
    <w:rsid w:val="007209E9"/>
    <w:rsid w:val="00720F25"/>
    <w:rsid w:val="00720F86"/>
    <w:rsid w:val="00720FEF"/>
    <w:rsid w:val="00721140"/>
    <w:rsid w:val="00721A2C"/>
    <w:rsid w:val="00721BFA"/>
    <w:rsid w:val="00721C53"/>
    <w:rsid w:val="00721EBE"/>
    <w:rsid w:val="00721F94"/>
    <w:rsid w:val="00722566"/>
    <w:rsid w:val="00723051"/>
    <w:rsid w:val="0072318B"/>
    <w:rsid w:val="00723883"/>
    <w:rsid w:val="00723BE9"/>
    <w:rsid w:val="00723C0E"/>
    <w:rsid w:val="00724037"/>
    <w:rsid w:val="007240A5"/>
    <w:rsid w:val="007243BF"/>
    <w:rsid w:val="00724411"/>
    <w:rsid w:val="007249AF"/>
    <w:rsid w:val="00724C8C"/>
    <w:rsid w:val="00725B19"/>
    <w:rsid w:val="00725E63"/>
    <w:rsid w:val="0072611E"/>
    <w:rsid w:val="00726183"/>
    <w:rsid w:val="00726271"/>
    <w:rsid w:val="00726425"/>
    <w:rsid w:val="007265ED"/>
    <w:rsid w:val="007266ED"/>
    <w:rsid w:val="007269DB"/>
    <w:rsid w:val="00726E0C"/>
    <w:rsid w:val="00726E93"/>
    <w:rsid w:val="00727132"/>
    <w:rsid w:val="007272A1"/>
    <w:rsid w:val="0072764C"/>
    <w:rsid w:val="00727D99"/>
    <w:rsid w:val="00730063"/>
    <w:rsid w:val="00730356"/>
    <w:rsid w:val="007303D2"/>
    <w:rsid w:val="007304ED"/>
    <w:rsid w:val="00730B41"/>
    <w:rsid w:val="00730BE8"/>
    <w:rsid w:val="00730C2A"/>
    <w:rsid w:val="00730FCF"/>
    <w:rsid w:val="0073126B"/>
    <w:rsid w:val="0073139D"/>
    <w:rsid w:val="00731A60"/>
    <w:rsid w:val="0073210B"/>
    <w:rsid w:val="0073243F"/>
    <w:rsid w:val="0073280F"/>
    <w:rsid w:val="00732905"/>
    <w:rsid w:val="00733341"/>
    <w:rsid w:val="00733343"/>
    <w:rsid w:val="0073355C"/>
    <w:rsid w:val="007336BD"/>
    <w:rsid w:val="00733DB1"/>
    <w:rsid w:val="00734067"/>
    <w:rsid w:val="00734216"/>
    <w:rsid w:val="00734367"/>
    <w:rsid w:val="00734497"/>
    <w:rsid w:val="007345A2"/>
    <w:rsid w:val="007346C0"/>
    <w:rsid w:val="00734E16"/>
    <w:rsid w:val="00734EFA"/>
    <w:rsid w:val="0073595B"/>
    <w:rsid w:val="00735AAE"/>
    <w:rsid w:val="0073648E"/>
    <w:rsid w:val="00736AB5"/>
    <w:rsid w:val="00736C63"/>
    <w:rsid w:val="00736DE8"/>
    <w:rsid w:val="00737759"/>
    <w:rsid w:val="007377D7"/>
    <w:rsid w:val="00737996"/>
    <w:rsid w:val="00737A08"/>
    <w:rsid w:val="00737CC2"/>
    <w:rsid w:val="00737CD0"/>
    <w:rsid w:val="00740279"/>
    <w:rsid w:val="00740669"/>
    <w:rsid w:val="007408CF"/>
    <w:rsid w:val="007410D8"/>
    <w:rsid w:val="007413D2"/>
    <w:rsid w:val="00741578"/>
    <w:rsid w:val="00741609"/>
    <w:rsid w:val="00741AC1"/>
    <w:rsid w:val="00741CE9"/>
    <w:rsid w:val="00742071"/>
    <w:rsid w:val="00742EAC"/>
    <w:rsid w:val="00742FDB"/>
    <w:rsid w:val="007431DF"/>
    <w:rsid w:val="007431EB"/>
    <w:rsid w:val="0074334F"/>
    <w:rsid w:val="007437EA"/>
    <w:rsid w:val="00743E3D"/>
    <w:rsid w:val="00743EBD"/>
    <w:rsid w:val="00743F88"/>
    <w:rsid w:val="007447B6"/>
    <w:rsid w:val="00744932"/>
    <w:rsid w:val="00744ADD"/>
    <w:rsid w:val="00744E71"/>
    <w:rsid w:val="00744F1C"/>
    <w:rsid w:val="00745013"/>
    <w:rsid w:val="00745188"/>
    <w:rsid w:val="00745329"/>
    <w:rsid w:val="00745437"/>
    <w:rsid w:val="00745682"/>
    <w:rsid w:val="00745973"/>
    <w:rsid w:val="00745F3F"/>
    <w:rsid w:val="00745F85"/>
    <w:rsid w:val="0074613D"/>
    <w:rsid w:val="0074616E"/>
    <w:rsid w:val="00746181"/>
    <w:rsid w:val="00746910"/>
    <w:rsid w:val="00746CA1"/>
    <w:rsid w:val="00746E78"/>
    <w:rsid w:val="00746F50"/>
    <w:rsid w:val="00747193"/>
    <w:rsid w:val="00747416"/>
    <w:rsid w:val="0074799F"/>
    <w:rsid w:val="007479C4"/>
    <w:rsid w:val="00747F00"/>
    <w:rsid w:val="00750346"/>
    <w:rsid w:val="00750957"/>
    <w:rsid w:val="00750E88"/>
    <w:rsid w:val="007510F5"/>
    <w:rsid w:val="00751AE2"/>
    <w:rsid w:val="00751E07"/>
    <w:rsid w:val="007524F0"/>
    <w:rsid w:val="007525AB"/>
    <w:rsid w:val="007526EE"/>
    <w:rsid w:val="00752E2B"/>
    <w:rsid w:val="00752E70"/>
    <w:rsid w:val="00752E9F"/>
    <w:rsid w:val="00752EB8"/>
    <w:rsid w:val="00753669"/>
    <w:rsid w:val="00753982"/>
    <w:rsid w:val="00753AB5"/>
    <w:rsid w:val="00753EBB"/>
    <w:rsid w:val="00754198"/>
    <w:rsid w:val="0075485F"/>
    <w:rsid w:val="00754C96"/>
    <w:rsid w:val="00754CE6"/>
    <w:rsid w:val="00754F7D"/>
    <w:rsid w:val="0075516F"/>
    <w:rsid w:val="00756200"/>
    <w:rsid w:val="0075639A"/>
    <w:rsid w:val="0075665B"/>
    <w:rsid w:val="00756B38"/>
    <w:rsid w:val="00756BAD"/>
    <w:rsid w:val="00756FC9"/>
    <w:rsid w:val="00757A1A"/>
    <w:rsid w:val="00757AC1"/>
    <w:rsid w:val="00757D1F"/>
    <w:rsid w:val="00757FA5"/>
    <w:rsid w:val="00760891"/>
    <w:rsid w:val="00760910"/>
    <w:rsid w:val="00760A49"/>
    <w:rsid w:val="00760BA1"/>
    <w:rsid w:val="00760CED"/>
    <w:rsid w:val="0076127D"/>
    <w:rsid w:val="00761280"/>
    <w:rsid w:val="00761362"/>
    <w:rsid w:val="0076197E"/>
    <w:rsid w:val="00761C79"/>
    <w:rsid w:val="00761CB0"/>
    <w:rsid w:val="00761CBB"/>
    <w:rsid w:val="007621EF"/>
    <w:rsid w:val="0076276B"/>
    <w:rsid w:val="00762944"/>
    <w:rsid w:val="00762BCE"/>
    <w:rsid w:val="007632C6"/>
    <w:rsid w:val="00763660"/>
    <w:rsid w:val="00763B26"/>
    <w:rsid w:val="00763F93"/>
    <w:rsid w:val="0076421D"/>
    <w:rsid w:val="007642FB"/>
    <w:rsid w:val="00764D5C"/>
    <w:rsid w:val="00764EAC"/>
    <w:rsid w:val="00765467"/>
    <w:rsid w:val="007659F4"/>
    <w:rsid w:val="00765AAF"/>
    <w:rsid w:val="00765EC4"/>
    <w:rsid w:val="007662C5"/>
    <w:rsid w:val="007667EE"/>
    <w:rsid w:val="00766B5F"/>
    <w:rsid w:val="00767214"/>
    <w:rsid w:val="00767261"/>
    <w:rsid w:val="0077042F"/>
    <w:rsid w:val="00770594"/>
    <w:rsid w:val="00770650"/>
    <w:rsid w:val="007711F7"/>
    <w:rsid w:val="0077167A"/>
    <w:rsid w:val="00771744"/>
    <w:rsid w:val="00771B99"/>
    <w:rsid w:val="00772589"/>
    <w:rsid w:val="00772B73"/>
    <w:rsid w:val="00772D12"/>
    <w:rsid w:val="00773097"/>
    <w:rsid w:val="007733D1"/>
    <w:rsid w:val="0077346C"/>
    <w:rsid w:val="0077348E"/>
    <w:rsid w:val="0077351B"/>
    <w:rsid w:val="007736DD"/>
    <w:rsid w:val="00773A86"/>
    <w:rsid w:val="00774702"/>
    <w:rsid w:val="0077483D"/>
    <w:rsid w:val="0077484E"/>
    <w:rsid w:val="00774BF1"/>
    <w:rsid w:val="00774BF2"/>
    <w:rsid w:val="00774C33"/>
    <w:rsid w:val="007754C9"/>
    <w:rsid w:val="0077568B"/>
    <w:rsid w:val="00775713"/>
    <w:rsid w:val="0077572E"/>
    <w:rsid w:val="00775BA4"/>
    <w:rsid w:val="00776226"/>
    <w:rsid w:val="0077634C"/>
    <w:rsid w:val="00776734"/>
    <w:rsid w:val="00776AC2"/>
    <w:rsid w:val="00776B41"/>
    <w:rsid w:val="00776BC4"/>
    <w:rsid w:val="00776CC8"/>
    <w:rsid w:val="0077702D"/>
    <w:rsid w:val="00777116"/>
    <w:rsid w:val="00777196"/>
    <w:rsid w:val="00777703"/>
    <w:rsid w:val="00777F82"/>
    <w:rsid w:val="00780117"/>
    <w:rsid w:val="00780235"/>
    <w:rsid w:val="00780509"/>
    <w:rsid w:val="00780C6A"/>
    <w:rsid w:val="00780E54"/>
    <w:rsid w:val="00780FD3"/>
    <w:rsid w:val="00781204"/>
    <w:rsid w:val="0078129F"/>
    <w:rsid w:val="007814C1"/>
    <w:rsid w:val="00781560"/>
    <w:rsid w:val="007816ED"/>
    <w:rsid w:val="00781977"/>
    <w:rsid w:val="00781EFC"/>
    <w:rsid w:val="00782167"/>
    <w:rsid w:val="007823E8"/>
    <w:rsid w:val="007828B5"/>
    <w:rsid w:val="00782F54"/>
    <w:rsid w:val="00782F8B"/>
    <w:rsid w:val="00783F28"/>
    <w:rsid w:val="00784248"/>
    <w:rsid w:val="00784D30"/>
    <w:rsid w:val="00785602"/>
    <w:rsid w:val="007858C1"/>
    <w:rsid w:val="00786236"/>
    <w:rsid w:val="00786315"/>
    <w:rsid w:val="007863BC"/>
    <w:rsid w:val="007865DF"/>
    <w:rsid w:val="0078675D"/>
    <w:rsid w:val="007868B7"/>
    <w:rsid w:val="0078691F"/>
    <w:rsid w:val="00786C8E"/>
    <w:rsid w:val="00786D89"/>
    <w:rsid w:val="007872F5"/>
    <w:rsid w:val="0078755E"/>
    <w:rsid w:val="00787A5C"/>
    <w:rsid w:val="00787F44"/>
    <w:rsid w:val="0079020A"/>
    <w:rsid w:val="00790380"/>
    <w:rsid w:val="007907E3"/>
    <w:rsid w:val="00790B7E"/>
    <w:rsid w:val="00790CC1"/>
    <w:rsid w:val="00791207"/>
    <w:rsid w:val="00791994"/>
    <w:rsid w:val="00792058"/>
    <w:rsid w:val="00792348"/>
    <w:rsid w:val="00792547"/>
    <w:rsid w:val="0079270B"/>
    <w:rsid w:val="00792902"/>
    <w:rsid w:val="00792C99"/>
    <w:rsid w:val="0079327F"/>
    <w:rsid w:val="007935F6"/>
    <w:rsid w:val="007937E4"/>
    <w:rsid w:val="00793AAF"/>
    <w:rsid w:val="00793ACE"/>
    <w:rsid w:val="007941C9"/>
    <w:rsid w:val="007942D1"/>
    <w:rsid w:val="007943E5"/>
    <w:rsid w:val="007943FD"/>
    <w:rsid w:val="00794602"/>
    <w:rsid w:val="00794994"/>
    <w:rsid w:val="00794BAF"/>
    <w:rsid w:val="00795111"/>
    <w:rsid w:val="00795A89"/>
    <w:rsid w:val="00795E74"/>
    <w:rsid w:val="00795EE6"/>
    <w:rsid w:val="00796317"/>
    <w:rsid w:val="0079650F"/>
    <w:rsid w:val="00796553"/>
    <w:rsid w:val="00796AB6"/>
    <w:rsid w:val="007973DD"/>
    <w:rsid w:val="00797DDE"/>
    <w:rsid w:val="007A05C7"/>
    <w:rsid w:val="007A070A"/>
    <w:rsid w:val="007A1032"/>
    <w:rsid w:val="007A1099"/>
    <w:rsid w:val="007A117E"/>
    <w:rsid w:val="007A1714"/>
    <w:rsid w:val="007A1926"/>
    <w:rsid w:val="007A2033"/>
    <w:rsid w:val="007A2128"/>
    <w:rsid w:val="007A2256"/>
    <w:rsid w:val="007A226D"/>
    <w:rsid w:val="007A231F"/>
    <w:rsid w:val="007A2594"/>
    <w:rsid w:val="007A2960"/>
    <w:rsid w:val="007A29E1"/>
    <w:rsid w:val="007A3083"/>
    <w:rsid w:val="007A31A0"/>
    <w:rsid w:val="007A37B5"/>
    <w:rsid w:val="007A399F"/>
    <w:rsid w:val="007A4298"/>
    <w:rsid w:val="007A4365"/>
    <w:rsid w:val="007A4561"/>
    <w:rsid w:val="007A45FE"/>
    <w:rsid w:val="007A46EE"/>
    <w:rsid w:val="007A478A"/>
    <w:rsid w:val="007A52BC"/>
    <w:rsid w:val="007A5796"/>
    <w:rsid w:val="007A59FC"/>
    <w:rsid w:val="007A618A"/>
    <w:rsid w:val="007A6626"/>
    <w:rsid w:val="007A6B98"/>
    <w:rsid w:val="007A6CC4"/>
    <w:rsid w:val="007A6CCF"/>
    <w:rsid w:val="007A6E02"/>
    <w:rsid w:val="007A6EA9"/>
    <w:rsid w:val="007A6F5B"/>
    <w:rsid w:val="007A7439"/>
    <w:rsid w:val="007A745F"/>
    <w:rsid w:val="007A75FE"/>
    <w:rsid w:val="007A7C7D"/>
    <w:rsid w:val="007A7FFC"/>
    <w:rsid w:val="007B0088"/>
    <w:rsid w:val="007B0121"/>
    <w:rsid w:val="007B0ED1"/>
    <w:rsid w:val="007B0F88"/>
    <w:rsid w:val="007B13A5"/>
    <w:rsid w:val="007B2530"/>
    <w:rsid w:val="007B2A8E"/>
    <w:rsid w:val="007B2DB8"/>
    <w:rsid w:val="007B2E87"/>
    <w:rsid w:val="007B2F99"/>
    <w:rsid w:val="007B3123"/>
    <w:rsid w:val="007B3567"/>
    <w:rsid w:val="007B356C"/>
    <w:rsid w:val="007B3688"/>
    <w:rsid w:val="007B390B"/>
    <w:rsid w:val="007B3F41"/>
    <w:rsid w:val="007B4437"/>
    <w:rsid w:val="007B4438"/>
    <w:rsid w:val="007B445E"/>
    <w:rsid w:val="007B4488"/>
    <w:rsid w:val="007B4504"/>
    <w:rsid w:val="007B49E6"/>
    <w:rsid w:val="007B50BE"/>
    <w:rsid w:val="007B5A5F"/>
    <w:rsid w:val="007B6697"/>
    <w:rsid w:val="007B6FA8"/>
    <w:rsid w:val="007B741C"/>
    <w:rsid w:val="007B76C0"/>
    <w:rsid w:val="007B77CE"/>
    <w:rsid w:val="007B7A02"/>
    <w:rsid w:val="007B7B56"/>
    <w:rsid w:val="007B7C3C"/>
    <w:rsid w:val="007B7E01"/>
    <w:rsid w:val="007C0180"/>
    <w:rsid w:val="007C0929"/>
    <w:rsid w:val="007C09CC"/>
    <w:rsid w:val="007C11F8"/>
    <w:rsid w:val="007C1945"/>
    <w:rsid w:val="007C1F26"/>
    <w:rsid w:val="007C264D"/>
    <w:rsid w:val="007C2658"/>
    <w:rsid w:val="007C2734"/>
    <w:rsid w:val="007C2B82"/>
    <w:rsid w:val="007C2C3A"/>
    <w:rsid w:val="007C2EE2"/>
    <w:rsid w:val="007C3054"/>
    <w:rsid w:val="007C3553"/>
    <w:rsid w:val="007C356D"/>
    <w:rsid w:val="007C37E8"/>
    <w:rsid w:val="007C3AAB"/>
    <w:rsid w:val="007C3CAB"/>
    <w:rsid w:val="007C4473"/>
    <w:rsid w:val="007C47C0"/>
    <w:rsid w:val="007C496E"/>
    <w:rsid w:val="007C4ACC"/>
    <w:rsid w:val="007C4CEA"/>
    <w:rsid w:val="007C4D7B"/>
    <w:rsid w:val="007C4DEA"/>
    <w:rsid w:val="007C5388"/>
    <w:rsid w:val="007C5AA4"/>
    <w:rsid w:val="007C5BAD"/>
    <w:rsid w:val="007C5BC0"/>
    <w:rsid w:val="007C613D"/>
    <w:rsid w:val="007C62B1"/>
    <w:rsid w:val="007C65B9"/>
    <w:rsid w:val="007C6606"/>
    <w:rsid w:val="007C6768"/>
    <w:rsid w:val="007C68E8"/>
    <w:rsid w:val="007C692C"/>
    <w:rsid w:val="007C7271"/>
    <w:rsid w:val="007C77A4"/>
    <w:rsid w:val="007D05C3"/>
    <w:rsid w:val="007D0930"/>
    <w:rsid w:val="007D0E30"/>
    <w:rsid w:val="007D0F94"/>
    <w:rsid w:val="007D1067"/>
    <w:rsid w:val="007D11E9"/>
    <w:rsid w:val="007D13A4"/>
    <w:rsid w:val="007D18BB"/>
    <w:rsid w:val="007D1C46"/>
    <w:rsid w:val="007D1FC3"/>
    <w:rsid w:val="007D2490"/>
    <w:rsid w:val="007D2AA1"/>
    <w:rsid w:val="007D2F21"/>
    <w:rsid w:val="007D3198"/>
    <w:rsid w:val="007D37E3"/>
    <w:rsid w:val="007D4045"/>
    <w:rsid w:val="007D408F"/>
    <w:rsid w:val="007D50EC"/>
    <w:rsid w:val="007D5405"/>
    <w:rsid w:val="007D5421"/>
    <w:rsid w:val="007D550F"/>
    <w:rsid w:val="007D55B3"/>
    <w:rsid w:val="007D5942"/>
    <w:rsid w:val="007D6247"/>
    <w:rsid w:val="007D6478"/>
    <w:rsid w:val="007D6A77"/>
    <w:rsid w:val="007D6B8D"/>
    <w:rsid w:val="007D6DBA"/>
    <w:rsid w:val="007D70EF"/>
    <w:rsid w:val="007D77D7"/>
    <w:rsid w:val="007D7DC1"/>
    <w:rsid w:val="007E0339"/>
    <w:rsid w:val="007E0582"/>
    <w:rsid w:val="007E089F"/>
    <w:rsid w:val="007E0AED"/>
    <w:rsid w:val="007E14FB"/>
    <w:rsid w:val="007E1ECD"/>
    <w:rsid w:val="007E21CD"/>
    <w:rsid w:val="007E242C"/>
    <w:rsid w:val="007E2BA7"/>
    <w:rsid w:val="007E2C6F"/>
    <w:rsid w:val="007E2E0A"/>
    <w:rsid w:val="007E2EF1"/>
    <w:rsid w:val="007E3254"/>
    <w:rsid w:val="007E357F"/>
    <w:rsid w:val="007E37E4"/>
    <w:rsid w:val="007E3AB4"/>
    <w:rsid w:val="007E3EBD"/>
    <w:rsid w:val="007E4683"/>
    <w:rsid w:val="007E48F4"/>
    <w:rsid w:val="007E5199"/>
    <w:rsid w:val="007E5932"/>
    <w:rsid w:val="007E59DA"/>
    <w:rsid w:val="007E5C40"/>
    <w:rsid w:val="007E5F52"/>
    <w:rsid w:val="007E60AB"/>
    <w:rsid w:val="007E62D4"/>
    <w:rsid w:val="007E6325"/>
    <w:rsid w:val="007E6550"/>
    <w:rsid w:val="007E67DB"/>
    <w:rsid w:val="007E697D"/>
    <w:rsid w:val="007E6E17"/>
    <w:rsid w:val="007E701F"/>
    <w:rsid w:val="007E70BA"/>
    <w:rsid w:val="007E73E4"/>
    <w:rsid w:val="007F0282"/>
    <w:rsid w:val="007F0658"/>
    <w:rsid w:val="007F0C62"/>
    <w:rsid w:val="007F126B"/>
    <w:rsid w:val="007F1337"/>
    <w:rsid w:val="007F1719"/>
    <w:rsid w:val="007F1815"/>
    <w:rsid w:val="007F1AB2"/>
    <w:rsid w:val="007F2099"/>
    <w:rsid w:val="007F214D"/>
    <w:rsid w:val="007F2B75"/>
    <w:rsid w:val="007F2EA2"/>
    <w:rsid w:val="007F2FB1"/>
    <w:rsid w:val="007F3003"/>
    <w:rsid w:val="007F303C"/>
    <w:rsid w:val="007F32DF"/>
    <w:rsid w:val="007F32F6"/>
    <w:rsid w:val="007F3378"/>
    <w:rsid w:val="007F3646"/>
    <w:rsid w:val="007F3BBF"/>
    <w:rsid w:val="007F43A3"/>
    <w:rsid w:val="007F449E"/>
    <w:rsid w:val="007F4510"/>
    <w:rsid w:val="007F4544"/>
    <w:rsid w:val="007F45BD"/>
    <w:rsid w:val="007F45D1"/>
    <w:rsid w:val="007F47AB"/>
    <w:rsid w:val="007F503F"/>
    <w:rsid w:val="007F538F"/>
    <w:rsid w:val="007F5560"/>
    <w:rsid w:val="007F5777"/>
    <w:rsid w:val="007F5914"/>
    <w:rsid w:val="007F61C2"/>
    <w:rsid w:val="007F64F1"/>
    <w:rsid w:val="007F67C5"/>
    <w:rsid w:val="007F6B07"/>
    <w:rsid w:val="007F6BA4"/>
    <w:rsid w:val="007F6D73"/>
    <w:rsid w:val="007F7258"/>
    <w:rsid w:val="007F72B1"/>
    <w:rsid w:val="007F7836"/>
    <w:rsid w:val="007F7F60"/>
    <w:rsid w:val="00800391"/>
    <w:rsid w:val="00800559"/>
    <w:rsid w:val="00800996"/>
    <w:rsid w:val="00800E3E"/>
    <w:rsid w:val="00800FE5"/>
    <w:rsid w:val="00801205"/>
    <w:rsid w:val="00801264"/>
    <w:rsid w:val="0080168F"/>
    <w:rsid w:val="00801AE5"/>
    <w:rsid w:val="00801D1A"/>
    <w:rsid w:val="00801E8C"/>
    <w:rsid w:val="00801FE2"/>
    <w:rsid w:val="00802352"/>
    <w:rsid w:val="00802A8E"/>
    <w:rsid w:val="00802C5F"/>
    <w:rsid w:val="00802FFA"/>
    <w:rsid w:val="00803609"/>
    <w:rsid w:val="00803BC3"/>
    <w:rsid w:val="008045EA"/>
    <w:rsid w:val="00804735"/>
    <w:rsid w:val="00804DCE"/>
    <w:rsid w:val="00804DE3"/>
    <w:rsid w:val="00804F54"/>
    <w:rsid w:val="00804FF5"/>
    <w:rsid w:val="00805223"/>
    <w:rsid w:val="008055B3"/>
    <w:rsid w:val="0080584C"/>
    <w:rsid w:val="00805B5A"/>
    <w:rsid w:val="008063D1"/>
    <w:rsid w:val="008065B0"/>
    <w:rsid w:val="00806903"/>
    <w:rsid w:val="008069C4"/>
    <w:rsid w:val="00806F7E"/>
    <w:rsid w:val="00807830"/>
    <w:rsid w:val="008078FD"/>
    <w:rsid w:val="00807B14"/>
    <w:rsid w:val="00807DF7"/>
    <w:rsid w:val="00810A7E"/>
    <w:rsid w:val="00810D9D"/>
    <w:rsid w:val="00811729"/>
    <w:rsid w:val="00811CC1"/>
    <w:rsid w:val="008123E6"/>
    <w:rsid w:val="008126D1"/>
    <w:rsid w:val="0081337D"/>
    <w:rsid w:val="00813DC9"/>
    <w:rsid w:val="0081437F"/>
    <w:rsid w:val="008144F3"/>
    <w:rsid w:val="0081453A"/>
    <w:rsid w:val="00814635"/>
    <w:rsid w:val="008146A5"/>
    <w:rsid w:val="00815622"/>
    <w:rsid w:val="00815CC8"/>
    <w:rsid w:val="00815E00"/>
    <w:rsid w:val="00816164"/>
    <w:rsid w:val="00816465"/>
    <w:rsid w:val="00816895"/>
    <w:rsid w:val="008168CD"/>
    <w:rsid w:val="008168F7"/>
    <w:rsid w:val="008172F3"/>
    <w:rsid w:val="008176CD"/>
    <w:rsid w:val="0081793B"/>
    <w:rsid w:val="0081794D"/>
    <w:rsid w:val="00817A5B"/>
    <w:rsid w:val="008207BF"/>
    <w:rsid w:val="0082084E"/>
    <w:rsid w:val="008212DA"/>
    <w:rsid w:val="00821422"/>
    <w:rsid w:val="0082168C"/>
    <w:rsid w:val="00821DF9"/>
    <w:rsid w:val="00821F67"/>
    <w:rsid w:val="00821F91"/>
    <w:rsid w:val="00822125"/>
    <w:rsid w:val="008221FB"/>
    <w:rsid w:val="0082250E"/>
    <w:rsid w:val="008226A2"/>
    <w:rsid w:val="00822987"/>
    <w:rsid w:val="00822EC6"/>
    <w:rsid w:val="00823343"/>
    <w:rsid w:val="0082368E"/>
    <w:rsid w:val="008243E4"/>
    <w:rsid w:val="00824EBF"/>
    <w:rsid w:val="0082562D"/>
    <w:rsid w:val="008256BE"/>
    <w:rsid w:val="008258CA"/>
    <w:rsid w:val="00825AA8"/>
    <w:rsid w:val="00825D0D"/>
    <w:rsid w:val="00826169"/>
    <w:rsid w:val="00826305"/>
    <w:rsid w:val="00826352"/>
    <w:rsid w:val="008263E8"/>
    <w:rsid w:val="00826554"/>
    <w:rsid w:val="00826B45"/>
    <w:rsid w:val="00827087"/>
    <w:rsid w:val="008272E5"/>
    <w:rsid w:val="00827605"/>
    <w:rsid w:val="008278A5"/>
    <w:rsid w:val="0083009F"/>
    <w:rsid w:val="008300B2"/>
    <w:rsid w:val="008302D4"/>
    <w:rsid w:val="00830347"/>
    <w:rsid w:val="0083058C"/>
    <w:rsid w:val="00830C4A"/>
    <w:rsid w:val="00830E99"/>
    <w:rsid w:val="0083157B"/>
    <w:rsid w:val="008316C2"/>
    <w:rsid w:val="00831709"/>
    <w:rsid w:val="0083181E"/>
    <w:rsid w:val="00831936"/>
    <w:rsid w:val="00831D19"/>
    <w:rsid w:val="0083231C"/>
    <w:rsid w:val="008324E6"/>
    <w:rsid w:val="008325E9"/>
    <w:rsid w:val="008327B9"/>
    <w:rsid w:val="00832C04"/>
    <w:rsid w:val="00832EC2"/>
    <w:rsid w:val="00833168"/>
    <w:rsid w:val="00833281"/>
    <w:rsid w:val="00833C99"/>
    <w:rsid w:val="00833EE8"/>
    <w:rsid w:val="008342F7"/>
    <w:rsid w:val="008347D6"/>
    <w:rsid w:val="008349AF"/>
    <w:rsid w:val="00835172"/>
    <w:rsid w:val="00835934"/>
    <w:rsid w:val="00835BCF"/>
    <w:rsid w:val="00835BD7"/>
    <w:rsid w:val="00835F2E"/>
    <w:rsid w:val="0083647A"/>
    <w:rsid w:val="00836723"/>
    <w:rsid w:val="00836727"/>
    <w:rsid w:val="00836882"/>
    <w:rsid w:val="00836D50"/>
    <w:rsid w:val="008370A1"/>
    <w:rsid w:val="008371B2"/>
    <w:rsid w:val="00837B30"/>
    <w:rsid w:val="00837D67"/>
    <w:rsid w:val="00837DDF"/>
    <w:rsid w:val="00837FCE"/>
    <w:rsid w:val="00840515"/>
    <w:rsid w:val="008407AE"/>
    <w:rsid w:val="008417D5"/>
    <w:rsid w:val="0084183B"/>
    <w:rsid w:val="00841B52"/>
    <w:rsid w:val="00842236"/>
    <w:rsid w:val="008428AF"/>
    <w:rsid w:val="008432EC"/>
    <w:rsid w:val="0084335D"/>
    <w:rsid w:val="00843592"/>
    <w:rsid w:val="00843782"/>
    <w:rsid w:val="008439AE"/>
    <w:rsid w:val="00843AEB"/>
    <w:rsid w:val="00843AED"/>
    <w:rsid w:val="00843AF5"/>
    <w:rsid w:val="00844484"/>
    <w:rsid w:val="00844C0F"/>
    <w:rsid w:val="008452F3"/>
    <w:rsid w:val="00845693"/>
    <w:rsid w:val="00845A06"/>
    <w:rsid w:val="00846022"/>
    <w:rsid w:val="008460FF"/>
    <w:rsid w:val="0084648E"/>
    <w:rsid w:val="00846806"/>
    <w:rsid w:val="00846D59"/>
    <w:rsid w:val="00846D61"/>
    <w:rsid w:val="008474B9"/>
    <w:rsid w:val="0084759B"/>
    <w:rsid w:val="008477EF"/>
    <w:rsid w:val="00847A14"/>
    <w:rsid w:val="00847B90"/>
    <w:rsid w:val="00850453"/>
    <w:rsid w:val="00850981"/>
    <w:rsid w:val="00851F59"/>
    <w:rsid w:val="00851FDB"/>
    <w:rsid w:val="00852B28"/>
    <w:rsid w:val="00852E6A"/>
    <w:rsid w:val="00852F6F"/>
    <w:rsid w:val="00853745"/>
    <w:rsid w:val="00853A34"/>
    <w:rsid w:val="00853A52"/>
    <w:rsid w:val="00853F65"/>
    <w:rsid w:val="0085411A"/>
    <w:rsid w:val="0085418B"/>
    <w:rsid w:val="00854246"/>
    <w:rsid w:val="00854405"/>
    <w:rsid w:val="008546EB"/>
    <w:rsid w:val="00854BC4"/>
    <w:rsid w:val="00854CEA"/>
    <w:rsid w:val="00854CF2"/>
    <w:rsid w:val="00855481"/>
    <w:rsid w:val="008554D2"/>
    <w:rsid w:val="00855948"/>
    <w:rsid w:val="00856180"/>
    <w:rsid w:val="0085647C"/>
    <w:rsid w:val="008564B0"/>
    <w:rsid w:val="00856918"/>
    <w:rsid w:val="00856CA4"/>
    <w:rsid w:val="008576C1"/>
    <w:rsid w:val="00857830"/>
    <w:rsid w:val="008578CF"/>
    <w:rsid w:val="00857A29"/>
    <w:rsid w:val="00857B11"/>
    <w:rsid w:val="00857B46"/>
    <w:rsid w:val="00857BC0"/>
    <w:rsid w:val="00857E86"/>
    <w:rsid w:val="0086017E"/>
    <w:rsid w:val="0086028F"/>
    <w:rsid w:val="00860360"/>
    <w:rsid w:val="008608E0"/>
    <w:rsid w:val="008609F1"/>
    <w:rsid w:val="00860E41"/>
    <w:rsid w:val="0086146C"/>
    <w:rsid w:val="008614FB"/>
    <w:rsid w:val="008616C3"/>
    <w:rsid w:val="008619DF"/>
    <w:rsid w:val="00861C7A"/>
    <w:rsid w:val="00861CDB"/>
    <w:rsid w:val="0086212D"/>
    <w:rsid w:val="00862142"/>
    <w:rsid w:val="0086220B"/>
    <w:rsid w:val="0086247B"/>
    <w:rsid w:val="008626B0"/>
    <w:rsid w:val="00862735"/>
    <w:rsid w:val="00862B43"/>
    <w:rsid w:val="00862DA2"/>
    <w:rsid w:val="00862EAA"/>
    <w:rsid w:val="008630E2"/>
    <w:rsid w:val="00863248"/>
    <w:rsid w:val="0086354C"/>
    <w:rsid w:val="0086366C"/>
    <w:rsid w:val="00863967"/>
    <w:rsid w:val="00863BC0"/>
    <w:rsid w:val="00863E47"/>
    <w:rsid w:val="0086444B"/>
    <w:rsid w:val="00864605"/>
    <w:rsid w:val="00864731"/>
    <w:rsid w:val="00864973"/>
    <w:rsid w:val="00864F26"/>
    <w:rsid w:val="0086521C"/>
    <w:rsid w:val="008655AA"/>
    <w:rsid w:val="008655B6"/>
    <w:rsid w:val="0086563F"/>
    <w:rsid w:val="00865736"/>
    <w:rsid w:val="00865801"/>
    <w:rsid w:val="008658AE"/>
    <w:rsid w:val="00865AE1"/>
    <w:rsid w:val="00866615"/>
    <w:rsid w:val="008667C8"/>
    <w:rsid w:val="00866852"/>
    <w:rsid w:val="00866EAA"/>
    <w:rsid w:val="00867186"/>
    <w:rsid w:val="00867394"/>
    <w:rsid w:val="008673B5"/>
    <w:rsid w:val="00870551"/>
    <w:rsid w:val="008709DD"/>
    <w:rsid w:val="00870EA5"/>
    <w:rsid w:val="008718CB"/>
    <w:rsid w:val="00871C73"/>
    <w:rsid w:val="00871E98"/>
    <w:rsid w:val="0087206D"/>
    <w:rsid w:val="00872221"/>
    <w:rsid w:val="008727D6"/>
    <w:rsid w:val="00872FEA"/>
    <w:rsid w:val="00873077"/>
    <w:rsid w:val="0087359B"/>
    <w:rsid w:val="008735AC"/>
    <w:rsid w:val="00873772"/>
    <w:rsid w:val="00873863"/>
    <w:rsid w:val="008738AF"/>
    <w:rsid w:val="00874185"/>
    <w:rsid w:val="00874199"/>
    <w:rsid w:val="00874759"/>
    <w:rsid w:val="00874A2E"/>
    <w:rsid w:val="008750F0"/>
    <w:rsid w:val="00875637"/>
    <w:rsid w:val="00875728"/>
    <w:rsid w:val="008757A5"/>
    <w:rsid w:val="00875812"/>
    <w:rsid w:val="00875B88"/>
    <w:rsid w:val="00875E59"/>
    <w:rsid w:val="00876AD6"/>
    <w:rsid w:val="00876E70"/>
    <w:rsid w:val="008771A9"/>
    <w:rsid w:val="00877F38"/>
    <w:rsid w:val="0088054A"/>
    <w:rsid w:val="00880633"/>
    <w:rsid w:val="00880683"/>
    <w:rsid w:val="0088090D"/>
    <w:rsid w:val="00880B34"/>
    <w:rsid w:val="00880C43"/>
    <w:rsid w:val="008813D4"/>
    <w:rsid w:val="00881476"/>
    <w:rsid w:val="00881CC0"/>
    <w:rsid w:val="00881FE9"/>
    <w:rsid w:val="00882468"/>
    <w:rsid w:val="00882A93"/>
    <w:rsid w:val="00882ADB"/>
    <w:rsid w:val="00882C00"/>
    <w:rsid w:val="00882FD4"/>
    <w:rsid w:val="00882FE6"/>
    <w:rsid w:val="00883566"/>
    <w:rsid w:val="0088358F"/>
    <w:rsid w:val="008836CE"/>
    <w:rsid w:val="008837EB"/>
    <w:rsid w:val="0088381A"/>
    <w:rsid w:val="00883975"/>
    <w:rsid w:val="00883E4D"/>
    <w:rsid w:val="0088488B"/>
    <w:rsid w:val="00884930"/>
    <w:rsid w:val="00884B4D"/>
    <w:rsid w:val="00885B6C"/>
    <w:rsid w:val="00885C85"/>
    <w:rsid w:val="0088654E"/>
    <w:rsid w:val="0088687E"/>
    <w:rsid w:val="008868E3"/>
    <w:rsid w:val="00886A35"/>
    <w:rsid w:val="00886F98"/>
    <w:rsid w:val="0088705A"/>
    <w:rsid w:val="008872AE"/>
    <w:rsid w:val="00887534"/>
    <w:rsid w:val="00887580"/>
    <w:rsid w:val="00887707"/>
    <w:rsid w:val="00887C77"/>
    <w:rsid w:val="00887F85"/>
    <w:rsid w:val="0089071E"/>
    <w:rsid w:val="00890E37"/>
    <w:rsid w:val="00891732"/>
    <w:rsid w:val="00891B7F"/>
    <w:rsid w:val="00891BD6"/>
    <w:rsid w:val="00891DE5"/>
    <w:rsid w:val="00891FAB"/>
    <w:rsid w:val="008921CE"/>
    <w:rsid w:val="008921ED"/>
    <w:rsid w:val="0089223A"/>
    <w:rsid w:val="00892511"/>
    <w:rsid w:val="00892AD0"/>
    <w:rsid w:val="00892BE0"/>
    <w:rsid w:val="00892DF9"/>
    <w:rsid w:val="00892EA2"/>
    <w:rsid w:val="008931B5"/>
    <w:rsid w:val="00893692"/>
    <w:rsid w:val="00893B86"/>
    <w:rsid w:val="00893BD6"/>
    <w:rsid w:val="00893F7E"/>
    <w:rsid w:val="00894311"/>
    <w:rsid w:val="00894321"/>
    <w:rsid w:val="0089478A"/>
    <w:rsid w:val="008953DA"/>
    <w:rsid w:val="008953DC"/>
    <w:rsid w:val="0089564E"/>
    <w:rsid w:val="0089654C"/>
    <w:rsid w:val="00896C78"/>
    <w:rsid w:val="00896D8D"/>
    <w:rsid w:val="00896EF8"/>
    <w:rsid w:val="0089708A"/>
    <w:rsid w:val="00897AC4"/>
    <w:rsid w:val="00897B49"/>
    <w:rsid w:val="00897CBC"/>
    <w:rsid w:val="008A0138"/>
    <w:rsid w:val="008A07D4"/>
    <w:rsid w:val="008A0D15"/>
    <w:rsid w:val="008A1903"/>
    <w:rsid w:val="008A1ACA"/>
    <w:rsid w:val="008A20C2"/>
    <w:rsid w:val="008A2289"/>
    <w:rsid w:val="008A26A7"/>
    <w:rsid w:val="008A2967"/>
    <w:rsid w:val="008A3247"/>
    <w:rsid w:val="008A34AF"/>
    <w:rsid w:val="008A3894"/>
    <w:rsid w:val="008A3F46"/>
    <w:rsid w:val="008A4368"/>
    <w:rsid w:val="008A4406"/>
    <w:rsid w:val="008A4A45"/>
    <w:rsid w:val="008A4E83"/>
    <w:rsid w:val="008A4EFE"/>
    <w:rsid w:val="008A4F4A"/>
    <w:rsid w:val="008A5728"/>
    <w:rsid w:val="008A57E0"/>
    <w:rsid w:val="008A69D5"/>
    <w:rsid w:val="008A6AEF"/>
    <w:rsid w:val="008A6E57"/>
    <w:rsid w:val="008A6F38"/>
    <w:rsid w:val="008A7274"/>
    <w:rsid w:val="008A7BF3"/>
    <w:rsid w:val="008A7C47"/>
    <w:rsid w:val="008B0789"/>
    <w:rsid w:val="008B0F7C"/>
    <w:rsid w:val="008B0FB1"/>
    <w:rsid w:val="008B13B4"/>
    <w:rsid w:val="008B1AD3"/>
    <w:rsid w:val="008B1BCB"/>
    <w:rsid w:val="008B1D3C"/>
    <w:rsid w:val="008B20A2"/>
    <w:rsid w:val="008B20C7"/>
    <w:rsid w:val="008B23B0"/>
    <w:rsid w:val="008B2C26"/>
    <w:rsid w:val="008B2CA7"/>
    <w:rsid w:val="008B2FBF"/>
    <w:rsid w:val="008B33B6"/>
    <w:rsid w:val="008B33D4"/>
    <w:rsid w:val="008B3B09"/>
    <w:rsid w:val="008B3B11"/>
    <w:rsid w:val="008B3BFA"/>
    <w:rsid w:val="008B516A"/>
    <w:rsid w:val="008B5245"/>
    <w:rsid w:val="008B55F4"/>
    <w:rsid w:val="008B6068"/>
    <w:rsid w:val="008B61F8"/>
    <w:rsid w:val="008B637A"/>
    <w:rsid w:val="008B664C"/>
    <w:rsid w:val="008B6E0D"/>
    <w:rsid w:val="008B6E63"/>
    <w:rsid w:val="008B78E6"/>
    <w:rsid w:val="008B7C9B"/>
    <w:rsid w:val="008B7FB3"/>
    <w:rsid w:val="008C018D"/>
    <w:rsid w:val="008C0198"/>
    <w:rsid w:val="008C05AB"/>
    <w:rsid w:val="008C067A"/>
    <w:rsid w:val="008C0973"/>
    <w:rsid w:val="008C0B0A"/>
    <w:rsid w:val="008C0C04"/>
    <w:rsid w:val="008C0D93"/>
    <w:rsid w:val="008C0F3D"/>
    <w:rsid w:val="008C101C"/>
    <w:rsid w:val="008C1148"/>
    <w:rsid w:val="008C1D2E"/>
    <w:rsid w:val="008C26A3"/>
    <w:rsid w:val="008C27EE"/>
    <w:rsid w:val="008C2ED7"/>
    <w:rsid w:val="008C2EF5"/>
    <w:rsid w:val="008C3756"/>
    <w:rsid w:val="008C4410"/>
    <w:rsid w:val="008C5991"/>
    <w:rsid w:val="008C5A8E"/>
    <w:rsid w:val="008C5CA1"/>
    <w:rsid w:val="008C5FCB"/>
    <w:rsid w:val="008C60AD"/>
    <w:rsid w:val="008C6AA9"/>
    <w:rsid w:val="008C6B71"/>
    <w:rsid w:val="008C70A2"/>
    <w:rsid w:val="008C71C8"/>
    <w:rsid w:val="008C7248"/>
    <w:rsid w:val="008C74E2"/>
    <w:rsid w:val="008C788A"/>
    <w:rsid w:val="008C78D9"/>
    <w:rsid w:val="008C7D81"/>
    <w:rsid w:val="008D000C"/>
    <w:rsid w:val="008D02B1"/>
    <w:rsid w:val="008D031E"/>
    <w:rsid w:val="008D0501"/>
    <w:rsid w:val="008D052E"/>
    <w:rsid w:val="008D0581"/>
    <w:rsid w:val="008D0A49"/>
    <w:rsid w:val="008D0EC0"/>
    <w:rsid w:val="008D10A4"/>
    <w:rsid w:val="008D13CC"/>
    <w:rsid w:val="008D1497"/>
    <w:rsid w:val="008D189F"/>
    <w:rsid w:val="008D1B5F"/>
    <w:rsid w:val="008D1BBF"/>
    <w:rsid w:val="008D1C74"/>
    <w:rsid w:val="008D1C89"/>
    <w:rsid w:val="008D1DB9"/>
    <w:rsid w:val="008D2000"/>
    <w:rsid w:val="008D2439"/>
    <w:rsid w:val="008D299D"/>
    <w:rsid w:val="008D2A93"/>
    <w:rsid w:val="008D2ADD"/>
    <w:rsid w:val="008D2B0B"/>
    <w:rsid w:val="008D2E56"/>
    <w:rsid w:val="008D3782"/>
    <w:rsid w:val="008D390B"/>
    <w:rsid w:val="008D3D57"/>
    <w:rsid w:val="008D3D8A"/>
    <w:rsid w:val="008D3DA2"/>
    <w:rsid w:val="008D3ED2"/>
    <w:rsid w:val="008D3FBB"/>
    <w:rsid w:val="008D48DF"/>
    <w:rsid w:val="008D5066"/>
    <w:rsid w:val="008D5143"/>
    <w:rsid w:val="008D53AF"/>
    <w:rsid w:val="008D5974"/>
    <w:rsid w:val="008D5B56"/>
    <w:rsid w:val="008D5DF2"/>
    <w:rsid w:val="008D6153"/>
    <w:rsid w:val="008D61DC"/>
    <w:rsid w:val="008D66C0"/>
    <w:rsid w:val="008D6B67"/>
    <w:rsid w:val="008D7080"/>
    <w:rsid w:val="008D79C5"/>
    <w:rsid w:val="008D7CD5"/>
    <w:rsid w:val="008E0053"/>
    <w:rsid w:val="008E0950"/>
    <w:rsid w:val="008E1197"/>
    <w:rsid w:val="008E14AB"/>
    <w:rsid w:val="008E19AA"/>
    <w:rsid w:val="008E1AFB"/>
    <w:rsid w:val="008E1C4F"/>
    <w:rsid w:val="008E1D3F"/>
    <w:rsid w:val="008E2546"/>
    <w:rsid w:val="008E2845"/>
    <w:rsid w:val="008E2A8A"/>
    <w:rsid w:val="008E2A97"/>
    <w:rsid w:val="008E2C60"/>
    <w:rsid w:val="008E2CD1"/>
    <w:rsid w:val="008E2E16"/>
    <w:rsid w:val="008E2E66"/>
    <w:rsid w:val="008E323D"/>
    <w:rsid w:val="008E3381"/>
    <w:rsid w:val="008E3783"/>
    <w:rsid w:val="008E3794"/>
    <w:rsid w:val="008E41D7"/>
    <w:rsid w:val="008E420C"/>
    <w:rsid w:val="008E4355"/>
    <w:rsid w:val="008E495A"/>
    <w:rsid w:val="008E54FB"/>
    <w:rsid w:val="008E5B17"/>
    <w:rsid w:val="008E5B2B"/>
    <w:rsid w:val="008E5C37"/>
    <w:rsid w:val="008E6554"/>
    <w:rsid w:val="008E6E40"/>
    <w:rsid w:val="008E6ECE"/>
    <w:rsid w:val="008E6EF9"/>
    <w:rsid w:val="008E7495"/>
    <w:rsid w:val="008E770A"/>
    <w:rsid w:val="008E777E"/>
    <w:rsid w:val="008E7A38"/>
    <w:rsid w:val="008E7C5A"/>
    <w:rsid w:val="008E7F0A"/>
    <w:rsid w:val="008F0022"/>
    <w:rsid w:val="008F0292"/>
    <w:rsid w:val="008F0315"/>
    <w:rsid w:val="008F0550"/>
    <w:rsid w:val="008F05E0"/>
    <w:rsid w:val="008F05FB"/>
    <w:rsid w:val="008F089F"/>
    <w:rsid w:val="008F08AD"/>
    <w:rsid w:val="008F0DCB"/>
    <w:rsid w:val="008F1130"/>
    <w:rsid w:val="008F1248"/>
    <w:rsid w:val="008F1575"/>
    <w:rsid w:val="008F16B2"/>
    <w:rsid w:val="008F19B8"/>
    <w:rsid w:val="008F21F6"/>
    <w:rsid w:val="008F27CF"/>
    <w:rsid w:val="008F2DCE"/>
    <w:rsid w:val="008F326A"/>
    <w:rsid w:val="008F3339"/>
    <w:rsid w:val="008F41C6"/>
    <w:rsid w:val="008F41DD"/>
    <w:rsid w:val="008F4481"/>
    <w:rsid w:val="008F4B0B"/>
    <w:rsid w:val="008F4E1E"/>
    <w:rsid w:val="008F5123"/>
    <w:rsid w:val="008F54C3"/>
    <w:rsid w:val="008F5708"/>
    <w:rsid w:val="008F592E"/>
    <w:rsid w:val="008F5981"/>
    <w:rsid w:val="008F5C05"/>
    <w:rsid w:val="008F5C3A"/>
    <w:rsid w:val="008F5E7D"/>
    <w:rsid w:val="008F60EF"/>
    <w:rsid w:val="008F64F3"/>
    <w:rsid w:val="008F662F"/>
    <w:rsid w:val="008F6813"/>
    <w:rsid w:val="008F6823"/>
    <w:rsid w:val="008F6859"/>
    <w:rsid w:val="008F6886"/>
    <w:rsid w:val="008F6B43"/>
    <w:rsid w:val="008F70BE"/>
    <w:rsid w:val="008F7609"/>
    <w:rsid w:val="008F785E"/>
    <w:rsid w:val="008F7A08"/>
    <w:rsid w:val="008F7F9C"/>
    <w:rsid w:val="008F7FF9"/>
    <w:rsid w:val="00900061"/>
    <w:rsid w:val="00900173"/>
    <w:rsid w:val="00900250"/>
    <w:rsid w:val="0090051F"/>
    <w:rsid w:val="00900650"/>
    <w:rsid w:val="0090096C"/>
    <w:rsid w:val="00900D53"/>
    <w:rsid w:val="00900DC2"/>
    <w:rsid w:val="00900EB3"/>
    <w:rsid w:val="00901264"/>
    <w:rsid w:val="009014B2"/>
    <w:rsid w:val="0090199B"/>
    <w:rsid w:val="00901AC1"/>
    <w:rsid w:val="00901DBA"/>
    <w:rsid w:val="00901E4D"/>
    <w:rsid w:val="0090298C"/>
    <w:rsid w:val="00902E24"/>
    <w:rsid w:val="00902FB7"/>
    <w:rsid w:val="0090329B"/>
    <w:rsid w:val="00903526"/>
    <w:rsid w:val="00903E20"/>
    <w:rsid w:val="00904599"/>
    <w:rsid w:val="00904A5E"/>
    <w:rsid w:val="00904DBB"/>
    <w:rsid w:val="00905123"/>
    <w:rsid w:val="009053E4"/>
    <w:rsid w:val="009053EF"/>
    <w:rsid w:val="009056A4"/>
    <w:rsid w:val="00905A85"/>
    <w:rsid w:val="00906080"/>
    <w:rsid w:val="00906183"/>
    <w:rsid w:val="0090624D"/>
    <w:rsid w:val="009066FD"/>
    <w:rsid w:val="0090684E"/>
    <w:rsid w:val="00906D10"/>
    <w:rsid w:val="00906E8F"/>
    <w:rsid w:val="0090721E"/>
    <w:rsid w:val="0090750C"/>
    <w:rsid w:val="00907BFF"/>
    <w:rsid w:val="00907DB8"/>
    <w:rsid w:val="00910044"/>
    <w:rsid w:val="009100DF"/>
    <w:rsid w:val="009103A4"/>
    <w:rsid w:val="0091060A"/>
    <w:rsid w:val="00910788"/>
    <w:rsid w:val="009107C4"/>
    <w:rsid w:val="00910A86"/>
    <w:rsid w:val="009111EB"/>
    <w:rsid w:val="0091195D"/>
    <w:rsid w:val="00911AF2"/>
    <w:rsid w:val="00911D7E"/>
    <w:rsid w:val="009122B8"/>
    <w:rsid w:val="0091231B"/>
    <w:rsid w:val="009123DB"/>
    <w:rsid w:val="0091272D"/>
    <w:rsid w:val="0091299F"/>
    <w:rsid w:val="00912ED2"/>
    <w:rsid w:val="009135DD"/>
    <w:rsid w:val="00914041"/>
    <w:rsid w:val="009148D0"/>
    <w:rsid w:val="00914C25"/>
    <w:rsid w:val="00914D5E"/>
    <w:rsid w:val="00914F6A"/>
    <w:rsid w:val="00915351"/>
    <w:rsid w:val="009154EF"/>
    <w:rsid w:val="00915726"/>
    <w:rsid w:val="00915F16"/>
    <w:rsid w:val="00916C2A"/>
    <w:rsid w:val="009178A0"/>
    <w:rsid w:val="009178A7"/>
    <w:rsid w:val="00917C96"/>
    <w:rsid w:val="00917D43"/>
    <w:rsid w:val="00917EA0"/>
    <w:rsid w:val="00917F11"/>
    <w:rsid w:val="00917F53"/>
    <w:rsid w:val="009201FF"/>
    <w:rsid w:val="009209B3"/>
    <w:rsid w:val="00920A99"/>
    <w:rsid w:val="00920B04"/>
    <w:rsid w:val="009218A7"/>
    <w:rsid w:val="00921BC8"/>
    <w:rsid w:val="0092217B"/>
    <w:rsid w:val="00922358"/>
    <w:rsid w:val="00922799"/>
    <w:rsid w:val="009227AB"/>
    <w:rsid w:val="00922E41"/>
    <w:rsid w:val="00923695"/>
    <w:rsid w:val="0092405B"/>
    <w:rsid w:val="009243B9"/>
    <w:rsid w:val="0092455E"/>
    <w:rsid w:val="0092470F"/>
    <w:rsid w:val="00925E10"/>
    <w:rsid w:val="00925F99"/>
    <w:rsid w:val="00926103"/>
    <w:rsid w:val="009263B1"/>
    <w:rsid w:val="009263CC"/>
    <w:rsid w:val="0092667D"/>
    <w:rsid w:val="0092706D"/>
    <w:rsid w:val="009271A1"/>
    <w:rsid w:val="00927E54"/>
    <w:rsid w:val="009302F0"/>
    <w:rsid w:val="009303A8"/>
    <w:rsid w:val="009304E3"/>
    <w:rsid w:val="009309A7"/>
    <w:rsid w:val="00930A9A"/>
    <w:rsid w:val="009315C2"/>
    <w:rsid w:val="0093166C"/>
    <w:rsid w:val="00931DB3"/>
    <w:rsid w:val="009321B1"/>
    <w:rsid w:val="00932EF9"/>
    <w:rsid w:val="00933082"/>
    <w:rsid w:val="009331D6"/>
    <w:rsid w:val="0093369A"/>
    <w:rsid w:val="0093373D"/>
    <w:rsid w:val="009339F9"/>
    <w:rsid w:val="00933DF0"/>
    <w:rsid w:val="0093445A"/>
    <w:rsid w:val="0093475D"/>
    <w:rsid w:val="0093495F"/>
    <w:rsid w:val="00934D6F"/>
    <w:rsid w:val="00934FCB"/>
    <w:rsid w:val="00935A53"/>
    <w:rsid w:val="00935BA1"/>
    <w:rsid w:val="00935E20"/>
    <w:rsid w:val="00935FC9"/>
    <w:rsid w:val="009366C9"/>
    <w:rsid w:val="00936889"/>
    <w:rsid w:val="00936A24"/>
    <w:rsid w:val="00936CF3"/>
    <w:rsid w:val="00937845"/>
    <w:rsid w:val="00937E86"/>
    <w:rsid w:val="009408D9"/>
    <w:rsid w:val="00940BBD"/>
    <w:rsid w:val="00940BCB"/>
    <w:rsid w:val="00940E83"/>
    <w:rsid w:val="00940F13"/>
    <w:rsid w:val="00940F7A"/>
    <w:rsid w:val="009411B2"/>
    <w:rsid w:val="00941237"/>
    <w:rsid w:val="00941C42"/>
    <w:rsid w:val="00941FE2"/>
    <w:rsid w:val="009426EF"/>
    <w:rsid w:val="00942A84"/>
    <w:rsid w:val="00943137"/>
    <w:rsid w:val="009431AF"/>
    <w:rsid w:val="00943271"/>
    <w:rsid w:val="00943B63"/>
    <w:rsid w:val="00943D17"/>
    <w:rsid w:val="00943E0A"/>
    <w:rsid w:val="00943FC1"/>
    <w:rsid w:val="009447A0"/>
    <w:rsid w:val="00944E7A"/>
    <w:rsid w:val="00944F6E"/>
    <w:rsid w:val="00945170"/>
    <w:rsid w:val="00945470"/>
    <w:rsid w:val="009455F8"/>
    <w:rsid w:val="00945701"/>
    <w:rsid w:val="00945B40"/>
    <w:rsid w:val="009465BC"/>
    <w:rsid w:val="00946B58"/>
    <w:rsid w:val="00946C1D"/>
    <w:rsid w:val="00946FE4"/>
    <w:rsid w:val="009470D6"/>
    <w:rsid w:val="00947476"/>
    <w:rsid w:val="00950122"/>
    <w:rsid w:val="00950911"/>
    <w:rsid w:val="00950A21"/>
    <w:rsid w:val="00950B75"/>
    <w:rsid w:val="00950C5D"/>
    <w:rsid w:val="00950D05"/>
    <w:rsid w:val="00951446"/>
    <w:rsid w:val="00951772"/>
    <w:rsid w:val="00951CF4"/>
    <w:rsid w:val="00951D14"/>
    <w:rsid w:val="009520A4"/>
    <w:rsid w:val="00952862"/>
    <w:rsid w:val="00952FFD"/>
    <w:rsid w:val="009533C0"/>
    <w:rsid w:val="009533D8"/>
    <w:rsid w:val="00953429"/>
    <w:rsid w:val="009535BB"/>
    <w:rsid w:val="00953A35"/>
    <w:rsid w:val="00953C3D"/>
    <w:rsid w:val="009545E8"/>
    <w:rsid w:val="009546CC"/>
    <w:rsid w:val="0095477A"/>
    <w:rsid w:val="009551FA"/>
    <w:rsid w:val="0095523E"/>
    <w:rsid w:val="00955264"/>
    <w:rsid w:val="009558EA"/>
    <w:rsid w:val="00956248"/>
    <w:rsid w:val="009566E1"/>
    <w:rsid w:val="00956763"/>
    <w:rsid w:val="00956B1C"/>
    <w:rsid w:val="00956ED9"/>
    <w:rsid w:val="0095706C"/>
    <w:rsid w:val="00957187"/>
    <w:rsid w:val="00957847"/>
    <w:rsid w:val="009578E7"/>
    <w:rsid w:val="00957A1E"/>
    <w:rsid w:val="00957E67"/>
    <w:rsid w:val="00957F09"/>
    <w:rsid w:val="0096054D"/>
    <w:rsid w:val="0096090F"/>
    <w:rsid w:val="009609B0"/>
    <w:rsid w:val="00960AE1"/>
    <w:rsid w:val="00960CBB"/>
    <w:rsid w:val="00960EE5"/>
    <w:rsid w:val="00961239"/>
    <w:rsid w:val="0096150A"/>
    <w:rsid w:val="00961979"/>
    <w:rsid w:val="00961BC1"/>
    <w:rsid w:val="00961CCA"/>
    <w:rsid w:val="00961DDA"/>
    <w:rsid w:val="0096209E"/>
    <w:rsid w:val="0096242F"/>
    <w:rsid w:val="0096252B"/>
    <w:rsid w:val="0096292D"/>
    <w:rsid w:val="00962930"/>
    <w:rsid w:val="00962D5C"/>
    <w:rsid w:val="00962D7D"/>
    <w:rsid w:val="00962E23"/>
    <w:rsid w:val="009637D7"/>
    <w:rsid w:val="0096389A"/>
    <w:rsid w:val="00963B7D"/>
    <w:rsid w:val="00963BDD"/>
    <w:rsid w:val="00963C93"/>
    <w:rsid w:val="00963CD3"/>
    <w:rsid w:val="009641D5"/>
    <w:rsid w:val="00964F82"/>
    <w:rsid w:val="00965184"/>
    <w:rsid w:val="00965378"/>
    <w:rsid w:val="00965965"/>
    <w:rsid w:val="00965A05"/>
    <w:rsid w:val="00965A4F"/>
    <w:rsid w:val="00965D2A"/>
    <w:rsid w:val="00965DC9"/>
    <w:rsid w:val="00965DD2"/>
    <w:rsid w:val="00966420"/>
    <w:rsid w:val="0096656C"/>
    <w:rsid w:val="009666AB"/>
    <w:rsid w:val="009668F3"/>
    <w:rsid w:val="00966C6F"/>
    <w:rsid w:val="009674EA"/>
    <w:rsid w:val="00967507"/>
    <w:rsid w:val="00967F7B"/>
    <w:rsid w:val="00967F90"/>
    <w:rsid w:val="009700A3"/>
    <w:rsid w:val="00970175"/>
    <w:rsid w:val="00970394"/>
    <w:rsid w:val="00970699"/>
    <w:rsid w:val="00970A0A"/>
    <w:rsid w:val="00970C79"/>
    <w:rsid w:val="00970EBC"/>
    <w:rsid w:val="00971091"/>
    <w:rsid w:val="0097124E"/>
    <w:rsid w:val="00971583"/>
    <w:rsid w:val="00971817"/>
    <w:rsid w:val="00971D22"/>
    <w:rsid w:val="00971D65"/>
    <w:rsid w:val="00971FB1"/>
    <w:rsid w:val="0097244C"/>
    <w:rsid w:val="00972543"/>
    <w:rsid w:val="0097258F"/>
    <w:rsid w:val="00972AED"/>
    <w:rsid w:val="00972BD0"/>
    <w:rsid w:val="00972D08"/>
    <w:rsid w:val="0097307C"/>
    <w:rsid w:val="00973165"/>
    <w:rsid w:val="0097344C"/>
    <w:rsid w:val="0097361D"/>
    <w:rsid w:val="00973844"/>
    <w:rsid w:val="00974172"/>
    <w:rsid w:val="00974867"/>
    <w:rsid w:val="009752E4"/>
    <w:rsid w:val="00975505"/>
    <w:rsid w:val="00975540"/>
    <w:rsid w:val="00976364"/>
    <w:rsid w:val="00976F3E"/>
    <w:rsid w:val="00976F4E"/>
    <w:rsid w:val="009777C7"/>
    <w:rsid w:val="00977C56"/>
    <w:rsid w:val="00977DE3"/>
    <w:rsid w:val="00977EC5"/>
    <w:rsid w:val="00977FED"/>
    <w:rsid w:val="009801DE"/>
    <w:rsid w:val="009806AB"/>
    <w:rsid w:val="0098071C"/>
    <w:rsid w:val="0098099A"/>
    <w:rsid w:val="00981668"/>
    <w:rsid w:val="00981A02"/>
    <w:rsid w:val="00981DB0"/>
    <w:rsid w:val="00981FBD"/>
    <w:rsid w:val="009826B5"/>
    <w:rsid w:val="009830A4"/>
    <w:rsid w:val="0098316C"/>
    <w:rsid w:val="009834C5"/>
    <w:rsid w:val="00983655"/>
    <w:rsid w:val="00983860"/>
    <w:rsid w:val="00983B0E"/>
    <w:rsid w:val="00984235"/>
    <w:rsid w:val="009843E5"/>
    <w:rsid w:val="009845A0"/>
    <w:rsid w:val="00984627"/>
    <w:rsid w:val="00984788"/>
    <w:rsid w:val="00984F4B"/>
    <w:rsid w:val="0098501F"/>
    <w:rsid w:val="00985027"/>
    <w:rsid w:val="0098514C"/>
    <w:rsid w:val="009851AA"/>
    <w:rsid w:val="009851B7"/>
    <w:rsid w:val="00985247"/>
    <w:rsid w:val="00985508"/>
    <w:rsid w:val="0098557B"/>
    <w:rsid w:val="00985790"/>
    <w:rsid w:val="00985CCE"/>
    <w:rsid w:val="00985D95"/>
    <w:rsid w:val="00986998"/>
    <w:rsid w:val="00986AA1"/>
    <w:rsid w:val="00986B61"/>
    <w:rsid w:val="00986BE3"/>
    <w:rsid w:val="009871ED"/>
    <w:rsid w:val="00987286"/>
    <w:rsid w:val="0098753D"/>
    <w:rsid w:val="00987A7D"/>
    <w:rsid w:val="00987BFC"/>
    <w:rsid w:val="00987DBF"/>
    <w:rsid w:val="00991199"/>
    <w:rsid w:val="0099127A"/>
    <w:rsid w:val="00991324"/>
    <w:rsid w:val="00991561"/>
    <w:rsid w:val="009919FD"/>
    <w:rsid w:val="00992012"/>
    <w:rsid w:val="0099241E"/>
    <w:rsid w:val="009929B4"/>
    <w:rsid w:val="00993022"/>
    <w:rsid w:val="0099339A"/>
    <w:rsid w:val="00993927"/>
    <w:rsid w:val="00993C77"/>
    <w:rsid w:val="00993DFC"/>
    <w:rsid w:val="00993FE4"/>
    <w:rsid w:val="009940E5"/>
    <w:rsid w:val="009941F4"/>
    <w:rsid w:val="009942B8"/>
    <w:rsid w:val="009947B8"/>
    <w:rsid w:val="00994FB7"/>
    <w:rsid w:val="0099510A"/>
    <w:rsid w:val="0099552C"/>
    <w:rsid w:val="00995B16"/>
    <w:rsid w:val="009972E3"/>
    <w:rsid w:val="009973A1"/>
    <w:rsid w:val="00997408"/>
    <w:rsid w:val="009977C6"/>
    <w:rsid w:val="00997D47"/>
    <w:rsid w:val="00997FC3"/>
    <w:rsid w:val="009A02C4"/>
    <w:rsid w:val="009A02F9"/>
    <w:rsid w:val="009A055A"/>
    <w:rsid w:val="009A05A4"/>
    <w:rsid w:val="009A06CA"/>
    <w:rsid w:val="009A0C7D"/>
    <w:rsid w:val="009A10DA"/>
    <w:rsid w:val="009A1923"/>
    <w:rsid w:val="009A1A61"/>
    <w:rsid w:val="009A2061"/>
    <w:rsid w:val="009A253D"/>
    <w:rsid w:val="009A2740"/>
    <w:rsid w:val="009A2FC5"/>
    <w:rsid w:val="009A339C"/>
    <w:rsid w:val="009A3DA9"/>
    <w:rsid w:val="009A42FC"/>
    <w:rsid w:val="009A4390"/>
    <w:rsid w:val="009A468B"/>
    <w:rsid w:val="009A49F5"/>
    <w:rsid w:val="009A4A70"/>
    <w:rsid w:val="009A4CE5"/>
    <w:rsid w:val="009A4F5D"/>
    <w:rsid w:val="009A56D0"/>
    <w:rsid w:val="009A5F6F"/>
    <w:rsid w:val="009A628B"/>
    <w:rsid w:val="009A6291"/>
    <w:rsid w:val="009A633B"/>
    <w:rsid w:val="009A636D"/>
    <w:rsid w:val="009A669B"/>
    <w:rsid w:val="009A7170"/>
    <w:rsid w:val="009A7D48"/>
    <w:rsid w:val="009A7E22"/>
    <w:rsid w:val="009A7E27"/>
    <w:rsid w:val="009B021F"/>
    <w:rsid w:val="009B04A2"/>
    <w:rsid w:val="009B050E"/>
    <w:rsid w:val="009B080A"/>
    <w:rsid w:val="009B0A93"/>
    <w:rsid w:val="009B0AC7"/>
    <w:rsid w:val="009B0C92"/>
    <w:rsid w:val="009B0D4E"/>
    <w:rsid w:val="009B10A3"/>
    <w:rsid w:val="009B1814"/>
    <w:rsid w:val="009B1E90"/>
    <w:rsid w:val="009B2265"/>
    <w:rsid w:val="009B306C"/>
    <w:rsid w:val="009B34D6"/>
    <w:rsid w:val="009B36AB"/>
    <w:rsid w:val="009B373D"/>
    <w:rsid w:val="009B3824"/>
    <w:rsid w:val="009B3E6A"/>
    <w:rsid w:val="009B40CA"/>
    <w:rsid w:val="009B4397"/>
    <w:rsid w:val="009B43BD"/>
    <w:rsid w:val="009B4B82"/>
    <w:rsid w:val="009B5AC5"/>
    <w:rsid w:val="009B5E74"/>
    <w:rsid w:val="009B5FC0"/>
    <w:rsid w:val="009B62FD"/>
    <w:rsid w:val="009B659F"/>
    <w:rsid w:val="009B6621"/>
    <w:rsid w:val="009B6636"/>
    <w:rsid w:val="009B6729"/>
    <w:rsid w:val="009B688D"/>
    <w:rsid w:val="009B6E8D"/>
    <w:rsid w:val="009B75EF"/>
    <w:rsid w:val="009B769E"/>
    <w:rsid w:val="009B76EF"/>
    <w:rsid w:val="009B7D16"/>
    <w:rsid w:val="009C01DE"/>
    <w:rsid w:val="009C055D"/>
    <w:rsid w:val="009C0902"/>
    <w:rsid w:val="009C091C"/>
    <w:rsid w:val="009C0C61"/>
    <w:rsid w:val="009C111F"/>
    <w:rsid w:val="009C18CF"/>
    <w:rsid w:val="009C1C02"/>
    <w:rsid w:val="009C2450"/>
    <w:rsid w:val="009C2466"/>
    <w:rsid w:val="009C2724"/>
    <w:rsid w:val="009C2BD6"/>
    <w:rsid w:val="009C37F3"/>
    <w:rsid w:val="009C3CD3"/>
    <w:rsid w:val="009C407F"/>
    <w:rsid w:val="009C4163"/>
    <w:rsid w:val="009C4888"/>
    <w:rsid w:val="009C49EC"/>
    <w:rsid w:val="009C57E1"/>
    <w:rsid w:val="009C5A93"/>
    <w:rsid w:val="009C6733"/>
    <w:rsid w:val="009C6C52"/>
    <w:rsid w:val="009C6EF9"/>
    <w:rsid w:val="009C7575"/>
    <w:rsid w:val="009C7C39"/>
    <w:rsid w:val="009C7C87"/>
    <w:rsid w:val="009C7DAF"/>
    <w:rsid w:val="009C7E48"/>
    <w:rsid w:val="009C7EA3"/>
    <w:rsid w:val="009C7EFA"/>
    <w:rsid w:val="009C7F70"/>
    <w:rsid w:val="009D017D"/>
    <w:rsid w:val="009D01A0"/>
    <w:rsid w:val="009D0529"/>
    <w:rsid w:val="009D0813"/>
    <w:rsid w:val="009D0827"/>
    <w:rsid w:val="009D0947"/>
    <w:rsid w:val="009D0D36"/>
    <w:rsid w:val="009D12A0"/>
    <w:rsid w:val="009D212F"/>
    <w:rsid w:val="009D22C1"/>
    <w:rsid w:val="009D39CC"/>
    <w:rsid w:val="009D4267"/>
    <w:rsid w:val="009D445F"/>
    <w:rsid w:val="009D4942"/>
    <w:rsid w:val="009D4BB0"/>
    <w:rsid w:val="009D4C13"/>
    <w:rsid w:val="009D4D82"/>
    <w:rsid w:val="009D4F5E"/>
    <w:rsid w:val="009D4FA7"/>
    <w:rsid w:val="009D517D"/>
    <w:rsid w:val="009D53D0"/>
    <w:rsid w:val="009D5410"/>
    <w:rsid w:val="009D55CA"/>
    <w:rsid w:val="009D5889"/>
    <w:rsid w:val="009D5F72"/>
    <w:rsid w:val="009D63C8"/>
    <w:rsid w:val="009D65F3"/>
    <w:rsid w:val="009D6AB7"/>
    <w:rsid w:val="009D7477"/>
    <w:rsid w:val="009D75A6"/>
    <w:rsid w:val="009D7664"/>
    <w:rsid w:val="009D7C09"/>
    <w:rsid w:val="009E0543"/>
    <w:rsid w:val="009E063E"/>
    <w:rsid w:val="009E097F"/>
    <w:rsid w:val="009E0B87"/>
    <w:rsid w:val="009E0CB0"/>
    <w:rsid w:val="009E0DFE"/>
    <w:rsid w:val="009E10AD"/>
    <w:rsid w:val="009E11DE"/>
    <w:rsid w:val="009E1238"/>
    <w:rsid w:val="009E1365"/>
    <w:rsid w:val="009E1591"/>
    <w:rsid w:val="009E1662"/>
    <w:rsid w:val="009E16A6"/>
    <w:rsid w:val="009E1729"/>
    <w:rsid w:val="009E1A5F"/>
    <w:rsid w:val="009E1AFB"/>
    <w:rsid w:val="009E1D5F"/>
    <w:rsid w:val="009E24E7"/>
    <w:rsid w:val="009E2657"/>
    <w:rsid w:val="009E2A23"/>
    <w:rsid w:val="009E33A8"/>
    <w:rsid w:val="009E3608"/>
    <w:rsid w:val="009E36E0"/>
    <w:rsid w:val="009E3750"/>
    <w:rsid w:val="009E3B84"/>
    <w:rsid w:val="009E461A"/>
    <w:rsid w:val="009E49E2"/>
    <w:rsid w:val="009E4C90"/>
    <w:rsid w:val="009E4CA6"/>
    <w:rsid w:val="009E4CB7"/>
    <w:rsid w:val="009E4E32"/>
    <w:rsid w:val="009E4F8A"/>
    <w:rsid w:val="009E5AC5"/>
    <w:rsid w:val="009E5F45"/>
    <w:rsid w:val="009E5F5A"/>
    <w:rsid w:val="009E6365"/>
    <w:rsid w:val="009E65BF"/>
    <w:rsid w:val="009E674E"/>
    <w:rsid w:val="009E6EAE"/>
    <w:rsid w:val="009E72EB"/>
    <w:rsid w:val="009E79F5"/>
    <w:rsid w:val="009E7C5E"/>
    <w:rsid w:val="009F036E"/>
    <w:rsid w:val="009F0ABD"/>
    <w:rsid w:val="009F0F56"/>
    <w:rsid w:val="009F1000"/>
    <w:rsid w:val="009F1205"/>
    <w:rsid w:val="009F195C"/>
    <w:rsid w:val="009F19EC"/>
    <w:rsid w:val="009F2108"/>
    <w:rsid w:val="009F259F"/>
    <w:rsid w:val="009F29B0"/>
    <w:rsid w:val="009F2A33"/>
    <w:rsid w:val="009F2C34"/>
    <w:rsid w:val="009F2D9C"/>
    <w:rsid w:val="009F31EB"/>
    <w:rsid w:val="009F359F"/>
    <w:rsid w:val="009F3BD6"/>
    <w:rsid w:val="009F4699"/>
    <w:rsid w:val="009F4C90"/>
    <w:rsid w:val="009F4E4D"/>
    <w:rsid w:val="009F5196"/>
    <w:rsid w:val="009F51D7"/>
    <w:rsid w:val="009F51EA"/>
    <w:rsid w:val="009F5568"/>
    <w:rsid w:val="009F58D8"/>
    <w:rsid w:val="009F593B"/>
    <w:rsid w:val="009F597B"/>
    <w:rsid w:val="009F5CEA"/>
    <w:rsid w:val="009F6212"/>
    <w:rsid w:val="009F63C9"/>
    <w:rsid w:val="009F64C3"/>
    <w:rsid w:val="009F6568"/>
    <w:rsid w:val="009F6665"/>
    <w:rsid w:val="009F6912"/>
    <w:rsid w:val="009F7304"/>
    <w:rsid w:val="009F7656"/>
    <w:rsid w:val="00A003F0"/>
    <w:rsid w:val="00A006AE"/>
    <w:rsid w:val="00A00A5E"/>
    <w:rsid w:val="00A00B56"/>
    <w:rsid w:val="00A00E15"/>
    <w:rsid w:val="00A013AF"/>
    <w:rsid w:val="00A01843"/>
    <w:rsid w:val="00A01FAE"/>
    <w:rsid w:val="00A022C6"/>
    <w:rsid w:val="00A024FD"/>
    <w:rsid w:val="00A02514"/>
    <w:rsid w:val="00A02A33"/>
    <w:rsid w:val="00A02B18"/>
    <w:rsid w:val="00A03284"/>
    <w:rsid w:val="00A0343D"/>
    <w:rsid w:val="00A03710"/>
    <w:rsid w:val="00A03E04"/>
    <w:rsid w:val="00A03E8C"/>
    <w:rsid w:val="00A0447E"/>
    <w:rsid w:val="00A04628"/>
    <w:rsid w:val="00A0467C"/>
    <w:rsid w:val="00A04814"/>
    <w:rsid w:val="00A04D5C"/>
    <w:rsid w:val="00A04D87"/>
    <w:rsid w:val="00A055AC"/>
    <w:rsid w:val="00A05817"/>
    <w:rsid w:val="00A0585C"/>
    <w:rsid w:val="00A05AC7"/>
    <w:rsid w:val="00A05B58"/>
    <w:rsid w:val="00A05E3E"/>
    <w:rsid w:val="00A061EC"/>
    <w:rsid w:val="00A068BB"/>
    <w:rsid w:val="00A06C12"/>
    <w:rsid w:val="00A073C5"/>
    <w:rsid w:val="00A07465"/>
    <w:rsid w:val="00A07A98"/>
    <w:rsid w:val="00A101C1"/>
    <w:rsid w:val="00A105DA"/>
    <w:rsid w:val="00A10FC1"/>
    <w:rsid w:val="00A110EF"/>
    <w:rsid w:val="00A113BD"/>
    <w:rsid w:val="00A117DF"/>
    <w:rsid w:val="00A11911"/>
    <w:rsid w:val="00A11BB8"/>
    <w:rsid w:val="00A11C5E"/>
    <w:rsid w:val="00A12234"/>
    <w:rsid w:val="00A1266F"/>
    <w:rsid w:val="00A12B1F"/>
    <w:rsid w:val="00A13292"/>
    <w:rsid w:val="00A1334D"/>
    <w:rsid w:val="00A139AF"/>
    <w:rsid w:val="00A13BED"/>
    <w:rsid w:val="00A13EAA"/>
    <w:rsid w:val="00A141F3"/>
    <w:rsid w:val="00A1428A"/>
    <w:rsid w:val="00A144D3"/>
    <w:rsid w:val="00A148F2"/>
    <w:rsid w:val="00A14AB2"/>
    <w:rsid w:val="00A14D92"/>
    <w:rsid w:val="00A15548"/>
    <w:rsid w:val="00A15690"/>
    <w:rsid w:val="00A156FE"/>
    <w:rsid w:val="00A15926"/>
    <w:rsid w:val="00A159B3"/>
    <w:rsid w:val="00A15E59"/>
    <w:rsid w:val="00A16325"/>
    <w:rsid w:val="00A16856"/>
    <w:rsid w:val="00A16B08"/>
    <w:rsid w:val="00A172CD"/>
    <w:rsid w:val="00A17370"/>
    <w:rsid w:val="00A175F5"/>
    <w:rsid w:val="00A179D8"/>
    <w:rsid w:val="00A17DAB"/>
    <w:rsid w:val="00A17DB9"/>
    <w:rsid w:val="00A17E1E"/>
    <w:rsid w:val="00A17FD7"/>
    <w:rsid w:val="00A202DF"/>
    <w:rsid w:val="00A20535"/>
    <w:rsid w:val="00A208A6"/>
    <w:rsid w:val="00A208B4"/>
    <w:rsid w:val="00A208C1"/>
    <w:rsid w:val="00A2105D"/>
    <w:rsid w:val="00A210F4"/>
    <w:rsid w:val="00A21203"/>
    <w:rsid w:val="00A21269"/>
    <w:rsid w:val="00A214B3"/>
    <w:rsid w:val="00A21A00"/>
    <w:rsid w:val="00A21E8E"/>
    <w:rsid w:val="00A22254"/>
    <w:rsid w:val="00A225FD"/>
    <w:rsid w:val="00A22F22"/>
    <w:rsid w:val="00A22FCF"/>
    <w:rsid w:val="00A23491"/>
    <w:rsid w:val="00A235FA"/>
    <w:rsid w:val="00A23E76"/>
    <w:rsid w:val="00A24B8B"/>
    <w:rsid w:val="00A24FA3"/>
    <w:rsid w:val="00A25288"/>
    <w:rsid w:val="00A25367"/>
    <w:rsid w:val="00A25756"/>
    <w:rsid w:val="00A25977"/>
    <w:rsid w:val="00A2646C"/>
    <w:rsid w:val="00A2677B"/>
    <w:rsid w:val="00A268F8"/>
    <w:rsid w:val="00A26A05"/>
    <w:rsid w:val="00A271A4"/>
    <w:rsid w:val="00A27BFA"/>
    <w:rsid w:val="00A27CAA"/>
    <w:rsid w:val="00A30360"/>
    <w:rsid w:val="00A304CF"/>
    <w:rsid w:val="00A30870"/>
    <w:rsid w:val="00A30C8E"/>
    <w:rsid w:val="00A30FD3"/>
    <w:rsid w:val="00A316C7"/>
    <w:rsid w:val="00A32193"/>
    <w:rsid w:val="00A3250B"/>
    <w:rsid w:val="00A32711"/>
    <w:rsid w:val="00A3341C"/>
    <w:rsid w:val="00A33AB3"/>
    <w:rsid w:val="00A33F99"/>
    <w:rsid w:val="00A3448A"/>
    <w:rsid w:val="00A34553"/>
    <w:rsid w:val="00A34AAD"/>
    <w:rsid w:val="00A34B11"/>
    <w:rsid w:val="00A34C2D"/>
    <w:rsid w:val="00A34E92"/>
    <w:rsid w:val="00A352ED"/>
    <w:rsid w:val="00A35BF4"/>
    <w:rsid w:val="00A35CF6"/>
    <w:rsid w:val="00A35D9B"/>
    <w:rsid w:val="00A360DC"/>
    <w:rsid w:val="00A362EB"/>
    <w:rsid w:val="00A36559"/>
    <w:rsid w:val="00A36EB0"/>
    <w:rsid w:val="00A370CC"/>
    <w:rsid w:val="00A372C1"/>
    <w:rsid w:val="00A37685"/>
    <w:rsid w:val="00A379AF"/>
    <w:rsid w:val="00A37B3C"/>
    <w:rsid w:val="00A401EA"/>
    <w:rsid w:val="00A4020D"/>
    <w:rsid w:val="00A409D8"/>
    <w:rsid w:val="00A40D1F"/>
    <w:rsid w:val="00A41409"/>
    <w:rsid w:val="00A41A30"/>
    <w:rsid w:val="00A41E4E"/>
    <w:rsid w:val="00A41F41"/>
    <w:rsid w:val="00A41F8D"/>
    <w:rsid w:val="00A41FCB"/>
    <w:rsid w:val="00A4228E"/>
    <w:rsid w:val="00A42B08"/>
    <w:rsid w:val="00A42D78"/>
    <w:rsid w:val="00A430A2"/>
    <w:rsid w:val="00A43C07"/>
    <w:rsid w:val="00A43D95"/>
    <w:rsid w:val="00A440B7"/>
    <w:rsid w:val="00A44259"/>
    <w:rsid w:val="00A44479"/>
    <w:rsid w:val="00A44666"/>
    <w:rsid w:val="00A446A6"/>
    <w:rsid w:val="00A4492A"/>
    <w:rsid w:val="00A44A8D"/>
    <w:rsid w:val="00A44F3A"/>
    <w:rsid w:val="00A4512E"/>
    <w:rsid w:val="00A45291"/>
    <w:rsid w:val="00A4538F"/>
    <w:rsid w:val="00A456D8"/>
    <w:rsid w:val="00A4586B"/>
    <w:rsid w:val="00A45B4C"/>
    <w:rsid w:val="00A45C8D"/>
    <w:rsid w:val="00A45F6E"/>
    <w:rsid w:val="00A46A67"/>
    <w:rsid w:val="00A46C26"/>
    <w:rsid w:val="00A47138"/>
    <w:rsid w:val="00A47592"/>
    <w:rsid w:val="00A47D2E"/>
    <w:rsid w:val="00A47D74"/>
    <w:rsid w:val="00A47E5E"/>
    <w:rsid w:val="00A5016B"/>
    <w:rsid w:val="00A506BC"/>
    <w:rsid w:val="00A507B5"/>
    <w:rsid w:val="00A50B93"/>
    <w:rsid w:val="00A50BC3"/>
    <w:rsid w:val="00A50E42"/>
    <w:rsid w:val="00A51006"/>
    <w:rsid w:val="00A510E1"/>
    <w:rsid w:val="00A516F2"/>
    <w:rsid w:val="00A51990"/>
    <w:rsid w:val="00A51A9A"/>
    <w:rsid w:val="00A51C47"/>
    <w:rsid w:val="00A51D48"/>
    <w:rsid w:val="00A51E56"/>
    <w:rsid w:val="00A5210D"/>
    <w:rsid w:val="00A521BA"/>
    <w:rsid w:val="00A52567"/>
    <w:rsid w:val="00A52766"/>
    <w:rsid w:val="00A5276A"/>
    <w:rsid w:val="00A52A21"/>
    <w:rsid w:val="00A52ABE"/>
    <w:rsid w:val="00A52BAF"/>
    <w:rsid w:val="00A52C11"/>
    <w:rsid w:val="00A53435"/>
    <w:rsid w:val="00A541F7"/>
    <w:rsid w:val="00A5453E"/>
    <w:rsid w:val="00A545B1"/>
    <w:rsid w:val="00A545BF"/>
    <w:rsid w:val="00A54A07"/>
    <w:rsid w:val="00A54A30"/>
    <w:rsid w:val="00A54ADB"/>
    <w:rsid w:val="00A5507F"/>
    <w:rsid w:val="00A55398"/>
    <w:rsid w:val="00A55400"/>
    <w:rsid w:val="00A5598B"/>
    <w:rsid w:val="00A559FB"/>
    <w:rsid w:val="00A56124"/>
    <w:rsid w:val="00A56B3A"/>
    <w:rsid w:val="00A56E90"/>
    <w:rsid w:val="00A56FC2"/>
    <w:rsid w:val="00A57065"/>
    <w:rsid w:val="00A570F3"/>
    <w:rsid w:val="00A5752F"/>
    <w:rsid w:val="00A5768D"/>
    <w:rsid w:val="00A576C4"/>
    <w:rsid w:val="00A57784"/>
    <w:rsid w:val="00A5787C"/>
    <w:rsid w:val="00A57D00"/>
    <w:rsid w:val="00A57E9F"/>
    <w:rsid w:val="00A57F62"/>
    <w:rsid w:val="00A604CC"/>
    <w:rsid w:val="00A6065B"/>
    <w:rsid w:val="00A60BAE"/>
    <w:rsid w:val="00A6146C"/>
    <w:rsid w:val="00A615BE"/>
    <w:rsid w:val="00A618DB"/>
    <w:rsid w:val="00A619F1"/>
    <w:rsid w:val="00A61C65"/>
    <w:rsid w:val="00A625D3"/>
    <w:rsid w:val="00A62D08"/>
    <w:rsid w:val="00A62F5A"/>
    <w:rsid w:val="00A63430"/>
    <w:rsid w:val="00A639F1"/>
    <w:rsid w:val="00A63BBD"/>
    <w:rsid w:val="00A63E4D"/>
    <w:rsid w:val="00A64317"/>
    <w:rsid w:val="00A6431C"/>
    <w:rsid w:val="00A64402"/>
    <w:rsid w:val="00A64465"/>
    <w:rsid w:val="00A6499C"/>
    <w:rsid w:val="00A64DCB"/>
    <w:rsid w:val="00A64E83"/>
    <w:rsid w:val="00A64F38"/>
    <w:rsid w:val="00A6520B"/>
    <w:rsid w:val="00A6542A"/>
    <w:rsid w:val="00A657E4"/>
    <w:rsid w:val="00A65B4C"/>
    <w:rsid w:val="00A65D3D"/>
    <w:rsid w:val="00A65DC7"/>
    <w:rsid w:val="00A665CA"/>
    <w:rsid w:val="00A6663C"/>
    <w:rsid w:val="00A66FEE"/>
    <w:rsid w:val="00A675A5"/>
    <w:rsid w:val="00A67B6D"/>
    <w:rsid w:val="00A70350"/>
    <w:rsid w:val="00A703E1"/>
    <w:rsid w:val="00A70CDC"/>
    <w:rsid w:val="00A70CFD"/>
    <w:rsid w:val="00A70D40"/>
    <w:rsid w:val="00A70E1E"/>
    <w:rsid w:val="00A71072"/>
    <w:rsid w:val="00A718CB"/>
    <w:rsid w:val="00A71975"/>
    <w:rsid w:val="00A71B19"/>
    <w:rsid w:val="00A7265A"/>
    <w:rsid w:val="00A72C0E"/>
    <w:rsid w:val="00A72F96"/>
    <w:rsid w:val="00A732A7"/>
    <w:rsid w:val="00A734BA"/>
    <w:rsid w:val="00A7376E"/>
    <w:rsid w:val="00A73AC9"/>
    <w:rsid w:val="00A7425B"/>
    <w:rsid w:val="00A74578"/>
    <w:rsid w:val="00A7462B"/>
    <w:rsid w:val="00A75472"/>
    <w:rsid w:val="00A75541"/>
    <w:rsid w:val="00A75A1D"/>
    <w:rsid w:val="00A75A4D"/>
    <w:rsid w:val="00A75A6E"/>
    <w:rsid w:val="00A75B11"/>
    <w:rsid w:val="00A75E22"/>
    <w:rsid w:val="00A75F64"/>
    <w:rsid w:val="00A76B23"/>
    <w:rsid w:val="00A774D8"/>
    <w:rsid w:val="00A77C2B"/>
    <w:rsid w:val="00A77FAC"/>
    <w:rsid w:val="00A804D7"/>
    <w:rsid w:val="00A80684"/>
    <w:rsid w:val="00A80709"/>
    <w:rsid w:val="00A807EE"/>
    <w:rsid w:val="00A80855"/>
    <w:rsid w:val="00A80900"/>
    <w:rsid w:val="00A809FA"/>
    <w:rsid w:val="00A812A7"/>
    <w:rsid w:val="00A813E9"/>
    <w:rsid w:val="00A8169A"/>
    <w:rsid w:val="00A82D80"/>
    <w:rsid w:val="00A8321E"/>
    <w:rsid w:val="00A838DE"/>
    <w:rsid w:val="00A83929"/>
    <w:rsid w:val="00A83A93"/>
    <w:rsid w:val="00A83D62"/>
    <w:rsid w:val="00A841A6"/>
    <w:rsid w:val="00A84269"/>
    <w:rsid w:val="00A848B7"/>
    <w:rsid w:val="00A850DB"/>
    <w:rsid w:val="00A8543B"/>
    <w:rsid w:val="00A85AC5"/>
    <w:rsid w:val="00A8614E"/>
    <w:rsid w:val="00A86535"/>
    <w:rsid w:val="00A8666F"/>
    <w:rsid w:val="00A866DD"/>
    <w:rsid w:val="00A873C3"/>
    <w:rsid w:val="00A8768B"/>
    <w:rsid w:val="00A900D0"/>
    <w:rsid w:val="00A9047D"/>
    <w:rsid w:val="00A90817"/>
    <w:rsid w:val="00A9159C"/>
    <w:rsid w:val="00A9169F"/>
    <w:rsid w:val="00A91CE3"/>
    <w:rsid w:val="00A92037"/>
    <w:rsid w:val="00A920C5"/>
    <w:rsid w:val="00A920F4"/>
    <w:rsid w:val="00A92AAA"/>
    <w:rsid w:val="00A92B45"/>
    <w:rsid w:val="00A92E17"/>
    <w:rsid w:val="00A9331D"/>
    <w:rsid w:val="00A934BE"/>
    <w:rsid w:val="00A93DEB"/>
    <w:rsid w:val="00A9416F"/>
    <w:rsid w:val="00A942F9"/>
    <w:rsid w:val="00A94316"/>
    <w:rsid w:val="00A945AB"/>
    <w:rsid w:val="00A94685"/>
    <w:rsid w:val="00A94994"/>
    <w:rsid w:val="00A94B3E"/>
    <w:rsid w:val="00A94BE2"/>
    <w:rsid w:val="00A95003"/>
    <w:rsid w:val="00A9512D"/>
    <w:rsid w:val="00A95586"/>
    <w:rsid w:val="00A956A6"/>
    <w:rsid w:val="00A959A9"/>
    <w:rsid w:val="00A95A66"/>
    <w:rsid w:val="00A960C7"/>
    <w:rsid w:val="00A9645F"/>
    <w:rsid w:val="00A966F2"/>
    <w:rsid w:val="00A97032"/>
    <w:rsid w:val="00A971EB"/>
    <w:rsid w:val="00A97C6E"/>
    <w:rsid w:val="00A97FD6"/>
    <w:rsid w:val="00AA076A"/>
    <w:rsid w:val="00AA09AB"/>
    <w:rsid w:val="00AA0B04"/>
    <w:rsid w:val="00AA0BD0"/>
    <w:rsid w:val="00AA0CE6"/>
    <w:rsid w:val="00AA0F67"/>
    <w:rsid w:val="00AA12F2"/>
    <w:rsid w:val="00AA1773"/>
    <w:rsid w:val="00AA1CA7"/>
    <w:rsid w:val="00AA1F33"/>
    <w:rsid w:val="00AA228E"/>
    <w:rsid w:val="00AA23D8"/>
    <w:rsid w:val="00AA2803"/>
    <w:rsid w:val="00AA2B3B"/>
    <w:rsid w:val="00AA2DE4"/>
    <w:rsid w:val="00AA2FE8"/>
    <w:rsid w:val="00AA3188"/>
    <w:rsid w:val="00AA31D9"/>
    <w:rsid w:val="00AA3360"/>
    <w:rsid w:val="00AA3594"/>
    <w:rsid w:val="00AA4207"/>
    <w:rsid w:val="00AA44AB"/>
    <w:rsid w:val="00AA4A1C"/>
    <w:rsid w:val="00AA4BEE"/>
    <w:rsid w:val="00AA514B"/>
    <w:rsid w:val="00AA53D9"/>
    <w:rsid w:val="00AA5687"/>
    <w:rsid w:val="00AA57D5"/>
    <w:rsid w:val="00AA59A3"/>
    <w:rsid w:val="00AA5A4E"/>
    <w:rsid w:val="00AA5BB3"/>
    <w:rsid w:val="00AA5D8D"/>
    <w:rsid w:val="00AA62BE"/>
    <w:rsid w:val="00AA67D3"/>
    <w:rsid w:val="00AA6AE4"/>
    <w:rsid w:val="00AA6DBF"/>
    <w:rsid w:val="00AA74D7"/>
    <w:rsid w:val="00AA77D4"/>
    <w:rsid w:val="00AA79E2"/>
    <w:rsid w:val="00AA7D64"/>
    <w:rsid w:val="00AA7FF1"/>
    <w:rsid w:val="00AB0206"/>
    <w:rsid w:val="00AB0407"/>
    <w:rsid w:val="00AB0625"/>
    <w:rsid w:val="00AB0874"/>
    <w:rsid w:val="00AB0A2E"/>
    <w:rsid w:val="00AB0B95"/>
    <w:rsid w:val="00AB0C99"/>
    <w:rsid w:val="00AB0D29"/>
    <w:rsid w:val="00AB0E19"/>
    <w:rsid w:val="00AB154A"/>
    <w:rsid w:val="00AB1863"/>
    <w:rsid w:val="00AB1F6C"/>
    <w:rsid w:val="00AB2CA9"/>
    <w:rsid w:val="00AB32A6"/>
    <w:rsid w:val="00AB32D5"/>
    <w:rsid w:val="00AB3550"/>
    <w:rsid w:val="00AB3635"/>
    <w:rsid w:val="00AB366A"/>
    <w:rsid w:val="00AB398B"/>
    <w:rsid w:val="00AB3B33"/>
    <w:rsid w:val="00AB3C06"/>
    <w:rsid w:val="00AB3D2E"/>
    <w:rsid w:val="00AB3DF6"/>
    <w:rsid w:val="00AB40D4"/>
    <w:rsid w:val="00AB484A"/>
    <w:rsid w:val="00AB48D8"/>
    <w:rsid w:val="00AB556E"/>
    <w:rsid w:val="00AB5C86"/>
    <w:rsid w:val="00AB61CB"/>
    <w:rsid w:val="00AB649B"/>
    <w:rsid w:val="00AB663B"/>
    <w:rsid w:val="00AB6A13"/>
    <w:rsid w:val="00AB6D71"/>
    <w:rsid w:val="00AB6D92"/>
    <w:rsid w:val="00AB6F5E"/>
    <w:rsid w:val="00AB6FE1"/>
    <w:rsid w:val="00AC06D0"/>
    <w:rsid w:val="00AC0E1A"/>
    <w:rsid w:val="00AC132B"/>
    <w:rsid w:val="00AC193E"/>
    <w:rsid w:val="00AC1D56"/>
    <w:rsid w:val="00AC2381"/>
    <w:rsid w:val="00AC2690"/>
    <w:rsid w:val="00AC2915"/>
    <w:rsid w:val="00AC2D20"/>
    <w:rsid w:val="00AC3A2A"/>
    <w:rsid w:val="00AC3DBD"/>
    <w:rsid w:val="00AC3E2B"/>
    <w:rsid w:val="00AC42F5"/>
    <w:rsid w:val="00AC44A6"/>
    <w:rsid w:val="00AC498B"/>
    <w:rsid w:val="00AC4B30"/>
    <w:rsid w:val="00AC4D20"/>
    <w:rsid w:val="00AC500C"/>
    <w:rsid w:val="00AC50A0"/>
    <w:rsid w:val="00AC615C"/>
    <w:rsid w:val="00AC628B"/>
    <w:rsid w:val="00AC64DF"/>
    <w:rsid w:val="00AC65B5"/>
    <w:rsid w:val="00AC663E"/>
    <w:rsid w:val="00AC6794"/>
    <w:rsid w:val="00AC6C58"/>
    <w:rsid w:val="00AC6FB6"/>
    <w:rsid w:val="00AC722E"/>
    <w:rsid w:val="00AC7712"/>
    <w:rsid w:val="00AC7807"/>
    <w:rsid w:val="00AC7C7B"/>
    <w:rsid w:val="00AD024B"/>
    <w:rsid w:val="00AD05E1"/>
    <w:rsid w:val="00AD1234"/>
    <w:rsid w:val="00AD12AF"/>
    <w:rsid w:val="00AD145D"/>
    <w:rsid w:val="00AD160C"/>
    <w:rsid w:val="00AD1898"/>
    <w:rsid w:val="00AD1ABD"/>
    <w:rsid w:val="00AD20BF"/>
    <w:rsid w:val="00AD2AFC"/>
    <w:rsid w:val="00AD3A5A"/>
    <w:rsid w:val="00AD42B1"/>
    <w:rsid w:val="00AD4736"/>
    <w:rsid w:val="00AD4B9D"/>
    <w:rsid w:val="00AD4C2B"/>
    <w:rsid w:val="00AD4D81"/>
    <w:rsid w:val="00AD5E50"/>
    <w:rsid w:val="00AD5F19"/>
    <w:rsid w:val="00AD5FD4"/>
    <w:rsid w:val="00AE033D"/>
    <w:rsid w:val="00AE03C2"/>
    <w:rsid w:val="00AE041A"/>
    <w:rsid w:val="00AE0691"/>
    <w:rsid w:val="00AE0A47"/>
    <w:rsid w:val="00AE0B4E"/>
    <w:rsid w:val="00AE129C"/>
    <w:rsid w:val="00AE13C7"/>
    <w:rsid w:val="00AE1BA0"/>
    <w:rsid w:val="00AE1E05"/>
    <w:rsid w:val="00AE22D6"/>
    <w:rsid w:val="00AE239C"/>
    <w:rsid w:val="00AE2648"/>
    <w:rsid w:val="00AE28B8"/>
    <w:rsid w:val="00AE2D65"/>
    <w:rsid w:val="00AE2EA3"/>
    <w:rsid w:val="00AE312C"/>
    <w:rsid w:val="00AE362A"/>
    <w:rsid w:val="00AE3C4F"/>
    <w:rsid w:val="00AE3DD8"/>
    <w:rsid w:val="00AE3EE9"/>
    <w:rsid w:val="00AE40CF"/>
    <w:rsid w:val="00AE4123"/>
    <w:rsid w:val="00AE4746"/>
    <w:rsid w:val="00AE485A"/>
    <w:rsid w:val="00AE4CB3"/>
    <w:rsid w:val="00AE4D0F"/>
    <w:rsid w:val="00AE51C5"/>
    <w:rsid w:val="00AE529D"/>
    <w:rsid w:val="00AE575F"/>
    <w:rsid w:val="00AE5771"/>
    <w:rsid w:val="00AE5EE9"/>
    <w:rsid w:val="00AE61FF"/>
    <w:rsid w:val="00AE658B"/>
    <w:rsid w:val="00AE6808"/>
    <w:rsid w:val="00AE7498"/>
    <w:rsid w:val="00AE75DE"/>
    <w:rsid w:val="00AE7B98"/>
    <w:rsid w:val="00AE7C60"/>
    <w:rsid w:val="00AE7F8F"/>
    <w:rsid w:val="00AF0C5C"/>
    <w:rsid w:val="00AF159E"/>
    <w:rsid w:val="00AF1754"/>
    <w:rsid w:val="00AF195D"/>
    <w:rsid w:val="00AF1ECF"/>
    <w:rsid w:val="00AF288A"/>
    <w:rsid w:val="00AF3271"/>
    <w:rsid w:val="00AF3864"/>
    <w:rsid w:val="00AF3E69"/>
    <w:rsid w:val="00AF41F8"/>
    <w:rsid w:val="00AF4814"/>
    <w:rsid w:val="00AF4F6A"/>
    <w:rsid w:val="00AF503C"/>
    <w:rsid w:val="00AF6B86"/>
    <w:rsid w:val="00AF6C23"/>
    <w:rsid w:val="00AF7910"/>
    <w:rsid w:val="00AF7AB2"/>
    <w:rsid w:val="00AF7C74"/>
    <w:rsid w:val="00AF7D1D"/>
    <w:rsid w:val="00AF7D71"/>
    <w:rsid w:val="00B003A7"/>
    <w:rsid w:val="00B00503"/>
    <w:rsid w:val="00B0058A"/>
    <w:rsid w:val="00B0091E"/>
    <w:rsid w:val="00B00ABD"/>
    <w:rsid w:val="00B00AC2"/>
    <w:rsid w:val="00B00D1F"/>
    <w:rsid w:val="00B00ECB"/>
    <w:rsid w:val="00B014EE"/>
    <w:rsid w:val="00B0153B"/>
    <w:rsid w:val="00B01AE7"/>
    <w:rsid w:val="00B01D5C"/>
    <w:rsid w:val="00B02162"/>
    <w:rsid w:val="00B027CF"/>
    <w:rsid w:val="00B0296F"/>
    <w:rsid w:val="00B03070"/>
    <w:rsid w:val="00B0333D"/>
    <w:rsid w:val="00B033B8"/>
    <w:rsid w:val="00B033D3"/>
    <w:rsid w:val="00B0345E"/>
    <w:rsid w:val="00B0366A"/>
    <w:rsid w:val="00B03785"/>
    <w:rsid w:val="00B03B77"/>
    <w:rsid w:val="00B040EA"/>
    <w:rsid w:val="00B047A0"/>
    <w:rsid w:val="00B04893"/>
    <w:rsid w:val="00B04C6B"/>
    <w:rsid w:val="00B04D1A"/>
    <w:rsid w:val="00B050AD"/>
    <w:rsid w:val="00B05B6B"/>
    <w:rsid w:val="00B061DA"/>
    <w:rsid w:val="00B06BA2"/>
    <w:rsid w:val="00B06C41"/>
    <w:rsid w:val="00B06C99"/>
    <w:rsid w:val="00B06CA1"/>
    <w:rsid w:val="00B06CC3"/>
    <w:rsid w:val="00B06DBE"/>
    <w:rsid w:val="00B07405"/>
    <w:rsid w:val="00B0751D"/>
    <w:rsid w:val="00B07B03"/>
    <w:rsid w:val="00B07EC2"/>
    <w:rsid w:val="00B103A1"/>
    <w:rsid w:val="00B103D7"/>
    <w:rsid w:val="00B103E4"/>
    <w:rsid w:val="00B104AF"/>
    <w:rsid w:val="00B10574"/>
    <w:rsid w:val="00B107B0"/>
    <w:rsid w:val="00B10D49"/>
    <w:rsid w:val="00B10E24"/>
    <w:rsid w:val="00B1120C"/>
    <w:rsid w:val="00B11D58"/>
    <w:rsid w:val="00B11FCA"/>
    <w:rsid w:val="00B123A3"/>
    <w:rsid w:val="00B12AB1"/>
    <w:rsid w:val="00B13269"/>
    <w:rsid w:val="00B13BA9"/>
    <w:rsid w:val="00B13C03"/>
    <w:rsid w:val="00B13C7B"/>
    <w:rsid w:val="00B1419C"/>
    <w:rsid w:val="00B1534F"/>
    <w:rsid w:val="00B15828"/>
    <w:rsid w:val="00B15B6E"/>
    <w:rsid w:val="00B15C41"/>
    <w:rsid w:val="00B15CBB"/>
    <w:rsid w:val="00B15E8B"/>
    <w:rsid w:val="00B15F6C"/>
    <w:rsid w:val="00B16217"/>
    <w:rsid w:val="00B165A7"/>
    <w:rsid w:val="00B16699"/>
    <w:rsid w:val="00B167A1"/>
    <w:rsid w:val="00B170C5"/>
    <w:rsid w:val="00B17178"/>
    <w:rsid w:val="00B17CF6"/>
    <w:rsid w:val="00B201E6"/>
    <w:rsid w:val="00B2026E"/>
    <w:rsid w:val="00B20284"/>
    <w:rsid w:val="00B2034F"/>
    <w:rsid w:val="00B216C1"/>
    <w:rsid w:val="00B2212E"/>
    <w:rsid w:val="00B22D8F"/>
    <w:rsid w:val="00B22EA0"/>
    <w:rsid w:val="00B23121"/>
    <w:rsid w:val="00B23198"/>
    <w:rsid w:val="00B233DE"/>
    <w:rsid w:val="00B23DB4"/>
    <w:rsid w:val="00B23E3F"/>
    <w:rsid w:val="00B2469F"/>
    <w:rsid w:val="00B247FD"/>
    <w:rsid w:val="00B248A8"/>
    <w:rsid w:val="00B2520F"/>
    <w:rsid w:val="00B255D6"/>
    <w:rsid w:val="00B2584F"/>
    <w:rsid w:val="00B25F57"/>
    <w:rsid w:val="00B25FC2"/>
    <w:rsid w:val="00B265A0"/>
    <w:rsid w:val="00B2675B"/>
    <w:rsid w:val="00B2676B"/>
    <w:rsid w:val="00B26818"/>
    <w:rsid w:val="00B2685D"/>
    <w:rsid w:val="00B26AAA"/>
    <w:rsid w:val="00B26C92"/>
    <w:rsid w:val="00B26DBD"/>
    <w:rsid w:val="00B26E0A"/>
    <w:rsid w:val="00B2719F"/>
    <w:rsid w:val="00B27B21"/>
    <w:rsid w:val="00B27BBA"/>
    <w:rsid w:val="00B30250"/>
    <w:rsid w:val="00B3057D"/>
    <w:rsid w:val="00B30793"/>
    <w:rsid w:val="00B30A83"/>
    <w:rsid w:val="00B3122F"/>
    <w:rsid w:val="00B318B8"/>
    <w:rsid w:val="00B32A41"/>
    <w:rsid w:val="00B32B16"/>
    <w:rsid w:val="00B32DC6"/>
    <w:rsid w:val="00B32E02"/>
    <w:rsid w:val="00B3372A"/>
    <w:rsid w:val="00B33946"/>
    <w:rsid w:val="00B33B74"/>
    <w:rsid w:val="00B33B99"/>
    <w:rsid w:val="00B33C43"/>
    <w:rsid w:val="00B33CDB"/>
    <w:rsid w:val="00B3484C"/>
    <w:rsid w:val="00B34B65"/>
    <w:rsid w:val="00B34E14"/>
    <w:rsid w:val="00B3512D"/>
    <w:rsid w:val="00B35532"/>
    <w:rsid w:val="00B3572A"/>
    <w:rsid w:val="00B35B7F"/>
    <w:rsid w:val="00B36583"/>
    <w:rsid w:val="00B36625"/>
    <w:rsid w:val="00B366C2"/>
    <w:rsid w:val="00B36729"/>
    <w:rsid w:val="00B36FB4"/>
    <w:rsid w:val="00B37050"/>
    <w:rsid w:val="00B37106"/>
    <w:rsid w:val="00B3736B"/>
    <w:rsid w:val="00B3775A"/>
    <w:rsid w:val="00B37772"/>
    <w:rsid w:val="00B37B29"/>
    <w:rsid w:val="00B37B69"/>
    <w:rsid w:val="00B405B4"/>
    <w:rsid w:val="00B40785"/>
    <w:rsid w:val="00B407B7"/>
    <w:rsid w:val="00B40A29"/>
    <w:rsid w:val="00B40C57"/>
    <w:rsid w:val="00B40C97"/>
    <w:rsid w:val="00B410F2"/>
    <w:rsid w:val="00B41672"/>
    <w:rsid w:val="00B41CA3"/>
    <w:rsid w:val="00B4248C"/>
    <w:rsid w:val="00B42A6E"/>
    <w:rsid w:val="00B42E4D"/>
    <w:rsid w:val="00B4324E"/>
    <w:rsid w:val="00B437E4"/>
    <w:rsid w:val="00B43A79"/>
    <w:rsid w:val="00B43A9F"/>
    <w:rsid w:val="00B43C4B"/>
    <w:rsid w:val="00B43CC0"/>
    <w:rsid w:val="00B44423"/>
    <w:rsid w:val="00B44709"/>
    <w:rsid w:val="00B447CA"/>
    <w:rsid w:val="00B44B12"/>
    <w:rsid w:val="00B451DA"/>
    <w:rsid w:val="00B453CE"/>
    <w:rsid w:val="00B4562F"/>
    <w:rsid w:val="00B45A15"/>
    <w:rsid w:val="00B45A1D"/>
    <w:rsid w:val="00B46033"/>
    <w:rsid w:val="00B46697"/>
    <w:rsid w:val="00B469EA"/>
    <w:rsid w:val="00B46AA5"/>
    <w:rsid w:val="00B47280"/>
    <w:rsid w:val="00B4790E"/>
    <w:rsid w:val="00B47E02"/>
    <w:rsid w:val="00B5017A"/>
    <w:rsid w:val="00B5026D"/>
    <w:rsid w:val="00B5033A"/>
    <w:rsid w:val="00B5053E"/>
    <w:rsid w:val="00B50E87"/>
    <w:rsid w:val="00B51042"/>
    <w:rsid w:val="00B51122"/>
    <w:rsid w:val="00B5149B"/>
    <w:rsid w:val="00B515BD"/>
    <w:rsid w:val="00B518A1"/>
    <w:rsid w:val="00B51CDB"/>
    <w:rsid w:val="00B51E39"/>
    <w:rsid w:val="00B53488"/>
    <w:rsid w:val="00B53693"/>
    <w:rsid w:val="00B53D24"/>
    <w:rsid w:val="00B53D8C"/>
    <w:rsid w:val="00B53E5A"/>
    <w:rsid w:val="00B53F06"/>
    <w:rsid w:val="00B54354"/>
    <w:rsid w:val="00B54436"/>
    <w:rsid w:val="00B54CBF"/>
    <w:rsid w:val="00B54DD5"/>
    <w:rsid w:val="00B55757"/>
    <w:rsid w:val="00B55D38"/>
    <w:rsid w:val="00B55D9B"/>
    <w:rsid w:val="00B55DF8"/>
    <w:rsid w:val="00B5608E"/>
    <w:rsid w:val="00B561C8"/>
    <w:rsid w:val="00B569AA"/>
    <w:rsid w:val="00B56B22"/>
    <w:rsid w:val="00B56CB1"/>
    <w:rsid w:val="00B57075"/>
    <w:rsid w:val="00B576E4"/>
    <w:rsid w:val="00B57C96"/>
    <w:rsid w:val="00B600DF"/>
    <w:rsid w:val="00B60152"/>
    <w:rsid w:val="00B6052A"/>
    <w:rsid w:val="00B60E3A"/>
    <w:rsid w:val="00B612AC"/>
    <w:rsid w:val="00B61393"/>
    <w:rsid w:val="00B61867"/>
    <w:rsid w:val="00B61EC4"/>
    <w:rsid w:val="00B61F09"/>
    <w:rsid w:val="00B61FE2"/>
    <w:rsid w:val="00B620DD"/>
    <w:rsid w:val="00B627E3"/>
    <w:rsid w:val="00B629E7"/>
    <w:rsid w:val="00B62F04"/>
    <w:rsid w:val="00B6308A"/>
    <w:rsid w:val="00B636F5"/>
    <w:rsid w:val="00B6380C"/>
    <w:rsid w:val="00B6389A"/>
    <w:rsid w:val="00B63C23"/>
    <w:rsid w:val="00B63E38"/>
    <w:rsid w:val="00B63EDE"/>
    <w:rsid w:val="00B63F25"/>
    <w:rsid w:val="00B64412"/>
    <w:rsid w:val="00B646D7"/>
    <w:rsid w:val="00B65425"/>
    <w:rsid w:val="00B65537"/>
    <w:rsid w:val="00B6582B"/>
    <w:rsid w:val="00B6585C"/>
    <w:rsid w:val="00B65930"/>
    <w:rsid w:val="00B65E48"/>
    <w:rsid w:val="00B65ECF"/>
    <w:rsid w:val="00B65F7B"/>
    <w:rsid w:val="00B6619E"/>
    <w:rsid w:val="00B66CF0"/>
    <w:rsid w:val="00B66EE2"/>
    <w:rsid w:val="00B672FE"/>
    <w:rsid w:val="00B677E9"/>
    <w:rsid w:val="00B67834"/>
    <w:rsid w:val="00B67918"/>
    <w:rsid w:val="00B67CAB"/>
    <w:rsid w:val="00B7014B"/>
    <w:rsid w:val="00B702EB"/>
    <w:rsid w:val="00B7066F"/>
    <w:rsid w:val="00B7111A"/>
    <w:rsid w:val="00B713C3"/>
    <w:rsid w:val="00B714B9"/>
    <w:rsid w:val="00B7223F"/>
    <w:rsid w:val="00B7237F"/>
    <w:rsid w:val="00B72435"/>
    <w:rsid w:val="00B725CA"/>
    <w:rsid w:val="00B72F73"/>
    <w:rsid w:val="00B73515"/>
    <w:rsid w:val="00B73C40"/>
    <w:rsid w:val="00B73DD8"/>
    <w:rsid w:val="00B73EA2"/>
    <w:rsid w:val="00B74306"/>
    <w:rsid w:val="00B74324"/>
    <w:rsid w:val="00B74628"/>
    <w:rsid w:val="00B7466A"/>
    <w:rsid w:val="00B74932"/>
    <w:rsid w:val="00B74BC2"/>
    <w:rsid w:val="00B74E38"/>
    <w:rsid w:val="00B74FD1"/>
    <w:rsid w:val="00B75007"/>
    <w:rsid w:val="00B755CB"/>
    <w:rsid w:val="00B758B9"/>
    <w:rsid w:val="00B75DCB"/>
    <w:rsid w:val="00B76258"/>
    <w:rsid w:val="00B76A0D"/>
    <w:rsid w:val="00B76BCE"/>
    <w:rsid w:val="00B7749E"/>
    <w:rsid w:val="00B77869"/>
    <w:rsid w:val="00B77F0F"/>
    <w:rsid w:val="00B80805"/>
    <w:rsid w:val="00B8080F"/>
    <w:rsid w:val="00B808EE"/>
    <w:rsid w:val="00B80ED9"/>
    <w:rsid w:val="00B813C1"/>
    <w:rsid w:val="00B8188D"/>
    <w:rsid w:val="00B81BF5"/>
    <w:rsid w:val="00B81F7A"/>
    <w:rsid w:val="00B821B3"/>
    <w:rsid w:val="00B8256A"/>
    <w:rsid w:val="00B82E87"/>
    <w:rsid w:val="00B83355"/>
    <w:rsid w:val="00B8358C"/>
    <w:rsid w:val="00B835B9"/>
    <w:rsid w:val="00B8398C"/>
    <w:rsid w:val="00B83A12"/>
    <w:rsid w:val="00B83A28"/>
    <w:rsid w:val="00B83A8B"/>
    <w:rsid w:val="00B8493D"/>
    <w:rsid w:val="00B849E5"/>
    <w:rsid w:val="00B84AF4"/>
    <w:rsid w:val="00B84C25"/>
    <w:rsid w:val="00B84FB6"/>
    <w:rsid w:val="00B85050"/>
    <w:rsid w:val="00B85114"/>
    <w:rsid w:val="00B8536B"/>
    <w:rsid w:val="00B855E7"/>
    <w:rsid w:val="00B85B70"/>
    <w:rsid w:val="00B85BA6"/>
    <w:rsid w:val="00B86234"/>
    <w:rsid w:val="00B86252"/>
    <w:rsid w:val="00B86296"/>
    <w:rsid w:val="00B862A7"/>
    <w:rsid w:val="00B862EF"/>
    <w:rsid w:val="00B864FB"/>
    <w:rsid w:val="00B86D26"/>
    <w:rsid w:val="00B87235"/>
    <w:rsid w:val="00B873DC"/>
    <w:rsid w:val="00B87690"/>
    <w:rsid w:val="00B9002C"/>
    <w:rsid w:val="00B90492"/>
    <w:rsid w:val="00B907D6"/>
    <w:rsid w:val="00B910D3"/>
    <w:rsid w:val="00B9125E"/>
    <w:rsid w:val="00B917EC"/>
    <w:rsid w:val="00B91856"/>
    <w:rsid w:val="00B91861"/>
    <w:rsid w:val="00B9206A"/>
    <w:rsid w:val="00B92FAE"/>
    <w:rsid w:val="00B935D2"/>
    <w:rsid w:val="00B936AC"/>
    <w:rsid w:val="00B936D9"/>
    <w:rsid w:val="00B93806"/>
    <w:rsid w:val="00B93834"/>
    <w:rsid w:val="00B93DCF"/>
    <w:rsid w:val="00B9415A"/>
    <w:rsid w:val="00B943B6"/>
    <w:rsid w:val="00B94406"/>
    <w:rsid w:val="00B945AC"/>
    <w:rsid w:val="00B9476C"/>
    <w:rsid w:val="00B94DE7"/>
    <w:rsid w:val="00B94F5C"/>
    <w:rsid w:val="00B9501B"/>
    <w:rsid w:val="00B95146"/>
    <w:rsid w:val="00B951ED"/>
    <w:rsid w:val="00B9523F"/>
    <w:rsid w:val="00B95D7E"/>
    <w:rsid w:val="00B9651C"/>
    <w:rsid w:val="00B968FB"/>
    <w:rsid w:val="00B97408"/>
    <w:rsid w:val="00B9799B"/>
    <w:rsid w:val="00B979E2"/>
    <w:rsid w:val="00BA081E"/>
    <w:rsid w:val="00BA090A"/>
    <w:rsid w:val="00BA0BB3"/>
    <w:rsid w:val="00BA122F"/>
    <w:rsid w:val="00BA134F"/>
    <w:rsid w:val="00BA1397"/>
    <w:rsid w:val="00BA1A1E"/>
    <w:rsid w:val="00BA1CF2"/>
    <w:rsid w:val="00BA1D1B"/>
    <w:rsid w:val="00BA20E9"/>
    <w:rsid w:val="00BA2464"/>
    <w:rsid w:val="00BA294F"/>
    <w:rsid w:val="00BA29B5"/>
    <w:rsid w:val="00BA30F3"/>
    <w:rsid w:val="00BA3159"/>
    <w:rsid w:val="00BA3E52"/>
    <w:rsid w:val="00BA4172"/>
    <w:rsid w:val="00BA4200"/>
    <w:rsid w:val="00BA491A"/>
    <w:rsid w:val="00BA50D1"/>
    <w:rsid w:val="00BA5543"/>
    <w:rsid w:val="00BA57E3"/>
    <w:rsid w:val="00BA5885"/>
    <w:rsid w:val="00BA62C1"/>
    <w:rsid w:val="00BA6409"/>
    <w:rsid w:val="00BA6433"/>
    <w:rsid w:val="00BA67AE"/>
    <w:rsid w:val="00BA692A"/>
    <w:rsid w:val="00BA6BB6"/>
    <w:rsid w:val="00BA6D58"/>
    <w:rsid w:val="00BA6E1B"/>
    <w:rsid w:val="00BA733D"/>
    <w:rsid w:val="00BB03F2"/>
    <w:rsid w:val="00BB04AB"/>
    <w:rsid w:val="00BB0853"/>
    <w:rsid w:val="00BB0947"/>
    <w:rsid w:val="00BB0C73"/>
    <w:rsid w:val="00BB12BC"/>
    <w:rsid w:val="00BB135E"/>
    <w:rsid w:val="00BB1E9D"/>
    <w:rsid w:val="00BB20A6"/>
    <w:rsid w:val="00BB2943"/>
    <w:rsid w:val="00BB2E4D"/>
    <w:rsid w:val="00BB3401"/>
    <w:rsid w:val="00BB3959"/>
    <w:rsid w:val="00BB3980"/>
    <w:rsid w:val="00BB3F81"/>
    <w:rsid w:val="00BB4831"/>
    <w:rsid w:val="00BB48D4"/>
    <w:rsid w:val="00BB493E"/>
    <w:rsid w:val="00BB4AA4"/>
    <w:rsid w:val="00BB4D97"/>
    <w:rsid w:val="00BB4F8D"/>
    <w:rsid w:val="00BB5026"/>
    <w:rsid w:val="00BB5029"/>
    <w:rsid w:val="00BB520D"/>
    <w:rsid w:val="00BB5465"/>
    <w:rsid w:val="00BB54BC"/>
    <w:rsid w:val="00BB553B"/>
    <w:rsid w:val="00BB56DF"/>
    <w:rsid w:val="00BB5753"/>
    <w:rsid w:val="00BB5871"/>
    <w:rsid w:val="00BB5C2C"/>
    <w:rsid w:val="00BB5C2D"/>
    <w:rsid w:val="00BB5C8D"/>
    <w:rsid w:val="00BB5C99"/>
    <w:rsid w:val="00BB5DAB"/>
    <w:rsid w:val="00BB6623"/>
    <w:rsid w:val="00BB6823"/>
    <w:rsid w:val="00BB6849"/>
    <w:rsid w:val="00BB715F"/>
    <w:rsid w:val="00BB7404"/>
    <w:rsid w:val="00BB75BA"/>
    <w:rsid w:val="00BB7921"/>
    <w:rsid w:val="00BB7DB6"/>
    <w:rsid w:val="00BB7FEF"/>
    <w:rsid w:val="00BC05AA"/>
    <w:rsid w:val="00BC06F4"/>
    <w:rsid w:val="00BC0F70"/>
    <w:rsid w:val="00BC12E0"/>
    <w:rsid w:val="00BC12FB"/>
    <w:rsid w:val="00BC1C89"/>
    <w:rsid w:val="00BC2703"/>
    <w:rsid w:val="00BC27A5"/>
    <w:rsid w:val="00BC2A31"/>
    <w:rsid w:val="00BC2A96"/>
    <w:rsid w:val="00BC2BBE"/>
    <w:rsid w:val="00BC2D57"/>
    <w:rsid w:val="00BC2EE8"/>
    <w:rsid w:val="00BC3253"/>
    <w:rsid w:val="00BC3508"/>
    <w:rsid w:val="00BC3819"/>
    <w:rsid w:val="00BC390A"/>
    <w:rsid w:val="00BC393A"/>
    <w:rsid w:val="00BC3E4E"/>
    <w:rsid w:val="00BC3F22"/>
    <w:rsid w:val="00BC3F95"/>
    <w:rsid w:val="00BC42E2"/>
    <w:rsid w:val="00BC471A"/>
    <w:rsid w:val="00BC4C81"/>
    <w:rsid w:val="00BC4F33"/>
    <w:rsid w:val="00BC5261"/>
    <w:rsid w:val="00BC53DC"/>
    <w:rsid w:val="00BC55F5"/>
    <w:rsid w:val="00BC5718"/>
    <w:rsid w:val="00BC578B"/>
    <w:rsid w:val="00BC5AAC"/>
    <w:rsid w:val="00BC5D8F"/>
    <w:rsid w:val="00BC5DC3"/>
    <w:rsid w:val="00BC60D3"/>
    <w:rsid w:val="00BC60EB"/>
    <w:rsid w:val="00BC6108"/>
    <w:rsid w:val="00BC6755"/>
    <w:rsid w:val="00BC6BDD"/>
    <w:rsid w:val="00BC6BF5"/>
    <w:rsid w:val="00BC7444"/>
    <w:rsid w:val="00BC771E"/>
    <w:rsid w:val="00BD0452"/>
    <w:rsid w:val="00BD0457"/>
    <w:rsid w:val="00BD0477"/>
    <w:rsid w:val="00BD0859"/>
    <w:rsid w:val="00BD0DD7"/>
    <w:rsid w:val="00BD109C"/>
    <w:rsid w:val="00BD1247"/>
    <w:rsid w:val="00BD1EA1"/>
    <w:rsid w:val="00BD1F6A"/>
    <w:rsid w:val="00BD1FF7"/>
    <w:rsid w:val="00BD2764"/>
    <w:rsid w:val="00BD2F1B"/>
    <w:rsid w:val="00BD3087"/>
    <w:rsid w:val="00BD329C"/>
    <w:rsid w:val="00BD331D"/>
    <w:rsid w:val="00BD37BF"/>
    <w:rsid w:val="00BD39FB"/>
    <w:rsid w:val="00BD3A44"/>
    <w:rsid w:val="00BD4374"/>
    <w:rsid w:val="00BD43E8"/>
    <w:rsid w:val="00BD4400"/>
    <w:rsid w:val="00BD440C"/>
    <w:rsid w:val="00BD4A83"/>
    <w:rsid w:val="00BD51B2"/>
    <w:rsid w:val="00BD538B"/>
    <w:rsid w:val="00BD5783"/>
    <w:rsid w:val="00BD589D"/>
    <w:rsid w:val="00BD5C8F"/>
    <w:rsid w:val="00BD5DD5"/>
    <w:rsid w:val="00BD6342"/>
    <w:rsid w:val="00BD639C"/>
    <w:rsid w:val="00BD63B2"/>
    <w:rsid w:val="00BD63C5"/>
    <w:rsid w:val="00BD6424"/>
    <w:rsid w:val="00BD65A5"/>
    <w:rsid w:val="00BD667E"/>
    <w:rsid w:val="00BD66A1"/>
    <w:rsid w:val="00BD7331"/>
    <w:rsid w:val="00BD772D"/>
    <w:rsid w:val="00BD7752"/>
    <w:rsid w:val="00BD7B53"/>
    <w:rsid w:val="00BD7C97"/>
    <w:rsid w:val="00BE017F"/>
    <w:rsid w:val="00BE0742"/>
    <w:rsid w:val="00BE0832"/>
    <w:rsid w:val="00BE0ABF"/>
    <w:rsid w:val="00BE0B08"/>
    <w:rsid w:val="00BE0D2F"/>
    <w:rsid w:val="00BE1C0C"/>
    <w:rsid w:val="00BE1C6A"/>
    <w:rsid w:val="00BE1E22"/>
    <w:rsid w:val="00BE26DE"/>
    <w:rsid w:val="00BE2D5E"/>
    <w:rsid w:val="00BE2F1B"/>
    <w:rsid w:val="00BE2F6A"/>
    <w:rsid w:val="00BE30C9"/>
    <w:rsid w:val="00BE3345"/>
    <w:rsid w:val="00BE4239"/>
    <w:rsid w:val="00BE48D1"/>
    <w:rsid w:val="00BE4922"/>
    <w:rsid w:val="00BE4D79"/>
    <w:rsid w:val="00BE4E2B"/>
    <w:rsid w:val="00BE4FE6"/>
    <w:rsid w:val="00BE5D0A"/>
    <w:rsid w:val="00BE61C4"/>
    <w:rsid w:val="00BE6202"/>
    <w:rsid w:val="00BE6734"/>
    <w:rsid w:val="00BE69AA"/>
    <w:rsid w:val="00BE752D"/>
    <w:rsid w:val="00BE76D1"/>
    <w:rsid w:val="00BE79E1"/>
    <w:rsid w:val="00BE7FDC"/>
    <w:rsid w:val="00BF0681"/>
    <w:rsid w:val="00BF0847"/>
    <w:rsid w:val="00BF09D7"/>
    <w:rsid w:val="00BF0E50"/>
    <w:rsid w:val="00BF0F79"/>
    <w:rsid w:val="00BF16A3"/>
    <w:rsid w:val="00BF1AF9"/>
    <w:rsid w:val="00BF1C19"/>
    <w:rsid w:val="00BF1C68"/>
    <w:rsid w:val="00BF2C26"/>
    <w:rsid w:val="00BF35E4"/>
    <w:rsid w:val="00BF368D"/>
    <w:rsid w:val="00BF37EE"/>
    <w:rsid w:val="00BF38D3"/>
    <w:rsid w:val="00BF3A21"/>
    <w:rsid w:val="00BF3E3F"/>
    <w:rsid w:val="00BF3FB2"/>
    <w:rsid w:val="00BF4424"/>
    <w:rsid w:val="00BF44AA"/>
    <w:rsid w:val="00BF4581"/>
    <w:rsid w:val="00BF465D"/>
    <w:rsid w:val="00BF48F2"/>
    <w:rsid w:val="00BF4CB6"/>
    <w:rsid w:val="00BF5600"/>
    <w:rsid w:val="00BF6524"/>
    <w:rsid w:val="00BF658B"/>
    <w:rsid w:val="00BF6BE6"/>
    <w:rsid w:val="00BF6CC2"/>
    <w:rsid w:val="00BF6FE7"/>
    <w:rsid w:val="00BF7015"/>
    <w:rsid w:val="00BF7068"/>
    <w:rsid w:val="00BF739E"/>
    <w:rsid w:val="00BF7C81"/>
    <w:rsid w:val="00BF7D8B"/>
    <w:rsid w:val="00BF7D99"/>
    <w:rsid w:val="00C0048F"/>
    <w:rsid w:val="00C0053B"/>
    <w:rsid w:val="00C00B41"/>
    <w:rsid w:val="00C00EE7"/>
    <w:rsid w:val="00C00F96"/>
    <w:rsid w:val="00C01311"/>
    <w:rsid w:val="00C014B0"/>
    <w:rsid w:val="00C01543"/>
    <w:rsid w:val="00C0168C"/>
    <w:rsid w:val="00C01716"/>
    <w:rsid w:val="00C01B55"/>
    <w:rsid w:val="00C01EAC"/>
    <w:rsid w:val="00C01FBD"/>
    <w:rsid w:val="00C0237D"/>
    <w:rsid w:val="00C02E9B"/>
    <w:rsid w:val="00C03164"/>
    <w:rsid w:val="00C03511"/>
    <w:rsid w:val="00C0369E"/>
    <w:rsid w:val="00C03AD5"/>
    <w:rsid w:val="00C03B1C"/>
    <w:rsid w:val="00C03CAF"/>
    <w:rsid w:val="00C04307"/>
    <w:rsid w:val="00C04322"/>
    <w:rsid w:val="00C0437D"/>
    <w:rsid w:val="00C04502"/>
    <w:rsid w:val="00C0498F"/>
    <w:rsid w:val="00C04A0C"/>
    <w:rsid w:val="00C04B0F"/>
    <w:rsid w:val="00C04CA0"/>
    <w:rsid w:val="00C04D69"/>
    <w:rsid w:val="00C04E3B"/>
    <w:rsid w:val="00C050B3"/>
    <w:rsid w:val="00C051BB"/>
    <w:rsid w:val="00C051D4"/>
    <w:rsid w:val="00C05690"/>
    <w:rsid w:val="00C05F8A"/>
    <w:rsid w:val="00C06215"/>
    <w:rsid w:val="00C06455"/>
    <w:rsid w:val="00C067E9"/>
    <w:rsid w:val="00C068D0"/>
    <w:rsid w:val="00C068F3"/>
    <w:rsid w:val="00C069CE"/>
    <w:rsid w:val="00C06EE3"/>
    <w:rsid w:val="00C07256"/>
    <w:rsid w:val="00C07A03"/>
    <w:rsid w:val="00C07ED5"/>
    <w:rsid w:val="00C1032A"/>
    <w:rsid w:val="00C10347"/>
    <w:rsid w:val="00C10A1C"/>
    <w:rsid w:val="00C10F74"/>
    <w:rsid w:val="00C115CC"/>
    <w:rsid w:val="00C116AC"/>
    <w:rsid w:val="00C11CB4"/>
    <w:rsid w:val="00C11E8C"/>
    <w:rsid w:val="00C11EA0"/>
    <w:rsid w:val="00C11EA4"/>
    <w:rsid w:val="00C12360"/>
    <w:rsid w:val="00C12363"/>
    <w:rsid w:val="00C1248B"/>
    <w:rsid w:val="00C127B2"/>
    <w:rsid w:val="00C129FB"/>
    <w:rsid w:val="00C130C7"/>
    <w:rsid w:val="00C135B5"/>
    <w:rsid w:val="00C1382A"/>
    <w:rsid w:val="00C13B13"/>
    <w:rsid w:val="00C13F2E"/>
    <w:rsid w:val="00C14670"/>
    <w:rsid w:val="00C146CB"/>
    <w:rsid w:val="00C14784"/>
    <w:rsid w:val="00C1490E"/>
    <w:rsid w:val="00C14988"/>
    <w:rsid w:val="00C14F23"/>
    <w:rsid w:val="00C15EF6"/>
    <w:rsid w:val="00C169D5"/>
    <w:rsid w:val="00C1737C"/>
    <w:rsid w:val="00C1740A"/>
    <w:rsid w:val="00C1770B"/>
    <w:rsid w:val="00C17730"/>
    <w:rsid w:val="00C1790E"/>
    <w:rsid w:val="00C17F37"/>
    <w:rsid w:val="00C2023C"/>
    <w:rsid w:val="00C205BF"/>
    <w:rsid w:val="00C20805"/>
    <w:rsid w:val="00C2088C"/>
    <w:rsid w:val="00C20B14"/>
    <w:rsid w:val="00C20BEB"/>
    <w:rsid w:val="00C211B3"/>
    <w:rsid w:val="00C2127E"/>
    <w:rsid w:val="00C21406"/>
    <w:rsid w:val="00C2140F"/>
    <w:rsid w:val="00C217CF"/>
    <w:rsid w:val="00C2185C"/>
    <w:rsid w:val="00C21AC0"/>
    <w:rsid w:val="00C21D3F"/>
    <w:rsid w:val="00C21DF6"/>
    <w:rsid w:val="00C21E93"/>
    <w:rsid w:val="00C22377"/>
    <w:rsid w:val="00C236B0"/>
    <w:rsid w:val="00C237A1"/>
    <w:rsid w:val="00C23B95"/>
    <w:rsid w:val="00C23B97"/>
    <w:rsid w:val="00C23D7C"/>
    <w:rsid w:val="00C2406A"/>
    <w:rsid w:val="00C2434C"/>
    <w:rsid w:val="00C244DA"/>
    <w:rsid w:val="00C24ABB"/>
    <w:rsid w:val="00C24D87"/>
    <w:rsid w:val="00C250D2"/>
    <w:rsid w:val="00C25567"/>
    <w:rsid w:val="00C25AE8"/>
    <w:rsid w:val="00C25D82"/>
    <w:rsid w:val="00C25F7D"/>
    <w:rsid w:val="00C263D0"/>
    <w:rsid w:val="00C265CE"/>
    <w:rsid w:val="00C265F4"/>
    <w:rsid w:val="00C26CA2"/>
    <w:rsid w:val="00C26EDC"/>
    <w:rsid w:val="00C26FB1"/>
    <w:rsid w:val="00C26FF1"/>
    <w:rsid w:val="00C2710B"/>
    <w:rsid w:val="00C272AE"/>
    <w:rsid w:val="00C273F3"/>
    <w:rsid w:val="00C2773D"/>
    <w:rsid w:val="00C277BB"/>
    <w:rsid w:val="00C27924"/>
    <w:rsid w:val="00C2795F"/>
    <w:rsid w:val="00C27BB0"/>
    <w:rsid w:val="00C27DAC"/>
    <w:rsid w:val="00C27FAE"/>
    <w:rsid w:val="00C302BE"/>
    <w:rsid w:val="00C3073C"/>
    <w:rsid w:val="00C30C64"/>
    <w:rsid w:val="00C311E9"/>
    <w:rsid w:val="00C31409"/>
    <w:rsid w:val="00C3157E"/>
    <w:rsid w:val="00C319C3"/>
    <w:rsid w:val="00C31A3D"/>
    <w:rsid w:val="00C31B3F"/>
    <w:rsid w:val="00C31E3C"/>
    <w:rsid w:val="00C3279E"/>
    <w:rsid w:val="00C32A5C"/>
    <w:rsid w:val="00C32AA0"/>
    <w:rsid w:val="00C32CBE"/>
    <w:rsid w:val="00C32D42"/>
    <w:rsid w:val="00C32E30"/>
    <w:rsid w:val="00C32FE9"/>
    <w:rsid w:val="00C32FEB"/>
    <w:rsid w:val="00C330C2"/>
    <w:rsid w:val="00C3317F"/>
    <w:rsid w:val="00C334B4"/>
    <w:rsid w:val="00C33736"/>
    <w:rsid w:val="00C33DAE"/>
    <w:rsid w:val="00C33FC0"/>
    <w:rsid w:val="00C34198"/>
    <w:rsid w:val="00C343BC"/>
    <w:rsid w:val="00C3443D"/>
    <w:rsid w:val="00C34633"/>
    <w:rsid w:val="00C34842"/>
    <w:rsid w:val="00C34848"/>
    <w:rsid w:val="00C34ABB"/>
    <w:rsid w:val="00C34D31"/>
    <w:rsid w:val="00C34E91"/>
    <w:rsid w:val="00C3572D"/>
    <w:rsid w:val="00C3585C"/>
    <w:rsid w:val="00C359F8"/>
    <w:rsid w:val="00C35BE1"/>
    <w:rsid w:val="00C363A7"/>
    <w:rsid w:val="00C368FC"/>
    <w:rsid w:val="00C36CD9"/>
    <w:rsid w:val="00C36FC3"/>
    <w:rsid w:val="00C3729C"/>
    <w:rsid w:val="00C37A6E"/>
    <w:rsid w:val="00C37F0F"/>
    <w:rsid w:val="00C40562"/>
    <w:rsid w:val="00C40D6A"/>
    <w:rsid w:val="00C40DCD"/>
    <w:rsid w:val="00C41282"/>
    <w:rsid w:val="00C416E1"/>
    <w:rsid w:val="00C41A66"/>
    <w:rsid w:val="00C4200B"/>
    <w:rsid w:val="00C4240B"/>
    <w:rsid w:val="00C42A17"/>
    <w:rsid w:val="00C42D5E"/>
    <w:rsid w:val="00C42D95"/>
    <w:rsid w:val="00C43270"/>
    <w:rsid w:val="00C43451"/>
    <w:rsid w:val="00C43751"/>
    <w:rsid w:val="00C43B58"/>
    <w:rsid w:val="00C43C21"/>
    <w:rsid w:val="00C44000"/>
    <w:rsid w:val="00C441DB"/>
    <w:rsid w:val="00C44204"/>
    <w:rsid w:val="00C44295"/>
    <w:rsid w:val="00C44570"/>
    <w:rsid w:val="00C44D33"/>
    <w:rsid w:val="00C44E11"/>
    <w:rsid w:val="00C452C0"/>
    <w:rsid w:val="00C45857"/>
    <w:rsid w:val="00C45F9A"/>
    <w:rsid w:val="00C46476"/>
    <w:rsid w:val="00C466ED"/>
    <w:rsid w:val="00C46A37"/>
    <w:rsid w:val="00C46AB2"/>
    <w:rsid w:val="00C46CF9"/>
    <w:rsid w:val="00C46F31"/>
    <w:rsid w:val="00C46FC5"/>
    <w:rsid w:val="00C470B2"/>
    <w:rsid w:val="00C47372"/>
    <w:rsid w:val="00C47BFF"/>
    <w:rsid w:val="00C47F00"/>
    <w:rsid w:val="00C47FE3"/>
    <w:rsid w:val="00C50172"/>
    <w:rsid w:val="00C5054A"/>
    <w:rsid w:val="00C5062A"/>
    <w:rsid w:val="00C50AB5"/>
    <w:rsid w:val="00C50DB7"/>
    <w:rsid w:val="00C50EF2"/>
    <w:rsid w:val="00C5147B"/>
    <w:rsid w:val="00C51546"/>
    <w:rsid w:val="00C515FD"/>
    <w:rsid w:val="00C516ED"/>
    <w:rsid w:val="00C51AA4"/>
    <w:rsid w:val="00C51CF5"/>
    <w:rsid w:val="00C51ED6"/>
    <w:rsid w:val="00C523A3"/>
    <w:rsid w:val="00C529AF"/>
    <w:rsid w:val="00C52BFE"/>
    <w:rsid w:val="00C52CA3"/>
    <w:rsid w:val="00C52D45"/>
    <w:rsid w:val="00C53264"/>
    <w:rsid w:val="00C53B50"/>
    <w:rsid w:val="00C53C82"/>
    <w:rsid w:val="00C54027"/>
    <w:rsid w:val="00C540FD"/>
    <w:rsid w:val="00C5410B"/>
    <w:rsid w:val="00C54378"/>
    <w:rsid w:val="00C54CDE"/>
    <w:rsid w:val="00C550CC"/>
    <w:rsid w:val="00C551CE"/>
    <w:rsid w:val="00C553F1"/>
    <w:rsid w:val="00C55E47"/>
    <w:rsid w:val="00C55E6C"/>
    <w:rsid w:val="00C5617A"/>
    <w:rsid w:val="00C56887"/>
    <w:rsid w:val="00C56F1B"/>
    <w:rsid w:val="00C56F5C"/>
    <w:rsid w:val="00C574AB"/>
    <w:rsid w:val="00C57561"/>
    <w:rsid w:val="00C576AA"/>
    <w:rsid w:val="00C578BF"/>
    <w:rsid w:val="00C578C5"/>
    <w:rsid w:val="00C57D7E"/>
    <w:rsid w:val="00C57FAF"/>
    <w:rsid w:val="00C601A3"/>
    <w:rsid w:val="00C604C9"/>
    <w:rsid w:val="00C610FA"/>
    <w:rsid w:val="00C6131B"/>
    <w:rsid w:val="00C61C4E"/>
    <w:rsid w:val="00C627E5"/>
    <w:rsid w:val="00C628FF"/>
    <w:rsid w:val="00C63441"/>
    <w:rsid w:val="00C64662"/>
    <w:rsid w:val="00C649EF"/>
    <w:rsid w:val="00C64B98"/>
    <w:rsid w:val="00C6508F"/>
    <w:rsid w:val="00C65BEC"/>
    <w:rsid w:val="00C6626D"/>
    <w:rsid w:val="00C66401"/>
    <w:rsid w:val="00C66591"/>
    <w:rsid w:val="00C66737"/>
    <w:rsid w:val="00C66AE1"/>
    <w:rsid w:val="00C66B32"/>
    <w:rsid w:val="00C67408"/>
    <w:rsid w:val="00C674B2"/>
    <w:rsid w:val="00C674EE"/>
    <w:rsid w:val="00C676F4"/>
    <w:rsid w:val="00C67BC7"/>
    <w:rsid w:val="00C67D69"/>
    <w:rsid w:val="00C7021B"/>
    <w:rsid w:val="00C70885"/>
    <w:rsid w:val="00C71039"/>
    <w:rsid w:val="00C716C9"/>
    <w:rsid w:val="00C71894"/>
    <w:rsid w:val="00C71AFF"/>
    <w:rsid w:val="00C71B0F"/>
    <w:rsid w:val="00C71B9C"/>
    <w:rsid w:val="00C71C27"/>
    <w:rsid w:val="00C71FFC"/>
    <w:rsid w:val="00C725B3"/>
    <w:rsid w:val="00C729D9"/>
    <w:rsid w:val="00C72F4C"/>
    <w:rsid w:val="00C74071"/>
    <w:rsid w:val="00C74232"/>
    <w:rsid w:val="00C74478"/>
    <w:rsid w:val="00C7464F"/>
    <w:rsid w:val="00C748A1"/>
    <w:rsid w:val="00C74FDB"/>
    <w:rsid w:val="00C75111"/>
    <w:rsid w:val="00C7571A"/>
    <w:rsid w:val="00C75CBF"/>
    <w:rsid w:val="00C75E60"/>
    <w:rsid w:val="00C7608C"/>
    <w:rsid w:val="00C76144"/>
    <w:rsid w:val="00C763BD"/>
    <w:rsid w:val="00C766D8"/>
    <w:rsid w:val="00C766F0"/>
    <w:rsid w:val="00C76876"/>
    <w:rsid w:val="00C76D22"/>
    <w:rsid w:val="00C76FEB"/>
    <w:rsid w:val="00C771B4"/>
    <w:rsid w:val="00C77243"/>
    <w:rsid w:val="00C77507"/>
    <w:rsid w:val="00C77EE4"/>
    <w:rsid w:val="00C77FFA"/>
    <w:rsid w:val="00C815DD"/>
    <w:rsid w:val="00C817A2"/>
    <w:rsid w:val="00C8228B"/>
    <w:rsid w:val="00C82575"/>
    <w:rsid w:val="00C82615"/>
    <w:rsid w:val="00C82D75"/>
    <w:rsid w:val="00C82EC0"/>
    <w:rsid w:val="00C82EDB"/>
    <w:rsid w:val="00C83245"/>
    <w:rsid w:val="00C845A3"/>
    <w:rsid w:val="00C84624"/>
    <w:rsid w:val="00C84799"/>
    <w:rsid w:val="00C84C21"/>
    <w:rsid w:val="00C84D28"/>
    <w:rsid w:val="00C84E6B"/>
    <w:rsid w:val="00C85BF0"/>
    <w:rsid w:val="00C85C49"/>
    <w:rsid w:val="00C862F7"/>
    <w:rsid w:val="00C86732"/>
    <w:rsid w:val="00C868D6"/>
    <w:rsid w:val="00C86B6C"/>
    <w:rsid w:val="00C870FD"/>
    <w:rsid w:val="00C87560"/>
    <w:rsid w:val="00C87604"/>
    <w:rsid w:val="00C87679"/>
    <w:rsid w:val="00C8774F"/>
    <w:rsid w:val="00C87A58"/>
    <w:rsid w:val="00C901F8"/>
    <w:rsid w:val="00C904EA"/>
    <w:rsid w:val="00C90675"/>
    <w:rsid w:val="00C912DC"/>
    <w:rsid w:val="00C913D1"/>
    <w:rsid w:val="00C9179B"/>
    <w:rsid w:val="00C91842"/>
    <w:rsid w:val="00C91C7B"/>
    <w:rsid w:val="00C91EF2"/>
    <w:rsid w:val="00C9200A"/>
    <w:rsid w:val="00C923E4"/>
    <w:rsid w:val="00C9257D"/>
    <w:rsid w:val="00C92628"/>
    <w:rsid w:val="00C926E4"/>
    <w:rsid w:val="00C92FBF"/>
    <w:rsid w:val="00C93085"/>
    <w:rsid w:val="00C93695"/>
    <w:rsid w:val="00C93CFC"/>
    <w:rsid w:val="00C9413B"/>
    <w:rsid w:val="00C941B0"/>
    <w:rsid w:val="00C9452F"/>
    <w:rsid w:val="00C94545"/>
    <w:rsid w:val="00C94934"/>
    <w:rsid w:val="00C94F6A"/>
    <w:rsid w:val="00C954BE"/>
    <w:rsid w:val="00C95BF4"/>
    <w:rsid w:val="00C963E5"/>
    <w:rsid w:val="00C9679C"/>
    <w:rsid w:val="00C96A07"/>
    <w:rsid w:val="00C96A98"/>
    <w:rsid w:val="00C96C29"/>
    <w:rsid w:val="00C9736F"/>
    <w:rsid w:val="00C973C5"/>
    <w:rsid w:val="00CA039F"/>
    <w:rsid w:val="00CA04A3"/>
    <w:rsid w:val="00CA0972"/>
    <w:rsid w:val="00CA0B53"/>
    <w:rsid w:val="00CA0F58"/>
    <w:rsid w:val="00CA1563"/>
    <w:rsid w:val="00CA1FEB"/>
    <w:rsid w:val="00CA211A"/>
    <w:rsid w:val="00CA2429"/>
    <w:rsid w:val="00CA2467"/>
    <w:rsid w:val="00CA278D"/>
    <w:rsid w:val="00CA2EFA"/>
    <w:rsid w:val="00CA313B"/>
    <w:rsid w:val="00CA3359"/>
    <w:rsid w:val="00CA3364"/>
    <w:rsid w:val="00CA33B6"/>
    <w:rsid w:val="00CA3895"/>
    <w:rsid w:val="00CA3B8D"/>
    <w:rsid w:val="00CA401D"/>
    <w:rsid w:val="00CA431B"/>
    <w:rsid w:val="00CA43F6"/>
    <w:rsid w:val="00CA49A7"/>
    <w:rsid w:val="00CA5573"/>
    <w:rsid w:val="00CA558E"/>
    <w:rsid w:val="00CA5830"/>
    <w:rsid w:val="00CA5989"/>
    <w:rsid w:val="00CA5AA8"/>
    <w:rsid w:val="00CA5E08"/>
    <w:rsid w:val="00CA5E63"/>
    <w:rsid w:val="00CA6026"/>
    <w:rsid w:val="00CA6247"/>
    <w:rsid w:val="00CA63B4"/>
    <w:rsid w:val="00CA6455"/>
    <w:rsid w:val="00CA6578"/>
    <w:rsid w:val="00CA662E"/>
    <w:rsid w:val="00CA66E4"/>
    <w:rsid w:val="00CA6B8E"/>
    <w:rsid w:val="00CA6C3B"/>
    <w:rsid w:val="00CA706D"/>
    <w:rsid w:val="00CA711B"/>
    <w:rsid w:val="00CA7490"/>
    <w:rsid w:val="00CA75AC"/>
    <w:rsid w:val="00CA7634"/>
    <w:rsid w:val="00CA782C"/>
    <w:rsid w:val="00CA7D35"/>
    <w:rsid w:val="00CA7E58"/>
    <w:rsid w:val="00CB03FA"/>
    <w:rsid w:val="00CB04C8"/>
    <w:rsid w:val="00CB0773"/>
    <w:rsid w:val="00CB0B96"/>
    <w:rsid w:val="00CB113B"/>
    <w:rsid w:val="00CB1452"/>
    <w:rsid w:val="00CB14D6"/>
    <w:rsid w:val="00CB19A2"/>
    <w:rsid w:val="00CB1BD2"/>
    <w:rsid w:val="00CB2050"/>
    <w:rsid w:val="00CB2076"/>
    <w:rsid w:val="00CB2216"/>
    <w:rsid w:val="00CB2380"/>
    <w:rsid w:val="00CB2C60"/>
    <w:rsid w:val="00CB2D04"/>
    <w:rsid w:val="00CB2D71"/>
    <w:rsid w:val="00CB2E2C"/>
    <w:rsid w:val="00CB3937"/>
    <w:rsid w:val="00CB3A6D"/>
    <w:rsid w:val="00CB458E"/>
    <w:rsid w:val="00CB4C32"/>
    <w:rsid w:val="00CB4E5A"/>
    <w:rsid w:val="00CB50A1"/>
    <w:rsid w:val="00CB50BB"/>
    <w:rsid w:val="00CB55B6"/>
    <w:rsid w:val="00CB56AC"/>
    <w:rsid w:val="00CB5B82"/>
    <w:rsid w:val="00CB5D59"/>
    <w:rsid w:val="00CB6A58"/>
    <w:rsid w:val="00CB6AD1"/>
    <w:rsid w:val="00CB6BB5"/>
    <w:rsid w:val="00CB6C72"/>
    <w:rsid w:val="00CC0202"/>
    <w:rsid w:val="00CC030A"/>
    <w:rsid w:val="00CC0676"/>
    <w:rsid w:val="00CC0B59"/>
    <w:rsid w:val="00CC1B9E"/>
    <w:rsid w:val="00CC1CDE"/>
    <w:rsid w:val="00CC20FE"/>
    <w:rsid w:val="00CC2372"/>
    <w:rsid w:val="00CC2395"/>
    <w:rsid w:val="00CC24C9"/>
    <w:rsid w:val="00CC259B"/>
    <w:rsid w:val="00CC28DB"/>
    <w:rsid w:val="00CC2B5C"/>
    <w:rsid w:val="00CC2B83"/>
    <w:rsid w:val="00CC2CCC"/>
    <w:rsid w:val="00CC2E60"/>
    <w:rsid w:val="00CC2EE8"/>
    <w:rsid w:val="00CC2FB9"/>
    <w:rsid w:val="00CC3119"/>
    <w:rsid w:val="00CC31FC"/>
    <w:rsid w:val="00CC3699"/>
    <w:rsid w:val="00CC3704"/>
    <w:rsid w:val="00CC3A38"/>
    <w:rsid w:val="00CC3A3B"/>
    <w:rsid w:val="00CC3C72"/>
    <w:rsid w:val="00CC4107"/>
    <w:rsid w:val="00CC4109"/>
    <w:rsid w:val="00CC4485"/>
    <w:rsid w:val="00CC4B85"/>
    <w:rsid w:val="00CC5120"/>
    <w:rsid w:val="00CC55A8"/>
    <w:rsid w:val="00CC58C5"/>
    <w:rsid w:val="00CC5B67"/>
    <w:rsid w:val="00CC62BB"/>
    <w:rsid w:val="00CC62C1"/>
    <w:rsid w:val="00CC6396"/>
    <w:rsid w:val="00CC6578"/>
    <w:rsid w:val="00CC6660"/>
    <w:rsid w:val="00CC6798"/>
    <w:rsid w:val="00CC6C28"/>
    <w:rsid w:val="00CC75B3"/>
    <w:rsid w:val="00CC7B1A"/>
    <w:rsid w:val="00CD02E5"/>
    <w:rsid w:val="00CD0686"/>
    <w:rsid w:val="00CD093B"/>
    <w:rsid w:val="00CD098C"/>
    <w:rsid w:val="00CD10E3"/>
    <w:rsid w:val="00CD114F"/>
    <w:rsid w:val="00CD1432"/>
    <w:rsid w:val="00CD1AFD"/>
    <w:rsid w:val="00CD1B59"/>
    <w:rsid w:val="00CD1F19"/>
    <w:rsid w:val="00CD21CD"/>
    <w:rsid w:val="00CD221F"/>
    <w:rsid w:val="00CD24D8"/>
    <w:rsid w:val="00CD29E0"/>
    <w:rsid w:val="00CD2BE3"/>
    <w:rsid w:val="00CD2C60"/>
    <w:rsid w:val="00CD2ECF"/>
    <w:rsid w:val="00CD2FC0"/>
    <w:rsid w:val="00CD2FEE"/>
    <w:rsid w:val="00CD319D"/>
    <w:rsid w:val="00CD33ED"/>
    <w:rsid w:val="00CD3D36"/>
    <w:rsid w:val="00CD452E"/>
    <w:rsid w:val="00CD4647"/>
    <w:rsid w:val="00CD46BD"/>
    <w:rsid w:val="00CD4834"/>
    <w:rsid w:val="00CD4ABF"/>
    <w:rsid w:val="00CD572F"/>
    <w:rsid w:val="00CD586D"/>
    <w:rsid w:val="00CD587A"/>
    <w:rsid w:val="00CD64FF"/>
    <w:rsid w:val="00CD65E6"/>
    <w:rsid w:val="00CD6699"/>
    <w:rsid w:val="00CD6ADE"/>
    <w:rsid w:val="00CD6F27"/>
    <w:rsid w:val="00CD70B0"/>
    <w:rsid w:val="00CD70C8"/>
    <w:rsid w:val="00CD7506"/>
    <w:rsid w:val="00CD76C9"/>
    <w:rsid w:val="00CD794D"/>
    <w:rsid w:val="00CD7C41"/>
    <w:rsid w:val="00CE0012"/>
    <w:rsid w:val="00CE0E71"/>
    <w:rsid w:val="00CE1073"/>
    <w:rsid w:val="00CE108D"/>
    <w:rsid w:val="00CE1472"/>
    <w:rsid w:val="00CE1962"/>
    <w:rsid w:val="00CE1AF3"/>
    <w:rsid w:val="00CE1AF7"/>
    <w:rsid w:val="00CE2177"/>
    <w:rsid w:val="00CE2ACE"/>
    <w:rsid w:val="00CE2B08"/>
    <w:rsid w:val="00CE341F"/>
    <w:rsid w:val="00CE38CE"/>
    <w:rsid w:val="00CE3E5D"/>
    <w:rsid w:val="00CE3F53"/>
    <w:rsid w:val="00CE4154"/>
    <w:rsid w:val="00CE495B"/>
    <w:rsid w:val="00CE51B6"/>
    <w:rsid w:val="00CE5343"/>
    <w:rsid w:val="00CE5A47"/>
    <w:rsid w:val="00CE5B70"/>
    <w:rsid w:val="00CE5D69"/>
    <w:rsid w:val="00CE604D"/>
    <w:rsid w:val="00CE6716"/>
    <w:rsid w:val="00CE6752"/>
    <w:rsid w:val="00CE6833"/>
    <w:rsid w:val="00CE690D"/>
    <w:rsid w:val="00CE6A6A"/>
    <w:rsid w:val="00CE70C7"/>
    <w:rsid w:val="00CE7117"/>
    <w:rsid w:val="00CE71BA"/>
    <w:rsid w:val="00CE742C"/>
    <w:rsid w:val="00CE75AC"/>
    <w:rsid w:val="00CE762B"/>
    <w:rsid w:val="00CE79A8"/>
    <w:rsid w:val="00CE7B91"/>
    <w:rsid w:val="00CF03A1"/>
    <w:rsid w:val="00CF0758"/>
    <w:rsid w:val="00CF08B5"/>
    <w:rsid w:val="00CF1464"/>
    <w:rsid w:val="00CF18D2"/>
    <w:rsid w:val="00CF1B0C"/>
    <w:rsid w:val="00CF20B7"/>
    <w:rsid w:val="00CF2174"/>
    <w:rsid w:val="00CF2889"/>
    <w:rsid w:val="00CF2B3C"/>
    <w:rsid w:val="00CF2BA9"/>
    <w:rsid w:val="00CF2BFF"/>
    <w:rsid w:val="00CF2DA9"/>
    <w:rsid w:val="00CF3AF8"/>
    <w:rsid w:val="00CF3F58"/>
    <w:rsid w:val="00CF4088"/>
    <w:rsid w:val="00CF40EB"/>
    <w:rsid w:val="00CF4817"/>
    <w:rsid w:val="00CF492A"/>
    <w:rsid w:val="00CF4EDD"/>
    <w:rsid w:val="00CF5028"/>
    <w:rsid w:val="00CF5085"/>
    <w:rsid w:val="00CF5CE8"/>
    <w:rsid w:val="00CF60E9"/>
    <w:rsid w:val="00CF614E"/>
    <w:rsid w:val="00CF6159"/>
    <w:rsid w:val="00CF6387"/>
    <w:rsid w:val="00CF63DE"/>
    <w:rsid w:val="00CF6745"/>
    <w:rsid w:val="00CF679D"/>
    <w:rsid w:val="00CF6A42"/>
    <w:rsid w:val="00CF6AC4"/>
    <w:rsid w:val="00CF6D02"/>
    <w:rsid w:val="00CF70DE"/>
    <w:rsid w:val="00CF7591"/>
    <w:rsid w:val="00CF75DF"/>
    <w:rsid w:val="00CF780F"/>
    <w:rsid w:val="00CF7ADE"/>
    <w:rsid w:val="00CF7BF0"/>
    <w:rsid w:val="00CF7DA0"/>
    <w:rsid w:val="00CF7F3D"/>
    <w:rsid w:val="00D0036E"/>
    <w:rsid w:val="00D009EB"/>
    <w:rsid w:val="00D01522"/>
    <w:rsid w:val="00D01651"/>
    <w:rsid w:val="00D016D6"/>
    <w:rsid w:val="00D01830"/>
    <w:rsid w:val="00D01B1C"/>
    <w:rsid w:val="00D01E07"/>
    <w:rsid w:val="00D01F80"/>
    <w:rsid w:val="00D02A29"/>
    <w:rsid w:val="00D03394"/>
    <w:rsid w:val="00D035AF"/>
    <w:rsid w:val="00D036D9"/>
    <w:rsid w:val="00D037F7"/>
    <w:rsid w:val="00D0384C"/>
    <w:rsid w:val="00D03A94"/>
    <w:rsid w:val="00D03D44"/>
    <w:rsid w:val="00D04825"/>
    <w:rsid w:val="00D0486D"/>
    <w:rsid w:val="00D0488B"/>
    <w:rsid w:val="00D048C4"/>
    <w:rsid w:val="00D04C50"/>
    <w:rsid w:val="00D04C5E"/>
    <w:rsid w:val="00D04FDD"/>
    <w:rsid w:val="00D05140"/>
    <w:rsid w:val="00D0530A"/>
    <w:rsid w:val="00D055FD"/>
    <w:rsid w:val="00D056C9"/>
    <w:rsid w:val="00D057DC"/>
    <w:rsid w:val="00D05DE4"/>
    <w:rsid w:val="00D0646B"/>
    <w:rsid w:val="00D06520"/>
    <w:rsid w:val="00D066CB"/>
    <w:rsid w:val="00D0692B"/>
    <w:rsid w:val="00D06AA2"/>
    <w:rsid w:val="00D078E7"/>
    <w:rsid w:val="00D07953"/>
    <w:rsid w:val="00D07B1C"/>
    <w:rsid w:val="00D08C82"/>
    <w:rsid w:val="00D107C9"/>
    <w:rsid w:val="00D10C15"/>
    <w:rsid w:val="00D11DA6"/>
    <w:rsid w:val="00D1347C"/>
    <w:rsid w:val="00D13542"/>
    <w:rsid w:val="00D13EC5"/>
    <w:rsid w:val="00D142EC"/>
    <w:rsid w:val="00D1466F"/>
    <w:rsid w:val="00D149E7"/>
    <w:rsid w:val="00D14A7B"/>
    <w:rsid w:val="00D14E55"/>
    <w:rsid w:val="00D154BC"/>
    <w:rsid w:val="00D15A02"/>
    <w:rsid w:val="00D15C4C"/>
    <w:rsid w:val="00D15D89"/>
    <w:rsid w:val="00D1668A"/>
    <w:rsid w:val="00D166BF"/>
    <w:rsid w:val="00D16885"/>
    <w:rsid w:val="00D1697E"/>
    <w:rsid w:val="00D16C72"/>
    <w:rsid w:val="00D16FD3"/>
    <w:rsid w:val="00D170FA"/>
    <w:rsid w:val="00D172A4"/>
    <w:rsid w:val="00D17406"/>
    <w:rsid w:val="00D1766F"/>
    <w:rsid w:val="00D1769D"/>
    <w:rsid w:val="00D2013D"/>
    <w:rsid w:val="00D20AD7"/>
    <w:rsid w:val="00D20B10"/>
    <w:rsid w:val="00D20CD8"/>
    <w:rsid w:val="00D222B5"/>
    <w:rsid w:val="00D223B6"/>
    <w:rsid w:val="00D23438"/>
    <w:rsid w:val="00D23855"/>
    <w:rsid w:val="00D23C13"/>
    <w:rsid w:val="00D23D38"/>
    <w:rsid w:val="00D24302"/>
    <w:rsid w:val="00D248E0"/>
    <w:rsid w:val="00D248E4"/>
    <w:rsid w:val="00D24C53"/>
    <w:rsid w:val="00D25285"/>
    <w:rsid w:val="00D253A7"/>
    <w:rsid w:val="00D2555E"/>
    <w:rsid w:val="00D25598"/>
    <w:rsid w:val="00D255B3"/>
    <w:rsid w:val="00D259A3"/>
    <w:rsid w:val="00D25F9C"/>
    <w:rsid w:val="00D26527"/>
    <w:rsid w:val="00D2666A"/>
    <w:rsid w:val="00D2697A"/>
    <w:rsid w:val="00D27716"/>
    <w:rsid w:val="00D27736"/>
    <w:rsid w:val="00D27C33"/>
    <w:rsid w:val="00D30294"/>
    <w:rsid w:val="00D308AD"/>
    <w:rsid w:val="00D30E07"/>
    <w:rsid w:val="00D30F69"/>
    <w:rsid w:val="00D31068"/>
    <w:rsid w:val="00D31207"/>
    <w:rsid w:val="00D31FBD"/>
    <w:rsid w:val="00D3258C"/>
    <w:rsid w:val="00D32F3E"/>
    <w:rsid w:val="00D33132"/>
    <w:rsid w:val="00D33345"/>
    <w:rsid w:val="00D33790"/>
    <w:rsid w:val="00D33DDE"/>
    <w:rsid w:val="00D33FF5"/>
    <w:rsid w:val="00D3411D"/>
    <w:rsid w:val="00D343B5"/>
    <w:rsid w:val="00D35038"/>
    <w:rsid w:val="00D35300"/>
    <w:rsid w:val="00D35B06"/>
    <w:rsid w:val="00D35E4D"/>
    <w:rsid w:val="00D35F4E"/>
    <w:rsid w:val="00D3666D"/>
    <w:rsid w:val="00D36828"/>
    <w:rsid w:val="00D36EA1"/>
    <w:rsid w:val="00D37470"/>
    <w:rsid w:val="00D375A2"/>
    <w:rsid w:val="00D37B08"/>
    <w:rsid w:val="00D37ED7"/>
    <w:rsid w:val="00D37F2D"/>
    <w:rsid w:val="00D40D51"/>
    <w:rsid w:val="00D40DE9"/>
    <w:rsid w:val="00D416D3"/>
    <w:rsid w:val="00D4199D"/>
    <w:rsid w:val="00D42038"/>
    <w:rsid w:val="00D422ED"/>
    <w:rsid w:val="00D4235B"/>
    <w:rsid w:val="00D42A41"/>
    <w:rsid w:val="00D43161"/>
    <w:rsid w:val="00D43351"/>
    <w:rsid w:val="00D4348C"/>
    <w:rsid w:val="00D43DD0"/>
    <w:rsid w:val="00D43F02"/>
    <w:rsid w:val="00D445AB"/>
    <w:rsid w:val="00D4475A"/>
    <w:rsid w:val="00D448FA"/>
    <w:rsid w:val="00D4498A"/>
    <w:rsid w:val="00D44A54"/>
    <w:rsid w:val="00D44E05"/>
    <w:rsid w:val="00D454B9"/>
    <w:rsid w:val="00D456C0"/>
    <w:rsid w:val="00D458D8"/>
    <w:rsid w:val="00D458ED"/>
    <w:rsid w:val="00D4594A"/>
    <w:rsid w:val="00D46231"/>
    <w:rsid w:val="00D4628B"/>
    <w:rsid w:val="00D463E7"/>
    <w:rsid w:val="00D4664A"/>
    <w:rsid w:val="00D46A9F"/>
    <w:rsid w:val="00D5077A"/>
    <w:rsid w:val="00D508B3"/>
    <w:rsid w:val="00D50A07"/>
    <w:rsid w:val="00D513EE"/>
    <w:rsid w:val="00D515D8"/>
    <w:rsid w:val="00D517BF"/>
    <w:rsid w:val="00D51834"/>
    <w:rsid w:val="00D51B9E"/>
    <w:rsid w:val="00D51DEC"/>
    <w:rsid w:val="00D51EF1"/>
    <w:rsid w:val="00D521A4"/>
    <w:rsid w:val="00D52657"/>
    <w:rsid w:val="00D5274E"/>
    <w:rsid w:val="00D52860"/>
    <w:rsid w:val="00D52961"/>
    <w:rsid w:val="00D532EB"/>
    <w:rsid w:val="00D532EC"/>
    <w:rsid w:val="00D5359A"/>
    <w:rsid w:val="00D53DA9"/>
    <w:rsid w:val="00D53EB9"/>
    <w:rsid w:val="00D543AA"/>
    <w:rsid w:val="00D5444B"/>
    <w:rsid w:val="00D545D9"/>
    <w:rsid w:val="00D549C8"/>
    <w:rsid w:val="00D54A99"/>
    <w:rsid w:val="00D54BC3"/>
    <w:rsid w:val="00D55C70"/>
    <w:rsid w:val="00D55E5A"/>
    <w:rsid w:val="00D55F51"/>
    <w:rsid w:val="00D55FAB"/>
    <w:rsid w:val="00D56DCA"/>
    <w:rsid w:val="00D56E09"/>
    <w:rsid w:val="00D56F76"/>
    <w:rsid w:val="00D57368"/>
    <w:rsid w:val="00D5776C"/>
    <w:rsid w:val="00D5789E"/>
    <w:rsid w:val="00D5794C"/>
    <w:rsid w:val="00D6015C"/>
    <w:rsid w:val="00D60200"/>
    <w:rsid w:val="00D602DA"/>
    <w:rsid w:val="00D60467"/>
    <w:rsid w:val="00D608F1"/>
    <w:rsid w:val="00D616AE"/>
    <w:rsid w:val="00D6176F"/>
    <w:rsid w:val="00D61F03"/>
    <w:rsid w:val="00D63605"/>
    <w:rsid w:val="00D639C6"/>
    <w:rsid w:val="00D63C5A"/>
    <w:rsid w:val="00D63E49"/>
    <w:rsid w:val="00D641D8"/>
    <w:rsid w:val="00D649FC"/>
    <w:rsid w:val="00D64C53"/>
    <w:rsid w:val="00D64E46"/>
    <w:rsid w:val="00D64FF3"/>
    <w:rsid w:val="00D65186"/>
    <w:rsid w:val="00D6521A"/>
    <w:rsid w:val="00D65258"/>
    <w:rsid w:val="00D65548"/>
    <w:rsid w:val="00D65849"/>
    <w:rsid w:val="00D65A31"/>
    <w:rsid w:val="00D6623E"/>
    <w:rsid w:val="00D6690F"/>
    <w:rsid w:val="00D66950"/>
    <w:rsid w:val="00D66D8C"/>
    <w:rsid w:val="00D6773D"/>
    <w:rsid w:val="00D679A1"/>
    <w:rsid w:val="00D67A21"/>
    <w:rsid w:val="00D67AB0"/>
    <w:rsid w:val="00D67C69"/>
    <w:rsid w:val="00D67D4C"/>
    <w:rsid w:val="00D7055A"/>
    <w:rsid w:val="00D70584"/>
    <w:rsid w:val="00D70C4A"/>
    <w:rsid w:val="00D713C7"/>
    <w:rsid w:val="00D71A19"/>
    <w:rsid w:val="00D71E66"/>
    <w:rsid w:val="00D71EF6"/>
    <w:rsid w:val="00D71F55"/>
    <w:rsid w:val="00D72DCE"/>
    <w:rsid w:val="00D72F2E"/>
    <w:rsid w:val="00D730A3"/>
    <w:rsid w:val="00D7310A"/>
    <w:rsid w:val="00D733C6"/>
    <w:rsid w:val="00D735FB"/>
    <w:rsid w:val="00D739AC"/>
    <w:rsid w:val="00D73C7F"/>
    <w:rsid w:val="00D73D31"/>
    <w:rsid w:val="00D73F69"/>
    <w:rsid w:val="00D7490F"/>
    <w:rsid w:val="00D74972"/>
    <w:rsid w:val="00D74CCD"/>
    <w:rsid w:val="00D74D38"/>
    <w:rsid w:val="00D75051"/>
    <w:rsid w:val="00D75800"/>
    <w:rsid w:val="00D758A5"/>
    <w:rsid w:val="00D75BC7"/>
    <w:rsid w:val="00D75C34"/>
    <w:rsid w:val="00D75F1A"/>
    <w:rsid w:val="00D7600D"/>
    <w:rsid w:val="00D76663"/>
    <w:rsid w:val="00D768DC"/>
    <w:rsid w:val="00D76C63"/>
    <w:rsid w:val="00D76CC5"/>
    <w:rsid w:val="00D776EA"/>
    <w:rsid w:val="00D77801"/>
    <w:rsid w:val="00D7795C"/>
    <w:rsid w:val="00D8018A"/>
    <w:rsid w:val="00D8024D"/>
    <w:rsid w:val="00D802AA"/>
    <w:rsid w:val="00D80724"/>
    <w:rsid w:val="00D80CC0"/>
    <w:rsid w:val="00D8115A"/>
    <w:rsid w:val="00D81698"/>
    <w:rsid w:val="00D81774"/>
    <w:rsid w:val="00D81A51"/>
    <w:rsid w:val="00D81E8C"/>
    <w:rsid w:val="00D8212D"/>
    <w:rsid w:val="00D824E3"/>
    <w:rsid w:val="00D8263E"/>
    <w:rsid w:val="00D8291F"/>
    <w:rsid w:val="00D82AD2"/>
    <w:rsid w:val="00D82B61"/>
    <w:rsid w:val="00D82EC4"/>
    <w:rsid w:val="00D83487"/>
    <w:rsid w:val="00D835C9"/>
    <w:rsid w:val="00D84732"/>
    <w:rsid w:val="00D84998"/>
    <w:rsid w:val="00D84AF7"/>
    <w:rsid w:val="00D850FF"/>
    <w:rsid w:val="00D85354"/>
    <w:rsid w:val="00D85BB1"/>
    <w:rsid w:val="00D85F72"/>
    <w:rsid w:val="00D86123"/>
    <w:rsid w:val="00D86511"/>
    <w:rsid w:val="00D86903"/>
    <w:rsid w:val="00D869B8"/>
    <w:rsid w:val="00D86B3A"/>
    <w:rsid w:val="00D86D7F"/>
    <w:rsid w:val="00D875EA"/>
    <w:rsid w:val="00D87683"/>
    <w:rsid w:val="00D87797"/>
    <w:rsid w:val="00D87914"/>
    <w:rsid w:val="00D87C34"/>
    <w:rsid w:val="00D90215"/>
    <w:rsid w:val="00D9057C"/>
    <w:rsid w:val="00D9065F"/>
    <w:rsid w:val="00D90A07"/>
    <w:rsid w:val="00D913B0"/>
    <w:rsid w:val="00D91727"/>
    <w:rsid w:val="00D91F54"/>
    <w:rsid w:val="00D922CC"/>
    <w:rsid w:val="00D9235E"/>
    <w:rsid w:val="00D92973"/>
    <w:rsid w:val="00D92A61"/>
    <w:rsid w:val="00D92AD9"/>
    <w:rsid w:val="00D92F12"/>
    <w:rsid w:val="00D9318B"/>
    <w:rsid w:val="00D93318"/>
    <w:rsid w:val="00D93744"/>
    <w:rsid w:val="00D937A4"/>
    <w:rsid w:val="00D93B22"/>
    <w:rsid w:val="00D93D6C"/>
    <w:rsid w:val="00D93E52"/>
    <w:rsid w:val="00D9474E"/>
    <w:rsid w:val="00D949FD"/>
    <w:rsid w:val="00D94AA9"/>
    <w:rsid w:val="00D94CFB"/>
    <w:rsid w:val="00D94D81"/>
    <w:rsid w:val="00D9550D"/>
    <w:rsid w:val="00D956FF"/>
    <w:rsid w:val="00D95B50"/>
    <w:rsid w:val="00D95F2C"/>
    <w:rsid w:val="00D960CE"/>
    <w:rsid w:val="00D96147"/>
    <w:rsid w:val="00D961CD"/>
    <w:rsid w:val="00D968DC"/>
    <w:rsid w:val="00D97147"/>
    <w:rsid w:val="00D9716E"/>
    <w:rsid w:val="00D97443"/>
    <w:rsid w:val="00D97609"/>
    <w:rsid w:val="00D979BA"/>
    <w:rsid w:val="00D97A71"/>
    <w:rsid w:val="00D97F20"/>
    <w:rsid w:val="00DA014A"/>
    <w:rsid w:val="00DA04E3"/>
    <w:rsid w:val="00DA05E6"/>
    <w:rsid w:val="00DA06EC"/>
    <w:rsid w:val="00DA1039"/>
    <w:rsid w:val="00DA129F"/>
    <w:rsid w:val="00DA1901"/>
    <w:rsid w:val="00DA1C2D"/>
    <w:rsid w:val="00DA2179"/>
    <w:rsid w:val="00DA219B"/>
    <w:rsid w:val="00DA263A"/>
    <w:rsid w:val="00DA2A09"/>
    <w:rsid w:val="00DA2D13"/>
    <w:rsid w:val="00DA2D4E"/>
    <w:rsid w:val="00DA30D5"/>
    <w:rsid w:val="00DA3B18"/>
    <w:rsid w:val="00DA3FF3"/>
    <w:rsid w:val="00DA4803"/>
    <w:rsid w:val="00DA4859"/>
    <w:rsid w:val="00DA5C7A"/>
    <w:rsid w:val="00DA670D"/>
    <w:rsid w:val="00DA6F27"/>
    <w:rsid w:val="00DA70A2"/>
    <w:rsid w:val="00DA70D2"/>
    <w:rsid w:val="00DA7C76"/>
    <w:rsid w:val="00DB071A"/>
    <w:rsid w:val="00DB0914"/>
    <w:rsid w:val="00DB0E2B"/>
    <w:rsid w:val="00DB1077"/>
    <w:rsid w:val="00DB1099"/>
    <w:rsid w:val="00DB12F1"/>
    <w:rsid w:val="00DB162F"/>
    <w:rsid w:val="00DB1859"/>
    <w:rsid w:val="00DB1FA9"/>
    <w:rsid w:val="00DB25F2"/>
    <w:rsid w:val="00DB27AB"/>
    <w:rsid w:val="00DB29DB"/>
    <w:rsid w:val="00DB2B9F"/>
    <w:rsid w:val="00DB2D18"/>
    <w:rsid w:val="00DB2D9E"/>
    <w:rsid w:val="00DB2FDD"/>
    <w:rsid w:val="00DB34D3"/>
    <w:rsid w:val="00DB3612"/>
    <w:rsid w:val="00DB3C46"/>
    <w:rsid w:val="00DB3CA3"/>
    <w:rsid w:val="00DB46F2"/>
    <w:rsid w:val="00DB474B"/>
    <w:rsid w:val="00DB4911"/>
    <w:rsid w:val="00DB4B39"/>
    <w:rsid w:val="00DB4BB7"/>
    <w:rsid w:val="00DB4C5F"/>
    <w:rsid w:val="00DB4F7C"/>
    <w:rsid w:val="00DB57F5"/>
    <w:rsid w:val="00DB5843"/>
    <w:rsid w:val="00DB5A4D"/>
    <w:rsid w:val="00DB6027"/>
    <w:rsid w:val="00DB621E"/>
    <w:rsid w:val="00DB644F"/>
    <w:rsid w:val="00DB6FFD"/>
    <w:rsid w:val="00DB728D"/>
    <w:rsid w:val="00DB7744"/>
    <w:rsid w:val="00DB7872"/>
    <w:rsid w:val="00DC036A"/>
    <w:rsid w:val="00DC0A98"/>
    <w:rsid w:val="00DC0F57"/>
    <w:rsid w:val="00DC1013"/>
    <w:rsid w:val="00DC1203"/>
    <w:rsid w:val="00DC1E5C"/>
    <w:rsid w:val="00DC1EA7"/>
    <w:rsid w:val="00DC1FCB"/>
    <w:rsid w:val="00DC27E9"/>
    <w:rsid w:val="00DC2E4F"/>
    <w:rsid w:val="00DC2FC4"/>
    <w:rsid w:val="00DC3153"/>
    <w:rsid w:val="00DC329C"/>
    <w:rsid w:val="00DC3387"/>
    <w:rsid w:val="00DC3B7D"/>
    <w:rsid w:val="00DC3CA0"/>
    <w:rsid w:val="00DC45BB"/>
    <w:rsid w:val="00DC4D81"/>
    <w:rsid w:val="00DC4F20"/>
    <w:rsid w:val="00DC50E3"/>
    <w:rsid w:val="00DC58C8"/>
    <w:rsid w:val="00DC5AAF"/>
    <w:rsid w:val="00DC5CAA"/>
    <w:rsid w:val="00DC5F97"/>
    <w:rsid w:val="00DC6335"/>
    <w:rsid w:val="00DC64BA"/>
    <w:rsid w:val="00DC67B3"/>
    <w:rsid w:val="00DC68A7"/>
    <w:rsid w:val="00DC6940"/>
    <w:rsid w:val="00DC770E"/>
    <w:rsid w:val="00DC7C63"/>
    <w:rsid w:val="00DD005A"/>
    <w:rsid w:val="00DD01CD"/>
    <w:rsid w:val="00DD0481"/>
    <w:rsid w:val="00DD05CD"/>
    <w:rsid w:val="00DD0A3D"/>
    <w:rsid w:val="00DD0A86"/>
    <w:rsid w:val="00DD0B5C"/>
    <w:rsid w:val="00DD0DDB"/>
    <w:rsid w:val="00DD13A7"/>
    <w:rsid w:val="00DD1635"/>
    <w:rsid w:val="00DD1676"/>
    <w:rsid w:val="00DD196F"/>
    <w:rsid w:val="00DD2719"/>
    <w:rsid w:val="00DD2C99"/>
    <w:rsid w:val="00DD2D5F"/>
    <w:rsid w:val="00DD34EA"/>
    <w:rsid w:val="00DD357A"/>
    <w:rsid w:val="00DD382F"/>
    <w:rsid w:val="00DD3F93"/>
    <w:rsid w:val="00DD402A"/>
    <w:rsid w:val="00DD42C2"/>
    <w:rsid w:val="00DD4452"/>
    <w:rsid w:val="00DD4591"/>
    <w:rsid w:val="00DD4684"/>
    <w:rsid w:val="00DD46C0"/>
    <w:rsid w:val="00DD4FDB"/>
    <w:rsid w:val="00DD58B6"/>
    <w:rsid w:val="00DD59A8"/>
    <w:rsid w:val="00DD6466"/>
    <w:rsid w:val="00DD659C"/>
    <w:rsid w:val="00DD677B"/>
    <w:rsid w:val="00DD68E2"/>
    <w:rsid w:val="00DD6AFD"/>
    <w:rsid w:val="00DD6B93"/>
    <w:rsid w:val="00DD6E39"/>
    <w:rsid w:val="00DD7498"/>
    <w:rsid w:val="00DD7530"/>
    <w:rsid w:val="00DD7747"/>
    <w:rsid w:val="00DD7C7D"/>
    <w:rsid w:val="00DE04EE"/>
    <w:rsid w:val="00DE0FEA"/>
    <w:rsid w:val="00DE164C"/>
    <w:rsid w:val="00DE1712"/>
    <w:rsid w:val="00DE1F99"/>
    <w:rsid w:val="00DE21B5"/>
    <w:rsid w:val="00DE21E4"/>
    <w:rsid w:val="00DE29FE"/>
    <w:rsid w:val="00DE3506"/>
    <w:rsid w:val="00DE39B8"/>
    <w:rsid w:val="00DE3D77"/>
    <w:rsid w:val="00DE3FA4"/>
    <w:rsid w:val="00DE4897"/>
    <w:rsid w:val="00DE4BE2"/>
    <w:rsid w:val="00DE4CCC"/>
    <w:rsid w:val="00DE505F"/>
    <w:rsid w:val="00DE58C1"/>
    <w:rsid w:val="00DE5B4A"/>
    <w:rsid w:val="00DE6970"/>
    <w:rsid w:val="00DE6E68"/>
    <w:rsid w:val="00DE719E"/>
    <w:rsid w:val="00DE7664"/>
    <w:rsid w:val="00DE7DFD"/>
    <w:rsid w:val="00DF0316"/>
    <w:rsid w:val="00DF04FD"/>
    <w:rsid w:val="00DF0649"/>
    <w:rsid w:val="00DF07CE"/>
    <w:rsid w:val="00DF08F5"/>
    <w:rsid w:val="00DF1267"/>
    <w:rsid w:val="00DF16A9"/>
    <w:rsid w:val="00DF1BCD"/>
    <w:rsid w:val="00DF1D4F"/>
    <w:rsid w:val="00DF1D8A"/>
    <w:rsid w:val="00DF1D9C"/>
    <w:rsid w:val="00DF2404"/>
    <w:rsid w:val="00DF24C7"/>
    <w:rsid w:val="00DF2A35"/>
    <w:rsid w:val="00DF2B93"/>
    <w:rsid w:val="00DF3323"/>
    <w:rsid w:val="00DF3726"/>
    <w:rsid w:val="00DF3D97"/>
    <w:rsid w:val="00DF435A"/>
    <w:rsid w:val="00DF437F"/>
    <w:rsid w:val="00DF43C6"/>
    <w:rsid w:val="00DF453C"/>
    <w:rsid w:val="00DF4669"/>
    <w:rsid w:val="00DF469B"/>
    <w:rsid w:val="00DF4DD3"/>
    <w:rsid w:val="00DF4FEB"/>
    <w:rsid w:val="00DF507C"/>
    <w:rsid w:val="00DF50F7"/>
    <w:rsid w:val="00DF52AC"/>
    <w:rsid w:val="00DF55C1"/>
    <w:rsid w:val="00DF576F"/>
    <w:rsid w:val="00DF5A1B"/>
    <w:rsid w:val="00DF5BA5"/>
    <w:rsid w:val="00DF5CC1"/>
    <w:rsid w:val="00DF60E3"/>
    <w:rsid w:val="00DF62AF"/>
    <w:rsid w:val="00DF6375"/>
    <w:rsid w:val="00DF6AB5"/>
    <w:rsid w:val="00DF6B03"/>
    <w:rsid w:val="00DF6EC7"/>
    <w:rsid w:val="00DF74D4"/>
    <w:rsid w:val="00DF7C88"/>
    <w:rsid w:val="00DF7CB7"/>
    <w:rsid w:val="00DF7D65"/>
    <w:rsid w:val="00E00248"/>
    <w:rsid w:val="00E01225"/>
    <w:rsid w:val="00E01282"/>
    <w:rsid w:val="00E01506"/>
    <w:rsid w:val="00E016A9"/>
    <w:rsid w:val="00E01744"/>
    <w:rsid w:val="00E0194B"/>
    <w:rsid w:val="00E01B7D"/>
    <w:rsid w:val="00E01F36"/>
    <w:rsid w:val="00E02036"/>
    <w:rsid w:val="00E02304"/>
    <w:rsid w:val="00E027DE"/>
    <w:rsid w:val="00E02A30"/>
    <w:rsid w:val="00E02D24"/>
    <w:rsid w:val="00E03C21"/>
    <w:rsid w:val="00E044E2"/>
    <w:rsid w:val="00E04A2A"/>
    <w:rsid w:val="00E04B2F"/>
    <w:rsid w:val="00E04BF1"/>
    <w:rsid w:val="00E05230"/>
    <w:rsid w:val="00E054C7"/>
    <w:rsid w:val="00E0571A"/>
    <w:rsid w:val="00E0657C"/>
    <w:rsid w:val="00E065BC"/>
    <w:rsid w:val="00E06612"/>
    <w:rsid w:val="00E06C44"/>
    <w:rsid w:val="00E06EE1"/>
    <w:rsid w:val="00E06F4E"/>
    <w:rsid w:val="00E06FCA"/>
    <w:rsid w:val="00E072CA"/>
    <w:rsid w:val="00E072E2"/>
    <w:rsid w:val="00E1050A"/>
    <w:rsid w:val="00E10811"/>
    <w:rsid w:val="00E10EF0"/>
    <w:rsid w:val="00E11039"/>
    <w:rsid w:val="00E114EB"/>
    <w:rsid w:val="00E11639"/>
    <w:rsid w:val="00E11672"/>
    <w:rsid w:val="00E11736"/>
    <w:rsid w:val="00E11D5F"/>
    <w:rsid w:val="00E124D4"/>
    <w:rsid w:val="00E12617"/>
    <w:rsid w:val="00E12DE2"/>
    <w:rsid w:val="00E12E26"/>
    <w:rsid w:val="00E132A9"/>
    <w:rsid w:val="00E137D3"/>
    <w:rsid w:val="00E13A5A"/>
    <w:rsid w:val="00E13DD3"/>
    <w:rsid w:val="00E13F7C"/>
    <w:rsid w:val="00E1413F"/>
    <w:rsid w:val="00E143C2"/>
    <w:rsid w:val="00E14518"/>
    <w:rsid w:val="00E1455A"/>
    <w:rsid w:val="00E146FC"/>
    <w:rsid w:val="00E147F4"/>
    <w:rsid w:val="00E149FA"/>
    <w:rsid w:val="00E14B48"/>
    <w:rsid w:val="00E1507B"/>
    <w:rsid w:val="00E15152"/>
    <w:rsid w:val="00E1593B"/>
    <w:rsid w:val="00E162D8"/>
    <w:rsid w:val="00E16365"/>
    <w:rsid w:val="00E16782"/>
    <w:rsid w:val="00E167DF"/>
    <w:rsid w:val="00E16D4B"/>
    <w:rsid w:val="00E16EF0"/>
    <w:rsid w:val="00E16F6F"/>
    <w:rsid w:val="00E16FFF"/>
    <w:rsid w:val="00E17080"/>
    <w:rsid w:val="00E1720E"/>
    <w:rsid w:val="00E1720F"/>
    <w:rsid w:val="00E176F9"/>
    <w:rsid w:val="00E206E4"/>
    <w:rsid w:val="00E21331"/>
    <w:rsid w:val="00E21467"/>
    <w:rsid w:val="00E216D2"/>
    <w:rsid w:val="00E21CC7"/>
    <w:rsid w:val="00E22322"/>
    <w:rsid w:val="00E227BB"/>
    <w:rsid w:val="00E2281E"/>
    <w:rsid w:val="00E22997"/>
    <w:rsid w:val="00E229BB"/>
    <w:rsid w:val="00E22CA2"/>
    <w:rsid w:val="00E22F2B"/>
    <w:rsid w:val="00E23328"/>
    <w:rsid w:val="00E23735"/>
    <w:rsid w:val="00E238B0"/>
    <w:rsid w:val="00E23BD5"/>
    <w:rsid w:val="00E245B1"/>
    <w:rsid w:val="00E24B54"/>
    <w:rsid w:val="00E24BEF"/>
    <w:rsid w:val="00E24F07"/>
    <w:rsid w:val="00E24FB8"/>
    <w:rsid w:val="00E254EB"/>
    <w:rsid w:val="00E25765"/>
    <w:rsid w:val="00E2589F"/>
    <w:rsid w:val="00E25A63"/>
    <w:rsid w:val="00E25D74"/>
    <w:rsid w:val="00E260D7"/>
    <w:rsid w:val="00E260F5"/>
    <w:rsid w:val="00E2627D"/>
    <w:rsid w:val="00E2667D"/>
    <w:rsid w:val="00E27040"/>
    <w:rsid w:val="00E279FB"/>
    <w:rsid w:val="00E27A9F"/>
    <w:rsid w:val="00E27C71"/>
    <w:rsid w:val="00E27E24"/>
    <w:rsid w:val="00E3000A"/>
    <w:rsid w:val="00E3068C"/>
    <w:rsid w:val="00E306B8"/>
    <w:rsid w:val="00E30AA9"/>
    <w:rsid w:val="00E30BD9"/>
    <w:rsid w:val="00E30DAF"/>
    <w:rsid w:val="00E315EF"/>
    <w:rsid w:val="00E3198B"/>
    <w:rsid w:val="00E31B5B"/>
    <w:rsid w:val="00E31EB7"/>
    <w:rsid w:val="00E32574"/>
    <w:rsid w:val="00E32671"/>
    <w:rsid w:val="00E331EE"/>
    <w:rsid w:val="00E3327A"/>
    <w:rsid w:val="00E33645"/>
    <w:rsid w:val="00E33D71"/>
    <w:rsid w:val="00E340AE"/>
    <w:rsid w:val="00E35050"/>
    <w:rsid w:val="00E35786"/>
    <w:rsid w:val="00E3578B"/>
    <w:rsid w:val="00E357E7"/>
    <w:rsid w:val="00E359B6"/>
    <w:rsid w:val="00E36737"/>
    <w:rsid w:val="00E36779"/>
    <w:rsid w:val="00E37202"/>
    <w:rsid w:val="00E375D5"/>
    <w:rsid w:val="00E375F6"/>
    <w:rsid w:val="00E37823"/>
    <w:rsid w:val="00E37BD4"/>
    <w:rsid w:val="00E37D5D"/>
    <w:rsid w:val="00E37D6A"/>
    <w:rsid w:val="00E37DFC"/>
    <w:rsid w:val="00E3C261"/>
    <w:rsid w:val="00E406B7"/>
    <w:rsid w:val="00E40EB5"/>
    <w:rsid w:val="00E4111B"/>
    <w:rsid w:val="00E41185"/>
    <w:rsid w:val="00E411C1"/>
    <w:rsid w:val="00E413D6"/>
    <w:rsid w:val="00E4145B"/>
    <w:rsid w:val="00E418EF"/>
    <w:rsid w:val="00E41954"/>
    <w:rsid w:val="00E423C8"/>
    <w:rsid w:val="00E428DA"/>
    <w:rsid w:val="00E428E9"/>
    <w:rsid w:val="00E42CC8"/>
    <w:rsid w:val="00E433C0"/>
    <w:rsid w:val="00E4392D"/>
    <w:rsid w:val="00E43A78"/>
    <w:rsid w:val="00E43B4E"/>
    <w:rsid w:val="00E43F7A"/>
    <w:rsid w:val="00E4461A"/>
    <w:rsid w:val="00E4497A"/>
    <w:rsid w:val="00E44AC8"/>
    <w:rsid w:val="00E454DF"/>
    <w:rsid w:val="00E456FA"/>
    <w:rsid w:val="00E4577F"/>
    <w:rsid w:val="00E457FD"/>
    <w:rsid w:val="00E45878"/>
    <w:rsid w:val="00E45A87"/>
    <w:rsid w:val="00E45F5B"/>
    <w:rsid w:val="00E470C6"/>
    <w:rsid w:val="00E47281"/>
    <w:rsid w:val="00E474F2"/>
    <w:rsid w:val="00E475C0"/>
    <w:rsid w:val="00E4783E"/>
    <w:rsid w:val="00E50572"/>
    <w:rsid w:val="00E50701"/>
    <w:rsid w:val="00E5089C"/>
    <w:rsid w:val="00E50BD7"/>
    <w:rsid w:val="00E50ECD"/>
    <w:rsid w:val="00E50F84"/>
    <w:rsid w:val="00E50F88"/>
    <w:rsid w:val="00E51C7F"/>
    <w:rsid w:val="00E52A3A"/>
    <w:rsid w:val="00E52DD1"/>
    <w:rsid w:val="00E53113"/>
    <w:rsid w:val="00E53D58"/>
    <w:rsid w:val="00E53FE5"/>
    <w:rsid w:val="00E543CD"/>
    <w:rsid w:val="00E543F0"/>
    <w:rsid w:val="00E544C4"/>
    <w:rsid w:val="00E54FC6"/>
    <w:rsid w:val="00E55095"/>
    <w:rsid w:val="00E55691"/>
    <w:rsid w:val="00E561F8"/>
    <w:rsid w:val="00E56685"/>
    <w:rsid w:val="00E56C94"/>
    <w:rsid w:val="00E56E79"/>
    <w:rsid w:val="00E57523"/>
    <w:rsid w:val="00E575A3"/>
    <w:rsid w:val="00E5767E"/>
    <w:rsid w:val="00E57A11"/>
    <w:rsid w:val="00E57A8C"/>
    <w:rsid w:val="00E601DF"/>
    <w:rsid w:val="00E6051D"/>
    <w:rsid w:val="00E617BC"/>
    <w:rsid w:val="00E6187E"/>
    <w:rsid w:val="00E61961"/>
    <w:rsid w:val="00E61B47"/>
    <w:rsid w:val="00E620F6"/>
    <w:rsid w:val="00E629A3"/>
    <w:rsid w:val="00E62C95"/>
    <w:rsid w:val="00E633F8"/>
    <w:rsid w:val="00E635A2"/>
    <w:rsid w:val="00E63621"/>
    <w:rsid w:val="00E643AA"/>
    <w:rsid w:val="00E652DC"/>
    <w:rsid w:val="00E653FB"/>
    <w:rsid w:val="00E65E11"/>
    <w:rsid w:val="00E65E62"/>
    <w:rsid w:val="00E661A6"/>
    <w:rsid w:val="00E66246"/>
    <w:rsid w:val="00E66319"/>
    <w:rsid w:val="00E6636B"/>
    <w:rsid w:val="00E66E44"/>
    <w:rsid w:val="00E670E1"/>
    <w:rsid w:val="00E6730C"/>
    <w:rsid w:val="00E6739D"/>
    <w:rsid w:val="00E6761A"/>
    <w:rsid w:val="00E678FF"/>
    <w:rsid w:val="00E67D52"/>
    <w:rsid w:val="00E67F34"/>
    <w:rsid w:val="00E70390"/>
    <w:rsid w:val="00E70462"/>
    <w:rsid w:val="00E7059C"/>
    <w:rsid w:val="00E70913"/>
    <w:rsid w:val="00E70A20"/>
    <w:rsid w:val="00E70AE4"/>
    <w:rsid w:val="00E70EED"/>
    <w:rsid w:val="00E715A8"/>
    <w:rsid w:val="00E71A71"/>
    <w:rsid w:val="00E723D6"/>
    <w:rsid w:val="00E7247B"/>
    <w:rsid w:val="00E7299B"/>
    <w:rsid w:val="00E72A9A"/>
    <w:rsid w:val="00E731B1"/>
    <w:rsid w:val="00E73435"/>
    <w:rsid w:val="00E7363B"/>
    <w:rsid w:val="00E73D27"/>
    <w:rsid w:val="00E7412F"/>
    <w:rsid w:val="00E7458C"/>
    <w:rsid w:val="00E74651"/>
    <w:rsid w:val="00E748D9"/>
    <w:rsid w:val="00E749F1"/>
    <w:rsid w:val="00E74A3D"/>
    <w:rsid w:val="00E75588"/>
    <w:rsid w:val="00E757E2"/>
    <w:rsid w:val="00E75D94"/>
    <w:rsid w:val="00E760ED"/>
    <w:rsid w:val="00E7611A"/>
    <w:rsid w:val="00E764CB"/>
    <w:rsid w:val="00E76A81"/>
    <w:rsid w:val="00E77447"/>
    <w:rsid w:val="00E77F09"/>
    <w:rsid w:val="00E805AD"/>
    <w:rsid w:val="00E80BDF"/>
    <w:rsid w:val="00E80D88"/>
    <w:rsid w:val="00E8149B"/>
    <w:rsid w:val="00E814F7"/>
    <w:rsid w:val="00E81BC6"/>
    <w:rsid w:val="00E82399"/>
    <w:rsid w:val="00E82578"/>
    <w:rsid w:val="00E825D5"/>
    <w:rsid w:val="00E82618"/>
    <w:rsid w:val="00E8285A"/>
    <w:rsid w:val="00E828E6"/>
    <w:rsid w:val="00E8336E"/>
    <w:rsid w:val="00E83465"/>
    <w:rsid w:val="00E83C69"/>
    <w:rsid w:val="00E843A0"/>
    <w:rsid w:val="00E84494"/>
    <w:rsid w:val="00E8458F"/>
    <w:rsid w:val="00E84734"/>
    <w:rsid w:val="00E8486A"/>
    <w:rsid w:val="00E84D01"/>
    <w:rsid w:val="00E84E46"/>
    <w:rsid w:val="00E85241"/>
    <w:rsid w:val="00E85A4D"/>
    <w:rsid w:val="00E85CBE"/>
    <w:rsid w:val="00E861DA"/>
    <w:rsid w:val="00E86493"/>
    <w:rsid w:val="00E8680B"/>
    <w:rsid w:val="00E86884"/>
    <w:rsid w:val="00E86899"/>
    <w:rsid w:val="00E86D05"/>
    <w:rsid w:val="00E86DBA"/>
    <w:rsid w:val="00E86E37"/>
    <w:rsid w:val="00E870EC"/>
    <w:rsid w:val="00E870F9"/>
    <w:rsid w:val="00E87595"/>
    <w:rsid w:val="00E87B1B"/>
    <w:rsid w:val="00E87BBE"/>
    <w:rsid w:val="00E9073B"/>
    <w:rsid w:val="00E90C64"/>
    <w:rsid w:val="00E912FE"/>
    <w:rsid w:val="00E91567"/>
    <w:rsid w:val="00E91A80"/>
    <w:rsid w:val="00E91C86"/>
    <w:rsid w:val="00E91CE4"/>
    <w:rsid w:val="00E9218C"/>
    <w:rsid w:val="00E921D9"/>
    <w:rsid w:val="00E92819"/>
    <w:rsid w:val="00E9281F"/>
    <w:rsid w:val="00E935B7"/>
    <w:rsid w:val="00E937E9"/>
    <w:rsid w:val="00E9390C"/>
    <w:rsid w:val="00E93E4D"/>
    <w:rsid w:val="00E93FF5"/>
    <w:rsid w:val="00E94108"/>
    <w:rsid w:val="00E94589"/>
    <w:rsid w:val="00E945EF"/>
    <w:rsid w:val="00E950A1"/>
    <w:rsid w:val="00E95349"/>
    <w:rsid w:val="00E959B5"/>
    <w:rsid w:val="00E95F12"/>
    <w:rsid w:val="00E96068"/>
    <w:rsid w:val="00E96390"/>
    <w:rsid w:val="00E964D1"/>
    <w:rsid w:val="00E96998"/>
    <w:rsid w:val="00E96C9C"/>
    <w:rsid w:val="00E96FF2"/>
    <w:rsid w:val="00E97144"/>
    <w:rsid w:val="00E979FE"/>
    <w:rsid w:val="00E97B8D"/>
    <w:rsid w:val="00EA0036"/>
    <w:rsid w:val="00EA0098"/>
    <w:rsid w:val="00EA0577"/>
    <w:rsid w:val="00EA08BC"/>
    <w:rsid w:val="00EA09FC"/>
    <w:rsid w:val="00EA0C09"/>
    <w:rsid w:val="00EA0E58"/>
    <w:rsid w:val="00EA1644"/>
    <w:rsid w:val="00EA2182"/>
    <w:rsid w:val="00EA2271"/>
    <w:rsid w:val="00EA22FE"/>
    <w:rsid w:val="00EA2474"/>
    <w:rsid w:val="00EA2515"/>
    <w:rsid w:val="00EA29BA"/>
    <w:rsid w:val="00EA3522"/>
    <w:rsid w:val="00EA49D9"/>
    <w:rsid w:val="00EA4B89"/>
    <w:rsid w:val="00EA4BE6"/>
    <w:rsid w:val="00EA4E0E"/>
    <w:rsid w:val="00EA4E27"/>
    <w:rsid w:val="00EA506D"/>
    <w:rsid w:val="00EA569F"/>
    <w:rsid w:val="00EA580D"/>
    <w:rsid w:val="00EA58E3"/>
    <w:rsid w:val="00EA5D7E"/>
    <w:rsid w:val="00EA6022"/>
    <w:rsid w:val="00EA611F"/>
    <w:rsid w:val="00EA6166"/>
    <w:rsid w:val="00EA630A"/>
    <w:rsid w:val="00EA643B"/>
    <w:rsid w:val="00EA6458"/>
    <w:rsid w:val="00EA6CAC"/>
    <w:rsid w:val="00EA6FFD"/>
    <w:rsid w:val="00EA7166"/>
    <w:rsid w:val="00EA73C1"/>
    <w:rsid w:val="00EA77A0"/>
    <w:rsid w:val="00EA7AEF"/>
    <w:rsid w:val="00EA7E81"/>
    <w:rsid w:val="00EA7F65"/>
    <w:rsid w:val="00EB0B65"/>
    <w:rsid w:val="00EB0BB4"/>
    <w:rsid w:val="00EB0EA4"/>
    <w:rsid w:val="00EB0F28"/>
    <w:rsid w:val="00EB1451"/>
    <w:rsid w:val="00EB156E"/>
    <w:rsid w:val="00EB16E0"/>
    <w:rsid w:val="00EB23A3"/>
    <w:rsid w:val="00EB252B"/>
    <w:rsid w:val="00EB2656"/>
    <w:rsid w:val="00EB2A2F"/>
    <w:rsid w:val="00EB33F1"/>
    <w:rsid w:val="00EB3680"/>
    <w:rsid w:val="00EB37D7"/>
    <w:rsid w:val="00EB38D1"/>
    <w:rsid w:val="00EB3A09"/>
    <w:rsid w:val="00EB3AAD"/>
    <w:rsid w:val="00EB4827"/>
    <w:rsid w:val="00EB4869"/>
    <w:rsid w:val="00EB4C56"/>
    <w:rsid w:val="00EB50B3"/>
    <w:rsid w:val="00EB54F0"/>
    <w:rsid w:val="00EB5C2D"/>
    <w:rsid w:val="00EB5E36"/>
    <w:rsid w:val="00EB63F3"/>
    <w:rsid w:val="00EB64D4"/>
    <w:rsid w:val="00EB6632"/>
    <w:rsid w:val="00EB6D31"/>
    <w:rsid w:val="00EB6DD5"/>
    <w:rsid w:val="00EB73C0"/>
    <w:rsid w:val="00EC143C"/>
    <w:rsid w:val="00EC1B8E"/>
    <w:rsid w:val="00EC1EB8"/>
    <w:rsid w:val="00EC1FC1"/>
    <w:rsid w:val="00EC2AC8"/>
    <w:rsid w:val="00EC2AFF"/>
    <w:rsid w:val="00EC3793"/>
    <w:rsid w:val="00EC3890"/>
    <w:rsid w:val="00EC3898"/>
    <w:rsid w:val="00EC44AA"/>
    <w:rsid w:val="00EC4792"/>
    <w:rsid w:val="00EC48C7"/>
    <w:rsid w:val="00EC4BEA"/>
    <w:rsid w:val="00EC4C4E"/>
    <w:rsid w:val="00EC4D04"/>
    <w:rsid w:val="00EC4F86"/>
    <w:rsid w:val="00EC54CD"/>
    <w:rsid w:val="00EC56D4"/>
    <w:rsid w:val="00EC5AEF"/>
    <w:rsid w:val="00EC6061"/>
    <w:rsid w:val="00EC6536"/>
    <w:rsid w:val="00EC6685"/>
    <w:rsid w:val="00EC66E2"/>
    <w:rsid w:val="00EC69F3"/>
    <w:rsid w:val="00EC6E40"/>
    <w:rsid w:val="00EC6EF7"/>
    <w:rsid w:val="00EC7055"/>
    <w:rsid w:val="00EC736A"/>
    <w:rsid w:val="00EC7373"/>
    <w:rsid w:val="00EC75D7"/>
    <w:rsid w:val="00EC7893"/>
    <w:rsid w:val="00EC79E8"/>
    <w:rsid w:val="00EC7B8E"/>
    <w:rsid w:val="00EC7BC2"/>
    <w:rsid w:val="00ED0700"/>
    <w:rsid w:val="00ED0F9A"/>
    <w:rsid w:val="00ED1283"/>
    <w:rsid w:val="00ED23A5"/>
    <w:rsid w:val="00ED27BD"/>
    <w:rsid w:val="00ED29C1"/>
    <w:rsid w:val="00ED3365"/>
    <w:rsid w:val="00ED33AA"/>
    <w:rsid w:val="00ED3775"/>
    <w:rsid w:val="00ED3B3F"/>
    <w:rsid w:val="00ED3DD2"/>
    <w:rsid w:val="00ED3DFE"/>
    <w:rsid w:val="00ED4388"/>
    <w:rsid w:val="00ED454F"/>
    <w:rsid w:val="00ED4562"/>
    <w:rsid w:val="00ED46DD"/>
    <w:rsid w:val="00ED470F"/>
    <w:rsid w:val="00ED4E6A"/>
    <w:rsid w:val="00ED4FB3"/>
    <w:rsid w:val="00ED5552"/>
    <w:rsid w:val="00ED58E6"/>
    <w:rsid w:val="00ED5EC5"/>
    <w:rsid w:val="00ED5F5F"/>
    <w:rsid w:val="00ED5F86"/>
    <w:rsid w:val="00ED6924"/>
    <w:rsid w:val="00ED6B41"/>
    <w:rsid w:val="00ED6C6A"/>
    <w:rsid w:val="00ED6C87"/>
    <w:rsid w:val="00ED7364"/>
    <w:rsid w:val="00ED76DB"/>
    <w:rsid w:val="00ED7910"/>
    <w:rsid w:val="00ED7AAD"/>
    <w:rsid w:val="00ED7AF4"/>
    <w:rsid w:val="00ED7B22"/>
    <w:rsid w:val="00ED7EFF"/>
    <w:rsid w:val="00EE003C"/>
    <w:rsid w:val="00EE039D"/>
    <w:rsid w:val="00EE08DD"/>
    <w:rsid w:val="00EE0C77"/>
    <w:rsid w:val="00EE0CB9"/>
    <w:rsid w:val="00EE1A71"/>
    <w:rsid w:val="00EE1F06"/>
    <w:rsid w:val="00EE25C1"/>
    <w:rsid w:val="00EE2737"/>
    <w:rsid w:val="00EE28E5"/>
    <w:rsid w:val="00EE2BDF"/>
    <w:rsid w:val="00EE2CDC"/>
    <w:rsid w:val="00EE34C3"/>
    <w:rsid w:val="00EE3524"/>
    <w:rsid w:val="00EE357C"/>
    <w:rsid w:val="00EE3CD0"/>
    <w:rsid w:val="00EE4988"/>
    <w:rsid w:val="00EE4CDE"/>
    <w:rsid w:val="00EE562B"/>
    <w:rsid w:val="00EE5CEE"/>
    <w:rsid w:val="00EE64B5"/>
    <w:rsid w:val="00EE66D2"/>
    <w:rsid w:val="00EE6DF8"/>
    <w:rsid w:val="00EE725B"/>
    <w:rsid w:val="00EE781D"/>
    <w:rsid w:val="00EE7C26"/>
    <w:rsid w:val="00EE7DE4"/>
    <w:rsid w:val="00EE7DFC"/>
    <w:rsid w:val="00EE7E9A"/>
    <w:rsid w:val="00EF0056"/>
    <w:rsid w:val="00EF0291"/>
    <w:rsid w:val="00EF02E5"/>
    <w:rsid w:val="00EF0408"/>
    <w:rsid w:val="00EF06DD"/>
    <w:rsid w:val="00EF06F4"/>
    <w:rsid w:val="00EF0D6A"/>
    <w:rsid w:val="00EF2283"/>
    <w:rsid w:val="00EF23BF"/>
    <w:rsid w:val="00EF299F"/>
    <w:rsid w:val="00EF2ECD"/>
    <w:rsid w:val="00EF3C71"/>
    <w:rsid w:val="00EF43BD"/>
    <w:rsid w:val="00EF461E"/>
    <w:rsid w:val="00EF4855"/>
    <w:rsid w:val="00EF489A"/>
    <w:rsid w:val="00EF4C29"/>
    <w:rsid w:val="00EF4C98"/>
    <w:rsid w:val="00EF4ED2"/>
    <w:rsid w:val="00EF5239"/>
    <w:rsid w:val="00EF5AEA"/>
    <w:rsid w:val="00EF5D49"/>
    <w:rsid w:val="00EF5F32"/>
    <w:rsid w:val="00EF5FDC"/>
    <w:rsid w:val="00EF658D"/>
    <w:rsid w:val="00EF6EC9"/>
    <w:rsid w:val="00EF7541"/>
    <w:rsid w:val="00EF77F3"/>
    <w:rsid w:val="00EF7A41"/>
    <w:rsid w:val="00EF7AD2"/>
    <w:rsid w:val="00EF7C62"/>
    <w:rsid w:val="00EF7C8D"/>
    <w:rsid w:val="00EF7E66"/>
    <w:rsid w:val="00F0009B"/>
    <w:rsid w:val="00F00233"/>
    <w:rsid w:val="00F00ADA"/>
    <w:rsid w:val="00F00CEA"/>
    <w:rsid w:val="00F00D61"/>
    <w:rsid w:val="00F01345"/>
    <w:rsid w:val="00F015A6"/>
    <w:rsid w:val="00F0160B"/>
    <w:rsid w:val="00F017A0"/>
    <w:rsid w:val="00F017E1"/>
    <w:rsid w:val="00F021AD"/>
    <w:rsid w:val="00F02347"/>
    <w:rsid w:val="00F023B6"/>
    <w:rsid w:val="00F02435"/>
    <w:rsid w:val="00F0276F"/>
    <w:rsid w:val="00F02B21"/>
    <w:rsid w:val="00F02B2A"/>
    <w:rsid w:val="00F02C89"/>
    <w:rsid w:val="00F03181"/>
    <w:rsid w:val="00F03845"/>
    <w:rsid w:val="00F03966"/>
    <w:rsid w:val="00F03D2A"/>
    <w:rsid w:val="00F03F58"/>
    <w:rsid w:val="00F043B6"/>
    <w:rsid w:val="00F04468"/>
    <w:rsid w:val="00F047C7"/>
    <w:rsid w:val="00F04B47"/>
    <w:rsid w:val="00F04E3A"/>
    <w:rsid w:val="00F053DA"/>
    <w:rsid w:val="00F05B91"/>
    <w:rsid w:val="00F05E3A"/>
    <w:rsid w:val="00F066ED"/>
    <w:rsid w:val="00F06758"/>
    <w:rsid w:val="00F06A82"/>
    <w:rsid w:val="00F07CB2"/>
    <w:rsid w:val="00F07EEE"/>
    <w:rsid w:val="00F108DE"/>
    <w:rsid w:val="00F10931"/>
    <w:rsid w:val="00F109ED"/>
    <w:rsid w:val="00F10A0D"/>
    <w:rsid w:val="00F10A84"/>
    <w:rsid w:val="00F10E17"/>
    <w:rsid w:val="00F110DD"/>
    <w:rsid w:val="00F111D5"/>
    <w:rsid w:val="00F11443"/>
    <w:rsid w:val="00F11660"/>
    <w:rsid w:val="00F11A93"/>
    <w:rsid w:val="00F11F56"/>
    <w:rsid w:val="00F12294"/>
    <w:rsid w:val="00F1241D"/>
    <w:rsid w:val="00F12565"/>
    <w:rsid w:val="00F126B3"/>
    <w:rsid w:val="00F12706"/>
    <w:rsid w:val="00F12806"/>
    <w:rsid w:val="00F12A25"/>
    <w:rsid w:val="00F12AD4"/>
    <w:rsid w:val="00F12C46"/>
    <w:rsid w:val="00F13527"/>
    <w:rsid w:val="00F13BD2"/>
    <w:rsid w:val="00F13C67"/>
    <w:rsid w:val="00F14771"/>
    <w:rsid w:val="00F154F3"/>
    <w:rsid w:val="00F1594F"/>
    <w:rsid w:val="00F15DA7"/>
    <w:rsid w:val="00F163C5"/>
    <w:rsid w:val="00F1642D"/>
    <w:rsid w:val="00F165C2"/>
    <w:rsid w:val="00F16BA8"/>
    <w:rsid w:val="00F16C87"/>
    <w:rsid w:val="00F171FB"/>
    <w:rsid w:val="00F1725B"/>
    <w:rsid w:val="00F174C4"/>
    <w:rsid w:val="00F1794A"/>
    <w:rsid w:val="00F17BBC"/>
    <w:rsid w:val="00F17D6B"/>
    <w:rsid w:val="00F17FB3"/>
    <w:rsid w:val="00F20010"/>
    <w:rsid w:val="00F20168"/>
    <w:rsid w:val="00F20241"/>
    <w:rsid w:val="00F20C87"/>
    <w:rsid w:val="00F20F93"/>
    <w:rsid w:val="00F21968"/>
    <w:rsid w:val="00F21B7A"/>
    <w:rsid w:val="00F21F95"/>
    <w:rsid w:val="00F220A6"/>
    <w:rsid w:val="00F22565"/>
    <w:rsid w:val="00F22BDB"/>
    <w:rsid w:val="00F23225"/>
    <w:rsid w:val="00F2366A"/>
    <w:rsid w:val="00F236C9"/>
    <w:rsid w:val="00F2372D"/>
    <w:rsid w:val="00F239BE"/>
    <w:rsid w:val="00F23B1A"/>
    <w:rsid w:val="00F23FD6"/>
    <w:rsid w:val="00F24259"/>
    <w:rsid w:val="00F243D2"/>
    <w:rsid w:val="00F24587"/>
    <w:rsid w:val="00F24EC0"/>
    <w:rsid w:val="00F24FF6"/>
    <w:rsid w:val="00F25252"/>
    <w:rsid w:val="00F254FB"/>
    <w:rsid w:val="00F25A0E"/>
    <w:rsid w:val="00F25DA9"/>
    <w:rsid w:val="00F25E10"/>
    <w:rsid w:val="00F26037"/>
    <w:rsid w:val="00F26227"/>
    <w:rsid w:val="00F26241"/>
    <w:rsid w:val="00F265C6"/>
    <w:rsid w:val="00F26A31"/>
    <w:rsid w:val="00F26C2B"/>
    <w:rsid w:val="00F26F2A"/>
    <w:rsid w:val="00F26F34"/>
    <w:rsid w:val="00F26FBD"/>
    <w:rsid w:val="00F27094"/>
    <w:rsid w:val="00F275E0"/>
    <w:rsid w:val="00F30219"/>
    <w:rsid w:val="00F305E1"/>
    <w:rsid w:val="00F3067A"/>
    <w:rsid w:val="00F31194"/>
    <w:rsid w:val="00F31501"/>
    <w:rsid w:val="00F3157B"/>
    <w:rsid w:val="00F316C6"/>
    <w:rsid w:val="00F31B6D"/>
    <w:rsid w:val="00F32042"/>
    <w:rsid w:val="00F32459"/>
    <w:rsid w:val="00F3268F"/>
    <w:rsid w:val="00F32BC5"/>
    <w:rsid w:val="00F33080"/>
    <w:rsid w:val="00F3309E"/>
    <w:rsid w:val="00F33CC0"/>
    <w:rsid w:val="00F34431"/>
    <w:rsid w:val="00F347F6"/>
    <w:rsid w:val="00F34B23"/>
    <w:rsid w:val="00F351C2"/>
    <w:rsid w:val="00F35362"/>
    <w:rsid w:val="00F3584A"/>
    <w:rsid w:val="00F363FF"/>
    <w:rsid w:val="00F36448"/>
    <w:rsid w:val="00F36476"/>
    <w:rsid w:val="00F3695F"/>
    <w:rsid w:val="00F36D36"/>
    <w:rsid w:val="00F37549"/>
    <w:rsid w:val="00F37691"/>
    <w:rsid w:val="00F37AF1"/>
    <w:rsid w:val="00F37B1F"/>
    <w:rsid w:val="00F37CE5"/>
    <w:rsid w:val="00F37E89"/>
    <w:rsid w:val="00F40250"/>
    <w:rsid w:val="00F404B2"/>
    <w:rsid w:val="00F40AA3"/>
    <w:rsid w:val="00F40B6A"/>
    <w:rsid w:val="00F4122F"/>
    <w:rsid w:val="00F424A3"/>
    <w:rsid w:val="00F42B11"/>
    <w:rsid w:val="00F42DF2"/>
    <w:rsid w:val="00F42E02"/>
    <w:rsid w:val="00F43152"/>
    <w:rsid w:val="00F439A6"/>
    <w:rsid w:val="00F43EC3"/>
    <w:rsid w:val="00F43F2C"/>
    <w:rsid w:val="00F441D9"/>
    <w:rsid w:val="00F4424A"/>
    <w:rsid w:val="00F44CC6"/>
    <w:rsid w:val="00F44F79"/>
    <w:rsid w:val="00F45499"/>
    <w:rsid w:val="00F455AE"/>
    <w:rsid w:val="00F4563D"/>
    <w:rsid w:val="00F45A54"/>
    <w:rsid w:val="00F45A57"/>
    <w:rsid w:val="00F46239"/>
    <w:rsid w:val="00F46553"/>
    <w:rsid w:val="00F467C4"/>
    <w:rsid w:val="00F4697F"/>
    <w:rsid w:val="00F46A43"/>
    <w:rsid w:val="00F47010"/>
    <w:rsid w:val="00F4771D"/>
    <w:rsid w:val="00F47779"/>
    <w:rsid w:val="00F478AA"/>
    <w:rsid w:val="00F47E42"/>
    <w:rsid w:val="00F47EE4"/>
    <w:rsid w:val="00F5028B"/>
    <w:rsid w:val="00F508A9"/>
    <w:rsid w:val="00F50B09"/>
    <w:rsid w:val="00F51028"/>
    <w:rsid w:val="00F514C0"/>
    <w:rsid w:val="00F519D5"/>
    <w:rsid w:val="00F51A53"/>
    <w:rsid w:val="00F51D63"/>
    <w:rsid w:val="00F51EA2"/>
    <w:rsid w:val="00F52949"/>
    <w:rsid w:val="00F52B41"/>
    <w:rsid w:val="00F52C56"/>
    <w:rsid w:val="00F53229"/>
    <w:rsid w:val="00F5335F"/>
    <w:rsid w:val="00F535BA"/>
    <w:rsid w:val="00F538D2"/>
    <w:rsid w:val="00F53CCD"/>
    <w:rsid w:val="00F53DF6"/>
    <w:rsid w:val="00F5447C"/>
    <w:rsid w:val="00F546B3"/>
    <w:rsid w:val="00F54845"/>
    <w:rsid w:val="00F54987"/>
    <w:rsid w:val="00F54A67"/>
    <w:rsid w:val="00F54ED5"/>
    <w:rsid w:val="00F5563B"/>
    <w:rsid w:val="00F55D90"/>
    <w:rsid w:val="00F563CD"/>
    <w:rsid w:val="00F56946"/>
    <w:rsid w:val="00F56D8C"/>
    <w:rsid w:val="00F572A6"/>
    <w:rsid w:val="00F575DF"/>
    <w:rsid w:val="00F57CE4"/>
    <w:rsid w:val="00F60F02"/>
    <w:rsid w:val="00F61591"/>
    <w:rsid w:val="00F61669"/>
    <w:rsid w:val="00F6169D"/>
    <w:rsid w:val="00F61A80"/>
    <w:rsid w:val="00F61FD4"/>
    <w:rsid w:val="00F62558"/>
    <w:rsid w:val="00F628C2"/>
    <w:rsid w:val="00F629CF"/>
    <w:rsid w:val="00F62A61"/>
    <w:rsid w:val="00F62AC7"/>
    <w:rsid w:val="00F62B41"/>
    <w:rsid w:val="00F62B5A"/>
    <w:rsid w:val="00F630C1"/>
    <w:rsid w:val="00F6322C"/>
    <w:rsid w:val="00F63693"/>
    <w:rsid w:val="00F63A10"/>
    <w:rsid w:val="00F63C56"/>
    <w:rsid w:val="00F641FA"/>
    <w:rsid w:val="00F64367"/>
    <w:rsid w:val="00F64CF9"/>
    <w:rsid w:val="00F65079"/>
    <w:rsid w:val="00F653AF"/>
    <w:rsid w:val="00F655DF"/>
    <w:rsid w:val="00F659CD"/>
    <w:rsid w:val="00F65C91"/>
    <w:rsid w:val="00F65DA6"/>
    <w:rsid w:val="00F65F38"/>
    <w:rsid w:val="00F66139"/>
    <w:rsid w:val="00F66997"/>
    <w:rsid w:val="00F669D1"/>
    <w:rsid w:val="00F67434"/>
    <w:rsid w:val="00F675FC"/>
    <w:rsid w:val="00F67A9A"/>
    <w:rsid w:val="00F702A3"/>
    <w:rsid w:val="00F705C0"/>
    <w:rsid w:val="00F707F1"/>
    <w:rsid w:val="00F711B2"/>
    <w:rsid w:val="00F71450"/>
    <w:rsid w:val="00F71530"/>
    <w:rsid w:val="00F71E14"/>
    <w:rsid w:val="00F7201E"/>
    <w:rsid w:val="00F721B4"/>
    <w:rsid w:val="00F722E8"/>
    <w:rsid w:val="00F7252F"/>
    <w:rsid w:val="00F72562"/>
    <w:rsid w:val="00F72EFD"/>
    <w:rsid w:val="00F7305C"/>
    <w:rsid w:val="00F731BD"/>
    <w:rsid w:val="00F735F7"/>
    <w:rsid w:val="00F73F0C"/>
    <w:rsid w:val="00F741B2"/>
    <w:rsid w:val="00F745FE"/>
    <w:rsid w:val="00F74D05"/>
    <w:rsid w:val="00F74FC3"/>
    <w:rsid w:val="00F7504B"/>
    <w:rsid w:val="00F755C6"/>
    <w:rsid w:val="00F7688F"/>
    <w:rsid w:val="00F76F66"/>
    <w:rsid w:val="00F771AE"/>
    <w:rsid w:val="00F77718"/>
    <w:rsid w:val="00F779CA"/>
    <w:rsid w:val="00F77A74"/>
    <w:rsid w:val="00F77B1F"/>
    <w:rsid w:val="00F77DD8"/>
    <w:rsid w:val="00F77E29"/>
    <w:rsid w:val="00F77E75"/>
    <w:rsid w:val="00F80434"/>
    <w:rsid w:val="00F80744"/>
    <w:rsid w:val="00F80F57"/>
    <w:rsid w:val="00F813B8"/>
    <w:rsid w:val="00F8151A"/>
    <w:rsid w:val="00F818CA"/>
    <w:rsid w:val="00F819E5"/>
    <w:rsid w:val="00F81B0F"/>
    <w:rsid w:val="00F82214"/>
    <w:rsid w:val="00F8240D"/>
    <w:rsid w:val="00F82544"/>
    <w:rsid w:val="00F82566"/>
    <w:rsid w:val="00F82EEA"/>
    <w:rsid w:val="00F833A3"/>
    <w:rsid w:val="00F840A0"/>
    <w:rsid w:val="00F840A7"/>
    <w:rsid w:val="00F84328"/>
    <w:rsid w:val="00F846DD"/>
    <w:rsid w:val="00F84746"/>
    <w:rsid w:val="00F84AAA"/>
    <w:rsid w:val="00F84BDF"/>
    <w:rsid w:val="00F84EFA"/>
    <w:rsid w:val="00F850CB"/>
    <w:rsid w:val="00F853C4"/>
    <w:rsid w:val="00F855C1"/>
    <w:rsid w:val="00F85B38"/>
    <w:rsid w:val="00F85E04"/>
    <w:rsid w:val="00F8671C"/>
    <w:rsid w:val="00F8684E"/>
    <w:rsid w:val="00F868E0"/>
    <w:rsid w:val="00F87140"/>
    <w:rsid w:val="00F875AB"/>
    <w:rsid w:val="00F87A01"/>
    <w:rsid w:val="00F87C25"/>
    <w:rsid w:val="00F9039D"/>
    <w:rsid w:val="00F90B8B"/>
    <w:rsid w:val="00F90C5A"/>
    <w:rsid w:val="00F911FD"/>
    <w:rsid w:val="00F91249"/>
    <w:rsid w:val="00F918E1"/>
    <w:rsid w:val="00F91934"/>
    <w:rsid w:val="00F91A8C"/>
    <w:rsid w:val="00F91C37"/>
    <w:rsid w:val="00F91CDC"/>
    <w:rsid w:val="00F91D92"/>
    <w:rsid w:val="00F92663"/>
    <w:rsid w:val="00F929C4"/>
    <w:rsid w:val="00F92B61"/>
    <w:rsid w:val="00F92E69"/>
    <w:rsid w:val="00F92E79"/>
    <w:rsid w:val="00F930CA"/>
    <w:rsid w:val="00F9324D"/>
    <w:rsid w:val="00F932C1"/>
    <w:rsid w:val="00F939AC"/>
    <w:rsid w:val="00F93A13"/>
    <w:rsid w:val="00F93A73"/>
    <w:rsid w:val="00F93BFE"/>
    <w:rsid w:val="00F94822"/>
    <w:rsid w:val="00F94826"/>
    <w:rsid w:val="00F954F0"/>
    <w:rsid w:val="00F9592F"/>
    <w:rsid w:val="00F959AE"/>
    <w:rsid w:val="00F95E00"/>
    <w:rsid w:val="00F960B7"/>
    <w:rsid w:val="00F962D4"/>
    <w:rsid w:val="00F962DA"/>
    <w:rsid w:val="00F96535"/>
    <w:rsid w:val="00F965ED"/>
    <w:rsid w:val="00F967D4"/>
    <w:rsid w:val="00F96977"/>
    <w:rsid w:val="00F9729F"/>
    <w:rsid w:val="00F973BA"/>
    <w:rsid w:val="00F9768B"/>
    <w:rsid w:val="00F97713"/>
    <w:rsid w:val="00F978DD"/>
    <w:rsid w:val="00F97AC0"/>
    <w:rsid w:val="00F97B84"/>
    <w:rsid w:val="00FA000B"/>
    <w:rsid w:val="00FA0236"/>
    <w:rsid w:val="00FA05B0"/>
    <w:rsid w:val="00FA08CF"/>
    <w:rsid w:val="00FA0A9D"/>
    <w:rsid w:val="00FA0DB0"/>
    <w:rsid w:val="00FA124F"/>
    <w:rsid w:val="00FA161C"/>
    <w:rsid w:val="00FA164F"/>
    <w:rsid w:val="00FA169F"/>
    <w:rsid w:val="00FA17F4"/>
    <w:rsid w:val="00FA1DA8"/>
    <w:rsid w:val="00FA1F65"/>
    <w:rsid w:val="00FA2D90"/>
    <w:rsid w:val="00FA3654"/>
    <w:rsid w:val="00FA3CF5"/>
    <w:rsid w:val="00FA3D32"/>
    <w:rsid w:val="00FA3EB0"/>
    <w:rsid w:val="00FA3ECA"/>
    <w:rsid w:val="00FA44E5"/>
    <w:rsid w:val="00FA47CE"/>
    <w:rsid w:val="00FA4F9A"/>
    <w:rsid w:val="00FA4FEA"/>
    <w:rsid w:val="00FA5278"/>
    <w:rsid w:val="00FA56F9"/>
    <w:rsid w:val="00FA5F1C"/>
    <w:rsid w:val="00FA5F32"/>
    <w:rsid w:val="00FA6504"/>
    <w:rsid w:val="00FA6D20"/>
    <w:rsid w:val="00FA7407"/>
    <w:rsid w:val="00FA79EC"/>
    <w:rsid w:val="00FA7DA0"/>
    <w:rsid w:val="00FA7DBE"/>
    <w:rsid w:val="00FB0298"/>
    <w:rsid w:val="00FB0383"/>
    <w:rsid w:val="00FB0572"/>
    <w:rsid w:val="00FB0F4A"/>
    <w:rsid w:val="00FB1135"/>
    <w:rsid w:val="00FB1296"/>
    <w:rsid w:val="00FB1695"/>
    <w:rsid w:val="00FB186E"/>
    <w:rsid w:val="00FB19EB"/>
    <w:rsid w:val="00FB1BCE"/>
    <w:rsid w:val="00FB1C0D"/>
    <w:rsid w:val="00FB1DD4"/>
    <w:rsid w:val="00FB2091"/>
    <w:rsid w:val="00FB2344"/>
    <w:rsid w:val="00FB25F0"/>
    <w:rsid w:val="00FB296D"/>
    <w:rsid w:val="00FB2E81"/>
    <w:rsid w:val="00FB3388"/>
    <w:rsid w:val="00FB36D7"/>
    <w:rsid w:val="00FB41CC"/>
    <w:rsid w:val="00FB44CF"/>
    <w:rsid w:val="00FB455A"/>
    <w:rsid w:val="00FB459C"/>
    <w:rsid w:val="00FB48D4"/>
    <w:rsid w:val="00FB490D"/>
    <w:rsid w:val="00FB4962"/>
    <w:rsid w:val="00FB4A82"/>
    <w:rsid w:val="00FB4D90"/>
    <w:rsid w:val="00FB4D99"/>
    <w:rsid w:val="00FB5234"/>
    <w:rsid w:val="00FB527A"/>
    <w:rsid w:val="00FB53CF"/>
    <w:rsid w:val="00FB5D9D"/>
    <w:rsid w:val="00FB5E95"/>
    <w:rsid w:val="00FB670A"/>
    <w:rsid w:val="00FB6BA2"/>
    <w:rsid w:val="00FB6E00"/>
    <w:rsid w:val="00FB7423"/>
    <w:rsid w:val="00FB74A1"/>
    <w:rsid w:val="00FB74BD"/>
    <w:rsid w:val="00FB750C"/>
    <w:rsid w:val="00FB75D7"/>
    <w:rsid w:val="00FB75F1"/>
    <w:rsid w:val="00FB7642"/>
    <w:rsid w:val="00FB77E1"/>
    <w:rsid w:val="00FB7E38"/>
    <w:rsid w:val="00FB7E8B"/>
    <w:rsid w:val="00FB7FED"/>
    <w:rsid w:val="00FC003D"/>
    <w:rsid w:val="00FC00C6"/>
    <w:rsid w:val="00FC0BF4"/>
    <w:rsid w:val="00FC0EA1"/>
    <w:rsid w:val="00FC1128"/>
    <w:rsid w:val="00FC114E"/>
    <w:rsid w:val="00FC19DD"/>
    <w:rsid w:val="00FC1D17"/>
    <w:rsid w:val="00FC1E73"/>
    <w:rsid w:val="00FC1F23"/>
    <w:rsid w:val="00FC29AA"/>
    <w:rsid w:val="00FC2C88"/>
    <w:rsid w:val="00FC2D71"/>
    <w:rsid w:val="00FC2EAA"/>
    <w:rsid w:val="00FC2FA0"/>
    <w:rsid w:val="00FC3174"/>
    <w:rsid w:val="00FC34B3"/>
    <w:rsid w:val="00FC37C0"/>
    <w:rsid w:val="00FC39A5"/>
    <w:rsid w:val="00FC3A94"/>
    <w:rsid w:val="00FC3F57"/>
    <w:rsid w:val="00FC45FD"/>
    <w:rsid w:val="00FC4ADA"/>
    <w:rsid w:val="00FC4C4F"/>
    <w:rsid w:val="00FC4DFD"/>
    <w:rsid w:val="00FC50A9"/>
    <w:rsid w:val="00FC53AD"/>
    <w:rsid w:val="00FC581C"/>
    <w:rsid w:val="00FC5C21"/>
    <w:rsid w:val="00FC5DA4"/>
    <w:rsid w:val="00FC6273"/>
    <w:rsid w:val="00FC6940"/>
    <w:rsid w:val="00FC6ABD"/>
    <w:rsid w:val="00FC6B45"/>
    <w:rsid w:val="00FC6B5F"/>
    <w:rsid w:val="00FC6D47"/>
    <w:rsid w:val="00FC6E1F"/>
    <w:rsid w:val="00FC7219"/>
    <w:rsid w:val="00FC7685"/>
    <w:rsid w:val="00FC7A5D"/>
    <w:rsid w:val="00FC7D68"/>
    <w:rsid w:val="00FC7EFD"/>
    <w:rsid w:val="00FD0322"/>
    <w:rsid w:val="00FD0A0A"/>
    <w:rsid w:val="00FD0BE6"/>
    <w:rsid w:val="00FD0C6D"/>
    <w:rsid w:val="00FD0E85"/>
    <w:rsid w:val="00FD0EC7"/>
    <w:rsid w:val="00FD1236"/>
    <w:rsid w:val="00FD1408"/>
    <w:rsid w:val="00FD17D0"/>
    <w:rsid w:val="00FD1957"/>
    <w:rsid w:val="00FD1D66"/>
    <w:rsid w:val="00FD1D8B"/>
    <w:rsid w:val="00FD1E2C"/>
    <w:rsid w:val="00FD1E92"/>
    <w:rsid w:val="00FD1FCE"/>
    <w:rsid w:val="00FD2004"/>
    <w:rsid w:val="00FD238E"/>
    <w:rsid w:val="00FD28E8"/>
    <w:rsid w:val="00FD2E2E"/>
    <w:rsid w:val="00FD32F7"/>
    <w:rsid w:val="00FD3766"/>
    <w:rsid w:val="00FD39F8"/>
    <w:rsid w:val="00FD3DF1"/>
    <w:rsid w:val="00FD3DFB"/>
    <w:rsid w:val="00FD4355"/>
    <w:rsid w:val="00FD4F89"/>
    <w:rsid w:val="00FD56EE"/>
    <w:rsid w:val="00FD5D18"/>
    <w:rsid w:val="00FD5DFD"/>
    <w:rsid w:val="00FD6088"/>
    <w:rsid w:val="00FD64D0"/>
    <w:rsid w:val="00FD6748"/>
    <w:rsid w:val="00FE084C"/>
    <w:rsid w:val="00FE0C61"/>
    <w:rsid w:val="00FE0D0E"/>
    <w:rsid w:val="00FE0F69"/>
    <w:rsid w:val="00FE1305"/>
    <w:rsid w:val="00FE143B"/>
    <w:rsid w:val="00FE1460"/>
    <w:rsid w:val="00FE1CEB"/>
    <w:rsid w:val="00FE1EC4"/>
    <w:rsid w:val="00FE216E"/>
    <w:rsid w:val="00FE2268"/>
    <w:rsid w:val="00FE2FF3"/>
    <w:rsid w:val="00FE3BC6"/>
    <w:rsid w:val="00FE418C"/>
    <w:rsid w:val="00FE4546"/>
    <w:rsid w:val="00FE45B7"/>
    <w:rsid w:val="00FE46D0"/>
    <w:rsid w:val="00FE49D6"/>
    <w:rsid w:val="00FE4A6E"/>
    <w:rsid w:val="00FE4AFC"/>
    <w:rsid w:val="00FE4D4B"/>
    <w:rsid w:val="00FE4D4D"/>
    <w:rsid w:val="00FE51D6"/>
    <w:rsid w:val="00FE528F"/>
    <w:rsid w:val="00FE562B"/>
    <w:rsid w:val="00FE61D2"/>
    <w:rsid w:val="00FE6488"/>
    <w:rsid w:val="00FE6608"/>
    <w:rsid w:val="00FE6630"/>
    <w:rsid w:val="00FE6949"/>
    <w:rsid w:val="00FE6C8E"/>
    <w:rsid w:val="00FE7523"/>
    <w:rsid w:val="00FE76C4"/>
    <w:rsid w:val="00FE791B"/>
    <w:rsid w:val="00FE7C89"/>
    <w:rsid w:val="00FE7F3C"/>
    <w:rsid w:val="00FF006C"/>
    <w:rsid w:val="00FF0713"/>
    <w:rsid w:val="00FF0E71"/>
    <w:rsid w:val="00FF10F1"/>
    <w:rsid w:val="00FF124A"/>
    <w:rsid w:val="00FF15DC"/>
    <w:rsid w:val="00FF178A"/>
    <w:rsid w:val="00FF2013"/>
    <w:rsid w:val="00FF21FA"/>
    <w:rsid w:val="00FF22BE"/>
    <w:rsid w:val="00FF2752"/>
    <w:rsid w:val="00FF275F"/>
    <w:rsid w:val="00FF28D0"/>
    <w:rsid w:val="00FF2B36"/>
    <w:rsid w:val="00FF3084"/>
    <w:rsid w:val="00FF3289"/>
    <w:rsid w:val="00FF33FE"/>
    <w:rsid w:val="00FF3461"/>
    <w:rsid w:val="00FF34A2"/>
    <w:rsid w:val="00FF38E0"/>
    <w:rsid w:val="00FF4025"/>
    <w:rsid w:val="00FF4326"/>
    <w:rsid w:val="00FF44A1"/>
    <w:rsid w:val="00FF45D5"/>
    <w:rsid w:val="00FF491F"/>
    <w:rsid w:val="00FF4CC9"/>
    <w:rsid w:val="00FF4DE4"/>
    <w:rsid w:val="00FF5098"/>
    <w:rsid w:val="00FF573D"/>
    <w:rsid w:val="00FF5D1E"/>
    <w:rsid w:val="00FF603A"/>
    <w:rsid w:val="00FF66A1"/>
    <w:rsid w:val="00FF6EC9"/>
    <w:rsid w:val="00FF70D7"/>
    <w:rsid w:val="00FF710F"/>
    <w:rsid w:val="00FF723A"/>
    <w:rsid w:val="00FF734D"/>
    <w:rsid w:val="00FF73D8"/>
    <w:rsid w:val="00FF7B49"/>
    <w:rsid w:val="00FF7B8A"/>
    <w:rsid w:val="00FF7CCF"/>
    <w:rsid w:val="013761A3"/>
    <w:rsid w:val="0181DA5F"/>
    <w:rsid w:val="01A182CA"/>
    <w:rsid w:val="01B31547"/>
    <w:rsid w:val="02D193D3"/>
    <w:rsid w:val="0308B7C4"/>
    <w:rsid w:val="0349963F"/>
    <w:rsid w:val="034C9944"/>
    <w:rsid w:val="036B1773"/>
    <w:rsid w:val="037BCA3D"/>
    <w:rsid w:val="03A22F14"/>
    <w:rsid w:val="03DF891C"/>
    <w:rsid w:val="03ED9FC6"/>
    <w:rsid w:val="03F98284"/>
    <w:rsid w:val="043B4452"/>
    <w:rsid w:val="0445EABB"/>
    <w:rsid w:val="045F31A4"/>
    <w:rsid w:val="04940B1E"/>
    <w:rsid w:val="04B19472"/>
    <w:rsid w:val="04B4B0B8"/>
    <w:rsid w:val="04C8940F"/>
    <w:rsid w:val="04D38A32"/>
    <w:rsid w:val="04ED4356"/>
    <w:rsid w:val="0506E7D4"/>
    <w:rsid w:val="058A7C1F"/>
    <w:rsid w:val="05A8D98F"/>
    <w:rsid w:val="05AD045E"/>
    <w:rsid w:val="05BBCC92"/>
    <w:rsid w:val="05D666A1"/>
    <w:rsid w:val="06384F2B"/>
    <w:rsid w:val="069BEC36"/>
    <w:rsid w:val="06D04A1F"/>
    <w:rsid w:val="06F9DE6D"/>
    <w:rsid w:val="0719559F"/>
    <w:rsid w:val="07840703"/>
    <w:rsid w:val="07AF005F"/>
    <w:rsid w:val="07D068D0"/>
    <w:rsid w:val="08C4877D"/>
    <w:rsid w:val="08F536E9"/>
    <w:rsid w:val="08FC3514"/>
    <w:rsid w:val="096FB421"/>
    <w:rsid w:val="09841552"/>
    <w:rsid w:val="09D21D64"/>
    <w:rsid w:val="0AA76043"/>
    <w:rsid w:val="0AB2A10C"/>
    <w:rsid w:val="0AC4DAAF"/>
    <w:rsid w:val="0ACC7228"/>
    <w:rsid w:val="0B24B5DA"/>
    <w:rsid w:val="0B2969C0"/>
    <w:rsid w:val="0B366C01"/>
    <w:rsid w:val="0B3B4C55"/>
    <w:rsid w:val="0B6514E4"/>
    <w:rsid w:val="0B774362"/>
    <w:rsid w:val="0B7D4F1D"/>
    <w:rsid w:val="0B84A52B"/>
    <w:rsid w:val="0C1E9EF0"/>
    <w:rsid w:val="0C33D8B7"/>
    <w:rsid w:val="0C3B73F2"/>
    <w:rsid w:val="0C4031C8"/>
    <w:rsid w:val="0C801F50"/>
    <w:rsid w:val="0C8912F3"/>
    <w:rsid w:val="0C9000C2"/>
    <w:rsid w:val="0D93D62B"/>
    <w:rsid w:val="0DD128B9"/>
    <w:rsid w:val="0DDE7847"/>
    <w:rsid w:val="0DF023A7"/>
    <w:rsid w:val="0DFCDB20"/>
    <w:rsid w:val="0E149219"/>
    <w:rsid w:val="0E4AC4D2"/>
    <w:rsid w:val="0E627EAF"/>
    <w:rsid w:val="0F08DCF0"/>
    <w:rsid w:val="0F4851E3"/>
    <w:rsid w:val="0F68CF08"/>
    <w:rsid w:val="0FA5053B"/>
    <w:rsid w:val="0FBAF81B"/>
    <w:rsid w:val="104D162C"/>
    <w:rsid w:val="10570943"/>
    <w:rsid w:val="1097F309"/>
    <w:rsid w:val="10D77931"/>
    <w:rsid w:val="10EAB391"/>
    <w:rsid w:val="10FB82D7"/>
    <w:rsid w:val="1126FE50"/>
    <w:rsid w:val="116DF8B7"/>
    <w:rsid w:val="11E27270"/>
    <w:rsid w:val="11F1B178"/>
    <w:rsid w:val="120F760E"/>
    <w:rsid w:val="121C5A2E"/>
    <w:rsid w:val="12569887"/>
    <w:rsid w:val="1259E365"/>
    <w:rsid w:val="12734992"/>
    <w:rsid w:val="13515600"/>
    <w:rsid w:val="13527AD6"/>
    <w:rsid w:val="13CFCA9B"/>
    <w:rsid w:val="13F095CD"/>
    <w:rsid w:val="14086600"/>
    <w:rsid w:val="141BCFFD"/>
    <w:rsid w:val="143FCAAF"/>
    <w:rsid w:val="1454DE17"/>
    <w:rsid w:val="14A2EAEE"/>
    <w:rsid w:val="156C3555"/>
    <w:rsid w:val="158F7EB0"/>
    <w:rsid w:val="16113100"/>
    <w:rsid w:val="16309DD6"/>
    <w:rsid w:val="164697CA"/>
    <w:rsid w:val="16F9C799"/>
    <w:rsid w:val="17694CA1"/>
    <w:rsid w:val="17869B55"/>
    <w:rsid w:val="178DE150"/>
    <w:rsid w:val="17C2C48E"/>
    <w:rsid w:val="17D3E568"/>
    <w:rsid w:val="17DC385E"/>
    <w:rsid w:val="184B4D71"/>
    <w:rsid w:val="18715DC1"/>
    <w:rsid w:val="18721323"/>
    <w:rsid w:val="19059EA5"/>
    <w:rsid w:val="19F06DAA"/>
    <w:rsid w:val="1A729A1C"/>
    <w:rsid w:val="1A768F21"/>
    <w:rsid w:val="1AD055D0"/>
    <w:rsid w:val="1B26A3FE"/>
    <w:rsid w:val="1B308FC5"/>
    <w:rsid w:val="1B8A6644"/>
    <w:rsid w:val="1C54722E"/>
    <w:rsid w:val="1C870404"/>
    <w:rsid w:val="1CF1D538"/>
    <w:rsid w:val="1D0CCA5A"/>
    <w:rsid w:val="1D25C326"/>
    <w:rsid w:val="1D3E5422"/>
    <w:rsid w:val="1DDD77D4"/>
    <w:rsid w:val="1DEB6DB9"/>
    <w:rsid w:val="1E409BE1"/>
    <w:rsid w:val="1E539658"/>
    <w:rsid w:val="1E9FCF79"/>
    <w:rsid w:val="1EBBAFF9"/>
    <w:rsid w:val="1EE0E3DE"/>
    <w:rsid w:val="1EE1797F"/>
    <w:rsid w:val="1EE8DA5F"/>
    <w:rsid w:val="1FC77E3A"/>
    <w:rsid w:val="1FCF64F5"/>
    <w:rsid w:val="202EB53F"/>
    <w:rsid w:val="204EC488"/>
    <w:rsid w:val="20BF7E48"/>
    <w:rsid w:val="21367963"/>
    <w:rsid w:val="2175C85F"/>
    <w:rsid w:val="217702F2"/>
    <w:rsid w:val="217BFADE"/>
    <w:rsid w:val="21B71CB1"/>
    <w:rsid w:val="220F01F9"/>
    <w:rsid w:val="22467D65"/>
    <w:rsid w:val="225CA439"/>
    <w:rsid w:val="22762A12"/>
    <w:rsid w:val="230164F5"/>
    <w:rsid w:val="231DFB54"/>
    <w:rsid w:val="23592936"/>
    <w:rsid w:val="236407F2"/>
    <w:rsid w:val="238534DA"/>
    <w:rsid w:val="23D4B646"/>
    <w:rsid w:val="2403C876"/>
    <w:rsid w:val="240D520F"/>
    <w:rsid w:val="242BC655"/>
    <w:rsid w:val="2451C54D"/>
    <w:rsid w:val="24595DB9"/>
    <w:rsid w:val="247C645B"/>
    <w:rsid w:val="247E88B0"/>
    <w:rsid w:val="2521F6C2"/>
    <w:rsid w:val="257AC1E9"/>
    <w:rsid w:val="25993C1C"/>
    <w:rsid w:val="2628BA63"/>
    <w:rsid w:val="2650C662"/>
    <w:rsid w:val="26D22D04"/>
    <w:rsid w:val="26EDED25"/>
    <w:rsid w:val="2715FCF3"/>
    <w:rsid w:val="272CCDAA"/>
    <w:rsid w:val="272D3BBE"/>
    <w:rsid w:val="27446AE7"/>
    <w:rsid w:val="27735095"/>
    <w:rsid w:val="28444BEF"/>
    <w:rsid w:val="28FF6C99"/>
    <w:rsid w:val="29124A78"/>
    <w:rsid w:val="29C77136"/>
    <w:rsid w:val="2A4F2722"/>
    <w:rsid w:val="2A5AE987"/>
    <w:rsid w:val="2A675F19"/>
    <w:rsid w:val="2A7632E1"/>
    <w:rsid w:val="2A94F4EF"/>
    <w:rsid w:val="2ACC18B3"/>
    <w:rsid w:val="2AE4614C"/>
    <w:rsid w:val="2B0A014B"/>
    <w:rsid w:val="2B372E48"/>
    <w:rsid w:val="2BBED4FE"/>
    <w:rsid w:val="2BBF1E70"/>
    <w:rsid w:val="2BE09F65"/>
    <w:rsid w:val="2C6881C3"/>
    <w:rsid w:val="2C872A13"/>
    <w:rsid w:val="2CAF2D4B"/>
    <w:rsid w:val="2CC07A4E"/>
    <w:rsid w:val="2CF7E10B"/>
    <w:rsid w:val="2CFA478D"/>
    <w:rsid w:val="2D409A96"/>
    <w:rsid w:val="2DCD3C44"/>
    <w:rsid w:val="2DEF6A92"/>
    <w:rsid w:val="2DF465E7"/>
    <w:rsid w:val="2DF6F5E1"/>
    <w:rsid w:val="2E1B3132"/>
    <w:rsid w:val="2E1BDE9F"/>
    <w:rsid w:val="2E6A2534"/>
    <w:rsid w:val="2E6E9684"/>
    <w:rsid w:val="2E7F664E"/>
    <w:rsid w:val="2EA2FF1A"/>
    <w:rsid w:val="2EB40FC0"/>
    <w:rsid w:val="2EFF2D15"/>
    <w:rsid w:val="2F8F56F9"/>
    <w:rsid w:val="30895610"/>
    <w:rsid w:val="308D5251"/>
    <w:rsid w:val="315641A4"/>
    <w:rsid w:val="31744A0B"/>
    <w:rsid w:val="31C46640"/>
    <w:rsid w:val="31CFCF3E"/>
    <w:rsid w:val="31E38981"/>
    <w:rsid w:val="3208D45E"/>
    <w:rsid w:val="32B69CAB"/>
    <w:rsid w:val="32B6CE09"/>
    <w:rsid w:val="32BFCEDF"/>
    <w:rsid w:val="32C9569E"/>
    <w:rsid w:val="3314F53D"/>
    <w:rsid w:val="331909F9"/>
    <w:rsid w:val="3325543E"/>
    <w:rsid w:val="337A847F"/>
    <w:rsid w:val="337AB0BE"/>
    <w:rsid w:val="3396059C"/>
    <w:rsid w:val="33BB948B"/>
    <w:rsid w:val="33E287E5"/>
    <w:rsid w:val="3421F745"/>
    <w:rsid w:val="3438DEA8"/>
    <w:rsid w:val="346C4939"/>
    <w:rsid w:val="34A39FD8"/>
    <w:rsid w:val="34C0ED96"/>
    <w:rsid w:val="351F2DC9"/>
    <w:rsid w:val="35360119"/>
    <w:rsid w:val="35D15D47"/>
    <w:rsid w:val="35DF346F"/>
    <w:rsid w:val="35EC2343"/>
    <w:rsid w:val="363081A7"/>
    <w:rsid w:val="36512A4D"/>
    <w:rsid w:val="366FD854"/>
    <w:rsid w:val="3686B82F"/>
    <w:rsid w:val="36DD248A"/>
    <w:rsid w:val="36DDAFA6"/>
    <w:rsid w:val="36E70A62"/>
    <w:rsid w:val="36FD4FE4"/>
    <w:rsid w:val="3734621C"/>
    <w:rsid w:val="37378435"/>
    <w:rsid w:val="373B4F32"/>
    <w:rsid w:val="375A778B"/>
    <w:rsid w:val="377C9125"/>
    <w:rsid w:val="3801731C"/>
    <w:rsid w:val="382C5948"/>
    <w:rsid w:val="383A33C2"/>
    <w:rsid w:val="383DF272"/>
    <w:rsid w:val="38571377"/>
    <w:rsid w:val="385940C9"/>
    <w:rsid w:val="3869FED7"/>
    <w:rsid w:val="3878EFD8"/>
    <w:rsid w:val="38E88B7C"/>
    <w:rsid w:val="38EE62F9"/>
    <w:rsid w:val="3914BE7D"/>
    <w:rsid w:val="39428390"/>
    <w:rsid w:val="39C7FEE8"/>
    <w:rsid w:val="39EDD1EB"/>
    <w:rsid w:val="39EDF5E0"/>
    <w:rsid w:val="3A22AE0C"/>
    <w:rsid w:val="3A60707F"/>
    <w:rsid w:val="3ADE3DEF"/>
    <w:rsid w:val="3AF50CE9"/>
    <w:rsid w:val="3B25FB6F"/>
    <w:rsid w:val="3BCD6E4F"/>
    <w:rsid w:val="3BF90639"/>
    <w:rsid w:val="3C0C2F66"/>
    <w:rsid w:val="3C37F3AB"/>
    <w:rsid w:val="3CEC2B8E"/>
    <w:rsid w:val="3CF087F1"/>
    <w:rsid w:val="3D009092"/>
    <w:rsid w:val="3D37BE58"/>
    <w:rsid w:val="3DA97851"/>
    <w:rsid w:val="3DD90145"/>
    <w:rsid w:val="3DF54F6E"/>
    <w:rsid w:val="3E274F55"/>
    <w:rsid w:val="3E2D6D07"/>
    <w:rsid w:val="3E579CD5"/>
    <w:rsid w:val="3E62E90D"/>
    <w:rsid w:val="3E690B3E"/>
    <w:rsid w:val="3EC781ED"/>
    <w:rsid w:val="3EEE2948"/>
    <w:rsid w:val="3F0095A7"/>
    <w:rsid w:val="3F0992D8"/>
    <w:rsid w:val="3F59C9BF"/>
    <w:rsid w:val="3F6AD581"/>
    <w:rsid w:val="3F7CD44F"/>
    <w:rsid w:val="3F8CAC0E"/>
    <w:rsid w:val="3FC831C2"/>
    <w:rsid w:val="40109BB3"/>
    <w:rsid w:val="40968933"/>
    <w:rsid w:val="40A35C2D"/>
    <w:rsid w:val="40AE6E9F"/>
    <w:rsid w:val="40BCD01C"/>
    <w:rsid w:val="40DA9568"/>
    <w:rsid w:val="40E1F8D6"/>
    <w:rsid w:val="41555798"/>
    <w:rsid w:val="418F3D97"/>
    <w:rsid w:val="41D05DF6"/>
    <w:rsid w:val="41E2384F"/>
    <w:rsid w:val="41F2E499"/>
    <w:rsid w:val="4216D8CC"/>
    <w:rsid w:val="42717DF5"/>
    <w:rsid w:val="427F0ADF"/>
    <w:rsid w:val="43102355"/>
    <w:rsid w:val="4312BB1B"/>
    <w:rsid w:val="4344A8BB"/>
    <w:rsid w:val="437D1F98"/>
    <w:rsid w:val="4389D180"/>
    <w:rsid w:val="43BB3282"/>
    <w:rsid w:val="43CFCCEA"/>
    <w:rsid w:val="445E123B"/>
    <w:rsid w:val="44714732"/>
    <w:rsid w:val="44D1D3ED"/>
    <w:rsid w:val="45265381"/>
    <w:rsid w:val="4533D389"/>
    <w:rsid w:val="4544E69C"/>
    <w:rsid w:val="455E2DAA"/>
    <w:rsid w:val="45728656"/>
    <w:rsid w:val="457EF7CC"/>
    <w:rsid w:val="45FD67D5"/>
    <w:rsid w:val="466A3078"/>
    <w:rsid w:val="46BED401"/>
    <w:rsid w:val="46CBE6AB"/>
    <w:rsid w:val="46D4BEDE"/>
    <w:rsid w:val="46DBD6E0"/>
    <w:rsid w:val="470E17C7"/>
    <w:rsid w:val="47490922"/>
    <w:rsid w:val="477FBA6B"/>
    <w:rsid w:val="47E76E00"/>
    <w:rsid w:val="47FA70E4"/>
    <w:rsid w:val="4839B2EE"/>
    <w:rsid w:val="4867D8D9"/>
    <w:rsid w:val="4867F413"/>
    <w:rsid w:val="49096939"/>
    <w:rsid w:val="4914D73B"/>
    <w:rsid w:val="492E50D9"/>
    <w:rsid w:val="494BE88C"/>
    <w:rsid w:val="49733EA0"/>
    <w:rsid w:val="4A084B9F"/>
    <w:rsid w:val="4A1118D3"/>
    <w:rsid w:val="4A1FB792"/>
    <w:rsid w:val="4A3CF1F8"/>
    <w:rsid w:val="4A52A856"/>
    <w:rsid w:val="4AA84B4B"/>
    <w:rsid w:val="4AC3052A"/>
    <w:rsid w:val="4AFCE2FA"/>
    <w:rsid w:val="4B41AC6E"/>
    <w:rsid w:val="4B829B83"/>
    <w:rsid w:val="4BD6A23A"/>
    <w:rsid w:val="4C1000A7"/>
    <w:rsid w:val="4CBD26FC"/>
    <w:rsid w:val="4CD588B0"/>
    <w:rsid w:val="4CEFAA03"/>
    <w:rsid w:val="4D9CDC50"/>
    <w:rsid w:val="4DC721B6"/>
    <w:rsid w:val="4E0F2B28"/>
    <w:rsid w:val="4E2D5973"/>
    <w:rsid w:val="4E4A50FE"/>
    <w:rsid w:val="4E629390"/>
    <w:rsid w:val="4EAB3AD6"/>
    <w:rsid w:val="4EB40345"/>
    <w:rsid w:val="4F2B9025"/>
    <w:rsid w:val="4F2D7F50"/>
    <w:rsid w:val="4F7CE94C"/>
    <w:rsid w:val="4F8B759A"/>
    <w:rsid w:val="4FA19EA4"/>
    <w:rsid w:val="5004C17E"/>
    <w:rsid w:val="502D359A"/>
    <w:rsid w:val="512835E6"/>
    <w:rsid w:val="515FAEAA"/>
    <w:rsid w:val="51C8346F"/>
    <w:rsid w:val="52BADE73"/>
    <w:rsid w:val="52DC122E"/>
    <w:rsid w:val="5310A63F"/>
    <w:rsid w:val="531326E2"/>
    <w:rsid w:val="53636BA1"/>
    <w:rsid w:val="5378EC15"/>
    <w:rsid w:val="53898C14"/>
    <w:rsid w:val="539F90A3"/>
    <w:rsid w:val="53A64F39"/>
    <w:rsid w:val="53DD53A0"/>
    <w:rsid w:val="545468B4"/>
    <w:rsid w:val="54E0EB58"/>
    <w:rsid w:val="55083002"/>
    <w:rsid w:val="5521DC68"/>
    <w:rsid w:val="553F73EC"/>
    <w:rsid w:val="5586B0E7"/>
    <w:rsid w:val="558A8E9A"/>
    <w:rsid w:val="55CFFC50"/>
    <w:rsid w:val="5624C028"/>
    <w:rsid w:val="567EEAAE"/>
    <w:rsid w:val="5709B412"/>
    <w:rsid w:val="571EE0DF"/>
    <w:rsid w:val="572D7914"/>
    <w:rsid w:val="57439891"/>
    <w:rsid w:val="57442A81"/>
    <w:rsid w:val="57C40041"/>
    <w:rsid w:val="57E966A6"/>
    <w:rsid w:val="57F813D1"/>
    <w:rsid w:val="5880CF71"/>
    <w:rsid w:val="58CBA874"/>
    <w:rsid w:val="591B0609"/>
    <w:rsid w:val="5952C0E4"/>
    <w:rsid w:val="5963360E"/>
    <w:rsid w:val="596350D7"/>
    <w:rsid w:val="597ABBC3"/>
    <w:rsid w:val="599DE1E5"/>
    <w:rsid w:val="59EF4740"/>
    <w:rsid w:val="5A6A3D46"/>
    <w:rsid w:val="5A867823"/>
    <w:rsid w:val="5A92C081"/>
    <w:rsid w:val="5A940AB6"/>
    <w:rsid w:val="5B050991"/>
    <w:rsid w:val="5B0911A8"/>
    <w:rsid w:val="5B27F8E7"/>
    <w:rsid w:val="5B2BC637"/>
    <w:rsid w:val="5B7424E4"/>
    <w:rsid w:val="5B8C727A"/>
    <w:rsid w:val="5BD83782"/>
    <w:rsid w:val="5C67F7FF"/>
    <w:rsid w:val="5CBCCCE2"/>
    <w:rsid w:val="5CDC55FD"/>
    <w:rsid w:val="5CF668E4"/>
    <w:rsid w:val="5CFDC0FA"/>
    <w:rsid w:val="5D32C6B1"/>
    <w:rsid w:val="5D6F41C5"/>
    <w:rsid w:val="5D949FE8"/>
    <w:rsid w:val="5E07E045"/>
    <w:rsid w:val="5E1276FB"/>
    <w:rsid w:val="5E1428C6"/>
    <w:rsid w:val="5E1C64F2"/>
    <w:rsid w:val="5E91AD56"/>
    <w:rsid w:val="5EA769A3"/>
    <w:rsid w:val="5EBA67E6"/>
    <w:rsid w:val="5F2F8C66"/>
    <w:rsid w:val="5F66ECD3"/>
    <w:rsid w:val="5F76EAD2"/>
    <w:rsid w:val="5F7DB003"/>
    <w:rsid w:val="5FB285B6"/>
    <w:rsid w:val="6012F168"/>
    <w:rsid w:val="6053F8C6"/>
    <w:rsid w:val="6057D1E6"/>
    <w:rsid w:val="60F649C7"/>
    <w:rsid w:val="61159746"/>
    <w:rsid w:val="6144B09C"/>
    <w:rsid w:val="6145CCDA"/>
    <w:rsid w:val="614E5617"/>
    <w:rsid w:val="61C249B6"/>
    <w:rsid w:val="61F04FB0"/>
    <w:rsid w:val="6219CB9F"/>
    <w:rsid w:val="623D0AF2"/>
    <w:rsid w:val="623D7A8F"/>
    <w:rsid w:val="6253FB66"/>
    <w:rsid w:val="62A36D43"/>
    <w:rsid w:val="6340129B"/>
    <w:rsid w:val="6353718C"/>
    <w:rsid w:val="635F3003"/>
    <w:rsid w:val="63AAD28A"/>
    <w:rsid w:val="6448315E"/>
    <w:rsid w:val="64806B69"/>
    <w:rsid w:val="64AFACEC"/>
    <w:rsid w:val="6541DD8E"/>
    <w:rsid w:val="654E61F1"/>
    <w:rsid w:val="657E1AF1"/>
    <w:rsid w:val="65B66336"/>
    <w:rsid w:val="65DDEB0E"/>
    <w:rsid w:val="65E8258F"/>
    <w:rsid w:val="6613AFCD"/>
    <w:rsid w:val="6621C73A"/>
    <w:rsid w:val="663087CA"/>
    <w:rsid w:val="66597407"/>
    <w:rsid w:val="6678D4DF"/>
    <w:rsid w:val="66E76557"/>
    <w:rsid w:val="66F13B59"/>
    <w:rsid w:val="670A0044"/>
    <w:rsid w:val="672A0946"/>
    <w:rsid w:val="678B7A8F"/>
    <w:rsid w:val="67916F5E"/>
    <w:rsid w:val="679AC06D"/>
    <w:rsid w:val="67BD979B"/>
    <w:rsid w:val="681513A8"/>
    <w:rsid w:val="682B3915"/>
    <w:rsid w:val="6830FD5E"/>
    <w:rsid w:val="684F1266"/>
    <w:rsid w:val="68A0DBA7"/>
    <w:rsid w:val="68DC703E"/>
    <w:rsid w:val="6907F742"/>
    <w:rsid w:val="69759FB6"/>
    <w:rsid w:val="6999DA1E"/>
    <w:rsid w:val="69DBF42A"/>
    <w:rsid w:val="6A45C25F"/>
    <w:rsid w:val="6A620055"/>
    <w:rsid w:val="6A9BF112"/>
    <w:rsid w:val="6AA83B47"/>
    <w:rsid w:val="6AD19177"/>
    <w:rsid w:val="6B129C25"/>
    <w:rsid w:val="6BBDC738"/>
    <w:rsid w:val="6C26AEC2"/>
    <w:rsid w:val="6C705C9F"/>
    <w:rsid w:val="6C7AC5B2"/>
    <w:rsid w:val="6D10746D"/>
    <w:rsid w:val="6D1E885C"/>
    <w:rsid w:val="6D40DDC1"/>
    <w:rsid w:val="6D45E2C9"/>
    <w:rsid w:val="6D4DA98F"/>
    <w:rsid w:val="6D625B3B"/>
    <w:rsid w:val="6D6E4CB0"/>
    <w:rsid w:val="6DDAA68F"/>
    <w:rsid w:val="6E0A6958"/>
    <w:rsid w:val="6E460F3B"/>
    <w:rsid w:val="6E9D4A06"/>
    <w:rsid w:val="6EB4A43E"/>
    <w:rsid w:val="6ED4B18A"/>
    <w:rsid w:val="6EFDE5CE"/>
    <w:rsid w:val="6F00F0A4"/>
    <w:rsid w:val="6F3F82BE"/>
    <w:rsid w:val="6F6E4541"/>
    <w:rsid w:val="6F7FD9D2"/>
    <w:rsid w:val="6FD98E61"/>
    <w:rsid w:val="6FDD7768"/>
    <w:rsid w:val="701C27BE"/>
    <w:rsid w:val="70B9223A"/>
    <w:rsid w:val="70F22585"/>
    <w:rsid w:val="711937BD"/>
    <w:rsid w:val="7134A7F9"/>
    <w:rsid w:val="715CB7D2"/>
    <w:rsid w:val="716E5D90"/>
    <w:rsid w:val="71AD229F"/>
    <w:rsid w:val="726A36B8"/>
    <w:rsid w:val="727C71A3"/>
    <w:rsid w:val="72B43111"/>
    <w:rsid w:val="72C493B5"/>
    <w:rsid w:val="72D2A7D6"/>
    <w:rsid w:val="72F02C7C"/>
    <w:rsid w:val="73063CFB"/>
    <w:rsid w:val="7313C427"/>
    <w:rsid w:val="733DEC88"/>
    <w:rsid w:val="7369424B"/>
    <w:rsid w:val="736E8B44"/>
    <w:rsid w:val="7379245D"/>
    <w:rsid w:val="73BE7FD0"/>
    <w:rsid w:val="73EF22C6"/>
    <w:rsid w:val="741C6737"/>
    <w:rsid w:val="74402332"/>
    <w:rsid w:val="74E82398"/>
    <w:rsid w:val="74FE2608"/>
    <w:rsid w:val="755900E2"/>
    <w:rsid w:val="755E1034"/>
    <w:rsid w:val="75D6CA91"/>
    <w:rsid w:val="761440B7"/>
    <w:rsid w:val="761CCD62"/>
    <w:rsid w:val="761E5E29"/>
    <w:rsid w:val="76DFB075"/>
    <w:rsid w:val="76F1A6AA"/>
    <w:rsid w:val="7723F2EC"/>
    <w:rsid w:val="772A3FCC"/>
    <w:rsid w:val="773888BF"/>
    <w:rsid w:val="77F34994"/>
    <w:rsid w:val="7846CC19"/>
    <w:rsid w:val="784947CE"/>
    <w:rsid w:val="787AE45B"/>
    <w:rsid w:val="794CBDBD"/>
    <w:rsid w:val="7957B15D"/>
    <w:rsid w:val="79B86812"/>
    <w:rsid w:val="79ED939C"/>
    <w:rsid w:val="79F4B7AB"/>
    <w:rsid w:val="7A92DCDB"/>
    <w:rsid w:val="7ABC0BCF"/>
    <w:rsid w:val="7AD92FE9"/>
    <w:rsid w:val="7B36C508"/>
    <w:rsid w:val="7B68094B"/>
    <w:rsid w:val="7B69599C"/>
    <w:rsid w:val="7BBFC308"/>
    <w:rsid w:val="7BEE7F2B"/>
    <w:rsid w:val="7C28B0BE"/>
    <w:rsid w:val="7C61F671"/>
    <w:rsid w:val="7D1567C7"/>
    <w:rsid w:val="7DEEC7AA"/>
    <w:rsid w:val="7E16A5BD"/>
    <w:rsid w:val="7E235B58"/>
    <w:rsid w:val="7E4AEA6F"/>
    <w:rsid w:val="7E82C6A7"/>
    <w:rsid w:val="7E8A5F77"/>
    <w:rsid w:val="7EAD837D"/>
    <w:rsid w:val="7EE380F9"/>
    <w:rsid w:val="7EF401BB"/>
    <w:rsid w:val="7EFE1A50"/>
    <w:rsid w:val="7F304180"/>
    <w:rsid w:val="7F83366D"/>
    <w:rsid w:val="7FE6B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D0D8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77E9"/>
    <w:rPr>
      <w:sz w:val="24"/>
      <w:szCs w:val="24"/>
      <w:lang w:val="es-CO" w:eastAsia="es-CO"/>
    </w:rPr>
  </w:style>
  <w:style w:type="paragraph" w:styleId="Heading1">
    <w:name w:val="heading 1"/>
    <w:basedOn w:val="Normal"/>
    <w:next w:val="Normal"/>
    <w:link w:val="Heading1Char"/>
    <w:qFormat/>
    <w:rsid w:val="003E7CE1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E7CE1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E7CE1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E7C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3E7CE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66AE1"/>
    <w:rPr>
      <w:rFonts w:ascii="EYInterstate" w:hAnsi="EYInterstat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YNormal">
    <w:name w:val="EY Normal"/>
    <w:link w:val="EYNormalChar"/>
    <w:rsid w:val="003E7CE1"/>
    <w:pPr>
      <w:suppressAutoHyphens/>
    </w:pPr>
    <w:rPr>
      <w:rFonts w:ascii="Arial" w:hAnsi="Arial"/>
      <w:kern w:val="12"/>
      <w:szCs w:val="24"/>
    </w:rPr>
  </w:style>
  <w:style w:type="character" w:styleId="Emphasis">
    <w:name w:val="Emphasis"/>
    <w:basedOn w:val="DefaultParagraphFont"/>
    <w:qFormat/>
    <w:rsid w:val="00F932C1"/>
    <w:rPr>
      <w:i/>
      <w:iCs/>
    </w:rPr>
  </w:style>
  <w:style w:type="paragraph" w:customStyle="1" w:styleId="EYBoldsubjectheading">
    <w:name w:val="EY Bold subject heading"/>
    <w:basedOn w:val="EYNormal"/>
    <w:rsid w:val="003E7CE1"/>
    <w:pPr>
      <w:spacing w:line="260" w:lineRule="atLeast"/>
    </w:pPr>
    <w:rPr>
      <w:b/>
      <w:sz w:val="26"/>
    </w:rPr>
  </w:style>
  <w:style w:type="paragraph" w:customStyle="1" w:styleId="EYClosure">
    <w:name w:val="EY Closure"/>
    <w:basedOn w:val="EYBodytextnoparaspace"/>
    <w:next w:val="EYBodytextnoparaspace"/>
    <w:rsid w:val="00C66AE1"/>
    <w:pPr>
      <w:spacing w:after="1040"/>
    </w:pPr>
  </w:style>
  <w:style w:type="paragraph" w:customStyle="1" w:styleId="EYAttachment">
    <w:name w:val="EY Attachment"/>
    <w:basedOn w:val="EYBodytextnoparaspace"/>
    <w:next w:val="EYBodytextnoparaspace"/>
    <w:rsid w:val="00C66AE1"/>
    <w:pPr>
      <w:spacing w:before="260"/>
    </w:pPr>
  </w:style>
  <w:style w:type="paragraph" w:customStyle="1" w:styleId="EYContinuationheader">
    <w:name w:val="EY Continuation header"/>
    <w:basedOn w:val="EYBodytextnoparaspace"/>
    <w:rsid w:val="00573889"/>
    <w:pPr>
      <w:tabs>
        <w:tab w:val="clear" w:pos="907"/>
        <w:tab w:val="left" w:pos="2495"/>
      </w:tabs>
      <w:jc w:val="right"/>
    </w:pPr>
  </w:style>
  <w:style w:type="paragraph" w:customStyle="1" w:styleId="EYBusinessaddress">
    <w:name w:val="EY Business address"/>
    <w:basedOn w:val="Normal"/>
    <w:rsid w:val="002657F9"/>
    <w:pPr>
      <w:suppressAutoHyphens/>
      <w:spacing w:line="170" w:lineRule="exact"/>
    </w:pPr>
    <w:rPr>
      <w:color w:val="808080"/>
      <w:kern w:val="12"/>
      <w:sz w:val="15"/>
    </w:rPr>
  </w:style>
  <w:style w:type="paragraph" w:customStyle="1" w:styleId="EYBusinessaddressbold">
    <w:name w:val="EY Business address (bold)"/>
    <w:basedOn w:val="EYBusinessaddress"/>
    <w:next w:val="EYBusinessaddress"/>
    <w:rsid w:val="002657F9"/>
    <w:rPr>
      <w:b/>
    </w:rPr>
  </w:style>
  <w:style w:type="paragraph" w:customStyle="1" w:styleId="EYFooterinfo">
    <w:name w:val="EY Footer info"/>
    <w:basedOn w:val="EYNormal"/>
    <w:rsid w:val="002657F9"/>
    <w:pPr>
      <w:spacing w:line="130" w:lineRule="exact"/>
    </w:pPr>
    <w:rPr>
      <w:color w:val="808080"/>
      <w:sz w:val="11"/>
    </w:rPr>
  </w:style>
  <w:style w:type="paragraph" w:customStyle="1" w:styleId="EYBodytextwithparaspace">
    <w:name w:val="EY Body text (with para space)"/>
    <w:basedOn w:val="EYBodytextnoparaspace"/>
    <w:link w:val="EYBodytextwithparaspaceChar"/>
    <w:rsid w:val="003E7CE1"/>
    <w:pPr>
      <w:spacing w:after="260"/>
    </w:pPr>
  </w:style>
  <w:style w:type="character" w:customStyle="1" w:styleId="EYNormalChar">
    <w:name w:val="EY Normal Char"/>
    <w:basedOn w:val="DefaultParagraphFont"/>
    <w:link w:val="EYNormal"/>
    <w:rsid w:val="003E7CE1"/>
    <w:rPr>
      <w:rFonts w:ascii="Arial" w:hAnsi="Arial"/>
      <w:kern w:val="12"/>
      <w:szCs w:val="24"/>
    </w:rPr>
  </w:style>
  <w:style w:type="character" w:customStyle="1" w:styleId="EYBodytextwithparaspaceChar">
    <w:name w:val="EY Body text (with para space) Char"/>
    <w:basedOn w:val="DefaultParagraphFont"/>
    <w:link w:val="EYBodytextwithparaspace"/>
    <w:rsid w:val="003E7CE1"/>
    <w:rPr>
      <w:rFonts w:ascii="Arial" w:hAnsi="Arial"/>
      <w:kern w:val="12"/>
      <w:szCs w:val="24"/>
    </w:rPr>
  </w:style>
  <w:style w:type="paragraph" w:customStyle="1" w:styleId="EYDate">
    <w:name w:val="EY Date"/>
    <w:basedOn w:val="EYBodytextnoparaspace"/>
    <w:link w:val="EYDateChar"/>
    <w:rsid w:val="00C66AE1"/>
  </w:style>
  <w:style w:type="paragraph" w:customStyle="1" w:styleId="EYBulletedtext1">
    <w:name w:val="EY Bulleted text 1"/>
    <w:basedOn w:val="Normal"/>
    <w:link w:val="EYBulletedtext1Char"/>
    <w:rsid w:val="00F840A0"/>
    <w:pPr>
      <w:numPr>
        <w:numId w:val="2"/>
      </w:numPr>
      <w:suppressAutoHyphens/>
      <w:spacing w:line="260" w:lineRule="exact"/>
    </w:pPr>
    <w:rPr>
      <w:kern w:val="12"/>
    </w:rPr>
  </w:style>
  <w:style w:type="paragraph" w:customStyle="1" w:styleId="EYBulletedtext2">
    <w:name w:val="EY Bulleted text 2"/>
    <w:basedOn w:val="Normal"/>
    <w:rsid w:val="00DD677B"/>
    <w:pPr>
      <w:numPr>
        <w:numId w:val="1"/>
      </w:numPr>
      <w:suppressAutoHyphens/>
      <w:spacing w:line="260" w:lineRule="exact"/>
      <w:ind w:left="578" w:hanging="289"/>
    </w:pPr>
    <w:rPr>
      <w:kern w:val="12"/>
    </w:rPr>
  </w:style>
  <w:style w:type="character" w:customStyle="1" w:styleId="EYBulletedtext1Char">
    <w:name w:val="EY Bulleted text 1 Char"/>
    <w:basedOn w:val="DefaultParagraphFont"/>
    <w:link w:val="EYBulletedtext1"/>
    <w:rsid w:val="00F840A0"/>
    <w:rPr>
      <w:kern w:val="12"/>
      <w:sz w:val="24"/>
      <w:szCs w:val="24"/>
      <w:lang w:val="es-CO" w:eastAsia="es-CO"/>
    </w:rPr>
  </w:style>
  <w:style w:type="character" w:customStyle="1" w:styleId="EYDateChar">
    <w:name w:val="EY Date Char"/>
    <w:basedOn w:val="DefaultParagraphFont"/>
    <w:link w:val="EYDate"/>
    <w:rsid w:val="00C66AE1"/>
    <w:rPr>
      <w:rFonts w:ascii="EYInterstate Light" w:hAnsi="EYInterstate Light"/>
      <w:kern w:val="12"/>
      <w:szCs w:val="24"/>
    </w:rPr>
  </w:style>
  <w:style w:type="character" w:styleId="FollowedHyperlink">
    <w:name w:val="FollowedHyperlink"/>
    <w:basedOn w:val="DefaultParagraphFont"/>
    <w:rsid w:val="00C9679C"/>
    <w:rPr>
      <w:color w:val="606420"/>
      <w:u w:val="single"/>
    </w:rPr>
  </w:style>
  <w:style w:type="paragraph" w:customStyle="1" w:styleId="EYBodytextnoparaspace">
    <w:name w:val="EY Body text (no para space)"/>
    <w:basedOn w:val="EYNormal"/>
    <w:rsid w:val="003E7CE1"/>
    <w:pPr>
      <w:tabs>
        <w:tab w:val="left" w:pos="907"/>
      </w:tabs>
      <w:spacing w:line="260" w:lineRule="atLeast"/>
    </w:pPr>
  </w:style>
  <w:style w:type="paragraph" w:customStyle="1" w:styleId="StyleEYBodytextwithparaspaceBold">
    <w:name w:val="Style EY Body text (with para space) + Bold"/>
    <w:basedOn w:val="EYBodytextwithparaspace"/>
    <w:rsid w:val="003E7CE1"/>
    <w:rPr>
      <w:b/>
      <w:bCs/>
    </w:rPr>
  </w:style>
  <w:style w:type="paragraph" w:customStyle="1" w:styleId="Bullet">
    <w:name w:val="Bullet"/>
    <w:basedOn w:val="EYBulletedtext1"/>
    <w:link w:val="BulletChar"/>
    <w:qFormat/>
    <w:rsid w:val="000C4165"/>
    <w:pPr>
      <w:tabs>
        <w:tab w:val="left" w:pos="270"/>
      </w:tabs>
      <w:ind w:left="274" w:hanging="274"/>
    </w:pPr>
  </w:style>
  <w:style w:type="character" w:customStyle="1" w:styleId="BulletChar">
    <w:name w:val="Bullet Char"/>
    <w:basedOn w:val="EYBulletedtext1Char"/>
    <w:link w:val="Bullet"/>
    <w:rsid w:val="000C4165"/>
    <w:rPr>
      <w:kern w:val="12"/>
      <w:sz w:val="24"/>
      <w:szCs w:val="24"/>
      <w:lang w:val="es-CO" w:eastAsia="es-CO"/>
    </w:rPr>
  </w:style>
  <w:style w:type="paragraph" w:styleId="BalloonText">
    <w:name w:val="Balloon Text"/>
    <w:basedOn w:val="Normal"/>
    <w:link w:val="BalloonTextChar"/>
    <w:rsid w:val="00D248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48E4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rsid w:val="00004D39"/>
    <w:rPr>
      <w:rFonts w:ascii="EYInterstate" w:hAnsi="EYInterstat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,EY EPM - Lista,List1,List11,List111,List2,EY - Lista,List Paragraph (numbered (a)),List Paragraph1,BOLA,BOLADEF,HOJA,Párrafo de lista2,Párrafo de lista3,Párrafo de lista21,Guión,Párrafo de lista31,BOLITA,Titulo 8,Título de Diagrama"/>
    <w:basedOn w:val="Normal"/>
    <w:link w:val="ListParagraphChar"/>
    <w:uiPriority w:val="34"/>
    <w:qFormat/>
    <w:rsid w:val="00D4199D"/>
    <w:pPr>
      <w:ind w:left="720"/>
      <w:contextualSpacing/>
    </w:pPr>
  </w:style>
  <w:style w:type="paragraph" w:customStyle="1" w:styleId="TableText">
    <w:name w:val="Table Text"/>
    <w:basedOn w:val="Normal"/>
    <w:rsid w:val="00333964"/>
    <w:pPr>
      <w:overflowPunct w:val="0"/>
      <w:autoSpaceDE w:val="0"/>
      <w:autoSpaceDN w:val="0"/>
      <w:adjustRightInd w:val="0"/>
      <w:spacing w:before="80" w:after="40" w:line="220" w:lineRule="atLeast"/>
    </w:pPr>
    <w:rPr>
      <w:rFonts w:ascii="Arial" w:eastAsia="MS Mincho" w:hAnsi="Arial" w:cs="Arial"/>
      <w:bCs/>
      <w:sz w:val="18"/>
      <w:szCs w:val="20"/>
      <w:lang w:eastAsia="en-AU"/>
    </w:rPr>
  </w:style>
  <w:style w:type="paragraph" w:styleId="NoSpacing">
    <w:name w:val="No Spacing"/>
    <w:uiPriority w:val="1"/>
    <w:qFormat/>
    <w:rsid w:val="00165B17"/>
    <w:rPr>
      <w:rFonts w:asciiTheme="minorHAnsi" w:eastAsiaTheme="minorEastAsia" w:hAnsiTheme="minorHAnsi" w:cstheme="minorBidi"/>
      <w:sz w:val="22"/>
      <w:szCs w:val="22"/>
      <w:lang w:val="es-CO" w:eastAsia="es-CO"/>
    </w:rPr>
  </w:style>
  <w:style w:type="character" w:styleId="CommentReference">
    <w:name w:val="annotation reference"/>
    <w:basedOn w:val="DefaultParagraphFont"/>
    <w:uiPriority w:val="99"/>
    <w:unhideWhenUsed/>
    <w:rsid w:val="00E428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E428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428E9"/>
    <w:rPr>
      <w:lang w:val="es-CO" w:eastAsia="es-C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428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428E9"/>
    <w:rPr>
      <w:b/>
      <w:bCs/>
      <w:lang w:val="es-CO" w:eastAsia="es-CO"/>
    </w:rPr>
  </w:style>
  <w:style w:type="paragraph" w:styleId="BodyText">
    <w:name w:val="Body Text"/>
    <w:basedOn w:val="Normal"/>
    <w:link w:val="BodyTextChar"/>
    <w:uiPriority w:val="1"/>
    <w:qFormat/>
    <w:rsid w:val="00353949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s-E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53949"/>
    <w:rPr>
      <w:rFonts w:ascii="Trebuchet MS" w:eastAsia="Trebuchet MS" w:hAnsi="Trebuchet MS" w:cs="Trebuchet MS"/>
      <w:sz w:val="22"/>
      <w:szCs w:val="22"/>
      <w:lang w:val="es-ES"/>
    </w:rPr>
  </w:style>
  <w:style w:type="character" w:customStyle="1" w:styleId="ListParagraphChar">
    <w:name w:val="List Paragraph Char"/>
    <w:aliases w:val="List Char,EY EPM - Lista Char,List1 Char,List11 Char,List111 Char,List2 Char,EY - Lista Char,List Paragraph (numbered (a)) Char,List Paragraph1 Char,BOLA Char,BOLADEF Char,HOJA Char,Párrafo de lista2 Char,Párrafo de lista3 Char"/>
    <w:basedOn w:val="DefaultParagraphFont"/>
    <w:link w:val="ListParagraph"/>
    <w:uiPriority w:val="34"/>
    <w:qFormat/>
    <w:rsid w:val="00FC53AD"/>
    <w:rPr>
      <w:sz w:val="24"/>
      <w:szCs w:val="24"/>
      <w:lang w:val="es-CO" w:eastAsia="es-CO"/>
    </w:rPr>
  </w:style>
  <w:style w:type="table" w:customStyle="1" w:styleId="Tablanormal1">
    <w:name w:val="Tabla normal1"/>
    <w:uiPriority w:val="99"/>
    <w:semiHidden/>
    <w:rsid w:val="002E6A5F"/>
    <w:rPr>
      <w:rFonts w:asciiTheme="minorHAnsi" w:eastAsiaTheme="minorHAnsi" w:hAnsiTheme="minorHAnsi" w:cstheme="minorBidi"/>
      <w:sz w:val="22"/>
      <w:szCs w:val="22"/>
      <w:lang w:val="es-CO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SmartLink">
    <w:name w:val="Smart Link"/>
    <w:basedOn w:val="DefaultParagraphFont"/>
    <w:uiPriority w:val="99"/>
    <w:semiHidden/>
    <w:unhideWhenUsed/>
    <w:rsid w:val="008B33B6"/>
    <w:rPr>
      <w:color w:val="0000FF"/>
      <w:u w:val="single"/>
      <w:shd w:val="clear" w:color="auto" w:fill="F3F2F1"/>
    </w:rPr>
  </w:style>
  <w:style w:type="character" w:styleId="UnresolvedMention">
    <w:name w:val="Unresolved Mention"/>
    <w:basedOn w:val="DefaultParagraphFont"/>
    <w:uiPriority w:val="99"/>
    <w:unhideWhenUsed/>
    <w:rsid w:val="005A241D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5A241D"/>
    <w:rPr>
      <w:color w:val="2B579A"/>
      <w:shd w:val="clear" w:color="auto" w:fill="E1DFDD"/>
    </w:rPr>
  </w:style>
  <w:style w:type="paragraph" w:styleId="EndnoteText">
    <w:name w:val="endnote text"/>
    <w:basedOn w:val="Normal"/>
    <w:link w:val="EndnoteTextChar"/>
    <w:semiHidden/>
    <w:unhideWhenUsed/>
    <w:rsid w:val="00244BA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44BA2"/>
    <w:rPr>
      <w:lang w:val="es-CO" w:eastAsia="es-CO"/>
    </w:rPr>
  </w:style>
  <w:style w:type="character" w:styleId="EndnoteReference">
    <w:name w:val="endnote reference"/>
    <w:basedOn w:val="DefaultParagraphFont"/>
    <w:semiHidden/>
    <w:unhideWhenUsed/>
    <w:rsid w:val="00244BA2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0B7A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0B7A0C"/>
    <w:rPr>
      <w:lang w:val="es-CO" w:eastAsia="es-CO"/>
    </w:rPr>
  </w:style>
  <w:style w:type="character" w:styleId="FootnoteReference">
    <w:name w:val="footnote reference"/>
    <w:basedOn w:val="DefaultParagraphFont"/>
    <w:semiHidden/>
    <w:unhideWhenUsed/>
    <w:rsid w:val="000B7A0C"/>
    <w:rPr>
      <w:vertAlign w:val="superscript"/>
    </w:rPr>
  </w:style>
  <w:style w:type="table" w:styleId="GridTable1Light">
    <w:name w:val="Grid Table 1 Light"/>
    <w:basedOn w:val="TableNormal"/>
    <w:uiPriority w:val="46"/>
    <w:rsid w:val="00C540FD"/>
    <w:tblPr>
      <w:tblStyleRowBandSize w:val="1"/>
      <w:tblStyleColBandSize w:val="1"/>
      <w:tblBorders>
        <w:top w:val="single" w:sz="4" w:space="0" w:color="A5A5B5" w:themeColor="text1" w:themeTint="66"/>
        <w:left w:val="single" w:sz="4" w:space="0" w:color="A5A5B5" w:themeColor="text1" w:themeTint="66"/>
        <w:bottom w:val="single" w:sz="4" w:space="0" w:color="A5A5B5" w:themeColor="text1" w:themeTint="66"/>
        <w:right w:val="single" w:sz="4" w:space="0" w:color="A5A5B5" w:themeColor="text1" w:themeTint="66"/>
        <w:insideH w:val="single" w:sz="4" w:space="0" w:color="A5A5B5" w:themeColor="text1" w:themeTint="66"/>
        <w:insideV w:val="single" w:sz="4" w:space="0" w:color="A5A5B5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8789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8789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autoRedefine/>
    <w:uiPriority w:val="35"/>
    <w:unhideWhenUsed/>
    <w:qFormat/>
    <w:rsid w:val="00652D9E"/>
    <w:pPr>
      <w:keepNext/>
      <w:jc w:val="center"/>
    </w:pPr>
    <w:rPr>
      <w:rFonts w:ascii="EYInterstate Light" w:eastAsiaTheme="minorHAnsi" w:hAnsi="EYInterstate Light" w:cstheme="minorBidi"/>
      <w:b/>
      <w:i/>
      <w:iCs/>
      <w:sz w:val="20"/>
      <w:szCs w:val="20"/>
      <w:lang w:eastAsia="en-US"/>
    </w:rPr>
  </w:style>
  <w:style w:type="paragraph" w:customStyle="1" w:styleId="elementtoproof">
    <w:name w:val="elementtoproof"/>
    <w:basedOn w:val="Normal"/>
    <w:rsid w:val="003C2F70"/>
    <w:pPr>
      <w:spacing w:before="100" w:beforeAutospacing="1" w:after="100" w:afterAutospacing="1"/>
    </w:pPr>
    <w:rPr>
      <w:rFonts w:ascii="Cambria Math" w:eastAsiaTheme="minorHAnsi" w:hAnsi="Cambria Math" w:cs="Cambria Math"/>
      <w:sz w:val="22"/>
      <w:szCs w:val="22"/>
    </w:rPr>
  </w:style>
  <w:style w:type="character" w:customStyle="1" w:styleId="normaltextrun">
    <w:name w:val="normaltextrun"/>
    <w:basedOn w:val="DefaultParagraphFont"/>
    <w:rsid w:val="003C2F70"/>
  </w:style>
  <w:style w:type="paragraph" w:styleId="Revision">
    <w:name w:val="Revision"/>
    <w:hidden/>
    <w:uiPriority w:val="99"/>
    <w:semiHidden/>
    <w:rsid w:val="003C2F70"/>
    <w:rPr>
      <w:sz w:val="24"/>
      <w:szCs w:val="24"/>
      <w:lang w:val="es-CO" w:eastAsia="es-CO"/>
    </w:rPr>
  </w:style>
  <w:style w:type="character" w:customStyle="1" w:styleId="ui-provider">
    <w:name w:val="ui-provider"/>
    <w:basedOn w:val="DefaultParagraphFont"/>
    <w:rsid w:val="003C2F70"/>
  </w:style>
  <w:style w:type="character" w:customStyle="1" w:styleId="Heading1Char">
    <w:name w:val="Heading 1 Char"/>
    <w:basedOn w:val="DefaultParagraphFont"/>
    <w:link w:val="Heading1"/>
    <w:rsid w:val="003C2F70"/>
    <w:rPr>
      <w:rFonts w:cs="Arial"/>
      <w:b/>
      <w:bCs/>
      <w:kern w:val="32"/>
      <w:sz w:val="32"/>
      <w:szCs w:val="32"/>
      <w:lang w:val="es-CO" w:eastAsia="es-CO"/>
    </w:rPr>
  </w:style>
  <w:style w:type="character" w:customStyle="1" w:styleId="Heading2Char">
    <w:name w:val="Heading 2 Char"/>
    <w:basedOn w:val="DefaultParagraphFont"/>
    <w:link w:val="Heading2"/>
    <w:rsid w:val="003C2F70"/>
    <w:rPr>
      <w:rFonts w:cs="Arial"/>
      <w:b/>
      <w:bCs/>
      <w:i/>
      <w:iCs/>
      <w:sz w:val="28"/>
      <w:szCs w:val="28"/>
      <w:lang w:val="es-CO" w:eastAsia="es-CO"/>
    </w:rPr>
  </w:style>
  <w:style w:type="character" w:customStyle="1" w:styleId="Heading3Char">
    <w:name w:val="Heading 3 Char"/>
    <w:basedOn w:val="DefaultParagraphFont"/>
    <w:link w:val="Heading3"/>
    <w:rsid w:val="003C2F70"/>
    <w:rPr>
      <w:rFonts w:cs="Arial"/>
      <w:b/>
      <w:bCs/>
      <w:sz w:val="26"/>
      <w:szCs w:val="26"/>
      <w:lang w:val="es-CO" w:eastAsia="es-CO"/>
    </w:rPr>
  </w:style>
  <w:style w:type="character" w:customStyle="1" w:styleId="HeaderChar">
    <w:name w:val="Header Char"/>
    <w:basedOn w:val="DefaultParagraphFont"/>
    <w:link w:val="Header"/>
    <w:rsid w:val="003C2F70"/>
    <w:rPr>
      <w:sz w:val="24"/>
      <w:szCs w:val="24"/>
      <w:lang w:val="es-CO" w:eastAsia="es-CO"/>
    </w:rPr>
  </w:style>
  <w:style w:type="character" w:customStyle="1" w:styleId="FooterChar">
    <w:name w:val="Footer Char"/>
    <w:basedOn w:val="DefaultParagraphFont"/>
    <w:link w:val="Footer"/>
    <w:rsid w:val="003C2F70"/>
    <w:rPr>
      <w:sz w:val="24"/>
      <w:szCs w:val="24"/>
      <w:lang w:val="es-CO" w:eastAsia="es-CO"/>
    </w:rPr>
  </w:style>
  <w:style w:type="paragraph" w:customStyle="1" w:styleId="prj1">
    <w:name w:val="prj1"/>
    <w:basedOn w:val="Normal"/>
    <w:rsid w:val="003C2F70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/>
    </w:pPr>
    <w:rPr>
      <w:rFonts w:ascii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9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cia.bustamante\AppData\Roaming\Microsoft\Templates\EYWord\General\EY%20A4%20eLetter%201Address.dotx" TargetMode="External"/></Relationships>
</file>

<file path=word/theme/theme1.xml><?xml version="1.0" encoding="utf-8"?>
<a:theme xmlns:a="http://schemas.openxmlformats.org/drawingml/2006/main" name="Office Theme">
  <a:themeElements>
    <a:clrScheme name="EY Color">
      <a:dk1>
        <a:srgbClr val="2E2E38"/>
      </a:dk1>
      <a:lt1>
        <a:sysClr val="window" lastClr="FFFFFF"/>
      </a:lt1>
      <a:dk2>
        <a:srgbClr val="FFE600"/>
      </a:dk2>
      <a:lt2>
        <a:srgbClr val="000000"/>
      </a:lt2>
      <a:accent1>
        <a:srgbClr val="2DB757"/>
      </a:accent1>
      <a:accent2>
        <a:srgbClr val="27ACAA"/>
      </a:accent2>
      <a:accent3>
        <a:srgbClr val="188CE5"/>
      </a:accent3>
      <a:accent4>
        <a:srgbClr val="3D108A"/>
      </a:accent4>
      <a:accent5>
        <a:srgbClr val="FF4136"/>
      </a:accent5>
      <a:accent6>
        <a:srgbClr val="FF6D00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>
    <a:extraClrScheme>
      <a:clrScheme name="EY colors">
        <a:dk1>
          <a:srgbClr val="000000"/>
        </a:dk1>
        <a:lt1>
          <a:srgbClr val="646464"/>
        </a:lt1>
        <a:dk2>
          <a:srgbClr val="FFFFFF"/>
        </a:dk2>
        <a:lt2>
          <a:srgbClr val="646464"/>
        </a:lt2>
        <a:accent1>
          <a:srgbClr val="808080"/>
        </a:accent1>
        <a:accent2>
          <a:srgbClr val="FFE600"/>
        </a:accent2>
        <a:accent3>
          <a:srgbClr val="999999"/>
        </a:accent3>
        <a:accent4>
          <a:srgbClr val="F0F0F0"/>
        </a:accent4>
        <a:accent5>
          <a:srgbClr val="00A3AE"/>
        </a:accent5>
        <a:accent6>
          <a:srgbClr val="C0C0C0"/>
        </a:accent6>
        <a:hlink>
          <a:srgbClr val="336699"/>
        </a:hlink>
        <a:folHlink>
          <a:srgbClr val="91278F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5d0c12-c317-4977-b3ef-6f720e590a9d" xsi:nil="true"/>
    <lcf76f155ced4ddcb4097134ff3c332f xmlns="0ae7d291-656f-4160-a169-578e81e5cbea">
      <Terms xmlns="http://schemas.microsoft.com/office/infopath/2007/PartnerControls"/>
    </lcf76f155ced4ddcb4097134ff3c332f>
    <SharedWithUsers xmlns="a25d0c12-c317-4977-b3ef-6f720e590a9d">
      <UserInfo>
        <DisplayName>Andres Cuadros</DisplayName>
        <AccountId>120</AccountId>
        <AccountType/>
      </UserInfo>
      <UserInfo>
        <DisplayName>Laura M Corredor</DisplayName>
        <AccountId>220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814D1DE0664B4F9FE8536E21F539BE" ma:contentTypeVersion="15" ma:contentTypeDescription="Crear nuevo documento." ma:contentTypeScope="" ma:versionID="0fc3497ae3d7f26999e616593c70efac">
  <xsd:schema xmlns:xsd="http://www.w3.org/2001/XMLSchema" xmlns:xs="http://www.w3.org/2001/XMLSchema" xmlns:p="http://schemas.microsoft.com/office/2006/metadata/properties" xmlns:ns2="0ae7d291-656f-4160-a169-578e81e5cbea" xmlns:ns3="a25d0c12-c317-4977-b3ef-6f720e590a9d" targetNamespace="http://schemas.microsoft.com/office/2006/metadata/properties" ma:root="true" ma:fieldsID="3b2596bcb0f499d5d60f7f7a09f9c6c4" ns2:_="" ns3:_="">
    <xsd:import namespace="0ae7d291-656f-4160-a169-578e81e5cbea"/>
    <xsd:import namespace="a25d0c12-c317-4977-b3ef-6f720e590a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e7d291-656f-4160-a169-578e81e5cb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d0c12-c317-4977-b3ef-6f720e590a9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c90d22b3-341b-4b30-abda-5d8eeb7cb9ca}" ma:internalName="TaxCatchAll" ma:showField="CatchAllData" ma:web="a25d0c12-c317-4977-b3ef-6f720e590a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9211D2-21CA-4F19-B09B-DE4E878AAA2B}">
  <ds:schemaRefs>
    <ds:schemaRef ds:uri="http://schemas.microsoft.com/office/2006/metadata/properties"/>
    <ds:schemaRef ds:uri="http://schemas.microsoft.com/office/infopath/2007/PartnerControls"/>
    <ds:schemaRef ds:uri="a25d0c12-c317-4977-b3ef-6f720e590a9d"/>
    <ds:schemaRef ds:uri="0ae7d291-656f-4160-a169-578e81e5cbea"/>
  </ds:schemaRefs>
</ds:datastoreItem>
</file>

<file path=customXml/itemProps2.xml><?xml version="1.0" encoding="utf-8"?>
<ds:datastoreItem xmlns:ds="http://schemas.openxmlformats.org/officeDocument/2006/customXml" ds:itemID="{7D35B4D7-C7C8-4671-9084-A40FBB1513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e7d291-656f-4160-a169-578e81e5cbea"/>
    <ds:schemaRef ds:uri="a25d0c12-c317-4977-b3ef-6f720e590a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6FB070-3DAE-42F8-B6A2-55B9C77896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CB054A-2BA1-4959-8C80-4007D8C882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EY A4 eLetter 1Address.dotx</Template>
  <TotalTime>0</TotalTime>
  <Pages>2</Pages>
  <Words>417</Words>
  <Characters>2299</Characters>
  <Application>Microsoft Office Word</Application>
  <DocSecurity>4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2024-08-02T19:45:00Z</dcterms:created>
  <dcterms:modified xsi:type="dcterms:W3CDTF">2024-08-02T19:45:00Z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0x01010056814D1DE0664B4F9FE8536E21F539BE</vt:lpwstr>
  </property>
  <property fmtid="{D5CDD505-2E9C-101B-9397-08002B2CF9AE}" pid="3" name="MediaServiceImageTags">
    <vt:lpwstr/>
  </property>
</Properties>
</file>